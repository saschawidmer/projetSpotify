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E3542" w14:textId="73D97966" w:rsidR="006F09C4" w:rsidRPr="00973728" w:rsidRDefault="00E87D9F" w:rsidP="006F09C4">
      <w:pPr>
        <w:pStyle w:val="Titreprincipale"/>
      </w:pPr>
      <w:r>
        <w:fldChar w:fldCharType="begin"/>
      </w:r>
      <w:r>
        <w:instrText xml:space="preserve"> TITLE  \* Upper  \* MERGEFORMAT </w:instrText>
      </w:r>
      <w:r>
        <w:fldChar w:fldCharType="separate"/>
      </w:r>
      <w:r w:rsidR="0082228F" w:rsidRPr="00973728">
        <w:t>307 - RÉALISER DES PAGES WEB INTERACTIVES</w:t>
      </w:r>
      <w:r>
        <w:fldChar w:fldCharType="end"/>
      </w:r>
    </w:p>
    <w:p w14:paraId="0F4DEB0A" w14:textId="77777777" w:rsidR="00441BD2" w:rsidRPr="00973728" w:rsidRDefault="00441BD2" w:rsidP="004B1EFC">
      <w:pPr>
        <w:pStyle w:val="Titresecondaire"/>
      </w:pPr>
      <w:r w:rsidRPr="00973728">
        <w:t>Rapport personnel</w:t>
      </w:r>
    </w:p>
    <w:p w14:paraId="3B3E8BBE" w14:textId="08F185FF" w:rsidR="00441BD2" w:rsidRPr="00973728" w:rsidRDefault="00441BD2" w:rsidP="004B1EFC">
      <w:pPr>
        <w:pStyle w:val="StyleCentr"/>
      </w:pPr>
      <w:r w:rsidRPr="00973728">
        <w:t xml:space="preserve">Date de création : </w:t>
      </w:r>
      <w:r w:rsidRPr="00973728">
        <w:fldChar w:fldCharType="begin"/>
      </w:r>
      <w:r w:rsidRPr="00973728">
        <w:instrText xml:space="preserve"> CREATEDATE  \@ "dd.MM.yyyy" \h  \* MERGEFORMAT </w:instrText>
      </w:r>
      <w:r w:rsidRPr="00973728">
        <w:fldChar w:fldCharType="separate"/>
      </w:r>
      <w:r w:rsidR="0082228F" w:rsidRPr="00973728">
        <w:rPr>
          <w:noProof/>
        </w:rPr>
        <w:t>15.05.2023</w:t>
      </w:r>
      <w:r w:rsidRPr="00973728">
        <w:fldChar w:fldCharType="end"/>
      </w:r>
      <w:r w:rsidRPr="00973728">
        <w:br/>
        <w:t xml:space="preserve">Version 1 du </w:t>
      </w:r>
      <w:r w:rsidRPr="00973728">
        <w:fldChar w:fldCharType="begin"/>
      </w:r>
      <w:r w:rsidRPr="00973728">
        <w:instrText xml:space="preserve"> SAVEDATE  \@ "dd.MM.yyyy" \h  \* MERGEFORMAT </w:instrText>
      </w:r>
      <w:r w:rsidRPr="00973728">
        <w:fldChar w:fldCharType="separate"/>
      </w:r>
      <w:r w:rsidR="004B1660">
        <w:rPr>
          <w:noProof/>
        </w:rPr>
        <w:t>17.06.2023</w:t>
      </w:r>
      <w:r w:rsidRPr="00973728">
        <w:fldChar w:fldCharType="end"/>
      </w:r>
    </w:p>
    <w:p w14:paraId="6983B8D6" w14:textId="77777777" w:rsidR="00441BD2" w:rsidRPr="00973728" w:rsidRDefault="004B1EFC" w:rsidP="004B1EFC">
      <w:pPr>
        <w:pStyle w:val="Auteur"/>
      </w:pPr>
      <w:r w:rsidRPr="00973728">
        <w:t>Sascha Widmer</w:t>
      </w:r>
    </w:p>
    <w:tbl>
      <w:tblPr>
        <w:tblStyle w:val="Grilledutableau"/>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4A0" w:firstRow="1" w:lastRow="0" w:firstColumn="1" w:lastColumn="0" w:noHBand="0" w:noVBand="1"/>
      </w:tblPr>
      <w:tblGrid>
        <w:gridCol w:w="6511"/>
        <w:gridCol w:w="2541"/>
      </w:tblGrid>
      <w:tr w:rsidR="00441BD2" w:rsidRPr="00973728" w14:paraId="0AAC71C1" w14:textId="77777777" w:rsidTr="00B46636">
        <w:trPr>
          <w:trHeight w:val="2300"/>
        </w:trPr>
        <w:tc>
          <w:tcPr>
            <w:tcW w:w="651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7D56C826" w14:textId="77777777" w:rsidR="00441BD2" w:rsidRPr="00973728" w:rsidRDefault="00441BD2" w:rsidP="00602CC8">
            <w:r w:rsidRPr="00973728">
              <w:rPr>
                <w:noProof/>
              </w:rPr>
              <w:drawing>
                <wp:anchor distT="0" distB="0" distL="114300" distR="114300" simplePos="0" relativeHeight="251660288" behindDoc="1" locked="0" layoutInCell="1" allowOverlap="1" wp14:anchorId="0032B25B" wp14:editId="33F10D20">
                  <wp:simplePos x="0" y="0"/>
                  <wp:positionH relativeFrom="column">
                    <wp:posOffset>-2614295</wp:posOffset>
                  </wp:positionH>
                  <wp:positionV relativeFrom="paragraph">
                    <wp:posOffset>-53975</wp:posOffset>
                  </wp:positionV>
                  <wp:extent cx="2576195" cy="882650"/>
                  <wp:effectExtent l="0" t="0" r="0" b="0"/>
                  <wp:wrapTight wrapText="bothSides">
                    <wp:wrapPolygon edited="0">
                      <wp:start x="0" y="0"/>
                      <wp:lineTo x="0" y="20978"/>
                      <wp:lineTo x="21403" y="20978"/>
                      <wp:lineTo x="2140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8993"/>
                          <a:stretch/>
                        </pic:blipFill>
                        <pic:spPr bwMode="auto">
                          <a:xfrm>
                            <a:off x="0" y="0"/>
                            <a:ext cx="2576195" cy="882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54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054954EA" w14:textId="065E594B" w:rsidR="00441BD2" w:rsidRPr="00973728" w:rsidRDefault="00441BD2" w:rsidP="00B46636">
            <w:r w:rsidRPr="00973728">
              <w:t xml:space="preserve">Module du </w:t>
            </w:r>
            <w:r w:rsidR="00597716" w:rsidRPr="00973728">
              <w:t>15.05.2023</w:t>
            </w:r>
            <w:r w:rsidRPr="00973728">
              <w:t xml:space="preserve"> </w:t>
            </w:r>
          </w:p>
          <w:p w14:paraId="694B5944" w14:textId="0A9D2694" w:rsidR="00441BD2" w:rsidRPr="00973728" w:rsidRDefault="00441BD2" w:rsidP="00B46636">
            <w:r w:rsidRPr="00973728">
              <w:t xml:space="preserve">au </w:t>
            </w:r>
            <w:r w:rsidR="00045122">
              <w:t>13.06.2023</w:t>
            </w:r>
          </w:p>
        </w:tc>
      </w:tr>
    </w:tbl>
    <w:p w14:paraId="1494A9BF" w14:textId="77777777" w:rsidR="0052669E" w:rsidRPr="00973728" w:rsidRDefault="0052669E" w:rsidP="0052669E">
      <w:pPr>
        <w:sectPr w:rsidR="0052669E" w:rsidRPr="00973728" w:rsidSect="00441BD2">
          <w:footerReference w:type="default" r:id="rId9"/>
          <w:pgSz w:w="11906" w:h="16838"/>
          <w:pgMar w:top="4111" w:right="1417" w:bottom="1417" w:left="1417" w:header="708" w:footer="708" w:gutter="0"/>
          <w:cols w:space="708"/>
          <w:docGrid w:linePitch="360"/>
        </w:sectPr>
      </w:pPr>
    </w:p>
    <w:p w14:paraId="2640B372" w14:textId="77777777" w:rsidR="00F709F3" w:rsidRPr="00973728" w:rsidRDefault="00F709F3" w:rsidP="004620B1">
      <w:pPr>
        <w:sectPr w:rsidR="00F709F3" w:rsidRPr="00973728" w:rsidSect="00441BD2">
          <w:footerReference w:type="default" r:id="rId10"/>
          <w:pgSz w:w="11906" w:h="16838"/>
          <w:pgMar w:top="1134" w:right="1417" w:bottom="1417" w:left="1417" w:header="708" w:footer="708" w:gutter="0"/>
          <w:cols w:space="708"/>
          <w:docGrid w:linePitch="360"/>
        </w:sectPr>
      </w:pPr>
    </w:p>
    <w:p w14:paraId="3F7DB101" w14:textId="77777777" w:rsidR="00E87D9F" w:rsidRDefault="00CC1B87" w:rsidP="00602CC8">
      <w:pPr>
        <w:pStyle w:val="Titresecondaire"/>
        <w:rPr>
          <w:noProof/>
        </w:rPr>
      </w:pPr>
      <w:r w:rsidRPr="00973728">
        <w:lastRenderedPageBreak/>
        <w:t>Table des matières</w:t>
      </w:r>
      <w:r w:rsidR="004609EB" w:rsidRPr="00973728">
        <w:fldChar w:fldCharType="begin"/>
      </w:r>
      <w:r w:rsidR="004609EB" w:rsidRPr="00973728">
        <w:instrText xml:space="preserve"> TOC \o "1-5" \h \z \u </w:instrText>
      </w:r>
      <w:r w:rsidR="004609EB" w:rsidRPr="00973728">
        <w:fldChar w:fldCharType="separate"/>
      </w:r>
    </w:p>
    <w:p w14:paraId="53FC5C7D" w14:textId="2F0779BD" w:rsidR="00E87D9F" w:rsidRDefault="00E87D9F">
      <w:pPr>
        <w:pStyle w:val="TM1"/>
        <w:tabs>
          <w:tab w:val="left" w:pos="440"/>
          <w:tab w:val="right" w:leader="dot" w:pos="9062"/>
        </w:tabs>
        <w:rPr>
          <w:rFonts w:asciiTheme="minorHAnsi" w:eastAsiaTheme="minorEastAsia" w:hAnsiTheme="minorHAnsi" w:cstheme="minorBidi"/>
          <w:b w:val="0"/>
          <w:bCs w:val="0"/>
          <w:caps w:val="0"/>
          <w:noProof/>
          <w:sz w:val="22"/>
          <w:szCs w:val="22"/>
          <w:lang w:eastAsia="fr-CH"/>
        </w:rPr>
      </w:pPr>
      <w:hyperlink w:anchor="_Toc137936800" w:history="1">
        <w:r w:rsidRPr="00B05233">
          <w:rPr>
            <w:rStyle w:val="Lienhypertexte"/>
            <w:noProof/>
          </w:rPr>
          <w:t>1</w:t>
        </w:r>
        <w:r>
          <w:rPr>
            <w:rFonts w:asciiTheme="minorHAnsi" w:eastAsiaTheme="minorEastAsia" w:hAnsiTheme="minorHAnsi" w:cstheme="minorBidi"/>
            <w:b w:val="0"/>
            <w:bCs w:val="0"/>
            <w:caps w:val="0"/>
            <w:noProof/>
            <w:sz w:val="22"/>
            <w:szCs w:val="22"/>
            <w:lang w:eastAsia="fr-CH"/>
          </w:rPr>
          <w:tab/>
        </w:r>
        <w:r w:rsidRPr="00B05233">
          <w:rPr>
            <w:rStyle w:val="Lienhypertexte"/>
            <w:noProof/>
          </w:rPr>
          <w:t>Introduction</w:t>
        </w:r>
        <w:r>
          <w:rPr>
            <w:noProof/>
            <w:webHidden/>
          </w:rPr>
          <w:tab/>
        </w:r>
        <w:r>
          <w:rPr>
            <w:noProof/>
            <w:webHidden/>
          </w:rPr>
          <w:fldChar w:fldCharType="begin"/>
        </w:r>
        <w:r>
          <w:rPr>
            <w:noProof/>
            <w:webHidden/>
          </w:rPr>
          <w:instrText xml:space="preserve"> PAGEREF _Toc137936800 \h </w:instrText>
        </w:r>
        <w:r>
          <w:rPr>
            <w:noProof/>
            <w:webHidden/>
          </w:rPr>
        </w:r>
        <w:r>
          <w:rPr>
            <w:noProof/>
            <w:webHidden/>
          </w:rPr>
          <w:fldChar w:fldCharType="separate"/>
        </w:r>
        <w:r>
          <w:rPr>
            <w:noProof/>
            <w:webHidden/>
          </w:rPr>
          <w:t>6</w:t>
        </w:r>
        <w:r>
          <w:rPr>
            <w:noProof/>
            <w:webHidden/>
          </w:rPr>
          <w:fldChar w:fldCharType="end"/>
        </w:r>
      </w:hyperlink>
    </w:p>
    <w:p w14:paraId="13751230" w14:textId="2992F21F" w:rsidR="00E87D9F" w:rsidRDefault="00E87D9F">
      <w:pPr>
        <w:pStyle w:val="TM2"/>
        <w:tabs>
          <w:tab w:val="left" w:pos="660"/>
          <w:tab w:val="right" w:leader="dot" w:pos="9062"/>
        </w:tabs>
        <w:rPr>
          <w:rFonts w:eastAsiaTheme="minorEastAsia" w:cstheme="minorBidi"/>
          <w:b w:val="0"/>
          <w:bCs w:val="0"/>
          <w:noProof/>
          <w:sz w:val="22"/>
          <w:szCs w:val="22"/>
          <w:lang w:eastAsia="fr-CH"/>
        </w:rPr>
      </w:pPr>
      <w:hyperlink w:anchor="_Toc137936801" w:history="1">
        <w:r w:rsidRPr="00B05233">
          <w:rPr>
            <w:rStyle w:val="Lienhypertexte"/>
            <w:noProof/>
          </w:rPr>
          <w:t>1.1</w:t>
        </w:r>
        <w:r>
          <w:rPr>
            <w:rFonts w:eastAsiaTheme="minorEastAsia" w:cstheme="minorBidi"/>
            <w:b w:val="0"/>
            <w:bCs w:val="0"/>
            <w:noProof/>
            <w:sz w:val="22"/>
            <w:szCs w:val="22"/>
            <w:lang w:eastAsia="fr-CH"/>
          </w:rPr>
          <w:tab/>
        </w:r>
        <w:r w:rsidRPr="00B05233">
          <w:rPr>
            <w:rStyle w:val="Lienhypertexte"/>
            <w:noProof/>
          </w:rPr>
          <w:t>Objectifs</w:t>
        </w:r>
        <w:r>
          <w:rPr>
            <w:noProof/>
            <w:webHidden/>
          </w:rPr>
          <w:tab/>
        </w:r>
        <w:r>
          <w:rPr>
            <w:noProof/>
            <w:webHidden/>
          </w:rPr>
          <w:fldChar w:fldCharType="begin"/>
        </w:r>
        <w:r>
          <w:rPr>
            <w:noProof/>
            <w:webHidden/>
          </w:rPr>
          <w:instrText xml:space="preserve"> PAGEREF _Toc137936801 \h </w:instrText>
        </w:r>
        <w:r>
          <w:rPr>
            <w:noProof/>
            <w:webHidden/>
          </w:rPr>
        </w:r>
        <w:r>
          <w:rPr>
            <w:noProof/>
            <w:webHidden/>
          </w:rPr>
          <w:fldChar w:fldCharType="separate"/>
        </w:r>
        <w:r>
          <w:rPr>
            <w:noProof/>
            <w:webHidden/>
          </w:rPr>
          <w:t>6</w:t>
        </w:r>
        <w:r>
          <w:rPr>
            <w:noProof/>
            <w:webHidden/>
          </w:rPr>
          <w:fldChar w:fldCharType="end"/>
        </w:r>
      </w:hyperlink>
    </w:p>
    <w:p w14:paraId="0D4768B3" w14:textId="1451180C" w:rsidR="00E87D9F" w:rsidRDefault="00E87D9F">
      <w:pPr>
        <w:pStyle w:val="TM1"/>
        <w:tabs>
          <w:tab w:val="left" w:pos="440"/>
          <w:tab w:val="right" w:leader="dot" w:pos="9062"/>
        </w:tabs>
        <w:rPr>
          <w:rFonts w:asciiTheme="minorHAnsi" w:eastAsiaTheme="minorEastAsia" w:hAnsiTheme="minorHAnsi" w:cstheme="minorBidi"/>
          <w:b w:val="0"/>
          <w:bCs w:val="0"/>
          <w:caps w:val="0"/>
          <w:noProof/>
          <w:sz w:val="22"/>
          <w:szCs w:val="22"/>
          <w:lang w:eastAsia="fr-CH"/>
        </w:rPr>
      </w:pPr>
      <w:hyperlink w:anchor="_Toc137936802" w:history="1">
        <w:r w:rsidRPr="00B05233">
          <w:rPr>
            <w:rStyle w:val="Lienhypertexte"/>
            <w:noProof/>
          </w:rPr>
          <w:t>2</w:t>
        </w:r>
        <w:r>
          <w:rPr>
            <w:rFonts w:asciiTheme="minorHAnsi" w:eastAsiaTheme="minorEastAsia" w:hAnsiTheme="minorHAnsi" w:cstheme="minorBidi"/>
            <w:b w:val="0"/>
            <w:bCs w:val="0"/>
            <w:caps w:val="0"/>
            <w:noProof/>
            <w:sz w:val="22"/>
            <w:szCs w:val="22"/>
            <w:lang w:eastAsia="fr-CH"/>
          </w:rPr>
          <w:tab/>
        </w:r>
        <w:r w:rsidRPr="00B05233">
          <w:rPr>
            <w:rStyle w:val="Lienhypertexte"/>
            <w:noProof/>
          </w:rPr>
          <w:t>Exercices</w:t>
        </w:r>
        <w:r>
          <w:rPr>
            <w:noProof/>
            <w:webHidden/>
          </w:rPr>
          <w:tab/>
        </w:r>
        <w:r>
          <w:rPr>
            <w:noProof/>
            <w:webHidden/>
          </w:rPr>
          <w:fldChar w:fldCharType="begin"/>
        </w:r>
        <w:r>
          <w:rPr>
            <w:noProof/>
            <w:webHidden/>
          </w:rPr>
          <w:instrText xml:space="preserve"> PAGEREF _Toc137936802 \h </w:instrText>
        </w:r>
        <w:r>
          <w:rPr>
            <w:noProof/>
            <w:webHidden/>
          </w:rPr>
        </w:r>
        <w:r>
          <w:rPr>
            <w:noProof/>
            <w:webHidden/>
          </w:rPr>
          <w:fldChar w:fldCharType="separate"/>
        </w:r>
        <w:r>
          <w:rPr>
            <w:noProof/>
            <w:webHidden/>
          </w:rPr>
          <w:t>6</w:t>
        </w:r>
        <w:r>
          <w:rPr>
            <w:noProof/>
            <w:webHidden/>
          </w:rPr>
          <w:fldChar w:fldCharType="end"/>
        </w:r>
      </w:hyperlink>
    </w:p>
    <w:p w14:paraId="0788436B" w14:textId="34F03425" w:rsidR="00E87D9F" w:rsidRDefault="00E87D9F">
      <w:pPr>
        <w:pStyle w:val="TM2"/>
        <w:tabs>
          <w:tab w:val="left" w:pos="660"/>
          <w:tab w:val="right" w:leader="dot" w:pos="9062"/>
        </w:tabs>
        <w:rPr>
          <w:rFonts w:eastAsiaTheme="minorEastAsia" w:cstheme="minorBidi"/>
          <w:b w:val="0"/>
          <w:bCs w:val="0"/>
          <w:noProof/>
          <w:sz w:val="22"/>
          <w:szCs w:val="22"/>
          <w:lang w:eastAsia="fr-CH"/>
        </w:rPr>
      </w:pPr>
      <w:hyperlink w:anchor="_Toc137936803" w:history="1">
        <w:r w:rsidRPr="00B05233">
          <w:rPr>
            <w:rStyle w:val="Lienhypertexte"/>
            <w:noProof/>
          </w:rPr>
          <w:t>2.1</w:t>
        </w:r>
        <w:r>
          <w:rPr>
            <w:rFonts w:eastAsiaTheme="minorEastAsia" w:cstheme="minorBidi"/>
            <w:b w:val="0"/>
            <w:bCs w:val="0"/>
            <w:noProof/>
            <w:sz w:val="22"/>
            <w:szCs w:val="22"/>
            <w:lang w:eastAsia="fr-CH"/>
          </w:rPr>
          <w:tab/>
        </w:r>
        <w:r w:rsidRPr="00B05233">
          <w:rPr>
            <w:rStyle w:val="Lienhypertexte"/>
            <w:noProof/>
          </w:rPr>
          <w:t>Exercice 1 (Base HTML5)</w:t>
        </w:r>
        <w:r>
          <w:rPr>
            <w:noProof/>
            <w:webHidden/>
          </w:rPr>
          <w:tab/>
        </w:r>
        <w:r>
          <w:rPr>
            <w:noProof/>
            <w:webHidden/>
          </w:rPr>
          <w:fldChar w:fldCharType="begin"/>
        </w:r>
        <w:r>
          <w:rPr>
            <w:noProof/>
            <w:webHidden/>
          </w:rPr>
          <w:instrText xml:space="preserve"> PAGEREF _Toc137936803 \h </w:instrText>
        </w:r>
        <w:r>
          <w:rPr>
            <w:noProof/>
            <w:webHidden/>
          </w:rPr>
        </w:r>
        <w:r>
          <w:rPr>
            <w:noProof/>
            <w:webHidden/>
          </w:rPr>
          <w:fldChar w:fldCharType="separate"/>
        </w:r>
        <w:r>
          <w:rPr>
            <w:noProof/>
            <w:webHidden/>
          </w:rPr>
          <w:t>6</w:t>
        </w:r>
        <w:r>
          <w:rPr>
            <w:noProof/>
            <w:webHidden/>
          </w:rPr>
          <w:fldChar w:fldCharType="end"/>
        </w:r>
      </w:hyperlink>
    </w:p>
    <w:p w14:paraId="118F0FAE" w14:textId="3F7A8C1A"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04" w:history="1">
        <w:r w:rsidRPr="00B05233">
          <w:rPr>
            <w:rStyle w:val="Lienhypertexte"/>
            <w:noProof/>
          </w:rPr>
          <w:t>2.1.1</w:t>
        </w:r>
        <w:r>
          <w:rPr>
            <w:rFonts w:eastAsiaTheme="minorEastAsia" w:cstheme="minorBidi"/>
            <w:noProof/>
            <w:sz w:val="22"/>
            <w:szCs w:val="22"/>
            <w:lang w:eastAsia="fr-CH"/>
          </w:rPr>
          <w:tab/>
        </w:r>
        <w:r w:rsidRPr="00B05233">
          <w:rPr>
            <w:rStyle w:val="Lienhypertexte"/>
            <w:noProof/>
          </w:rPr>
          <w:t>Objectif de l’exercice</w:t>
        </w:r>
        <w:r>
          <w:rPr>
            <w:noProof/>
            <w:webHidden/>
          </w:rPr>
          <w:tab/>
        </w:r>
        <w:r>
          <w:rPr>
            <w:noProof/>
            <w:webHidden/>
          </w:rPr>
          <w:fldChar w:fldCharType="begin"/>
        </w:r>
        <w:r>
          <w:rPr>
            <w:noProof/>
            <w:webHidden/>
          </w:rPr>
          <w:instrText xml:space="preserve"> PAGEREF _Toc137936804 \h </w:instrText>
        </w:r>
        <w:r>
          <w:rPr>
            <w:noProof/>
            <w:webHidden/>
          </w:rPr>
        </w:r>
        <w:r>
          <w:rPr>
            <w:noProof/>
            <w:webHidden/>
          </w:rPr>
          <w:fldChar w:fldCharType="separate"/>
        </w:r>
        <w:r>
          <w:rPr>
            <w:noProof/>
            <w:webHidden/>
          </w:rPr>
          <w:t>6</w:t>
        </w:r>
        <w:r>
          <w:rPr>
            <w:noProof/>
            <w:webHidden/>
          </w:rPr>
          <w:fldChar w:fldCharType="end"/>
        </w:r>
      </w:hyperlink>
    </w:p>
    <w:p w14:paraId="38593557" w14:textId="678DDDBD"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05" w:history="1">
        <w:r w:rsidRPr="00B05233">
          <w:rPr>
            <w:rStyle w:val="Lienhypertexte"/>
            <w:noProof/>
          </w:rPr>
          <w:t>2.1.2</w:t>
        </w:r>
        <w:r>
          <w:rPr>
            <w:rFonts w:eastAsiaTheme="minorEastAsia" w:cstheme="minorBidi"/>
            <w:noProof/>
            <w:sz w:val="22"/>
            <w:szCs w:val="22"/>
            <w:lang w:eastAsia="fr-CH"/>
          </w:rPr>
          <w:tab/>
        </w:r>
        <w:r w:rsidRPr="00B05233">
          <w:rPr>
            <w:rStyle w:val="Lienhypertexte"/>
            <w:noProof/>
          </w:rPr>
          <w:t>Explications / Descriptions</w:t>
        </w:r>
        <w:r>
          <w:rPr>
            <w:noProof/>
            <w:webHidden/>
          </w:rPr>
          <w:tab/>
        </w:r>
        <w:r>
          <w:rPr>
            <w:noProof/>
            <w:webHidden/>
          </w:rPr>
          <w:fldChar w:fldCharType="begin"/>
        </w:r>
        <w:r>
          <w:rPr>
            <w:noProof/>
            <w:webHidden/>
          </w:rPr>
          <w:instrText xml:space="preserve"> PAGEREF _Toc137936805 \h </w:instrText>
        </w:r>
        <w:r>
          <w:rPr>
            <w:noProof/>
            <w:webHidden/>
          </w:rPr>
        </w:r>
        <w:r>
          <w:rPr>
            <w:noProof/>
            <w:webHidden/>
          </w:rPr>
          <w:fldChar w:fldCharType="separate"/>
        </w:r>
        <w:r>
          <w:rPr>
            <w:noProof/>
            <w:webHidden/>
          </w:rPr>
          <w:t>6</w:t>
        </w:r>
        <w:r>
          <w:rPr>
            <w:noProof/>
            <w:webHidden/>
          </w:rPr>
          <w:fldChar w:fldCharType="end"/>
        </w:r>
      </w:hyperlink>
    </w:p>
    <w:p w14:paraId="51602E1C" w14:textId="63A9D8DC"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06" w:history="1">
        <w:r w:rsidRPr="00B05233">
          <w:rPr>
            <w:rStyle w:val="Lienhypertexte"/>
            <w:noProof/>
          </w:rPr>
          <w:t>2.1.3</w:t>
        </w:r>
        <w:r>
          <w:rPr>
            <w:rFonts w:eastAsiaTheme="minorEastAsia" w:cstheme="minorBidi"/>
            <w:noProof/>
            <w:sz w:val="22"/>
            <w:szCs w:val="22"/>
            <w:lang w:eastAsia="fr-CH"/>
          </w:rPr>
          <w:tab/>
        </w:r>
        <w:r w:rsidRPr="00B05233">
          <w:rPr>
            <w:rStyle w:val="Lienhypertexte"/>
            <w:noProof/>
          </w:rPr>
          <w:t>Extrait de code</w:t>
        </w:r>
        <w:r>
          <w:rPr>
            <w:noProof/>
            <w:webHidden/>
          </w:rPr>
          <w:tab/>
        </w:r>
        <w:r>
          <w:rPr>
            <w:noProof/>
            <w:webHidden/>
          </w:rPr>
          <w:fldChar w:fldCharType="begin"/>
        </w:r>
        <w:r>
          <w:rPr>
            <w:noProof/>
            <w:webHidden/>
          </w:rPr>
          <w:instrText xml:space="preserve"> PAGEREF _Toc137936806 \h </w:instrText>
        </w:r>
        <w:r>
          <w:rPr>
            <w:noProof/>
            <w:webHidden/>
          </w:rPr>
        </w:r>
        <w:r>
          <w:rPr>
            <w:noProof/>
            <w:webHidden/>
          </w:rPr>
          <w:fldChar w:fldCharType="separate"/>
        </w:r>
        <w:r>
          <w:rPr>
            <w:noProof/>
            <w:webHidden/>
          </w:rPr>
          <w:t>7</w:t>
        </w:r>
        <w:r>
          <w:rPr>
            <w:noProof/>
            <w:webHidden/>
          </w:rPr>
          <w:fldChar w:fldCharType="end"/>
        </w:r>
      </w:hyperlink>
    </w:p>
    <w:p w14:paraId="71D5CA66" w14:textId="5F306ECC"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07" w:history="1">
        <w:r w:rsidRPr="00B05233">
          <w:rPr>
            <w:rStyle w:val="Lienhypertexte"/>
            <w:noProof/>
          </w:rPr>
          <w:t>2.1.4</w:t>
        </w:r>
        <w:r>
          <w:rPr>
            <w:rFonts w:eastAsiaTheme="minorEastAsia" w:cstheme="minorBidi"/>
            <w:noProof/>
            <w:sz w:val="22"/>
            <w:szCs w:val="22"/>
            <w:lang w:eastAsia="fr-CH"/>
          </w:rPr>
          <w:tab/>
        </w:r>
        <w:r w:rsidRPr="00B05233">
          <w:rPr>
            <w:rStyle w:val="Lienhypertexte"/>
            <w:noProof/>
          </w:rPr>
          <w:t>Capture</w:t>
        </w:r>
        <w:r>
          <w:rPr>
            <w:noProof/>
            <w:webHidden/>
          </w:rPr>
          <w:tab/>
        </w:r>
        <w:r>
          <w:rPr>
            <w:noProof/>
            <w:webHidden/>
          </w:rPr>
          <w:fldChar w:fldCharType="begin"/>
        </w:r>
        <w:r>
          <w:rPr>
            <w:noProof/>
            <w:webHidden/>
          </w:rPr>
          <w:instrText xml:space="preserve"> PAGEREF _Toc137936807 \h </w:instrText>
        </w:r>
        <w:r>
          <w:rPr>
            <w:noProof/>
            <w:webHidden/>
          </w:rPr>
        </w:r>
        <w:r>
          <w:rPr>
            <w:noProof/>
            <w:webHidden/>
          </w:rPr>
          <w:fldChar w:fldCharType="separate"/>
        </w:r>
        <w:r>
          <w:rPr>
            <w:noProof/>
            <w:webHidden/>
          </w:rPr>
          <w:t>7</w:t>
        </w:r>
        <w:r>
          <w:rPr>
            <w:noProof/>
            <w:webHidden/>
          </w:rPr>
          <w:fldChar w:fldCharType="end"/>
        </w:r>
      </w:hyperlink>
    </w:p>
    <w:p w14:paraId="31C2B047" w14:textId="74C93D34" w:rsidR="00E87D9F" w:rsidRDefault="00E87D9F">
      <w:pPr>
        <w:pStyle w:val="TM2"/>
        <w:tabs>
          <w:tab w:val="left" w:pos="660"/>
          <w:tab w:val="right" w:leader="dot" w:pos="9062"/>
        </w:tabs>
        <w:rPr>
          <w:rFonts w:eastAsiaTheme="minorEastAsia" w:cstheme="minorBidi"/>
          <w:b w:val="0"/>
          <w:bCs w:val="0"/>
          <w:noProof/>
          <w:sz w:val="22"/>
          <w:szCs w:val="22"/>
          <w:lang w:eastAsia="fr-CH"/>
        </w:rPr>
      </w:pPr>
      <w:hyperlink w:anchor="_Toc137936808" w:history="1">
        <w:r w:rsidRPr="00B05233">
          <w:rPr>
            <w:rStyle w:val="Lienhypertexte"/>
            <w:noProof/>
          </w:rPr>
          <w:t>2.2</w:t>
        </w:r>
        <w:r>
          <w:rPr>
            <w:rFonts w:eastAsiaTheme="minorEastAsia" w:cstheme="minorBidi"/>
            <w:b w:val="0"/>
            <w:bCs w:val="0"/>
            <w:noProof/>
            <w:sz w:val="22"/>
            <w:szCs w:val="22"/>
            <w:lang w:eastAsia="fr-CH"/>
          </w:rPr>
          <w:tab/>
        </w:r>
        <w:r w:rsidRPr="00B05233">
          <w:rPr>
            <w:rStyle w:val="Lienhypertexte"/>
            <w:noProof/>
          </w:rPr>
          <w:t>Exercice 2 (Login)</w:t>
        </w:r>
        <w:r>
          <w:rPr>
            <w:noProof/>
            <w:webHidden/>
          </w:rPr>
          <w:tab/>
        </w:r>
        <w:r>
          <w:rPr>
            <w:noProof/>
            <w:webHidden/>
          </w:rPr>
          <w:fldChar w:fldCharType="begin"/>
        </w:r>
        <w:r>
          <w:rPr>
            <w:noProof/>
            <w:webHidden/>
          </w:rPr>
          <w:instrText xml:space="preserve"> PAGEREF _Toc137936808 \h </w:instrText>
        </w:r>
        <w:r>
          <w:rPr>
            <w:noProof/>
            <w:webHidden/>
          </w:rPr>
        </w:r>
        <w:r>
          <w:rPr>
            <w:noProof/>
            <w:webHidden/>
          </w:rPr>
          <w:fldChar w:fldCharType="separate"/>
        </w:r>
        <w:r>
          <w:rPr>
            <w:noProof/>
            <w:webHidden/>
          </w:rPr>
          <w:t>8</w:t>
        </w:r>
        <w:r>
          <w:rPr>
            <w:noProof/>
            <w:webHidden/>
          </w:rPr>
          <w:fldChar w:fldCharType="end"/>
        </w:r>
      </w:hyperlink>
    </w:p>
    <w:p w14:paraId="14F16C23" w14:textId="45692F8A"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09" w:history="1">
        <w:r w:rsidRPr="00B05233">
          <w:rPr>
            <w:rStyle w:val="Lienhypertexte"/>
            <w:noProof/>
          </w:rPr>
          <w:t>2.2.1</w:t>
        </w:r>
        <w:r>
          <w:rPr>
            <w:rFonts w:eastAsiaTheme="minorEastAsia" w:cstheme="minorBidi"/>
            <w:noProof/>
            <w:sz w:val="22"/>
            <w:szCs w:val="22"/>
            <w:lang w:eastAsia="fr-CH"/>
          </w:rPr>
          <w:tab/>
        </w:r>
        <w:r w:rsidRPr="00B05233">
          <w:rPr>
            <w:rStyle w:val="Lienhypertexte"/>
            <w:noProof/>
          </w:rPr>
          <w:t>Objectif de l’exercice</w:t>
        </w:r>
        <w:r>
          <w:rPr>
            <w:noProof/>
            <w:webHidden/>
          </w:rPr>
          <w:tab/>
        </w:r>
        <w:r>
          <w:rPr>
            <w:noProof/>
            <w:webHidden/>
          </w:rPr>
          <w:fldChar w:fldCharType="begin"/>
        </w:r>
        <w:r>
          <w:rPr>
            <w:noProof/>
            <w:webHidden/>
          </w:rPr>
          <w:instrText xml:space="preserve"> PAGEREF _Toc137936809 \h </w:instrText>
        </w:r>
        <w:r>
          <w:rPr>
            <w:noProof/>
            <w:webHidden/>
          </w:rPr>
        </w:r>
        <w:r>
          <w:rPr>
            <w:noProof/>
            <w:webHidden/>
          </w:rPr>
          <w:fldChar w:fldCharType="separate"/>
        </w:r>
        <w:r>
          <w:rPr>
            <w:noProof/>
            <w:webHidden/>
          </w:rPr>
          <w:t>8</w:t>
        </w:r>
        <w:r>
          <w:rPr>
            <w:noProof/>
            <w:webHidden/>
          </w:rPr>
          <w:fldChar w:fldCharType="end"/>
        </w:r>
      </w:hyperlink>
    </w:p>
    <w:p w14:paraId="0CCE341D" w14:textId="5DB68C96"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10" w:history="1">
        <w:r w:rsidRPr="00B05233">
          <w:rPr>
            <w:rStyle w:val="Lienhypertexte"/>
            <w:noProof/>
          </w:rPr>
          <w:t>2.2.2</w:t>
        </w:r>
        <w:r>
          <w:rPr>
            <w:rFonts w:eastAsiaTheme="minorEastAsia" w:cstheme="minorBidi"/>
            <w:noProof/>
            <w:sz w:val="22"/>
            <w:szCs w:val="22"/>
            <w:lang w:eastAsia="fr-CH"/>
          </w:rPr>
          <w:tab/>
        </w:r>
        <w:r w:rsidRPr="00B05233">
          <w:rPr>
            <w:rStyle w:val="Lienhypertexte"/>
            <w:noProof/>
          </w:rPr>
          <w:t>Explications / Descriptions</w:t>
        </w:r>
        <w:r>
          <w:rPr>
            <w:noProof/>
            <w:webHidden/>
          </w:rPr>
          <w:tab/>
        </w:r>
        <w:r>
          <w:rPr>
            <w:noProof/>
            <w:webHidden/>
          </w:rPr>
          <w:fldChar w:fldCharType="begin"/>
        </w:r>
        <w:r>
          <w:rPr>
            <w:noProof/>
            <w:webHidden/>
          </w:rPr>
          <w:instrText xml:space="preserve"> PAGEREF _Toc137936810 \h </w:instrText>
        </w:r>
        <w:r>
          <w:rPr>
            <w:noProof/>
            <w:webHidden/>
          </w:rPr>
        </w:r>
        <w:r>
          <w:rPr>
            <w:noProof/>
            <w:webHidden/>
          </w:rPr>
          <w:fldChar w:fldCharType="separate"/>
        </w:r>
        <w:r>
          <w:rPr>
            <w:noProof/>
            <w:webHidden/>
          </w:rPr>
          <w:t>8</w:t>
        </w:r>
        <w:r>
          <w:rPr>
            <w:noProof/>
            <w:webHidden/>
          </w:rPr>
          <w:fldChar w:fldCharType="end"/>
        </w:r>
      </w:hyperlink>
    </w:p>
    <w:p w14:paraId="5DB1F541" w14:textId="6D8283C0"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11" w:history="1">
        <w:r w:rsidRPr="00B05233">
          <w:rPr>
            <w:rStyle w:val="Lienhypertexte"/>
            <w:noProof/>
          </w:rPr>
          <w:t>2.2.3</w:t>
        </w:r>
        <w:r>
          <w:rPr>
            <w:rFonts w:eastAsiaTheme="minorEastAsia" w:cstheme="minorBidi"/>
            <w:noProof/>
            <w:sz w:val="22"/>
            <w:szCs w:val="22"/>
            <w:lang w:eastAsia="fr-CH"/>
          </w:rPr>
          <w:tab/>
        </w:r>
        <w:r w:rsidRPr="00B05233">
          <w:rPr>
            <w:rStyle w:val="Lienhypertexte"/>
            <w:noProof/>
          </w:rPr>
          <w:t>Extrait de code</w:t>
        </w:r>
        <w:r>
          <w:rPr>
            <w:noProof/>
            <w:webHidden/>
          </w:rPr>
          <w:tab/>
        </w:r>
        <w:r>
          <w:rPr>
            <w:noProof/>
            <w:webHidden/>
          </w:rPr>
          <w:fldChar w:fldCharType="begin"/>
        </w:r>
        <w:r>
          <w:rPr>
            <w:noProof/>
            <w:webHidden/>
          </w:rPr>
          <w:instrText xml:space="preserve"> PAGEREF _Toc137936811 \h </w:instrText>
        </w:r>
        <w:r>
          <w:rPr>
            <w:noProof/>
            <w:webHidden/>
          </w:rPr>
        </w:r>
        <w:r>
          <w:rPr>
            <w:noProof/>
            <w:webHidden/>
          </w:rPr>
          <w:fldChar w:fldCharType="separate"/>
        </w:r>
        <w:r>
          <w:rPr>
            <w:noProof/>
            <w:webHidden/>
          </w:rPr>
          <w:t>9</w:t>
        </w:r>
        <w:r>
          <w:rPr>
            <w:noProof/>
            <w:webHidden/>
          </w:rPr>
          <w:fldChar w:fldCharType="end"/>
        </w:r>
      </w:hyperlink>
    </w:p>
    <w:p w14:paraId="0F1AABB6" w14:textId="4F7BB885"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12" w:history="1">
        <w:r w:rsidRPr="00B05233">
          <w:rPr>
            <w:rStyle w:val="Lienhypertexte"/>
            <w:noProof/>
          </w:rPr>
          <w:t>2.2.4</w:t>
        </w:r>
        <w:r>
          <w:rPr>
            <w:rFonts w:eastAsiaTheme="minorEastAsia" w:cstheme="minorBidi"/>
            <w:noProof/>
            <w:sz w:val="22"/>
            <w:szCs w:val="22"/>
            <w:lang w:eastAsia="fr-CH"/>
          </w:rPr>
          <w:tab/>
        </w:r>
        <w:r w:rsidRPr="00B05233">
          <w:rPr>
            <w:rStyle w:val="Lienhypertexte"/>
            <w:noProof/>
          </w:rPr>
          <w:t>Capture</w:t>
        </w:r>
        <w:r>
          <w:rPr>
            <w:noProof/>
            <w:webHidden/>
          </w:rPr>
          <w:tab/>
        </w:r>
        <w:r>
          <w:rPr>
            <w:noProof/>
            <w:webHidden/>
          </w:rPr>
          <w:fldChar w:fldCharType="begin"/>
        </w:r>
        <w:r>
          <w:rPr>
            <w:noProof/>
            <w:webHidden/>
          </w:rPr>
          <w:instrText xml:space="preserve"> PAGEREF _Toc137936812 \h </w:instrText>
        </w:r>
        <w:r>
          <w:rPr>
            <w:noProof/>
            <w:webHidden/>
          </w:rPr>
        </w:r>
        <w:r>
          <w:rPr>
            <w:noProof/>
            <w:webHidden/>
          </w:rPr>
          <w:fldChar w:fldCharType="separate"/>
        </w:r>
        <w:r>
          <w:rPr>
            <w:noProof/>
            <w:webHidden/>
          </w:rPr>
          <w:t>10</w:t>
        </w:r>
        <w:r>
          <w:rPr>
            <w:noProof/>
            <w:webHidden/>
          </w:rPr>
          <w:fldChar w:fldCharType="end"/>
        </w:r>
      </w:hyperlink>
    </w:p>
    <w:p w14:paraId="0D3A2A94" w14:textId="76BBD15C" w:rsidR="00E87D9F" w:rsidRDefault="00E87D9F">
      <w:pPr>
        <w:pStyle w:val="TM2"/>
        <w:tabs>
          <w:tab w:val="left" w:pos="660"/>
          <w:tab w:val="right" w:leader="dot" w:pos="9062"/>
        </w:tabs>
        <w:rPr>
          <w:rFonts w:eastAsiaTheme="minorEastAsia" w:cstheme="minorBidi"/>
          <w:b w:val="0"/>
          <w:bCs w:val="0"/>
          <w:noProof/>
          <w:sz w:val="22"/>
          <w:szCs w:val="22"/>
          <w:lang w:eastAsia="fr-CH"/>
        </w:rPr>
      </w:pPr>
      <w:hyperlink w:anchor="_Toc137936813" w:history="1">
        <w:r w:rsidRPr="00B05233">
          <w:rPr>
            <w:rStyle w:val="Lienhypertexte"/>
            <w:noProof/>
          </w:rPr>
          <w:t>2.3</w:t>
        </w:r>
        <w:r>
          <w:rPr>
            <w:rFonts w:eastAsiaTheme="minorEastAsia" w:cstheme="minorBidi"/>
            <w:b w:val="0"/>
            <w:bCs w:val="0"/>
            <w:noProof/>
            <w:sz w:val="22"/>
            <w:szCs w:val="22"/>
            <w:lang w:eastAsia="fr-CH"/>
          </w:rPr>
          <w:tab/>
        </w:r>
        <w:r w:rsidRPr="00B05233">
          <w:rPr>
            <w:rStyle w:val="Lienhypertexte"/>
            <w:noProof/>
          </w:rPr>
          <w:t>Exercice 3 (Login avec PHP)</w:t>
        </w:r>
        <w:r>
          <w:rPr>
            <w:noProof/>
            <w:webHidden/>
          </w:rPr>
          <w:tab/>
        </w:r>
        <w:r>
          <w:rPr>
            <w:noProof/>
            <w:webHidden/>
          </w:rPr>
          <w:fldChar w:fldCharType="begin"/>
        </w:r>
        <w:r>
          <w:rPr>
            <w:noProof/>
            <w:webHidden/>
          </w:rPr>
          <w:instrText xml:space="preserve"> PAGEREF _Toc137936813 \h </w:instrText>
        </w:r>
        <w:r>
          <w:rPr>
            <w:noProof/>
            <w:webHidden/>
          </w:rPr>
        </w:r>
        <w:r>
          <w:rPr>
            <w:noProof/>
            <w:webHidden/>
          </w:rPr>
          <w:fldChar w:fldCharType="separate"/>
        </w:r>
        <w:r>
          <w:rPr>
            <w:noProof/>
            <w:webHidden/>
          </w:rPr>
          <w:t>10</w:t>
        </w:r>
        <w:r>
          <w:rPr>
            <w:noProof/>
            <w:webHidden/>
          </w:rPr>
          <w:fldChar w:fldCharType="end"/>
        </w:r>
      </w:hyperlink>
    </w:p>
    <w:p w14:paraId="0B8031DB" w14:textId="4B70B8BE"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14" w:history="1">
        <w:r w:rsidRPr="00B05233">
          <w:rPr>
            <w:rStyle w:val="Lienhypertexte"/>
            <w:noProof/>
          </w:rPr>
          <w:t>2.3.1</w:t>
        </w:r>
        <w:r>
          <w:rPr>
            <w:rFonts w:eastAsiaTheme="minorEastAsia" w:cstheme="minorBidi"/>
            <w:noProof/>
            <w:sz w:val="22"/>
            <w:szCs w:val="22"/>
            <w:lang w:eastAsia="fr-CH"/>
          </w:rPr>
          <w:tab/>
        </w:r>
        <w:r w:rsidRPr="00B05233">
          <w:rPr>
            <w:rStyle w:val="Lienhypertexte"/>
            <w:noProof/>
          </w:rPr>
          <w:t>Objectif de l’exercice</w:t>
        </w:r>
        <w:r>
          <w:rPr>
            <w:noProof/>
            <w:webHidden/>
          </w:rPr>
          <w:tab/>
        </w:r>
        <w:r>
          <w:rPr>
            <w:noProof/>
            <w:webHidden/>
          </w:rPr>
          <w:fldChar w:fldCharType="begin"/>
        </w:r>
        <w:r>
          <w:rPr>
            <w:noProof/>
            <w:webHidden/>
          </w:rPr>
          <w:instrText xml:space="preserve"> PAGEREF _Toc137936814 \h </w:instrText>
        </w:r>
        <w:r>
          <w:rPr>
            <w:noProof/>
            <w:webHidden/>
          </w:rPr>
        </w:r>
        <w:r>
          <w:rPr>
            <w:noProof/>
            <w:webHidden/>
          </w:rPr>
          <w:fldChar w:fldCharType="separate"/>
        </w:r>
        <w:r>
          <w:rPr>
            <w:noProof/>
            <w:webHidden/>
          </w:rPr>
          <w:t>10</w:t>
        </w:r>
        <w:r>
          <w:rPr>
            <w:noProof/>
            <w:webHidden/>
          </w:rPr>
          <w:fldChar w:fldCharType="end"/>
        </w:r>
      </w:hyperlink>
    </w:p>
    <w:p w14:paraId="500559FA" w14:textId="7C20617E"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15" w:history="1">
        <w:r w:rsidRPr="00B05233">
          <w:rPr>
            <w:rStyle w:val="Lienhypertexte"/>
            <w:noProof/>
          </w:rPr>
          <w:t>2.3.2</w:t>
        </w:r>
        <w:r>
          <w:rPr>
            <w:rFonts w:eastAsiaTheme="minorEastAsia" w:cstheme="minorBidi"/>
            <w:noProof/>
            <w:sz w:val="22"/>
            <w:szCs w:val="22"/>
            <w:lang w:eastAsia="fr-CH"/>
          </w:rPr>
          <w:tab/>
        </w:r>
        <w:r w:rsidRPr="00B05233">
          <w:rPr>
            <w:rStyle w:val="Lienhypertexte"/>
            <w:noProof/>
          </w:rPr>
          <w:t>Explications / Descriptions</w:t>
        </w:r>
        <w:r>
          <w:rPr>
            <w:noProof/>
            <w:webHidden/>
          </w:rPr>
          <w:tab/>
        </w:r>
        <w:r>
          <w:rPr>
            <w:noProof/>
            <w:webHidden/>
          </w:rPr>
          <w:fldChar w:fldCharType="begin"/>
        </w:r>
        <w:r>
          <w:rPr>
            <w:noProof/>
            <w:webHidden/>
          </w:rPr>
          <w:instrText xml:space="preserve"> PAGEREF _Toc137936815 \h </w:instrText>
        </w:r>
        <w:r>
          <w:rPr>
            <w:noProof/>
            <w:webHidden/>
          </w:rPr>
        </w:r>
        <w:r>
          <w:rPr>
            <w:noProof/>
            <w:webHidden/>
          </w:rPr>
          <w:fldChar w:fldCharType="separate"/>
        </w:r>
        <w:r>
          <w:rPr>
            <w:noProof/>
            <w:webHidden/>
          </w:rPr>
          <w:t>10</w:t>
        </w:r>
        <w:r>
          <w:rPr>
            <w:noProof/>
            <w:webHidden/>
          </w:rPr>
          <w:fldChar w:fldCharType="end"/>
        </w:r>
      </w:hyperlink>
    </w:p>
    <w:p w14:paraId="7859A73B" w14:textId="725EF073"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16" w:history="1">
        <w:r w:rsidRPr="00B05233">
          <w:rPr>
            <w:rStyle w:val="Lienhypertexte"/>
            <w:noProof/>
          </w:rPr>
          <w:t>2.3.3</w:t>
        </w:r>
        <w:r>
          <w:rPr>
            <w:rFonts w:eastAsiaTheme="minorEastAsia" w:cstheme="minorBidi"/>
            <w:noProof/>
            <w:sz w:val="22"/>
            <w:szCs w:val="22"/>
            <w:lang w:eastAsia="fr-CH"/>
          </w:rPr>
          <w:tab/>
        </w:r>
        <w:r w:rsidRPr="00B05233">
          <w:rPr>
            <w:rStyle w:val="Lienhypertexte"/>
            <w:noProof/>
          </w:rPr>
          <w:t>Extrait de code</w:t>
        </w:r>
        <w:r>
          <w:rPr>
            <w:noProof/>
            <w:webHidden/>
          </w:rPr>
          <w:tab/>
        </w:r>
        <w:r>
          <w:rPr>
            <w:noProof/>
            <w:webHidden/>
          </w:rPr>
          <w:fldChar w:fldCharType="begin"/>
        </w:r>
        <w:r>
          <w:rPr>
            <w:noProof/>
            <w:webHidden/>
          </w:rPr>
          <w:instrText xml:space="preserve"> PAGEREF _Toc137936816 \h </w:instrText>
        </w:r>
        <w:r>
          <w:rPr>
            <w:noProof/>
            <w:webHidden/>
          </w:rPr>
        </w:r>
        <w:r>
          <w:rPr>
            <w:noProof/>
            <w:webHidden/>
          </w:rPr>
          <w:fldChar w:fldCharType="separate"/>
        </w:r>
        <w:r>
          <w:rPr>
            <w:noProof/>
            <w:webHidden/>
          </w:rPr>
          <w:t>11</w:t>
        </w:r>
        <w:r>
          <w:rPr>
            <w:noProof/>
            <w:webHidden/>
          </w:rPr>
          <w:fldChar w:fldCharType="end"/>
        </w:r>
      </w:hyperlink>
    </w:p>
    <w:p w14:paraId="2271735A" w14:textId="766D6A15"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17" w:history="1">
        <w:r w:rsidRPr="00B05233">
          <w:rPr>
            <w:rStyle w:val="Lienhypertexte"/>
            <w:noProof/>
          </w:rPr>
          <w:t>2.3.4</w:t>
        </w:r>
        <w:r>
          <w:rPr>
            <w:rFonts w:eastAsiaTheme="minorEastAsia" w:cstheme="minorBidi"/>
            <w:noProof/>
            <w:sz w:val="22"/>
            <w:szCs w:val="22"/>
            <w:lang w:eastAsia="fr-CH"/>
          </w:rPr>
          <w:tab/>
        </w:r>
        <w:r w:rsidRPr="00B05233">
          <w:rPr>
            <w:rStyle w:val="Lienhypertexte"/>
            <w:noProof/>
          </w:rPr>
          <w:t>Capture</w:t>
        </w:r>
        <w:r>
          <w:rPr>
            <w:noProof/>
            <w:webHidden/>
          </w:rPr>
          <w:tab/>
        </w:r>
        <w:r>
          <w:rPr>
            <w:noProof/>
            <w:webHidden/>
          </w:rPr>
          <w:fldChar w:fldCharType="begin"/>
        </w:r>
        <w:r>
          <w:rPr>
            <w:noProof/>
            <w:webHidden/>
          </w:rPr>
          <w:instrText xml:space="preserve"> PAGEREF _Toc137936817 \h </w:instrText>
        </w:r>
        <w:r>
          <w:rPr>
            <w:noProof/>
            <w:webHidden/>
          </w:rPr>
        </w:r>
        <w:r>
          <w:rPr>
            <w:noProof/>
            <w:webHidden/>
          </w:rPr>
          <w:fldChar w:fldCharType="separate"/>
        </w:r>
        <w:r>
          <w:rPr>
            <w:noProof/>
            <w:webHidden/>
          </w:rPr>
          <w:t>12</w:t>
        </w:r>
        <w:r>
          <w:rPr>
            <w:noProof/>
            <w:webHidden/>
          </w:rPr>
          <w:fldChar w:fldCharType="end"/>
        </w:r>
      </w:hyperlink>
    </w:p>
    <w:p w14:paraId="75631357" w14:textId="691A9B59" w:rsidR="00E87D9F" w:rsidRDefault="00E87D9F">
      <w:pPr>
        <w:pStyle w:val="TM2"/>
        <w:tabs>
          <w:tab w:val="left" w:pos="660"/>
          <w:tab w:val="right" w:leader="dot" w:pos="9062"/>
        </w:tabs>
        <w:rPr>
          <w:rFonts w:eastAsiaTheme="minorEastAsia" w:cstheme="minorBidi"/>
          <w:b w:val="0"/>
          <w:bCs w:val="0"/>
          <w:noProof/>
          <w:sz w:val="22"/>
          <w:szCs w:val="22"/>
          <w:lang w:eastAsia="fr-CH"/>
        </w:rPr>
      </w:pPr>
      <w:hyperlink w:anchor="_Toc137936818" w:history="1">
        <w:r w:rsidRPr="00B05233">
          <w:rPr>
            <w:rStyle w:val="Lienhypertexte"/>
            <w:noProof/>
          </w:rPr>
          <w:t>2.4</w:t>
        </w:r>
        <w:r>
          <w:rPr>
            <w:rFonts w:eastAsiaTheme="minorEastAsia" w:cstheme="minorBidi"/>
            <w:b w:val="0"/>
            <w:bCs w:val="0"/>
            <w:noProof/>
            <w:sz w:val="22"/>
            <w:szCs w:val="22"/>
            <w:lang w:eastAsia="fr-CH"/>
          </w:rPr>
          <w:tab/>
        </w:r>
        <w:r w:rsidRPr="00B05233">
          <w:rPr>
            <w:rStyle w:val="Lienhypertexte"/>
            <w:noProof/>
          </w:rPr>
          <w:t>Exercice 4 (JSFiddle)</w:t>
        </w:r>
        <w:r>
          <w:rPr>
            <w:noProof/>
            <w:webHidden/>
          </w:rPr>
          <w:tab/>
        </w:r>
        <w:r>
          <w:rPr>
            <w:noProof/>
            <w:webHidden/>
          </w:rPr>
          <w:fldChar w:fldCharType="begin"/>
        </w:r>
        <w:r>
          <w:rPr>
            <w:noProof/>
            <w:webHidden/>
          </w:rPr>
          <w:instrText xml:space="preserve"> PAGEREF _Toc137936818 \h </w:instrText>
        </w:r>
        <w:r>
          <w:rPr>
            <w:noProof/>
            <w:webHidden/>
          </w:rPr>
        </w:r>
        <w:r>
          <w:rPr>
            <w:noProof/>
            <w:webHidden/>
          </w:rPr>
          <w:fldChar w:fldCharType="separate"/>
        </w:r>
        <w:r>
          <w:rPr>
            <w:noProof/>
            <w:webHidden/>
          </w:rPr>
          <w:t>12</w:t>
        </w:r>
        <w:r>
          <w:rPr>
            <w:noProof/>
            <w:webHidden/>
          </w:rPr>
          <w:fldChar w:fldCharType="end"/>
        </w:r>
      </w:hyperlink>
    </w:p>
    <w:p w14:paraId="74E9F407" w14:textId="1A2C9DED"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19" w:history="1">
        <w:r w:rsidRPr="00B05233">
          <w:rPr>
            <w:rStyle w:val="Lienhypertexte"/>
            <w:noProof/>
          </w:rPr>
          <w:t>2.4.1</w:t>
        </w:r>
        <w:r>
          <w:rPr>
            <w:rFonts w:eastAsiaTheme="minorEastAsia" w:cstheme="minorBidi"/>
            <w:noProof/>
            <w:sz w:val="22"/>
            <w:szCs w:val="22"/>
            <w:lang w:eastAsia="fr-CH"/>
          </w:rPr>
          <w:tab/>
        </w:r>
        <w:r w:rsidRPr="00B05233">
          <w:rPr>
            <w:rStyle w:val="Lienhypertexte"/>
            <w:noProof/>
          </w:rPr>
          <w:t>Objectif de l’exercice</w:t>
        </w:r>
        <w:r>
          <w:rPr>
            <w:noProof/>
            <w:webHidden/>
          </w:rPr>
          <w:tab/>
        </w:r>
        <w:r>
          <w:rPr>
            <w:noProof/>
            <w:webHidden/>
          </w:rPr>
          <w:fldChar w:fldCharType="begin"/>
        </w:r>
        <w:r>
          <w:rPr>
            <w:noProof/>
            <w:webHidden/>
          </w:rPr>
          <w:instrText xml:space="preserve"> PAGEREF _Toc137936819 \h </w:instrText>
        </w:r>
        <w:r>
          <w:rPr>
            <w:noProof/>
            <w:webHidden/>
          </w:rPr>
        </w:r>
        <w:r>
          <w:rPr>
            <w:noProof/>
            <w:webHidden/>
          </w:rPr>
          <w:fldChar w:fldCharType="separate"/>
        </w:r>
        <w:r>
          <w:rPr>
            <w:noProof/>
            <w:webHidden/>
          </w:rPr>
          <w:t>12</w:t>
        </w:r>
        <w:r>
          <w:rPr>
            <w:noProof/>
            <w:webHidden/>
          </w:rPr>
          <w:fldChar w:fldCharType="end"/>
        </w:r>
      </w:hyperlink>
    </w:p>
    <w:p w14:paraId="4E43A176" w14:textId="2D9F896F"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20" w:history="1">
        <w:r w:rsidRPr="00B05233">
          <w:rPr>
            <w:rStyle w:val="Lienhypertexte"/>
            <w:noProof/>
          </w:rPr>
          <w:t>2.4.2</w:t>
        </w:r>
        <w:r>
          <w:rPr>
            <w:rFonts w:eastAsiaTheme="minorEastAsia" w:cstheme="minorBidi"/>
            <w:noProof/>
            <w:sz w:val="22"/>
            <w:szCs w:val="22"/>
            <w:lang w:eastAsia="fr-CH"/>
          </w:rPr>
          <w:tab/>
        </w:r>
        <w:r w:rsidRPr="00B05233">
          <w:rPr>
            <w:rStyle w:val="Lienhypertexte"/>
            <w:noProof/>
          </w:rPr>
          <w:t>Explications / Descriptions</w:t>
        </w:r>
        <w:r>
          <w:rPr>
            <w:noProof/>
            <w:webHidden/>
          </w:rPr>
          <w:tab/>
        </w:r>
        <w:r>
          <w:rPr>
            <w:noProof/>
            <w:webHidden/>
          </w:rPr>
          <w:fldChar w:fldCharType="begin"/>
        </w:r>
        <w:r>
          <w:rPr>
            <w:noProof/>
            <w:webHidden/>
          </w:rPr>
          <w:instrText xml:space="preserve"> PAGEREF _Toc137936820 \h </w:instrText>
        </w:r>
        <w:r>
          <w:rPr>
            <w:noProof/>
            <w:webHidden/>
          </w:rPr>
        </w:r>
        <w:r>
          <w:rPr>
            <w:noProof/>
            <w:webHidden/>
          </w:rPr>
          <w:fldChar w:fldCharType="separate"/>
        </w:r>
        <w:r>
          <w:rPr>
            <w:noProof/>
            <w:webHidden/>
          </w:rPr>
          <w:t>12</w:t>
        </w:r>
        <w:r>
          <w:rPr>
            <w:noProof/>
            <w:webHidden/>
          </w:rPr>
          <w:fldChar w:fldCharType="end"/>
        </w:r>
      </w:hyperlink>
    </w:p>
    <w:p w14:paraId="1395FB85" w14:textId="1213A84F"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21" w:history="1">
        <w:r w:rsidRPr="00B05233">
          <w:rPr>
            <w:rStyle w:val="Lienhypertexte"/>
            <w:noProof/>
          </w:rPr>
          <w:t>2.4.3</w:t>
        </w:r>
        <w:r>
          <w:rPr>
            <w:rFonts w:eastAsiaTheme="minorEastAsia" w:cstheme="minorBidi"/>
            <w:noProof/>
            <w:sz w:val="22"/>
            <w:szCs w:val="22"/>
            <w:lang w:eastAsia="fr-CH"/>
          </w:rPr>
          <w:tab/>
        </w:r>
        <w:r w:rsidRPr="00B05233">
          <w:rPr>
            <w:rStyle w:val="Lienhypertexte"/>
            <w:noProof/>
          </w:rPr>
          <w:t>Extrait de code</w:t>
        </w:r>
        <w:r>
          <w:rPr>
            <w:noProof/>
            <w:webHidden/>
          </w:rPr>
          <w:tab/>
        </w:r>
        <w:r>
          <w:rPr>
            <w:noProof/>
            <w:webHidden/>
          </w:rPr>
          <w:fldChar w:fldCharType="begin"/>
        </w:r>
        <w:r>
          <w:rPr>
            <w:noProof/>
            <w:webHidden/>
          </w:rPr>
          <w:instrText xml:space="preserve"> PAGEREF _Toc137936821 \h </w:instrText>
        </w:r>
        <w:r>
          <w:rPr>
            <w:noProof/>
            <w:webHidden/>
          </w:rPr>
        </w:r>
        <w:r>
          <w:rPr>
            <w:noProof/>
            <w:webHidden/>
          </w:rPr>
          <w:fldChar w:fldCharType="separate"/>
        </w:r>
        <w:r>
          <w:rPr>
            <w:noProof/>
            <w:webHidden/>
          </w:rPr>
          <w:t>12</w:t>
        </w:r>
        <w:r>
          <w:rPr>
            <w:noProof/>
            <w:webHidden/>
          </w:rPr>
          <w:fldChar w:fldCharType="end"/>
        </w:r>
      </w:hyperlink>
    </w:p>
    <w:p w14:paraId="7BDED403" w14:textId="51D1C0EE"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22" w:history="1">
        <w:r w:rsidRPr="00B05233">
          <w:rPr>
            <w:rStyle w:val="Lienhypertexte"/>
            <w:noProof/>
          </w:rPr>
          <w:t>2.4.4</w:t>
        </w:r>
        <w:r>
          <w:rPr>
            <w:rFonts w:eastAsiaTheme="minorEastAsia" w:cstheme="minorBidi"/>
            <w:noProof/>
            <w:sz w:val="22"/>
            <w:szCs w:val="22"/>
            <w:lang w:eastAsia="fr-CH"/>
          </w:rPr>
          <w:tab/>
        </w:r>
        <w:r w:rsidRPr="00B05233">
          <w:rPr>
            <w:rStyle w:val="Lienhypertexte"/>
            <w:noProof/>
          </w:rPr>
          <w:t>Capture</w:t>
        </w:r>
        <w:r>
          <w:rPr>
            <w:noProof/>
            <w:webHidden/>
          </w:rPr>
          <w:tab/>
        </w:r>
        <w:r>
          <w:rPr>
            <w:noProof/>
            <w:webHidden/>
          </w:rPr>
          <w:fldChar w:fldCharType="begin"/>
        </w:r>
        <w:r>
          <w:rPr>
            <w:noProof/>
            <w:webHidden/>
          </w:rPr>
          <w:instrText xml:space="preserve"> PAGEREF _Toc137936822 \h </w:instrText>
        </w:r>
        <w:r>
          <w:rPr>
            <w:noProof/>
            <w:webHidden/>
          </w:rPr>
        </w:r>
        <w:r>
          <w:rPr>
            <w:noProof/>
            <w:webHidden/>
          </w:rPr>
          <w:fldChar w:fldCharType="separate"/>
        </w:r>
        <w:r>
          <w:rPr>
            <w:noProof/>
            <w:webHidden/>
          </w:rPr>
          <w:t>13</w:t>
        </w:r>
        <w:r>
          <w:rPr>
            <w:noProof/>
            <w:webHidden/>
          </w:rPr>
          <w:fldChar w:fldCharType="end"/>
        </w:r>
      </w:hyperlink>
    </w:p>
    <w:p w14:paraId="2E7867DC" w14:textId="78D07A70" w:rsidR="00E87D9F" w:rsidRDefault="00E87D9F">
      <w:pPr>
        <w:pStyle w:val="TM2"/>
        <w:tabs>
          <w:tab w:val="left" w:pos="660"/>
          <w:tab w:val="right" w:leader="dot" w:pos="9062"/>
        </w:tabs>
        <w:rPr>
          <w:rFonts w:eastAsiaTheme="minorEastAsia" w:cstheme="minorBidi"/>
          <w:b w:val="0"/>
          <w:bCs w:val="0"/>
          <w:noProof/>
          <w:sz w:val="22"/>
          <w:szCs w:val="22"/>
          <w:lang w:eastAsia="fr-CH"/>
        </w:rPr>
      </w:pPr>
      <w:hyperlink w:anchor="_Toc137936823" w:history="1">
        <w:r w:rsidRPr="00B05233">
          <w:rPr>
            <w:rStyle w:val="Lienhypertexte"/>
            <w:noProof/>
          </w:rPr>
          <w:t>2.5</w:t>
        </w:r>
        <w:r>
          <w:rPr>
            <w:rFonts w:eastAsiaTheme="minorEastAsia" w:cstheme="minorBidi"/>
            <w:b w:val="0"/>
            <w:bCs w:val="0"/>
            <w:noProof/>
            <w:sz w:val="22"/>
            <w:szCs w:val="22"/>
            <w:lang w:eastAsia="fr-CH"/>
          </w:rPr>
          <w:tab/>
        </w:r>
        <w:r w:rsidRPr="00B05233">
          <w:rPr>
            <w:rStyle w:val="Lienhypertexte"/>
            <w:noProof/>
          </w:rPr>
          <w:t>Exercice 5 (Variable en Javascript)</w:t>
        </w:r>
        <w:r>
          <w:rPr>
            <w:noProof/>
            <w:webHidden/>
          </w:rPr>
          <w:tab/>
        </w:r>
        <w:r>
          <w:rPr>
            <w:noProof/>
            <w:webHidden/>
          </w:rPr>
          <w:fldChar w:fldCharType="begin"/>
        </w:r>
        <w:r>
          <w:rPr>
            <w:noProof/>
            <w:webHidden/>
          </w:rPr>
          <w:instrText xml:space="preserve"> PAGEREF _Toc137936823 \h </w:instrText>
        </w:r>
        <w:r>
          <w:rPr>
            <w:noProof/>
            <w:webHidden/>
          </w:rPr>
        </w:r>
        <w:r>
          <w:rPr>
            <w:noProof/>
            <w:webHidden/>
          </w:rPr>
          <w:fldChar w:fldCharType="separate"/>
        </w:r>
        <w:r>
          <w:rPr>
            <w:noProof/>
            <w:webHidden/>
          </w:rPr>
          <w:t>13</w:t>
        </w:r>
        <w:r>
          <w:rPr>
            <w:noProof/>
            <w:webHidden/>
          </w:rPr>
          <w:fldChar w:fldCharType="end"/>
        </w:r>
      </w:hyperlink>
    </w:p>
    <w:p w14:paraId="5C3524A2" w14:textId="09B95035"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24" w:history="1">
        <w:r w:rsidRPr="00B05233">
          <w:rPr>
            <w:rStyle w:val="Lienhypertexte"/>
            <w:noProof/>
          </w:rPr>
          <w:t>2.5.1</w:t>
        </w:r>
        <w:r>
          <w:rPr>
            <w:rFonts w:eastAsiaTheme="minorEastAsia" w:cstheme="minorBidi"/>
            <w:noProof/>
            <w:sz w:val="22"/>
            <w:szCs w:val="22"/>
            <w:lang w:eastAsia="fr-CH"/>
          </w:rPr>
          <w:tab/>
        </w:r>
        <w:r w:rsidRPr="00B05233">
          <w:rPr>
            <w:rStyle w:val="Lienhypertexte"/>
            <w:noProof/>
          </w:rPr>
          <w:t>Objectif de l’exercice</w:t>
        </w:r>
        <w:r>
          <w:rPr>
            <w:noProof/>
            <w:webHidden/>
          </w:rPr>
          <w:tab/>
        </w:r>
        <w:r>
          <w:rPr>
            <w:noProof/>
            <w:webHidden/>
          </w:rPr>
          <w:fldChar w:fldCharType="begin"/>
        </w:r>
        <w:r>
          <w:rPr>
            <w:noProof/>
            <w:webHidden/>
          </w:rPr>
          <w:instrText xml:space="preserve"> PAGEREF _Toc137936824 \h </w:instrText>
        </w:r>
        <w:r>
          <w:rPr>
            <w:noProof/>
            <w:webHidden/>
          </w:rPr>
        </w:r>
        <w:r>
          <w:rPr>
            <w:noProof/>
            <w:webHidden/>
          </w:rPr>
          <w:fldChar w:fldCharType="separate"/>
        </w:r>
        <w:r>
          <w:rPr>
            <w:noProof/>
            <w:webHidden/>
          </w:rPr>
          <w:t>13</w:t>
        </w:r>
        <w:r>
          <w:rPr>
            <w:noProof/>
            <w:webHidden/>
          </w:rPr>
          <w:fldChar w:fldCharType="end"/>
        </w:r>
      </w:hyperlink>
    </w:p>
    <w:p w14:paraId="7DCB4027" w14:textId="67842115"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25" w:history="1">
        <w:r w:rsidRPr="00B05233">
          <w:rPr>
            <w:rStyle w:val="Lienhypertexte"/>
            <w:noProof/>
          </w:rPr>
          <w:t>2.5.2</w:t>
        </w:r>
        <w:r>
          <w:rPr>
            <w:rFonts w:eastAsiaTheme="minorEastAsia" w:cstheme="minorBidi"/>
            <w:noProof/>
            <w:sz w:val="22"/>
            <w:szCs w:val="22"/>
            <w:lang w:eastAsia="fr-CH"/>
          </w:rPr>
          <w:tab/>
        </w:r>
        <w:r w:rsidRPr="00B05233">
          <w:rPr>
            <w:rStyle w:val="Lienhypertexte"/>
            <w:noProof/>
          </w:rPr>
          <w:t>Explications / Descriptions</w:t>
        </w:r>
        <w:r>
          <w:rPr>
            <w:noProof/>
            <w:webHidden/>
          </w:rPr>
          <w:tab/>
        </w:r>
        <w:r>
          <w:rPr>
            <w:noProof/>
            <w:webHidden/>
          </w:rPr>
          <w:fldChar w:fldCharType="begin"/>
        </w:r>
        <w:r>
          <w:rPr>
            <w:noProof/>
            <w:webHidden/>
          </w:rPr>
          <w:instrText xml:space="preserve"> PAGEREF _Toc137936825 \h </w:instrText>
        </w:r>
        <w:r>
          <w:rPr>
            <w:noProof/>
            <w:webHidden/>
          </w:rPr>
        </w:r>
        <w:r>
          <w:rPr>
            <w:noProof/>
            <w:webHidden/>
          </w:rPr>
          <w:fldChar w:fldCharType="separate"/>
        </w:r>
        <w:r>
          <w:rPr>
            <w:noProof/>
            <w:webHidden/>
          </w:rPr>
          <w:t>13</w:t>
        </w:r>
        <w:r>
          <w:rPr>
            <w:noProof/>
            <w:webHidden/>
          </w:rPr>
          <w:fldChar w:fldCharType="end"/>
        </w:r>
      </w:hyperlink>
    </w:p>
    <w:p w14:paraId="7969082F" w14:textId="0423E683"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26" w:history="1">
        <w:r w:rsidRPr="00B05233">
          <w:rPr>
            <w:rStyle w:val="Lienhypertexte"/>
            <w:noProof/>
          </w:rPr>
          <w:t>2.5.3</w:t>
        </w:r>
        <w:r>
          <w:rPr>
            <w:rFonts w:eastAsiaTheme="minorEastAsia" w:cstheme="minorBidi"/>
            <w:noProof/>
            <w:sz w:val="22"/>
            <w:szCs w:val="22"/>
            <w:lang w:eastAsia="fr-CH"/>
          </w:rPr>
          <w:tab/>
        </w:r>
        <w:r w:rsidRPr="00B05233">
          <w:rPr>
            <w:rStyle w:val="Lienhypertexte"/>
            <w:noProof/>
          </w:rPr>
          <w:t>Extrait de code</w:t>
        </w:r>
        <w:r>
          <w:rPr>
            <w:noProof/>
            <w:webHidden/>
          </w:rPr>
          <w:tab/>
        </w:r>
        <w:r>
          <w:rPr>
            <w:noProof/>
            <w:webHidden/>
          </w:rPr>
          <w:fldChar w:fldCharType="begin"/>
        </w:r>
        <w:r>
          <w:rPr>
            <w:noProof/>
            <w:webHidden/>
          </w:rPr>
          <w:instrText xml:space="preserve"> PAGEREF _Toc137936826 \h </w:instrText>
        </w:r>
        <w:r>
          <w:rPr>
            <w:noProof/>
            <w:webHidden/>
          </w:rPr>
        </w:r>
        <w:r>
          <w:rPr>
            <w:noProof/>
            <w:webHidden/>
          </w:rPr>
          <w:fldChar w:fldCharType="separate"/>
        </w:r>
        <w:r>
          <w:rPr>
            <w:noProof/>
            <w:webHidden/>
          </w:rPr>
          <w:t>13</w:t>
        </w:r>
        <w:r>
          <w:rPr>
            <w:noProof/>
            <w:webHidden/>
          </w:rPr>
          <w:fldChar w:fldCharType="end"/>
        </w:r>
      </w:hyperlink>
    </w:p>
    <w:p w14:paraId="4D6BE231" w14:textId="4088B860"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27" w:history="1">
        <w:r w:rsidRPr="00B05233">
          <w:rPr>
            <w:rStyle w:val="Lienhypertexte"/>
            <w:noProof/>
          </w:rPr>
          <w:t>2.5.4</w:t>
        </w:r>
        <w:r>
          <w:rPr>
            <w:rFonts w:eastAsiaTheme="minorEastAsia" w:cstheme="minorBidi"/>
            <w:noProof/>
            <w:sz w:val="22"/>
            <w:szCs w:val="22"/>
            <w:lang w:eastAsia="fr-CH"/>
          </w:rPr>
          <w:tab/>
        </w:r>
        <w:r w:rsidRPr="00B05233">
          <w:rPr>
            <w:rStyle w:val="Lienhypertexte"/>
            <w:noProof/>
          </w:rPr>
          <w:t>Capture</w:t>
        </w:r>
        <w:r>
          <w:rPr>
            <w:noProof/>
            <w:webHidden/>
          </w:rPr>
          <w:tab/>
        </w:r>
        <w:r>
          <w:rPr>
            <w:noProof/>
            <w:webHidden/>
          </w:rPr>
          <w:fldChar w:fldCharType="begin"/>
        </w:r>
        <w:r>
          <w:rPr>
            <w:noProof/>
            <w:webHidden/>
          </w:rPr>
          <w:instrText xml:space="preserve"> PAGEREF _Toc137936827 \h </w:instrText>
        </w:r>
        <w:r>
          <w:rPr>
            <w:noProof/>
            <w:webHidden/>
          </w:rPr>
        </w:r>
        <w:r>
          <w:rPr>
            <w:noProof/>
            <w:webHidden/>
          </w:rPr>
          <w:fldChar w:fldCharType="separate"/>
        </w:r>
        <w:r>
          <w:rPr>
            <w:noProof/>
            <w:webHidden/>
          </w:rPr>
          <w:t>15</w:t>
        </w:r>
        <w:r>
          <w:rPr>
            <w:noProof/>
            <w:webHidden/>
          </w:rPr>
          <w:fldChar w:fldCharType="end"/>
        </w:r>
      </w:hyperlink>
    </w:p>
    <w:p w14:paraId="3ED15A07" w14:textId="6D4B1D7B" w:rsidR="00E87D9F" w:rsidRDefault="00E87D9F">
      <w:pPr>
        <w:pStyle w:val="TM2"/>
        <w:tabs>
          <w:tab w:val="left" w:pos="660"/>
          <w:tab w:val="right" w:leader="dot" w:pos="9062"/>
        </w:tabs>
        <w:rPr>
          <w:rFonts w:eastAsiaTheme="minorEastAsia" w:cstheme="minorBidi"/>
          <w:b w:val="0"/>
          <w:bCs w:val="0"/>
          <w:noProof/>
          <w:sz w:val="22"/>
          <w:szCs w:val="22"/>
          <w:lang w:eastAsia="fr-CH"/>
        </w:rPr>
      </w:pPr>
      <w:hyperlink w:anchor="_Toc137936828" w:history="1">
        <w:r w:rsidRPr="00B05233">
          <w:rPr>
            <w:rStyle w:val="Lienhypertexte"/>
            <w:noProof/>
          </w:rPr>
          <w:t>2.6</w:t>
        </w:r>
        <w:r>
          <w:rPr>
            <w:rFonts w:eastAsiaTheme="minorEastAsia" w:cstheme="minorBidi"/>
            <w:b w:val="0"/>
            <w:bCs w:val="0"/>
            <w:noProof/>
            <w:sz w:val="22"/>
            <w:szCs w:val="22"/>
            <w:lang w:eastAsia="fr-CH"/>
          </w:rPr>
          <w:tab/>
        </w:r>
        <w:r w:rsidRPr="00B05233">
          <w:rPr>
            <w:rStyle w:val="Lienhypertexte"/>
            <w:noProof/>
          </w:rPr>
          <w:t>Exercice 6 (La structure de contrôle switch)</w:t>
        </w:r>
        <w:r>
          <w:rPr>
            <w:noProof/>
            <w:webHidden/>
          </w:rPr>
          <w:tab/>
        </w:r>
        <w:r>
          <w:rPr>
            <w:noProof/>
            <w:webHidden/>
          </w:rPr>
          <w:fldChar w:fldCharType="begin"/>
        </w:r>
        <w:r>
          <w:rPr>
            <w:noProof/>
            <w:webHidden/>
          </w:rPr>
          <w:instrText xml:space="preserve"> PAGEREF _Toc137936828 \h </w:instrText>
        </w:r>
        <w:r>
          <w:rPr>
            <w:noProof/>
            <w:webHidden/>
          </w:rPr>
        </w:r>
        <w:r>
          <w:rPr>
            <w:noProof/>
            <w:webHidden/>
          </w:rPr>
          <w:fldChar w:fldCharType="separate"/>
        </w:r>
        <w:r>
          <w:rPr>
            <w:noProof/>
            <w:webHidden/>
          </w:rPr>
          <w:t>15</w:t>
        </w:r>
        <w:r>
          <w:rPr>
            <w:noProof/>
            <w:webHidden/>
          </w:rPr>
          <w:fldChar w:fldCharType="end"/>
        </w:r>
      </w:hyperlink>
    </w:p>
    <w:p w14:paraId="00778B6C" w14:textId="21C594BF"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29" w:history="1">
        <w:r w:rsidRPr="00B05233">
          <w:rPr>
            <w:rStyle w:val="Lienhypertexte"/>
            <w:noProof/>
          </w:rPr>
          <w:t>2.6.1</w:t>
        </w:r>
        <w:r>
          <w:rPr>
            <w:rFonts w:eastAsiaTheme="minorEastAsia" w:cstheme="minorBidi"/>
            <w:noProof/>
            <w:sz w:val="22"/>
            <w:szCs w:val="22"/>
            <w:lang w:eastAsia="fr-CH"/>
          </w:rPr>
          <w:tab/>
        </w:r>
        <w:r w:rsidRPr="00B05233">
          <w:rPr>
            <w:rStyle w:val="Lienhypertexte"/>
            <w:noProof/>
          </w:rPr>
          <w:t>Objectif de l’exercice</w:t>
        </w:r>
        <w:r>
          <w:rPr>
            <w:noProof/>
            <w:webHidden/>
          </w:rPr>
          <w:tab/>
        </w:r>
        <w:r>
          <w:rPr>
            <w:noProof/>
            <w:webHidden/>
          </w:rPr>
          <w:fldChar w:fldCharType="begin"/>
        </w:r>
        <w:r>
          <w:rPr>
            <w:noProof/>
            <w:webHidden/>
          </w:rPr>
          <w:instrText xml:space="preserve"> PAGEREF _Toc137936829 \h </w:instrText>
        </w:r>
        <w:r>
          <w:rPr>
            <w:noProof/>
            <w:webHidden/>
          </w:rPr>
        </w:r>
        <w:r>
          <w:rPr>
            <w:noProof/>
            <w:webHidden/>
          </w:rPr>
          <w:fldChar w:fldCharType="separate"/>
        </w:r>
        <w:r>
          <w:rPr>
            <w:noProof/>
            <w:webHidden/>
          </w:rPr>
          <w:t>15</w:t>
        </w:r>
        <w:r>
          <w:rPr>
            <w:noProof/>
            <w:webHidden/>
          </w:rPr>
          <w:fldChar w:fldCharType="end"/>
        </w:r>
      </w:hyperlink>
    </w:p>
    <w:p w14:paraId="052C6FA7" w14:textId="75AD4F99"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30" w:history="1">
        <w:r w:rsidRPr="00B05233">
          <w:rPr>
            <w:rStyle w:val="Lienhypertexte"/>
            <w:noProof/>
          </w:rPr>
          <w:t>2.6.2</w:t>
        </w:r>
        <w:r>
          <w:rPr>
            <w:rFonts w:eastAsiaTheme="minorEastAsia" w:cstheme="minorBidi"/>
            <w:noProof/>
            <w:sz w:val="22"/>
            <w:szCs w:val="22"/>
            <w:lang w:eastAsia="fr-CH"/>
          </w:rPr>
          <w:tab/>
        </w:r>
        <w:r w:rsidRPr="00B05233">
          <w:rPr>
            <w:rStyle w:val="Lienhypertexte"/>
            <w:noProof/>
          </w:rPr>
          <w:t>Explications / Descriptions</w:t>
        </w:r>
        <w:r>
          <w:rPr>
            <w:noProof/>
            <w:webHidden/>
          </w:rPr>
          <w:tab/>
        </w:r>
        <w:r>
          <w:rPr>
            <w:noProof/>
            <w:webHidden/>
          </w:rPr>
          <w:fldChar w:fldCharType="begin"/>
        </w:r>
        <w:r>
          <w:rPr>
            <w:noProof/>
            <w:webHidden/>
          </w:rPr>
          <w:instrText xml:space="preserve"> PAGEREF _Toc137936830 \h </w:instrText>
        </w:r>
        <w:r>
          <w:rPr>
            <w:noProof/>
            <w:webHidden/>
          </w:rPr>
        </w:r>
        <w:r>
          <w:rPr>
            <w:noProof/>
            <w:webHidden/>
          </w:rPr>
          <w:fldChar w:fldCharType="separate"/>
        </w:r>
        <w:r>
          <w:rPr>
            <w:noProof/>
            <w:webHidden/>
          </w:rPr>
          <w:t>15</w:t>
        </w:r>
        <w:r>
          <w:rPr>
            <w:noProof/>
            <w:webHidden/>
          </w:rPr>
          <w:fldChar w:fldCharType="end"/>
        </w:r>
      </w:hyperlink>
    </w:p>
    <w:p w14:paraId="14C3FCBD" w14:textId="611E94E2"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31" w:history="1">
        <w:r w:rsidRPr="00B05233">
          <w:rPr>
            <w:rStyle w:val="Lienhypertexte"/>
            <w:noProof/>
          </w:rPr>
          <w:t>2.6.3</w:t>
        </w:r>
        <w:r>
          <w:rPr>
            <w:rFonts w:eastAsiaTheme="minorEastAsia" w:cstheme="minorBidi"/>
            <w:noProof/>
            <w:sz w:val="22"/>
            <w:szCs w:val="22"/>
            <w:lang w:eastAsia="fr-CH"/>
          </w:rPr>
          <w:tab/>
        </w:r>
        <w:r w:rsidRPr="00B05233">
          <w:rPr>
            <w:rStyle w:val="Lienhypertexte"/>
            <w:noProof/>
          </w:rPr>
          <w:t>Extrait de code</w:t>
        </w:r>
        <w:r>
          <w:rPr>
            <w:noProof/>
            <w:webHidden/>
          </w:rPr>
          <w:tab/>
        </w:r>
        <w:r>
          <w:rPr>
            <w:noProof/>
            <w:webHidden/>
          </w:rPr>
          <w:fldChar w:fldCharType="begin"/>
        </w:r>
        <w:r>
          <w:rPr>
            <w:noProof/>
            <w:webHidden/>
          </w:rPr>
          <w:instrText xml:space="preserve"> PAGEREF _Toc137936831 \h </w:instrText>
        </w:r>
        <w:r>
          <w:rPr>
            <w:noProof/>
            <w:webHidden/>
          </w:rPr>
        </w:r>
        <w:r>
          <w:rPr>
            <w:noProof/>
            <w:webHidden/>
          </w:rPr>
          <w:fldChar w:fldCharType="separate"/>
        </w:r>
        <w:r>
          <w:rPr>
            <w:noProof/>
            <w:webHidden/>
          </w:rPr>
          <w:t>15</w:t>
        </w:r>
        <w:r>
          <w:rPr>
            <w:noProof/>
            <w:webHidden/>
          </w:rPr>
          <w:fldChar w:fldCharType="end"/>
        </w:r>
      </w:hyperlink>
    </w:p>
    <w:p w14:paraId="3DC39DEF" w14:textId="00A86A3B"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32" w:history="1">
        <w:r w:rsidRPr="00B05233">
          <w:rPr>
            <w:rStyle w:val="Lienhypertexte"/>
            <w:noProof/>
          </w:rPr>
          <w:t>2.6.4</w:t>
        </w:r>
        <w:r>
          <w:rPr>
            <w:rFonts w:eastAsiaTheme="minorEastAsia" w:cstheme="minorBidi"/>
            <w:noProof/>
            <w:sz w:val="22"/>
            <w:szCs w:val="22"/>
            <w:lang w:eastAsia="fr-CH"/>
          </w:rPr>
          <w:tab/>
        </w:r>
        <w:r w:rsidRPr="00B05233">
          <w:rPr>
            <w:rStyle w:val="Lienhypertexte"/>
            <w:noProof/>
          </w:rPr>
          <w:t>Capture</w:t>
        </w:r>
        <w:r>
          <w:rPr>
            <w:noProof/>
            <w:webHidden/>
          </w:rPr>
          <w:tab/>
        </w:r>
        <w:r>
          <w:rPr>
            <w:noProof/>
            <w:webHidden/>
          </w:rPr>
          <w:fldChar w:fldCharType="begin"/>
        </w:r>
        <w:r>
          <w:rPr>
            <w:noProof/>
            <w:webHidden/>
          </w:rPr>
          <w:instrText xml:space="preserve"> PAGEREF _Toc137936832 \h </w:instrText>
        </w:r>
        <w:r>
          <w:rPr>
            <w:noProof/>
            <w:webHidden/>
          </w:rPr>
        </w:r>
        <w:r>
          <w:rPr>
            <w:noProof/>
            <w:webHidden/>
          </w:rPr>
          <w:fldChar w:fldCharType="separate"/>
        </w:r>
        <w:r>
          <w:rPr>
            <w:noProof/>
            <w:webHidden/>
          </w:rPr>
          <w:t>16</w:t>
        </w:r>
        <w:r>
          <w:rPr>
            <w:noProof/>
            <w:webHidden/>
          </w:rPr>
          <w:fldChar w:fldCharType="end"/>
        </w:r>
      </w:hyperlink>
    </w:p>
    <w:p w14:paraId="148EA809" w14:textId="4F92B793" w:rsidR="00E87D9F" w:rsidRDefault="00E87D9F">
      <w:pPr>
        <w:pStyle w:val="TM2"/>
        <w:tabs>
          <w:tab w:val="left" w:pos="660"/>
          <w:tab w:val="right" w:leader="dot" w:pos="9062"/>
        </w:tabs>
        <w:rPr>
          <w:rFonts w:eastAsiaTheme="minorEastAsia" w:cstheme="minorBidi"/>
          <w:b w:val="0"/>
          <w:bCs w:val="0"/>
          <w:noProof/>
          <w:sz w:val="22"/>
          <w:szCs w:val="22"/>
          <w:lang w:eastAsia="fr-CH"/>
        </w:rPr>
      </w:pPr>
      <w:hyperlink w:anchor="_Toc137936833" w:history="1">
        <w:r w:rsidRPr="00B05233">
          <w:rPr>
            <w:rStyle w:val="Lienhypertexte"/>
            <w:noProof/>
          </w:rPr>
          <w:t>2.7</w:t>
        </w:r>
        <w:r>
          <w:rPr>
            <w:rFonts w:eastAsiaTheme="minorEastAsia" w:cstheme="minorBidi"/>
            <w:b w:val="0"/>
            <w:bCs w:val="0"/>
            <w:noProof/>
            <w:sz w:val="22"/>
            <w:szCs w:val="22"/>
            <w:lang w:eastAsia="fr-CH"/>
          </w:rPr>
          <w:tab/>
        </w:r>
        <w:r w:rsidRPr="00B05233">
          <w:rPr>
            <w:rStyle w:val="Lienhypertexte"/>
            <w:noProof/>
          </w:rPr>
          <w:t>Exercice 7 (Les boucles)</w:t>
        </w:r>
        <w:r>
          <w:rPr>
            <w:noProof/>
            <w:webHidden/>
          </w:rPr>
          <w:tab/>
        </w:r>
        <w:r>
          <w:rPr>
            <w:noProof/>
            <w:webHidden/>
          </w:rPr>
          <w:fldChar w:fldCharType="begin"/>
        </w:r>
        <w:r>
          <w:rPr>
            <w:noProof/>
            <w:webHidden/>
          </w:rPr>
          <w:instrText xml:space="preserve"> PAGEREF _Toc137936833 \h </w:instrText>
        </w:r>
        <w:r>
          <w:rPr>
            <w:noProof/>
            <w:webHidden/>
          </w:rPr>
        </w:r>
        <w:r>
          <w:rPr>
            <w:noProof/>
            <w:webHidden/>
          </w:rPr>
          <w:fldChar w:fldCharType="separate"/>
        </w:r>
        <w:r>
          <w:rPr>
            <w:noProof/>
            <w:webHidden/>
          </w:rPr>
          <w:t>17</w:t>
        </w:r>
        <w:r>
          <w:rPr>
            <w:noProof/>
            <w:webHidden/>
          </w:rPr>
          <w:fldChar w:fldCharType="end"/>
        </w:r>
      </w:hyperlink>
    </w:p>
    <w:p w14:paraId="3FD10E87" w14:textId="06128FAC"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34" w:history="1">
        <w:r w:rsidRPr="00B05233">
          <w:rPr>
            <w:rStyle w:val="Lienhypertexte"/>
            <w:noProof/>
          </w:rPr>
          <w:t>2.7.1</w:t>
        </w:r>
        <w:r>
          <w:rPr>
            <w:rFonts w:eastAsiaTheme="minorEastAsia" w:cstheme="minorBidi"/>
            <w:noProof/>
            <w:sz w:val="22"/>
            <w:szCs w:val="22"/>
            <w:lang w:eastAsia="fr-CH"/>
          </w:rPr>
          <w:tab/>
        </w:r>
        <w:r w:rsidRPr="00B05233">
          <w:rPr>
            <w:rStyle w:val="Lienhypertexte"/>
            <w:noProof/>
          </w:rPr>
          <w:t>Objectif de l’exercice</w:t>
        </w:r>
        <w:r>
          <w:rPr>
            <w:noProof/>
            <w:webHidden/>
          </w:rPr>
          <w:tab/>
        </w:r>
        <w:r>
          <w:rPr>
            <w:noProof/>
            <w:webHidden/>
          </w:rPr>
          <w:fldChar w:fldCharType="begin"/>
        </w:r>
        <w:r>
          <w:rPr>
            <w:noProof/>
            <w:webHidden/>
          </w:rPr>
          <w:instrText xml:space="preserve"> PAGEREF _Toc137936834 \h </w:instrText>
        </w:r>
        <w:r>
          <w:rPr>
            <w:noProof/>
            <w:webHidden/>
          </w:rPr>
        </w:r>
        <w:r>
          <w:rPr>
            <w:noProof/>
            <w:webHidden/>
          </w:rPr>
          <w:fldChar w:fldCharType="separate"/>
        </w:r>
        <w:r>
          <w:rPr>
            <w:noProof/>
            <w:webHidden/>
          </w:rPr>
          <w:t>17</w:t>
        </w:r>
        <w:r>
          <w:rPr>
            <w:noProof/>
            <w:webHidden/>
          </w:rPr>
          <w:fldChar w:fldCharType="end"/>
        </w:r>
      </w:hyperlink>
    </w:p>
    <w:p w14:paraId="52271FCB" w14:textId="3C176DA6"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35" w:history="1">
        <w:r w:rsidRPr="00B05233">
          <w:rPr>
            <w:rStyle w:val="Lienhypertexte"/>
            <w:noProof/>
          </w:rPr>
          <w:t>2.7.2</w:t>
        </w:r>
        <w:r>
          <w:rPr>
            <w:rFonts w:eastAsiaTheme="minorEastAsia" w:cstheme="minorBidi"/>
            <w:noProof/>
            <w:sz w:val="22"/>
            <w:szCs w:val="22"/>
            <w:lang w:eastAsia="fr-CH"/>
          </w:rPr>
          <w:tab/>
        </w:r>
        <w:r w:rsidRPr="00B05233">
          <w:rPr>
            <w:rStyle w:val="Lienhypertexte"/>
            <w:noProof/>
          </w:rPr>
          <w:t>Explications / Descriptions</w:t>
        </w:r>
        <w:r>
          <w:rPr>
            <w:noProof/>
            <w:webHidden/>
          </w:rPr>
          <w:tab/>
        </w:r>
        <w:r>
          <w:rPr>
            <w:noProof/>
            <w:webHidden/>
          </w:rPr>
          <w:fldChar w:fldCharType="begin"/>
        </w:r>
        <w:r>
          <w:rPr>
            <w:noProof/>
            <w:webHidden/>
          </w:rPr>
          <w:instrText xml:space="preserve"> PAGEREF _Toc137936835 \h </w:instrText>
        </w:r>
        <w:r>
          <w:rPr>
            <w:noProof/>
            <w:webHidden/>
          </w:rPr>
        </w:r>
        <w:r>
          <w:rPr>
            <w:noProof/>
            <w:webHidden/>
          </w:rPr>
          <w:fldChar w:fldCharType="separate"/>
        </w:r>
        <w:r>
          <w:rPr>
            <w:noProof/>
            <w:webHidden/>
          </w:rPr>
          <w:t>17</w:t>
        </w:r>
        <w:r>
          <w:rPr>
            <w:noProof/>
            <w:webHidden/>
          </w:rPr>
          <w:fldChar w:fldCharType="end"/>
        </w:r>
      </w:hyperlink>
    </w:p>
    <w:p w14:paraId="41FB84EA" w14:textId="2B12CE5A"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36" w:history="1">
        <w:r w:rsidRPr="00B05233">
          <w:rPr>
            <w:rStyle w:val="Lienhypertexte"/>
            <w:noProof/>
          </w:rPr>
          <w:t>2.7.3</w:t>
        </w:r>
        <w:r>
          <w:rPr>
            <w:rFonts w:eastAsiaTheme="minorEastAsia" w:cstheme="minorBidi"/>
            <w:noProof/>
            <w:sz w:val="22"/>
            <w:szCs w:val="22"/>
            <w:lang w:eastAsia="fr-CH"/>
          </w:rPr>
          <w:tab/>
        </w:r>
        <w:r w:rsidRPr="00B05233">
          <w:rPr>
            <w:rStyle w:val="Lienhypertexte"/>
            <w:noProof/>
          </w:rPr>
          <w:t>Extrait de code</w:t>
        </w:r>
        <w:r>
          <w:rPr>
            <w:noProof/>
            <w:webHidden/>
          </w:rPr>
          <w:tab/>
        </w:r>
        <w:r>
          <w:rPr>
            <w:noProof/>
            <w:webHidden/>
          </w:rPr>
          <w:fldChar w:fldCharType="begin"/>
        </w:r>
        <w:r>
          <w:rPr>
            <w:noProof/>
            <w:webHidden/>
          </w:rPr>
          <w:instrText xml:space="preserve"> PAGEREF _Toc137936836 \h </w:instrText>
        </w:r>
        <w:r>
          <w:rPr>
            <w:noProof/>
            <w:webHidden/>
          </w:rPr>
        </w:r>
        <w:r>
          <w:rPr>
            <w:noProof/>
            <w:webHidden/>
          </w:rPr>
          <w:fldChar w:fldCharType="separate"/>
        </w:r>
        <w:r>
          <w:rPr>
            <w:noProof/>
            <w:webHidden/>
          </w:rPr>
          <w:t>17</w:t>
        </w:r>
        <w:r>
          <w:rPr>
            <w:noProof/>
            <w:webHidden/>
          </w:rPr>
          <w:fldChar w:fldCharType="end"/>
        </w:r>
      </w:hyperlink>
    </w:p>
    <w:p w14:paraId="6926DA80" w14:textId="0D86ED87"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37" w:history="1">
        <w:r w:rsidRPr="00B05233">
          <w:rPr>
            <w:rStyle w:val="Lienhypertexte"/>
            <w:noProof/>
          </w:rPr>
          <w:t>2.7.4</w:t>
        </w:r>
        <w:r>
          <w:rPr>
            <w:rFonts w:eastAsiaTheme="minorEastAsia" w:cstheme="minorBidi"/>
            <w:noProof/>
            <w:sz w:val="22"/>
            <w:szCs w:val="22"/>
            <w:lang w:eastAsia="fr-CH"/>
          </w:rPr>
          <w:tab/>
        </w:r>
        <w:r w:rsidRPr="00B05233">
          <w:rPr>
            <w:rStyle w:val="Lienhypertexte"/>
            <w:noProof/>
          </w:rPr>
          <w:t>Capture</w:t>
        </w:r>
        <w:r>
          <w:rPr>
            <w:noProof/>
            <w:webHidden/>
          </w:rPr>
          <w:tab/>
        </w:r>
        <w:r>
          <w:rPr>
            <w:noProof/>
            <w:webHidden/>
          </w:rPr>
          <w:fldChar w:fldCharType="begin"/>
        </w:r>
        <w:r>
          <w:rPr>
            <w:noProof/>
            <w:webHidden/>
          </w:rPr>
          <w:instrText xml:space="preserve"> PAGEREF _Toc137936837 \h </w:instrText>
        </w:r>
        <w:r>
          <w:rPr>
            <w:noProof/>
            <w:webHidden/>
          </w:rPr>
        </w:r>
        <w:r>
          <w:rPr>
            <w:noProof/>
            <w:webHidden/>
          </w:rPr>
          <w:fldChar w:fldCharType="separate"/>
        </w:r>
        <w:r>
          <w:rPr>
            <w:noProof/>
            <w:webHidden/>
          </w:rPr>
          <w:t>18</w:t>
        </w:r>
        <w:r>
          <w:rPr>
            <w:noProof/>
            <w:webHidden/>
          </w:rPr>
          <w:fldChar w:fldCharType="end"/>
        </w:r>
      </w:hyperlink>
    </w:p>
    <w:p w14:paraId="12994402" w14:textId="5C74F08D" w:rsidR="00E87D9F" w:rsidRDefault="00E87D9F">
      <w:pPr>
        <w:pStyle w:val="TM2"/>
        <w:tabs>
          <w:tab w:val="left" w:pos="660"/>
          <w:tab w:val="right" w:leader="dot" w:pos="9062"/>
        </w:tabs>
        <w:rPr>
          <w:rFonts w:eastAsiaTheme="minorEastAsia" w:cstheme="minorBidi"/>
          <w:b w:val="0"/>
          <w:bCs w:val="0"/>
          <w:noProof/>
          <w:sz w:val="22"/>
          <w:szCs w:val="22"/>
          <w:lang w:eastAsia="fr-CH"/>
        </w:rPr>
      </w:pPr>
      <w:hyperlink w:anchor="_Toc137936838" w:history="1">
        <w:r w:rsidRPr="00B05233">
          <w:rPr>
            <w:rStyle w:val="Lienhypertexte"/>
            <w:noProof/>
          </w:rPr>
          <w:t>2.8</w:t>
        </w:r>
        <w:r>
          <w:rPr>
            <w:rFonts w:eastAsiaTheme="minorEastAsia" w:cstheme="minorBidi"/>
            <w:b w:val="0"/>
            <w:bCs w:val="0"/>
            <w:noProof/>
            <w:sz w:val="22"/>
            <w:szCs w:val="22"/>
            <w:lang w:eastAsia="fr-CH"/>
          </w:rPr>
          <w:tab/>
        </w:r>
        <w:r w:rsidRPr="00B05233">
          <w:rPr>
            <w:rStyle w:val="Lienhypertexte"/>
            <w:noProof/>
          </w:rPr>
          <w:t>Exercice 8 (Tableau d’objets JSON)</w:t>
        </w:r>
        <w:r>
          <w:rPr>
            <w:noProof/>
            <w:webHidden/>
          </w:rPr>
          <w:tab/>
        </w:r>
        <w:r>
          <w:rPr>
            <w:noProof/>
            <w:webHidden/>
          </w:rPr>
          <w:fldChar w:fldCharType="begin"/>
        </w:r>
        <w:r>
          <w:rPr>
            <w:noProof/>
            <w:webHidden/>
          </w:rPr>
          <w:instrText xml:space="preserve"> PAGEREF _Toc137936838 \h </w:instrText>
        </w:r>
        <w:r>
          <w:rPr>
            <w:noProof/>
            <w:webHidden/>
          </w:rPr>
        </w:r>
        <w:r>
          <w:rPr>
            <w:noProof/>
            <w:webHidden/>
          </w:rPr>
          <w:fldChar w:fldCharType="separate"/>
        </w:r>
        <w:r>
          <w:rPr>
            <w:noProof/>
            <w:webHidden/>
          </w:rPr>
          <w:t>19</w:t>
        </w:r>
        <w:r>
          <w:rPr>
            <w:noProof/>
            <w:webHidden/>
          </w:rPr>
          <w:fldChar w:fldCharType="end"/>
        </w:r>
      </w:hyperlink>
    </w:p>
    <w:p w14:paraId="1CD2BC99" w14:textId="42A6EF8A"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39" w:history="1">
        <w:r w:rsidRPr="00B05233">
          <w:rPr>
            <w:rStyle w:val="Lienhypertexte"/>
            <w:noProof/>
          </w:rPr>
          <w:t>2.8.1</w:t>
        </w:r>
        <w:r>
          <w:rPr>
            <w:rFonts w:eastAsiaTheme="minorEastAsia" w:cstheme="minorBidi"/>
            <w:noProof/>
            <w:sz w:val="22"/>
            <w:szCs w:val="22"/>
            <w:lang w:eastAsia="fr-CH"/>
          </w:rPr>
          <w:tab/>
        </w:r>
        <w:r w:rsidRPr="00B05233">
          <w:rPr>
            <w:rStyle w:val="Lienhypertexte"/>
            <w:noProof/>
          </w:rPr>
          <w:t>Objectif de l’exercice</w:t>
        </w:r>
        <w:r>
          <w:rPr>
            <w:noProof/>
            <w:webHidden/>
          </w:rPr>
          <w:tab/>
        </w:r>
        <w:r>
          <w:rPr>
            <w:noProof/>
            <w:webHidden/>
          </w:rPr>
          <w:fldChar w:fldCharType="begin"/>
        </w:r>
        <w:r>
          <w:rPr>
            <w:noProof/>
            <w:webHidden/>
          </w:rPr>
          <w:instrText xml:space="preserve"> PAGEREF _Toc137936839 \h </w:instrText>
        </w:r>
        <w:r>
          <w:rPr>
            <w:noProof/>
            <w:webHidden/>
          </w:rPr>
        </w:r>
        <w:r>
          <w:rPr>
            <w:noProof/>
            <w:webHidden/>
          </w:rPr>
          <w:fldChar w:fldCharType="separate"/>
        </w:r>
        <w:r>
          <w:rPr>
            <w:noProof/>
            <w:webHidden/>
          </w:rPr>
          <w:t>19</w:t>
        </w:r>
        <w:r>
          <w:rPr>
            <w:noProof/>
            <w:webHidden/>
          </w:rPr>
          <w:fldChar w:fldCharType="end"/>
        </w:r>
      </w:hyperlink>
    </w:p>
    <w:p w14:paraId="5B99F214" w14:textId="5A38CAF6"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40" w:history="1">
        <w:r w:rsidRPr="00B05233">
          <w:rPr>
            <w:rStyle w:val="Lienhypertexte"/>
            <w:noProof/>
          </w:rPr>
          <w:t>2.8.2</w:t>
        </w:r>
        <w:r>
          <w:rPr>
            <w:rFonts w:eastAsiaTheme="minorEastAsia" w:cstheme="minorBidi"/>
            <w:noProof/>
            <w:sz w:val="22"/>
            <w:szCs w:val="22"/>
            <w:lang w:eastAsia="fr-CH"/>
          </w:rPr>
          <w:tab/>
        </w:r>
        <w:r w:rsidRPr="00B05233">
          <w:rPr>
            <w:rStyle w:val="Lienhypertexte"/>
            <w:noProof/>
          </w:rPr>
          <w:t>Explications / Descriptions</w:t>
        </w:r>
        <w:r>
          <w:rPr>
            <w:noProof/>
            <w:webHidden/>
          </w:rPr>
          <w:tab/>
        </w:r>
        <w:r>
          <w:rPr>
            <w:noProof/>
            <w:webHidden/>
          </w:rPr>
          <w:fldChar w:fldCharType="begin"/>
        </w:r>
        <w:r>
          <w:rPr>
            <w:noProof/>
            <w:webHidden/>
          </w:rPr>
          <w:instrText xml:space="preserve"> PAGEREF _Toc137936840 \h </w:instrText>
        </w:r>
        <w:r>
          <w:rPr>
            <w:noProof/>
            <w:webHidden/>
          </w:rPr>
        </w:r>
        <w:r>
          <w:rPr>
            <w:noProof/>
            <w:webHidden/>
          </w:rPr>
          <w:fldChar w:fldCharType="separate"/>
        </w:r>
        <w:r>
          <w:rPr>
            <w:noProof/>
            <w:webHidden/>
          </w:rPr>
          <w:t>19</w:t>
        </w:r>
        <w:r>
          <w:rPr>
            <w:noProof/>
            <w:webHidden/>
          </w:rPr>
          <w:fldChar w:fldCharType="end"/>
        </w:r>
      </w:hyperlink>
    </w:p>
    <w:p w14:paraId="3BE8C175" w14:textId="7A613E31"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41" w:history="1">
        <w:r w:rsidRPr="00B05233">
          <w:rPr>
            <w:rStyle w:val="Lienhypertexte"/>
            <w:noProof/>
          </w:rPr>
          <w:t>2.8.3</w:t>
        </w:r>
        <w:r>
          <w:rPr>
            <w:rFonts w:eastAsiaTheme="minorEastAsia" w:cstheme="minorBidi"/>
            <w:noProof/>
            <w:sz w:val="22"/>
            <w:szCs w:val="22"/>
            <w:lang w:eastAsia="fr-CH"/>
          </w:rPr>
          <w:tab/>
        </w:r>
        <w:r w:rsidRPr="00B05233">
          <w:rPr>
            <w:rStyle w:val="Lienhypertexte"/>
            <w:noProof/>
          </w:rPr>
          <w:t>Extrait de code</w:t>
        </w:r>
        <w:r>
          <w:rPr>
            <w:noProof/>
            <w:webHidden/>
          </w:rPr>
          <w:tab/>
        </w:r>
        <w:r>
          <w:rPr>
            <w:noProof/>
            <w:webHidden/>
          </w:rPr>
          <w:fldChar w:fldCharType="begin"/>
        </w:r>
        <w:r>
          <w:rPr>
            <w:noProof/>
            <w:webHidden/>
          </w:rPr>
          <w:instrText xml:space="preserve"> PAGEREF _Toc137936841 \h </w:instrText>
        </w:r>
        <w:r>
          <w:rPr>
            <w:noProof/>
            <w:webHidden/>
          </w:rPr>
        </w:r>
        <w:r>
          <w:rPr>
            <w:noProof/>
            <w:webHidden/>
          </w:rPr>
          <w:fldChar w:fldCharType="separate"/>
        </w:r>
        <w:r>
          <w:rPr>
            <w:noProof/>
            <w:webHidden/>
          </w:rPr>
          <w:t>19</w:t>
        </w:r>
        <w:r>
          <w:rPr>
            <w:noProof/>
            <w:webHidden/>
          </w:rPr>
          <w:fldChar w:fldCharType="end"/>
        </w:r>
      </w:hyperlink>
    </w:p>
    <w:p w14:paraId="6B527753" w14:textId="4C1A34C9"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42" w:history="1">
        <w:r w:rsidRPr="00B05233">
          <w:rPr>
            <w:rStyle w:val="Lienhypertexte"/>
            <w:noProof/>
          </w:rPr>
          <w:t>2.8.4</w:t>
        </w:r>
        <w:r>
          <w:rPr>
            <w:rFonts w:eastAsiaTheme="minorEastAsia" w:cstheme="minorBidi"/>
            <w:noProof/>
            <w:sz w:val="22"/>
            <w:szCs w:val="22"/>
            <w:lang w:eastAsia="fr-CH"/>
          </w:rPr>
          <w:tab/>
        </w:r>
        <w:r w:rsidRPr="00B05233">
          <w:rPr>
            <w:rStyle w:val="Lienhypertexte"/>
            <w:noProof/>
          </w:rPr>
          <w:t>Capture</w:t>
        </w:r>
        <w:r>
          <w:rPr>
            <w:noProof/>
            <w:webHidden/>
          </w:rPr>
          <w:tab/>
        </w:r>
        <w:r>
          <w:rPr>
            <w:noProof/>
            <w:webHidden/>
          </w:rPr>
          <w:fldChar w:fldCharType="begin"/>
        </w:r>
        <w:r>
          <w:rPr>
            <w:noProof/>
            <w:webHidden/>
          </w:rPr>
          <w:instrText xml:space="preserve"> PAGEREF _Toc137936842 \h </w:instrText>
        </w:r>
        <w:r>
          <w:rPr>
            <w:noProof/>
            <w:webHidden/>
          </w:rPr>
        </w:r>
        <w:r>
          <w:rPr>
            <w:noProof/>
            <w:webHidden/>
          </w:rPr>
          <w:fldChar w:fldCharType="separate"/>
        </w:r>
        <w:r>
          <w:rPr>
            <w:noProof/>
            <w:webHidden/>
          </w:rPr>
          <w:t>19</w:t>
        </w:r>
        <w:r>
          <w:rPr>
            <w:noProof/>
            <w:webHidden/>
          </w:rPr>
          <w:fldChar w:fldCharType="end"/>
        </w:r>
      </w:hyperlink>
    </w:p>
    <w:p w14:paraId="55B8927A" w14:textId="6F6384C2" w:rsidR="00E87D9F" w:rsidRDefault="00E87D9F">
      <w:pPr>
        <w:pStyle w:val="TM2"/>
        <w:tabs>
          <w:tab w:val="left" w:pos="660"/>
          <w:tab w:val="right" w:leader="dot" w:pos="9062"/>
        </w:tabs>
        <w:rPr>
          <w:rFonts w:eastAsiaTheme="minorEastAsia" w:cstheme="minorBidi"/>
          <w:b w:val="0"/>
          <w:bCs w:val="0"/>
          <w:noProof/>
          <w:sz w:val="22"/>
          <w:szCs w:val="22"/>
          <w:lang w:eastAsia="fr-CH"/>
        </w:rPr>
      </w:pPr>
      <w:hyperlink w:anchor="_Toc137936843" w:history="1">
        <w:r w:rsidRPr="00B05233">
          <w:rPr>
            <w:rStyle w:val="Lienhypertexte"/>
            <w:noProof/>
          </w:rPr>
          <w:t>2.9</w:t>
        </w:r>
        <w:r>
          <w:rPr>
            <w:rFonts w:eastAsiaTheme="minorEastAsia" w:cstheme="minorBidi"/>
            <w:b w:val="0"/>
            <w:bCs w:val="0"/>
            <w:noProof/>
            <w:sz w:val="22"/>
            <w:szCs w:val="22"/>
            <w:lang w:eastAsia="fr-CH"/>
          </w:rPr>
          <w:tab/>
        </w:r>
        <w:r w:rsidRPr="00B05233">
          <w:rPr>
            <w:rStyle w:val="Lienhypertexte"/>
            <w:noProof/>
          </w:rPr>
          <w:t>Exercice 9 (Démo sur les objets en JavaScript)</w:t>
        </w:r>
        <w:r>
          <w:rPr>
            <w:noProof/>
            <w:webHidden/>
          </w:rPr>
          <w:tab/>
        </w:r>
        <w:r>
          <w:rPr>
            <w:noProof/>
            <w:webHidden/>
          </w:rPr>
          <w:fldChar w:fldCharType="begin"/>
        </w:r>
        <w:r>
          <w:rPr>
            <w:noProof/>
            <w:webHidden/>
          </w:rPr>
          <w:instrText xml:space="preserve"> PAGEREF _Toc137936843 \h </w:instrText>
        </w:r>
        <w:r>
          <w:rPr>
            <w:noProof/>
            <w:webHidden/>
          </w:rPr>
        </w:r>
        <w:r>
          <w:rPr>
            <w:noProof/>
            <w:webHidden/>
          </w:rPr>
          <w:fldChar w:fldCharType="separate"/>
        </w:r>
        <w:r>
          <w:rPr>
            <w:noProof/>
            <w:webHidden/>
          </w:rPr>
          <w:t>20</w:t>
        </w:r>
        <w:r>
          <w:rPr>
            <w:noProof/>
            <w:webHidden/>
          </w:rPr>
          <w:fldChar w:fldCharType="end"/>
        </w:r>
      </w:hyperlink>
    </w:p>
    <w:p w14:paraId="24D83EBE" w14:textId="743468F8"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44" w:history="1">
        <w:r w:rsidRPr="00B05233">
          <w:rPr>
            <w:rStyle w:val="Lienhypertexte"/>
            <w:noProof/>
          </w:rPr>
          <w:t>2.9.1</w:t>
        </w:r>
        <w:r>
          <w:rPr>
            <w:rFonts w:eastAsiaTheme="minorEastAsia" w:cstheme="minorBidi"/>
            <w:noProof/>
            <w:sz w:val="22"/>
            <w:szCs w:val="22"/>
            <w:lang w:eastAsia="fr-CH"/>
          </w:rPr>
          <w:tab/>
        </w:r>
        <w:r w:rsidRPr="00B05233">
          <w:rPr>
            <w:rStyle w:val="Lienhypertexte"/>
            <w:noProof/>
          </w:rPr>
          <w:t>Objectif de l’exercice</w:t>
        </w:r>
        <w:r>
          <w:rPr>
            <w:noProof/>
            <w:webHidden/>
          </w:rPr>
          <w:tab/>
        </w:r>
        <w:r>
          <w:rPr>
            <w:noProof/>
            <w:webHidden/>
          </w:rPr>
          <w:fldChar w:fldCharType="begin"/>
        </w:r>
        <w:r>
          <w:rPr>
            <w:noProof/>
            <w:webHidden/>
          </w:rPr>
          <w:instrText xml:space="preserve"> PAGEREF _Toc137936844 \h </w:instrText>
        </w:r>
        <w:r>
          <w:rPr>
            <w:noProof/>
            <w:webHidden/>
          </w:rPr>
        </w:r>
        <w:r>
          <w:rPr>
            <w:noProof/>
            <w:webHidden/>
          </w:rPr>
          <w:fldChar w:fldCharType="separate"/>
        </w:r>
        <w:r>
          <w:rPr>
            <w:noProof/>
            <w:webHidden/>
          </w:rPr>
          <w:t>20</w:t>
        </w:r>
        <w:r>
          <w:rPr>
            <w:noProof/>
            <w:webHidden/>
          </w:rPr>
          <w:fldChar w:fldCharType="end"/>
        </w:r>
      </w:hyperlink>
    </w:p>
    <w:p w14:paraId="16EBD27F" w14:textId="0C0A7DA5"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45" w:history="1">
        <w:r w:rsidRPr="00B05233">
          <w:rPr>
            <w:rStyle w:val="Lienhypertexte"/>
            <w:noProof/>
          </w:rPr>
          <w:t>2.9.2</w:t>
        </w:r>
        <w:r>
          <w:rPr>
            <w:rFonts w:eastAsiaTheme="minorEastAsia" w:cstheme="minorBidi"/>
            <w:noProof/>
            <w:sz w:val="22"/>
            <w:szCs w:val="22"/>
            <w:lang w:eastAsia="fr-CH"/>
          </w:rPr>
          <w:tab/>
        </w:r>
        <w:r w:rsidRPr="00B05233">
          <w:rPr>
            <w:rStyle w:val="Lienhypertexte"/>
            <w:noProof/>
          </w:rPr>
          <w:t>Explications / Descriptions</w:t>
        </w:r>
        <w:r>
          <w:rPr>
            <w:noProof/>
            <w:webHidden/>
          </w:rPr>
          <w:tab/>
        </w:r>
        <w:r>
          <w:rPr>
            <w:noProof/>
            <w:webHidden/>
          </w:rPr>
          <w:fldChar w:fldCharType="begin"/>
        </w:r>
        <w:r>
          <w:rPr>
            <w:noProof/>
            <w:webHidden/>
          </w:rPr>
          <w:instrText xml:space="preserve"> PAGEREF _Toc137936845 \h </w:instrText>
        </w:r>
        <w:r>
          <w:rPr>
            <w:noProof/>
            <w:webHidden/>
          </w:rPr>
        </w:r>
        <w:r>
          <w:rPr>
            <w:noProof/>
            <w:webHidden/>
          </w:rPr>
          <w:fldChar w:fldCharType="separate"/>
        </w:r>
        <w:r>
          <w:rPr>
            <w:noProof/>
            <w:webHidden/>
          </w:rPr>
          <w:t>20</w:t>
        </w:r>
        <w:r>
          <w:rPr>
            <w:noProof/>
            <w:webHidden/>
          </w:rPr>
          <w:fldChar w:fldCharType="end"/>
        </w:r>
      </w:hyperlink>
    </w:p>
    <w:p w14:paraId="6FF712F2" w14:textId="17DE1C4F"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46" w:history="1">
        <w:r w:rsidRPr="00B05233">
          <w:rPr>
            <w:rStyle w:val="Lienhypertexte"/>
            <w:noProof/>
          </w:rPr>
          <w:t>2.9.3</w:t>
        </w:r>
        <w:r>
          <w:rPr>
            <w:rFonts w:eastAsiaTheme="minorEastAsia" w:cstheme="minorBidi"/>
            <w:noProof/>
            <w:sz w:val="22"/>
            <w:szCs w:val="22"/>
            <w:lang w:eastAsia="fr-CH"/>
          </w:rPr>
          <w:tab/>
        </w:r>
        <w:r w:rsidRPr="00B05233">
          <w:rPr>
            <w:rStyle w:val="Lienhypertexte"/>
            <w:noProof/>
          </w:rPr>
          <w:t>Extrait de code</w:t>
        </w:r>
        <w:r>
          <w:rPr>
            <w:noProof/>
            <w:webHidden/>
          </w:rPr>
          <w:tab/>
        </w:r>
        <w:r>
          <w:rPr>
            <w:noProof/>
            <w:webHidden/>
          </w:rPr>
          <w:fldChar w:fldCharType="begin"/>
        </w:r>
        <w:r>
          <w:rPr>
            <w:noProof/>
            <w:webHidden/>
          </w:rPr>
          <w:instrText xml:space="preserve"> PAGEREF _Toc137936846 \h </w:instrText>
        </w:r>
        <w:r>
          <w:rPr>
            <w:noProof/>
            <w:webHidden/>
          </w:rPr>
        </w:r>
        <w:r>
          <w:rPr>
            <w:noProof/>
            <w:webHidden/>
          </w:rPr>
          <w:fldChar w:fldCharType="separate"/>
        </w:r>
        <w:r>
          <w:rPr>
            <w:noProof/>
            <w:webHidden/>
          </w:rPr>
          <w:t>20</w:t>
        </w:r>
        <w:r>
          <w:rPr>
            <w:noProof/>
            <w:webHidden/>
          </w:rPr>
          <w:fldChar w:fldCharType="end"/>
        </w:r>
      </w:hyperlink>
    </w:p>
    <w:p w14:paraId="749ED2AF" w14:textId="246A4896"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47" w:history="1">
        <w:r w:rsidRPr="00B05233">
          <w:rPr>
            <w:rStyle w:val="Lienhypertexte"/>
            <w:noProof/>
          </w:rPr>
          <w:t>2.9.4</w:t>
        </w:r>
        <w:r>
          <w:rPr>
            <w:rFonts w:eastAsiaTheme="minorEastAsia" w:cstheme="minorBidi"/>
            <w:noProof/>
            <w:sz w:val="22"/>
            <w:szCs w:val="22"/>
            <w:lang w:eastAsia="fr-CH"/>
          </w:rPr>
          <w:tab/>
        </w:r>
        <w:r w:rsidRPr="00B05233">
          <w:rPr>
            <w:rStyle w:val="Lienhypertexte"/>
            <w:noProof/>
          </w:rPr>
          <w:t>Capture</w:t>
        </w:r>
        <w:r>
          <w:rPr>
            <w:noProof/>
            <w:webHidden/>
          </w:rPr>
          <w:tab/>
        </w:r>
        <w:r>
          <w:rPr>
            <w:noProof/>
            <w:webHidden/>
          </w:rPr>
          <w:fldChar w:fldCharType="begin"/>
        </w:r>
        <w:r>
          <w:rPr>
            <w:noProof/>
            <w:webHidden/>
          </w:rPr>
          <w:instrText xml:space="preserve"> PAGEREF _Toc137936847 \h </w:instrText>
        </w:r>
        <w:r>
          <w:rPr>
            <w:noProof/>
            <w:webHidden/>
          </w:rPr>
        </w:r>
        <w:r>
          <w:rPr>
            <w:noProof/>
            <w:webHidden/>
          </w:rPr>
          <w:fldChar w:fldCharType="separate"/>
        </w:r>
        <w:r>
          <w:rPr>
            <w:noProof/>
            <w:webHidden/>
          </w:rPr>
          <w:t>22</w:t>
        </w:r>
        <w:r>
          <w:rPr>
            <w:noProof/>
            <w:webHidden/>
          </w:rPr>
          <w:fldChar w:fldCharType="end"/>
        </w:r>
      </w:hyperlink>
    </w:p>
    <w:p w14:paraId="0C057EAF" w14:textId="366A748B" w:rsidR="00E87D9F" w:rsidRDefault="00E87D9F">
      <w:pPr>
        <w:pStyle w:val="TM2"/>
        <w:tabs>
          <w:tab w:val="left" w:pos="660"/>
          <w:tab w:val="right" w:leader="dot" w:pos="9062"/>
        </w:tabs>
        <w:rPr>
          <w:rFonts w:eastAsiaTheme="minorEastAsia" w:cstheme="minorBidi"/>
          <w:b w:val="0"/>
          <w:bCs w:val="0"/>
          <w:noProof/>
          <w:sz w:val="22"/>
          <w:szCs w:val="22"/>
          <w:lang w:eastAsia="fr-CH"/>
        </w:rPr>
      </w:pPr>
      <w:hyperlink w:anchor="_Toc137936848" w:history="1">
        <w:r w:rsidRPr="00B05233">
          <w:rPr>
            <w:rStyle w:val="Lienhypertexte"/>
            <w:noProof/>
          </w:rPr>
          <w:t>2.10</w:t>
        </w:r>
        <w:r>
          <w:rPr>
            <w:rFonts w:eastAsiaTheme="minorEastAsia" w:cstheme="minorBidi"/>
            <w:b w:val="0"/>
            <w:bCs w:val="0"/>
            <w:noProof/>
            <w:sz w:val="22"/>
            <w:szCs w:val="22"/>
            <w:lang w:eastAsia="fr-CH"/>
          </w:rPr>
          <w:tab/>
        </w:r>
        <w:r w:rsidRPr="00B05233">
          <w:rPr>
            <w:rStyle w:val="Lienhypertexte"/>
            <w:noProof/>
          </w:rPr>
          <w:t>Exercice 10 (Programmation orientée "objets")</w:t>
        </w:r>
        <w:r>
          <w:rPr>
            <w:noProof/>
            <w:webHidden/>
          </w:rPr>
          <w:tab/>
        </w:r>
        <w:r>
          <w:rPr>
            <w:noProof/>
            <w:webHidden/>
          </w:rPr>
          <w:fldChar w:fldCharType="begin"/>
        </w:r>
        <w:r>
          <w:rPr>
            <w:noProof/>
            <w:webHidden/>
          </w:rPr>
          <w:instrText xml:space="preserve"> PAGEREF _Toc137936848 \h </w:instrText>
        </w:r>
        <w:r>
          <w:rPr>
            <w:noProof/>
            <w:webHidden/>
          </w:rPr>
        </w:r>
        <w:r>
          <w:rPr>
            <w:noProof/>
            <w:webHidden/>
          </w:rPr>
          <w:fldChar w:fldCharType="separate"/>
        </w:r>
        <w:r>
          <w:rPr>
            <w:noProof/>
            <w:webHidden/>
          </w:rPr>
          <w:t>23</w:t>
        </w:r>
        <w:r>
          <w:rPr>
            <w:noProof/>
            <w:webHidden/>
          </w:rPr>
          <w:fldChar w:fldCharType="end"/>
        </w:r>
      </w:hyperlink>
    </w:p>
    <w:p w14:paraId="49D9C3D5" w14:textId="0B507CC4"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49" w:history="1">
        <w:r w:rsidRPr="00B05233">
          <w:rPr>
            <w:rStyle w:val="Lienhypertexte"/>
            <w:noProof/>
          </w:rPr>
          <w:t>2.10.1</w:t>
        </w:r>
        <w:r>
          <w:rPr>
            <w:rFonts w:eastAsiaTheme="minorEastAsia" w:cstheme="minorBidi"/>
            <w:noProof/>
            <w:sz w:val="22"/>
            <w:szCs w:val="22"/>
            <w:lang w:eastAsia="fr-CH"/>
          </w:rPr>
          <w:tab/>
        </w:r>
        <w:r w:rsidRPr="00B05233">
          <w:rPr>
            <w:rStyle w:val="Lienhypertexte"/>
            <w:noProof/>
          </w:rPr>
          <w:t>Objectif de l’exercice</w:t>
        </w:r>
        <w:r>
          <w:rPr>
            <w:noProof/>
            <w:webHidden/>
          </w:rPr>
          <w:tab/>
        </w:r>
        <w:r>
          <w:rPr>
            <w:noProof/>
            <w:webHidden/>
          </w:rPr>
          <w:fldChar w:fldCharType="begin"/>
        </w:r>
        <w:r>
          <w:rPr>
            <w:noProof/>
            <w:webHidden/>
          </w:rPr>
          <w:instrText xml:space="preserve"> PAGEREF _Toc137936849 \h </w:instrText>
        </w:r>
        <w:r>
          <w:rPr>
            <w:noProof/>
            <w:webHidden/>
          </w:rPr>
        </w:r>
        <w:r>
          <w:rPr>
            <w:noProof/>
            <w:webHidden/>
          </w:rPr>
          <w:fldChar w:fldCharType="separate"/>
        </w:r>
        <w:r>
          <w:rPr>
            <w:noProof/>
            <w:webHidden/>
          </w:rPr>
          <w:t>23</w:t>
        </w:r>
        <w:r>
          <w:rPr>
            <w:noProof/>
            <w:webHidden/>
          </w:rPr>
          <w:fldChar w:fldCharType="end"/>
        </w:r>
      </w:hyperlink>
    </w:p>
    <w:p w14:paraId="423AAE6D" w14:textId="2FC55C17"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50" w:history="1">
        <w:r w:rsidRPr="00B05233">
          <w:rPr>
            <w:rStyle w:val="Lienhypertexte"/>
            <w:noProof/>
          </w:rPr>
          <w:t>2.10.2</w:t>
        </w:r>
        <w:r>
          <w:rPr>
            <w:rFonts w:eastAsiaTheme="minorEastAsia" w:cstheme="minorBidi"/>
            <w:noProof/>
            <w:sz w:val="22"/>
            <w:szCs w:val="22"/>
            <w:lang w:eastAsia="fr-CH"/>
          </w:rPr>
          <w:tab/>
        </w:r>
        <w:r w:rsidRPr="00B05233">
          <w:rPr>
            <w:rStyle w:val="Lienhypertexte"/>
            <w:noProof/>
          </w:rPr>
          <w:t>Explications / Descriptions</w:t>
        </w:r>
        <w:r>
          <w:rPr>
            <w:noProof/>
            <w:webHidden/>
          </w:rPr>
          <w:tab/>
        </w:r>
        <w:r>
          <w:rPr>
            <w:noProof/>
            <w:webHidden/>
          </w:rPr>
          <w:fldChar w:fldCharType="begin"/>
        </w:r>
        <w:r>
          <w:rPr>
            <w:noProof/>
            <w:webHidden/>
          </w:rPr>
          <w:instrText xml:space="preserve"> PAGEREF _Toc137936850 \h </w:instrText>
        </w:r>
        <w:r>
          <w:rPr>
            <w:noProof/>
            <w:webHidden/>
          </w:rPr>
        </w:r>
        <w:r>
          <w:rPr>
            <w:noProof/>
            <w:webHidden/>
          </w:rPr>
          <w:fldChar w:fldCharType="separate"/>
        </w:r>
        <w:r>
          <w:rPr>
            <w:noProof/>
            <w:webHidden/>
          </w:rPr>
          <w:t>23</w:t>
        </w:r>
        <w:r>
          <w:rPr>
            <w:noProof/>
            <w:webHidden/>
          </w:rPr>
          <w:fldChar w:fldCharType="end"/>
        </w:r>
      </w:hyperlink>
    </w:p>
    <w:p w14:paraId="60426296" w14:textId="7A32C40E"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51" w:history="1">
        <w:r w:rsidRPr="00B05233">
          <w:rPr>
            <w:rStyle w:val="Lienhypertexte"/>
            <w:noProof/>
          </w:rPr>
          <w:t>2.10.3</w:t>
        </w:r>
        <w:r>
          <w:rPr>
            <w:rFonts w:eastAsiaTheme="minorEastAsia" w:cstheme="minorBidi"/>
            <w:noProof/>
            <w:sz w:val="22"/>
            <w:szCs w:val="22"/>
            <w:lang w:eastAsia="fr-CH"/>
          </w:rPr>
          <w:tab/>
        </w:r>
        <w:r w:rsidRPr="00B05233">
          <w:rPr>
            <w:rStyle w:val="Lienhypertexte"/>
            <w:noProof/>
          </w:rPr>
          <w:t>Extrait de code</w:t>
        </w:r>
        <w:r>
          <w:rPr>
            <w:noProof/>
            <w:webHidden/>
          </w:rPr>
          <w:tab/>
        </w:r>
        <w:r>
          <w:rPr>
            <w:noProof/>
            <w:webHidden/>
          </w:rPr>
          <w:fldChar w:fldCharType="begin"/>
        </w:r>
        <w:r>
          <w:rPr>
            <w:noProof/>
            <w:webHidden/>
          </w:rPr>
          <w:instrText xml:space="preserve"> PAGEREF _Toc137936851 \h </w:instrText>
        </w:r>
        <w:r>
          <w:rPr>
            <w:noProof/>
            <w:webHidden/>
          </w:rPr>
        </w:r>
        <w:r>
          <w:rPr>
            <w:noProof/>
            <w:webHidden/>
          </w:rPr>
          <w:fldChar w:fldCharType="separate"/>
        </w:r>
        <w:r>
          <w:rPr>
            <w:noProof/>
            <w:webHidden/>
          </w:rPr>
          <w:t>23</w:t>
        </w:r>
        <w:r>
          <w:rPr>
            <w:noProof/>
            <w:webHidden/>
          </w:rPr>
          <w:fldChar w:fldCharType="end"/>
        </w:r>
      </w:hyperlink>
    </w:p>
    <w:p w14:paraId="6DCD1045" w14:textId="14EB03DC"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52" w:history="1">
        <w:r w:rsidRPr="00B05233">
          <w:rPr>
            <w:rStyle w:val="Lienhypertexte"/>
            <w:noProof/>
          </w:rPr>
          <w:t>2.10.4</w:t>
        </w:r>
        <w:r>
          <w:rPr>
            <w:rFonts w:eastAsiaTheme="minorEastAsia" w:cstheme="minorBidi"/>
            <w:noProof/>
            <w:sz w:val="22"/>
            <w:szCs w:val="22"/>
            <w:lang w:eastAsia="fr-CH"/>
          </w:rPr>
          <w:tab/>
        </w:r>
        <w:r w:rsidRPr="00B05233">
          <w:rPr>
            <w:rStyle w:val="Lienhypertexte"/>
            <w:noProof/>
          </w:rPr>
          <w:t>Capture</w:t>
        </w:r>
        <w:r>
          <w:rPr>
            <w:noProof/>
            <w:webHidden/>
          </w:rPr>
          <w:tab/>
        </w:r>
        <w:r>
          <w:rPr>
            <w:noProof/>
            <w:webHidden/>
          </w:rPr>
          <w:fldChar w:fldCharType="begin"/>
        </w:r>
        <w:r>
          <w:rPr>
            <w:noProof/>
            <w:webHidden/>
          </w:rPr>
          <w:instrText xml:space="preserve"> PAGEREF _Toc137936852 \h </w:instrText>
        </w:r>
        <w:r>
          <w:rPr>
            <w:noProof/>
            <w:webHidden/>
          </w:rPr>
        </w:r>
        <w:r>
          <w:rPr>
            <w:noProof/>
            <w:webHidden/>
          </w:rPr>
          <w:fldChar w:fldCharType="separate"/>
        </w:r>
        <w:r>
          <w:rPr>
            <w:noProof/>
            <w:webHidden/>
          </w:rPr>
          <w:t>25</w:t>
        </w:r>
        <w:r>
          <w:rPr>
            <w:noProof/>
            <w:webHidden/>
          </w:rPr>
          <w:fldChar w:fldCharType="end"/>
        </w:r>
      </w:hyperlink>
    </w:p>
    <w:p w14:paraId="6EF629F7" w14:textId="1C444FA2" w:rsidR="00E87D9F" w:rsidRDefault="00E87D9F">
      <w:pPr>
        <w:pStyle w:val="TM2"/>
        <w:tabs>
          <w:tab w:val="left" w:pos="660"/>
          <w:tab w:val="right" w:leader="dot" w:pos="9062"/>
        </w:tabs>
        <w:rPr>
          <w:rFonts w:eastAsiaTheme="minorEastAsia" w:cstheme="minorBidi"/>
          <w:b w:val="0"/>
          <w:bCs w:val="0"/>
          <w:noProof/>
          <w:sz w:val="22"/>
          <w:szCs w:val="22"/>
          <w:lang w:eastAsia="fr-CH"/>
        </w:rPr>
      </w:pPr>
      <w:hyperlink w:anchor="_Toc137936853" w:history="1">
        <w:r w:rsidRPr="00B05233">
          <w:rPr>
            <w:rStyle w:val="Lienhypertexte"/>
            <w:noProof/>
          </w:rPr>
          <w:t>2.11</w:t>
        </w:r>
        <w:r>
          <w:rPr>
            <w:rFonts w:eastAsiaTheme="minorEastAsia" w:cstheme="minorBidi"/>
            <w:b w:val="0"/>
            <w:bCs w:val="0"/>
            <w:noProof/>
            <w:sz w:val="22"/>
            <w:szCs w:val="22"/>
            <w:lang w:eastAsia="fr-CH"/>
          </w:rPr>
          <w:tab/>
        </w:r>
        <w:r w:rsidRPr="00B05233">
          <w:rPr>
            <w:rStyle w:val="Lienhypertexte"/>
            <w:noProof/>
          </w:rPr>
          <w:t>Exercice 11 (Programmation orientée "classe" en Javascript)</w:t>
        </w:r>
        <w:r>
          <w:rPr>
            <w:noProof/>
            <w:webHidden/>
          </w:rPr>
          <w:tab/>
        </w:r>
        <w:r>
          <w:rPr>
            <w:noProof/>
            <w:webHidden/>
          </w:rPr>
          <w:fldChar w:fldCharType="begin"/>
        </w:r>
        <w:r>
          <w:rPr>
            <w:noProof/>
            <w:webHidden/>
          </w:rPr>
          <w:instrText xml:space="preserve"> PAGEREF _Toc137936853 \h </w:instrText>
        </w:r>
        <w:r>
          <w:rPr>
            <w:noProof/>
            <w:webHidden/>
          </w:rPr>
        </w:r>
        <w:r>
          <w:rPr>
            <w:noProof/>
            <w:webHidden/>
          </w:rPr>
          <w:fldChar w:fldCharType="separate"/>
        </w:r>
        <w:r>
          <w:rPr>
            <w:noProof/>
            <w:webHidden/>
          </w:rPr>
          <w:t>25</w:t>
        </w:r>
        <w:r>
          <w:rPr>
            <w:noProof/>
            <w:webHidden/>
          </w:rPr>
          <w:fldChar w:fldCharType="end"/>
        </w:r>
      </w:hyperlink>
    </w:p>
    <w:p w14:paraId="74B4CF28" w14:textId="1E002A5D"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54" w:history="1">
        <w:r w:rsidRPr="00B05233">
          <w:rPr>
            <w:rStyle w:val="Lienhypertexte"/>
            <w:noProof/>
          </w:rPr>
          <w:t>2.11.1</w:t>
        </w:r>
        <w:r>
          <w:rPr>
            <w:rFonts w:eastAsiaTheme="minorEastAsia" w:cstheme="minorBidi"/>
            <w:noProof/>
            <w:sz w:val="22"/>
            <w:szCs w:val="22"/>
            <w:lang w:eastAsia="fr-CH"/>
          </w:rPr>
          <w:tab/>
        </w:r>
        <w:r w:rsidRPr="00B05233">
          <w:rPr>
            <w:rStyle w:val="Lienhypertexte"/>
            <w:noProof/>
          </w:rPr>
          <w:t>Objectif de l’exercice</w:t>
        </w:r>
        <w:r>
          <w:rPr>
            <w:noProof/>
            <w:webHidden/>
          </w:rPr>
          <w:tab/>
        </w:r>
        <w:r>
          <w:rPr>
            <w:noProof/>
            <w:webHidden/>
          </w:rPr>
          <w:fldChar w:fldCharType="begin"/>
        </w:r>
        <w:r>
          <w:rPr>
            <w:noProof/>
            <w:webHidden/>
          </w:rPr>
          <w:instrText xml:space="preserve"> PAGEREF _Toc137936854 \h </w:instrText>
        </w:r>
        <w:r>
          <w:rPr>
            <w:noProof/>
            <w:webHidden/>
          </w:rPr>
        </w:r>
        <w:r>
          <w:rPr>
            <w:noProof/>
            <w:webHidden/>
          </w:rPr>
          <w:fldChar w:fldCharType="separate"/>
        </w:r>
        <w:r>
          <w:rPr>
            <w:noProof/>
            <w:webHidden/>
          </w:rPr>
          <w:t>25</w:t>
        </w:r>
        <w:r>
          <w:rPr>
            <w:noProof/>
            <w:webHidden/>
          </w:rPr>
          <w:fldChar w:fldCharType="end"/>
        </w:r>
      </w:hyperlink>
    </w:p>
    <w:p w14:paraId="577C170F" w14:textId="42A548FC"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55" w:history="1">
        <w:r w:rsidRPr="00B05233">
          <w:rPr>
            <w:rStyle w:val="Lienhypertexte"/>
            <w:noProof/>
          </w:rPr>
          <w:t>2.11.2</w:t>
        </w:r>
        <w:r>
          <w:rPr>
            <w:rFonts w:eastAsiaTheme="minorEastAsia" w:cstheme="minorBidi"/>
            <w:noProof/>
            <w:sz w:val="22"/>
            <w:szCs w:val="22"/>
            <w:lang w:eastAsia="fr-CH"/>
          </w:rPr>
          <w:tab/>
        </w:r>
        <w:r w:rsidRPr="00B05233">
          <w:rPr>
            <w:rStyle w:val="Lienhypertexte"/>
            <w:noProof/>
          </w:rPr>
          <w:t>Explications / Descriptions</w:t>
        </w:r>
        <w:r>
          <w:rPr>
            <w:noProof/>
            <w:webHidden/>
          </w:rPr>
          <w:tab/>
        </w:r>
        <w:r>
          <w:rPr>
            <w:noProof/>
            <w:webHidden/>
          </w:rPr>
          <w:fldChar w:fldCharType="begin"/>
        </w:r>
        <w:r>
          <w:rPr>
            <w:noProof/>
            <w:webHidden/>
          </w:rPr>
          <w:instrText xml:space="preserve"> PAGEREF _Toc137936855 \h </w:instrText>
        </w:r>
        <w:r>
          <w:rPr>
            <w:noProof/>
            <w:webHidden/>
          </w:rPr>
        </w:r>
        <w:r>
          <w:rPr>
            <w:noProof/>
            <w:webHidden/>
          </w:rPr>
          <w:fldChar w:fldCharType="separate"/>
        </w:r>
        <w:r>
          <w:rPr>
            <w:noProof/>
            <w:webHidden/>
          </w:rPr>
          <w:t>25</w:t>
        </w:r>
        <w:r>
          <w:rPr>
            <w:noProof/>
            <w:webHidden/>
          </w:rPr>
          <w:fldChar w:fldCharType="end"/>
        </w:r>
      </w:hyperlink>
    </w:p>
    <w:p w14:paraId="4E8D7915" w14:textId="36C5E315"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56" w:history="1">
        <w:r w:rsidRPr="00B05233">
          <w:rPr>
            <w:rStyle w:val="Lienhypertexte"/>
            <w:noProof/>
          </w:rPr>
          <w:t>2.11.3</w:t>
        </w:r>
        <w:r>
          <w:rPr>
            <w:rFonts w:eastAsiaTheme="minorEastAsia" w:cstheme="minorBidi"/>
            <w:noProof/>
            <w:sz w:val="22"/>
            <w:szCs w:val="22"/>
            <w:lang w:eastAsia="fr-CH"/>
          </w:rPr>
          <w:tab/>
        </w:r>
        <w:r w:rsidRPr="00B05233">
          <w:rPr>
            <w:rStyle w:val="Lienhypertexte"/>
            <w:noProof/>
          </w:rPr>
          <w:t>Extrait de code</w:t>
        </w:r>
        <w:r>
          <w:rPr>
            <w:noProof/>
            <w:webHidden/>
          </w:rPr>
          <w:tab/>
        </w:r>
        <w:r>
          <w:rPr>
            <w:noProof/>
            <w:webHidden/>
          </w:rPr>
          <w:fldChar w:fldCharType="begin"/>
        </w:r>
        <w:r>
          <w:rPr>
            <w:noProof/>
            <w:webHidden/>
          </w:rPr>
          <w:instrText xml:space="preserve"> PAGEREF _Toc137936856 \h </w:instrText>
        </w:r>
        <w:r>
          <w:rPr>
            <w:noProof/>
            <w:webHidden/>
          </w:rPr>
        </w:r>
        <w:r>
          <w:rPr>
            <w:noProof/>
            <w:webHidden/>
          </w:rPr>
          <w:fldChar w:fldCharType="separate"/>
        </w:r>
        <w:r>
          <w:rPr>
            <w:noProof/>
            <w:webHidden/>
          </w:rPr>
          <w:t>25</w:t>
        </w:r>
        <w:r>
          <w:rPr>
            <w:noProof/>
            <w:webHidden/>
          </w:rPr>
          <w:fldChar w:fldCharType="end"/>
        </w:r>
      </w:hyperlink>
    </w:p>
    <w:p w14:paraId="246B0448" w14:textId="4BBF5E60"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57" w:history="1">
        <w:r w:rsidRPr="00B05233">
          <w:rPr>
            <w:rStyle w:val="Lienhypertexte"/>
            <w:noProof/>
          </w:rPr>
          <w:t>2.11.4</w:t>
        </w:r>
        <w:r>
          <w:rPr>
            <w:rFonts w:eastAsiaTheme="minorEastAsia" w:cstheme="minorBidi"/>
            <w:noProof/>
            <w:sz w:val="22"/>
            <w:szCs w:val="22"/>
            <w:lang w:eastAsia="fr-CH"/>
          </w:rPr>
          <w:tab/>
        </w:r>
        <w:r w:rsidRPr="00B05233">
          <w:rPr>
            <w:rStyle w:val="Lienhypertexte"/>
            <w:noProof/>
          </w:rPr>
          <w:t>Capture</w:t>
        </w:r>
        <w:r>
          <w:rPr>
            <w:noProof/>
            <w:webHidden/>
          </w:rPr>
          <w:tab/>
        </w:r>
        <w:r>
          <w:rPr>
            <w:noProof/>
            <w:webHidden/>
          </w:rPr>
          <w:fldChar w:fldCharType="begin"/>
        </w:r>
        <w:r>
          <w:rPr>
            <w:noProof/>
            <w:webHidden/>
          </w:rPr>
          <w:instrText xml:space="preserve"> PAGEREF _Toc137936857 \h </w:instrText>
        </w:r>
        <w:r>
          <w:rPr>
            <w:noProof/>
            <w:webHidden/>
          </w:rPr>
        </w:r>
        <w:r>
          <w:rPr>
            <w:noProof/>
            <w:webHidden/>
          </w:rPr>
          <w:fldChar w:fldCharType="separate"/>
        </w:r>
        <w:r>
          <w:rPr>
            <w:noProof/>
            <w:webHidden/>
          </w:rPr>
          <w:t>27</w:t>
        </w:r>
        <w:r>
          <w:rPr>
            <w:noProof/>
            <w:webHidden/>
          </w:rPr>
          <w:fldChar w:fldCharType="end"/>
        </w:r>
      </w:hyperlink>
    </w:p>
    <w:p w14:paraId="388FF5FB" w14:textId="4E106730" w:rsidR="00E87D9F" w:rsidRDefault="00E87D9F">
      <w:pPr>
        <w:pStyle w:val="TM2"/>
        <w:tabs>
          <w:tab w:val="left" w:pos="660"/>
          <w:tab w:val="right" w:leader="dot" w:pos="9062"/>
        </w:tabs>
        <w:rPr>
          <w:rFonts w:eastAsiaTheme="minorEastAsia" w:cstheme="minorBidi"/>
          <w:b w:val="0"/>
          <w:bCs w:val="0"/>
          <w:noProof/>
          <w:sz w:val="22"/>
          <w:szCs w:val="22"/>
          <w:lang w:eastAsia="fr-CH"/>
        </w:rPr>
      </w:pPr>
      <w:hyperlink w:anchor="_Toc137936858" w:history="1">
        <w:r w:rsidRPr="00B05233">
          <w:rPr>
            <w:rStyle w:val="Lienhypertexte"/>
            <w:noProof/>
          </w:rPr>
          <w:t>2.12</w:t>
        </w:r>
        <w:r>
          <w:rPr>
            <w:rFonts w:eastAsiaTheme="minorEastAsia" w:cstheme="minorBidi"/>
            <w:b w:val="0"/>
            <w:bCs w:val="0"/>
            <w:noProof/>
            <w:sz w:val="22"/>
            <w:szCs w:val="22"/>
            <w:lang w:eastAsia="fr-CH"/>
          </w:rPr>
          <w:tab/>
        </w:r>
        <w:r w:rsidRPr="00B05233">
          <w:rPr>
            <w:rStyle w:val="Lienhypertexte"/>
            <w:noProof/>
          </w:rPr>
          <w:t>Exercice 12 (Fonctions et IIFE en JavaScript)</w:t>
        </w:r>
        <w:r>
          <w:rPr>
            <w:noProof/>
            <w:webHidden/>
          </w:rPr>
          <w:tab/>
        </w:r>
        <w:r>
          <w:rPr>
            <w:noProof/>
            <w:webHidden/>
          </w:rPr>
          <w:fldChar w:fldCharType="begin"/>
        </w:r>
        <w:r>
          <w:rPr>
            <w:noProof/>
            <w:webHidden/>
          </w:rPr>
          <w:instrText xml:space="preserve"> PAGEREF _Toc137936858 \h </w:instrText>
        </w:r>
        <w:r>
          <w:rPr>
            <w:noProof/>
            <w:webHidden/>
          </w:rPr>
        </w:r>
        <w:r>
          <w:rPr>
            <w:noProof/>
            <w:webHidden/>
          </w:rPr>
          <w:fldChar w:fldCharType="separate"/>
        </w:r>
        <w:r>
          <w:rPr>
            <w:noProof/>
            <w:webHidden/>
          </w:rPr>
          <w:t>27</w:t>
        </w:r>
        <w:r>
          <w:rPr>
            <w:noProof/>
            <w:webHidden/>
          </w:rPr>
          <w:fldChar w:fldCharType="end"/>
        </w:r>
      </w:hyperlink>
    </w:p>
    <w:p w14:paraId="05DC5E07" w14:textId="4CCD985E"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59" w:history="1">
        <w:r w:rsidRPr="00B05233">
          <w:rPr>
            <w:rStyle w:val="Lienhypertexte"/>
            <w:noProof/>
          </w:rPr>
          <w:t>2.12.1</w:t>
        </w:r>
        <w:r>
          <w:rPr>
            <w:rFonts w:eastAsiaTheme="minorEastAsia" w:cstheme="minorBidi"/>
            <w:noProof/>
            <w:sz w:val="22"/>
            <w:szCs w:val="22"/>
            <w:lang w:eastAsia="fr-CH"/>
          </w:rPr>
          <w:tab/>
        </w:r>
        <w:r w:rsidRPr="00B05233">
          <w:rPr>
            <w:rStyle w:val="Lienhypertexte"/>
            <w:noProof/>
          </w:rPr>
          <w:t>Objectif de l’exercice</w:t>
        </w:r>
        <w:r>
          <w:rPr>
            <w:noProof/>
            <w:webHidden/>
          </w:rPr>
          <w:tab/>
        </w:r>
        <w:r>
          <w:rPr>
            <w:noProof/>
            <w:webHidden/>
          </w:rPr>
          <w:fldChar w:fldCharType="begin"/>
        </w:r>
        <w:r>
          <w:rPr>
            <w:noProof/>
            <w:webHidden/>
          </w:rPr>
          <w:instrText xml:space="preserve"> PAGEREF _Toc137936859 \h </w:instrText>
        </w:r>
        <w:r>
          <w:rPr>
            <w:noProof/>
            <w:webHidden/>
          </w:rPr>
        </w:r>
        <w:r>
          <w:rPr>
            <w:noProof/>
            <w:webHidden/>
          </w:rPr>
          <w:fldChar w:fldCharType="separate"/>
        </w:r>
        <w:r>
          <w:rPr>
            <w:noProof/>
            <w:webHidden/>
          </w:rPr>
          <w:t>27</w:t>
        </w:r>
        <w:r>
          <w:rPr>
            <w:noProof/>
            <w:webHidden/>
          </w:rPr>
          <w:fldChar w:fldCharType="end"/>
        </w:r>
      </w:hyperlink>
    </w:p>
    <w:p w14:paraId="720FDCBA" w14:textId="70F0B3C6" w:rsidR="00E87D9F" w:rsidRDefault="00E87D9F">
      <w:pPr>
        <w:pStyle w:val="TM2"/>
        <w:tabs>
          <w:tab w:val="left" w:pos="660"/>
          <w:tab w:val="right" w:leader="dot" w:pos="9062"/>
        </w:tabs>
        <w:rPr>
          <w:rFonts w:eastAsiaTheme="minorEastAsia" w:cstheme="minorBidi"/>
          <w:b w:val="0"/>
          <w:bCs w:val="0"/>
          <w:noProof/>
          <w:sz w:val="22"/>
          <w:szCs w:val="22"/>
          <w:lang w:eastAsia="fr-CH"/>
        </w:rPr>
      </w:pPr>
      <w:hyperlink w:anchor="_Toc137936860" w:history="1">
        <w:r w:rsidRPr="00B05233">
          <w:rPr>
            <w:rStyle w:val="Lienhypertexte"/>
            <w:noProof/>
          </w:rPr>
          <w:t>2.13</w:t>
        </w:r>
        <w:r>
          <w:rPr>
            <w:rFonts w:eastAsiaTheme="minorEastAsia" w:cstheme="minorBidi"/>
            <w:b w:val="0"/>
            <w:bCs w:val="0"/>
            <w:noProof/>
            <w:sz w:val="22"/>
            <w:szCs w:val="22"/>
            <w:lang w:eastAsia="fr-CH"/>
          </w:rPr>
          <w:tab/>
        </w:r>
        <w:r w:rsidRPr="00B05233">
          <w:rPr>
            <w:rStyle w:val="Lienhypertexte"/>
            <w:noProof/>
          </w:rPr>
          <w:t>Exercice 13 (Les cookies)</w:t>
        </w:r>
        <w:r>
          <w:rPr>
            <w:noProof/>
            <w:webHidden/>
          </w:rPr>
          <w:tab/>
        </w:r>
        <w:r>
          <w:rPr>
            <w:noProof/>
            <w:webHidden/>
          </w:rPr>
          <w:fldChar w:fldCharType="begin"/>
        </w:r>
        <w:r>
          <w:rPr>
            <w:noProof/>
            <w:webHidden/>
          </w:rPr>
          <w:instrText xml:space="preserve"> PAGEREF _Toc137936860 \h </w:instrText>
        </w:r>
        <w:r>
          <w:rPr>
            <w:noProof/>
            <w:webHidden/>
          </w:rPr>
        </w:r>
        <w:r>
          <w:rPr>
            <w:noProof/>
            <w:webHidden/>
          </w:rPr>
          <w:fldChar w:fldCharType="separate"/>
        </w:r>
        <w:r>
          <w:rPr>
            <w:noProof/>
            <w:webHidden/>
          </w:rPr>
          <w:t>28</w:t>
        </w:r>
        <w:r>
          <w:rPr>
            <w:noProof/>
            <w:webHidden/>
          </w:rPr>
          <w:fldChar w:fldCharType="end"/>
        </w:r>
      </w:hyperlink>
    </w:p>
    <w:p w14:paraId="6593AF86" w14:textId="18698E6B"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61" w:history="1">
        <w:r w:rsidRPr="00B05233">
          <w:rPr>
            <w:rStyle w:val="Lienhypertexte"/>
            <w:noProof/>
          </w:rPr>
          <w:t>2.13.1</w:t>
        </w:r>
        <w:r>
          <w:rPr>
            <w:rFonts w:eastAsiaTheme="minorEastAsia" w:cstheme="minorBidi"/>
            <w:noProof/>
            <w:sz w:val="22"/>
            <w:szCs w:val="22"/>
            <w:lang w:eastAsia="fr-CH"/>
          </w:rPr>
          <w:tab/>
        </w:r>
        <w:r w:rsidRPr="00B05233">
          <w:rPr>
            <w:rStyle w:val="Lienhypertexte"/>
            <w:noProof/>
          </w:rPr>
          <w:t>Objectif de l’exercice</w:t>
        </w:r>
        <w:r>
          <w:rPr>
            <w:noProof/>
            <w:webHidden/>
          </w:rPr>
          <w:tab/>
        </w:r>
        <w:r>
          <w:rPr>
            <w:noProof/>
            <w:webHidden/>
          </w:rPr>
          <w:fldChar w:fldCharType="begin"/>
        </w:r>
        <w:r>
          <w:rPr>
            <w:noProof/>
            <w:webHidden/>
          </w:rPr>
          <w:instrText xml:space="preserve"> PAGEREF _Toc137936861 \h </w:instrText>
        </w:r>
        <w:r>
          <w:rPr>
            <w:noProof/>
            <w:webHidden/>
          </w:rPr>
        </w:r>
        <w:r>
          <w:rPr>
            <w:noProof/>
            <w:webHidden/>
          </w:rPr>
          <w:fldChar w:fldCharType="separate"/>
        </w:r>
        <w:r>
          <w:rPr>
            <w:noProof/>
            <w:webHidden/>
          </w:rPr>
          <w:t>28</w:t>
        </w:r>
        <w:r>
          <w:rPr>
            <w:noProof/>
            <w:webHidden/>
          </w:rPr>
          <w:fldChar w:fldCharType="end"/>
        </w:r>
      </w:hyperlink>
    </w:p>
    <w:p w14:paraId="6DC18D81" w14:textId="3D591B4A"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62" w:history="1">
        <w:r w:rsidRPr="00B05233">
          <w:rPr>
            <w:rStyle w:val="Lienhypertexte"/>
            <w:noProof/>
          </w:rPr>
          <w:t>2.13.2</w:t>
        </w:r>
        <w:r>
          <w:rPr>
            <w:rFonts w:eastAsiaTheme="minorEastAsia" w:cstheme="minorBidi"/>
            <w:noProof/>
            <w:sz w:val="22"/>
            <w:szCs w:val="22"/>
            <w:lang w:eastAsia="fr-CH"/>
          </w:rPr>
          <w:tab/>
        </w:r>
        <w:r w:rsidRPr="00B05233">
          <w:rPr>
            <w:rStyle w:val="Lienhypertexte"/>
            <w:noProof/>
          </w:rPr>
          <w:t>Explications / Descriptions</w:t>
        </w:r>
        <w:r>
          <w:rPr>
            <w:noProof/>
            <w:webHidden/>
          </w:rPr>
          <w:tab/>
        </w:r>
        <w:r>
          <w:rPr>
            <w:noProof/>
            <w:webHidden/>
          </w:rPr>
          <w:fldChar w:fldCharType="begin"/>
        </w:r>
        <w:r>
          <w:rPr>
            <w:noProof/>
            <w:webHidden/>
          </w:rPr>
          <w:instrText xml:space="preserve"> PAGEREF _Toc137936862 \h </w:instrText>
        </w:r>
        <w:r>
          <w:rPr>
            <w:noProof/>
            <w:webHidden/>
          </w:rPr>
        </w:r>
        <w:r>
          <w:rPr>
            <w:noProof/>
            <w:webHidden/>
          </w:rPr>
          <w:fldChar w:fldCharType="separate"/>
        </w:r>
        <w:r>
          <w:rPr>
            <w:noProof/>
            <w:webHidden/>
          </w:rPr>
          <w:t>28</w:t>
        </w:r>
        <w:r>
          <w:rPr>
            <w:noProof/>
            <w:webHidden/>
          </w:rPr>
          <w:fldChar w:fldCharType="end"/>
        </w:r>
      </w:hyperlink>
    </w:p>
    <w:p w14:paraId="355E884C" w14:textId="7E82433C"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63" w:history="1">
        <w:r w:rsidRPr="00B05233">
          <w:rPr>
            <w:rStyle w:val="Lienhypertexte"/>
            <w:noProof/>
          </w:rPr>
          <w:t>2.13.3</w:t>
        </w:r>
        <w:r>
          <w:rPr>
            <w:rFonts w:eastAsiaTheme="minorEastAsia" w:cstheme="minorBidi"/>
            <w:noProof/>
            <w:sz w:val="22"/>
            <w:szCs w:val="22"/>
            <w:lang w:eastAsia="fr-CH"/>
          </w:rPr>
          <w:tab/>
        </w:r>
        <w:r w:rsidRPr="00B05233">
          <w:rPr>
            <w:rStyle w:val="Lienhypertexte"/>
            <w:noProof/>
          </w:rPr>
          <w:t>Extrait de code</w:t>
        </w:r>
        <w:r>
          <w:rPr>
            <w:noProof/>
            <w:webHidden/>
          </w:rPr>
          <w:tab/>
        </w:r>
        <w:r>
          <w:rPr>
            <w:noProof/>
            <w:webHidden/>
          </w:rPr>
          <w:fldChar w:fldCharType="begin"/>
        </w:r>
        <w:r>
          <w:rPr>
            <w:noProof/>
            <w:webHidden/>
          </w:rPr>
          <w:instrText xml:space="preserve"> PAGEREF _Toc137936863 \h </w:instrText>
        </w:r>
        <w:r>
          <w:rPr>
            <w:noProof/>
            <w:webHidden/>
          </w:rPr>
        </w:r>
        <w:r>
          <w:rPr>
            <w:noProof/>
            <w:webHidden/>
          </w:rPr>
          <w:fldChar w:fldCharType="separate"/>
        </w:r>
        <w:r>
          <w:rPr>
            <w:noProof/>
            <w:webHidden/>
          </w:rPr>
          <w:t>28</w:t>
        </w:r>
        <w:r>
          <w:rPr>
            <w:noProof/>
            <w:webHidden/>
          </w:rPr>
          <w:fldChar w:fldCharType="end"/>
        </w:r>
      </w:hyperlink>
    </w:p>
    <w:p w14:paraId="069F9DF6" w14:textId="536E261B"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64" w:history="1">
        <w:r w:rsidRPr="00B05233">
          <w:rPr>
            <w:rStyle w:val="Lienhypertexte"/>
            <w:noProof/>
          </w:rPr>
          <w:t>2.13.4</w:t>
        </w:r>
        <w:r>
          <w:rPr>
            <w:rFonts w:eastAsiaTheme="minorEastAsia" w:cstheme="minorBidi"/>
            <w:noProof/>
            <w:sz w:val="22"/>
            <w:szCs w:val="22"/>
            <w:lang w:eastAsia="fr-CH"/>
          </w:rPr>
          <w:tab/>
        </w:r>
        <w:r w:rsidRPr="00B05233">
          <w:rPr>
            <w:rStyle w:val="Lienhypertexte"/>
            <w:noProof/>
          </w:rPr>
          <w:t>Capture</w:t>
        </w:r>
        <w:r>
          <w:rPr>
            <w:noProof/>
            <w:webHidden/>
          </w:rPr>
          <w:tab/>
        </w:r>
        <w:r>
          <w:rPr>
            <w:noProof/>
            <w:webHidden/>
          </w:rPr>
          <w:fldChar w:fldCharType="begin"/>
        </w:r>
        <w:r>
          <w:rPr>
            <w:noProof/>
            <w:webHidden/>
          </w:rPr>
          <w:instrText xml:space="preserve"> PAGEREF _Toc137936864 \h </w:instrText>
        </w:r>
        <w:r>
          <w:rPr>
            <w:noProof/>
            <w:webHidden/>
          </w:rPr>
        </w:r>
        <w:r>
          <w:rPr>
            <w:noProof/>
            <w:webHidden/>
          </w:rPr>
          <w:fldChar w:fldCharType="separate"/>
        </w:r>
        <w:r>
          <w:rPr>
            <w:noProof/>
            <w:webHidden/>
          </w:rPr>
          <w:t>29</w:t>
        </w:r>
        <w:r>
          <w:rPr>
            <w:noProof/>
            <w:webHidden/>
          </w:rPr>
          <w:fldChar w:fldCharType="end"/>
        </w:r>
      </w:hyperlink>
    </w:p>
    <w:p w14:paraId="347B8B62" w14:textId="3EED6E38" w:rsidR="00E87D9F" w:rsidRDefault="00E87D9F">
      <w:pPr>
        <w:pStyle w:val="TM2"/>
        <w:tabs>
          <w:tab w:val="left" w:pos="660"/>
          <w:tab w:val="right" w:leader="dot" w:pos="9062"/>
        </w:tabs>
        <w:rPr>
          <w:rFonts w:eastAsiaTheme="minorEastAsia" w:cstheme="minorBidi"/>
          <w:b w:val="0"/>
          <w:bCs w:val="0"/>
          <w:noProof/>
          <w:sz w:val="22"/>
          <w:szCs w:val="22"/>
          <w:lang w:eastAsia="fr-CH"/>
        </w:rPr>
      </w:pPr>
      <w:hyperlink w:anchor="_Toc137936865" w:history="1">
        <w:r w:rsidRPr="00B05233">
          <w:rPr>
            <w:rStyle w:val="Lienhypertexte"/>
            <w:noProof/>
          </w:rPr>
          <w:t>2.14</w:t>
        </w:r>
        <w:r>
          <w:rPr>
            <w:rFonts w:eastAsiaTheme="minorEastAsia" w:cstheme="minorBidi"/>
            <w:b w:val="0"/>
            <w:bCs w:val="0"/>
            <w:noProof/>
            <w:sz w:val="22"/>
            <w:szCs w:val="22"/>
            <w:lang w:eastAsia="fr-CH"/>
          </w:rPr>
          <w:tab/>
        </w:r>
        <w:r w:rsidRPr="00B05233">
          <w:rPr>
            <w:rStyle w:val="Lienhypertexte"/>
            <w:noProof/>
          </w:rPr>
          <w:t>Exercice 14 (Bases de jQuery)</w:t>
        </w:r>
        <w:r>
          <w:rPr>
            <w:noProof/>
            <w:webHidden/>
          </w:rPr>
          <w:tab/>
        </w:r>
        <w:r>
          <w:rPr>
            <w:noProof/>
            <w:webHidden/>
          </w:rPr>
          <w:fldChar w:fldCharType="begin"/>
        </w:r>
        <w:r>
          <w:rPr>
            <w:noProof/>
            <w:webHidden/>
          </w:rPr>
          <w:instrText xml:space="preserve"> PAGEREF _Toc137936865 \h </w:instrText>
        </w:r>
        <w:r>
          <w:rPr>
            <w:noProof/>
            <w:webHidden/>
          </w:rPr>
        </w:r>
        <w:r>
          <w:rPr>
            <w:noProof/>
            <w:webHidden/>
          </w:rPr>
          <w:fldChar w:fldCharType="separate"/>
        </w:r>
        <w:r>
          <w:rPr>
            <w:noProof/>
            <w:webHidden/>
          </w:rPr>
          <w:t>30</w:t>
        </w:r>
        <w:r>
          <w:rPr>
            <w:noProof/>
            <w:webHidden/>
          </w:rPr>
          <w:fldChar w:fldCharType="end"/>
        </w:r>
      </w:hyperlink>
    </w:p>
    <w:p w14:paraId="029EFE1B" w14:textId="18B9B4BE"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66" w:history="1">
        <w:r w:rsidRPr="00B05233">
          <w:rPr>
            <w:rStyle w:val="Lienhypertexte"/>
            <w:noProof/>
          </w:rPr>
          <w:t>2.14.1</w:t>
        </w:r>
        <w:r>
          <w:rPr>
            <w:rFonts w:eastAsiaTheme="minorEastAsia" w:cstheme="minorBidi"/>
            <w:noProof/>
            <w:sz w:val="22"/>
            <w:szCs w:val="22"/>
            <w:lang w:eastAsia="fr-CH"/>
          </w:rPr>
          <w:tab/>
        </w:r>
        <w:r w:rsidRPr="00B05233">
          <w:rPr>
            <w:rStyle w:val="Lienhypertexte"/>
            <w:noProof/>
          </w:rPr>
          <w:t>Objectif de l’exercice</w:t>
        </w:r>
        <w:r>
          <w:rPr>
            <w:noProof/>
            <w:webHidden/>
          </w:rPr>
          <w:tab/>
        </w:r>
        <w:r>
          <w:rPr>
            <w:noProof/>
            <w:webHidden/>
          </w:rPr>
          <w:fldChar w:fldCharType="begin"/>
        </w:r>
        <w:r>
          <w:rPr>
            <w:noProof/>
            <w:webHidden/>
          </w:rPr>
          <w:instrText xml:space="preserve"> PAGEREF _Toc137936866 \h </w:instrText>
        </w:r>
        <w:r>
          <w:rPr>
            <w:noProof/>
            <w:webHidden/>
          </w:rPr>
        </w:r>
        <w:r>
          <w:rPr>
            <w:noProof/>
            <w:webHidden/>
          </w:rPr>
          <w:fldChar w:fldCharType="separate"/>
        </w:r>
        <w:r>
          <w:rPr>
            <w:noProof/>
            <w:webHidden/>
          </w:rPr>
          <w:t>30</w:t>
        </w:r>
        <w:r>
          <w:rPr>
            <w:noProof/>
            <w:webHidden/>
          </w:rPr>
          <w:fldChar w:fldCharType="end"/>
        </w:r>
      </w:hyperlink>
    </w:p>
    <w:p w14:paraId="2886FA92" w14:textId="40864A0E" w:rsidR="00E87D9F" w:rsidRDefault="00E87D9F">
      <w:pPr>
        <w:pStyle w:val="TM2"/>
        <w:tabs>
          <w:tab w:val="left" w:pos="660"/>
          <w:tab w:val="right" w:leader="dot" w:pos="9062"/>
        </w:tabs>
        <w:rPr>
          <w:rFonts w:eastAsiaTheme="minorEastAsia" w:cstheme="minorBidi"/>
          <w:b w:val="0"/>
          <w:bCs w:val="0"/>
          <w:noProof/>
          <w:sz w:val="22"/>
          <w:szCs w:val="22"/>
          <w:lang w:eastAsia="fr-CH"/>
        </w:rPr>
      </w:pPr>
      <w:hyperlink w:anchor="_Toc137936867" w:history="1">
        <w:r w:rsidRPr="00B05233">
          <w:rPr>
            <w:rStyle w:val="Lienhypertexte"/>
            <w:noProof/>
          </w:rPr>
          <w:t>2.15</w:t>
        </w:r>
        <w:r>
          <w:rPr>
            <w:rFonts w:eastAsiaTheme="minorEastAsia" w:cstheme="minorBidi"/>
            <w:b w:val="0"/>
            <w:bCs w:val="0"/>
            <w:noProof/>
            <w:sz w:val="22"/>
            <w:szCs w:val="22"/>
            <w:lang w:eastAsia="fr-CH"/>
          </w:rPr>
          <w:tab/>
        </w:r>
        <w:r w:rsidRPr="00B05233">
          <w:rPr>
            <w:rStyle w:val="Lienhypertexte"/>
            <w:noProof/>
          </w:rPr>
          <w:t>Exercice 15 (Première utilisation de jQuery)</w:t>
        </w:r>
        <w:r>
          <w:rPr>
            <w:noProof/>
            <w:webHidden/>
          </w:rPr>
          <w:tab/>
        </w:r>
        <w:r>
          <w:rPr>
            <w:noProof/>
            <w:webHidden/>
          </w:rPr>
          <w:fldChar w:fldCharType="begin"/>
        </w:r>
        <w:r>
          <w:rPr>
            <w:noProof/>
            <w:webHidden/>
          </w:rPr>
          <w:instrText xml:space="preserve"> PAGEREF _Toc137936867 \h </w:instrText>
        </w:r>
        <w:r>
          <w:rPr>
            <w:noProof/>
            <w:webHidden/>
          </w:rPr>
        </w:r>
        <w:r>
          <w:rPr>
            <w:noProof/>
            <w:webHidden/>
          </w:rPr>
          <w:fldChar w:fldCharType="separate"/>
        </w:r>
        <w:r>
          <w:rPr>
            <w:noProof/>
            <w:webHidden/>
          </w:rPr>
          <w:t>30</w:t>
        </w:r>
        <w:r>
          <w:rPr>
            <w:noProof/>
            <w:webHidden/>
          </w:rPr>
          <w:fldChar w:fldCharType="end"/>
        </w:r>
      </w:hyperlink>
    </w:p>
    <w:p w14:paraId="5D4785B0" w14:textId="05556B7E"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68" w:history="1">
        <w:r w:rsidRPr="00B05233">
          <w:rPr>
            <w:rStyle w:val="Lienhypertexte"/>
            <w:noProof/>
          </w:rPr>
          <w:t>2.15.1</w:t>
        </w:r>
        <w:r>
          <w:rPr>
            <w:rFonts w:eastAsiaTheme="minorEastAsia" w:cstheme="minorBidi"/>
            <w:noProof/>
            <w:sz w:val="22"/>
            <w:szCs w:val="22"/>
            <w:lang w:eastAsia="fr-CH"/>
          </w:rPr>
          <w:tab/>
        </w:r>
        <w:r w:rsidRPr="00B05233">
          <w:rPr>
            <w:rStyle w:val="Lienhypertexte"/>
            <w:noProof/>
          </w:rPr>
          <w:t>Objectif de l’exercice</w:t>
        </w:r>
        <w:r>
          <w:rPr>
            <w:noProof/>
            <w:webHidden/>
          </w:rPr>
          <w:tab/>
        </w:r>
        <w:r>
          <w:rPr>
            <w:noProof/>
            <w:webHidden/>
          </w:rPr>
          <w:fldChar w:fldCharType="begin"/>
        </w:r>
        <w:r>
          <w:rPr>
            <w:noProof/>
            <w:webHidden/>
          </w:rPr>
          <w:instrText xml:space="preserve"> PAGEREF _Toc137936868 \h </w:instrText>
        </w:r>
        <w:r>
          <w:rPr>
            <w:noProof/>
            <w:webHidden/>
          </w:rPr>
        </w:r>
        <w:r>
          <w:rPr>
            <w:noProof/>
            <w:webHidden/>
          </w:rPr>
          <w:fldChar w:fldCharType="separate"/>
        </w:r>
        <w:r>
          <w:rPr>
            <w:noProof/>
            <w:webHidden/>
          </w:rPr>
          <w:t>30</w:t>
        </w:r>
        <w:r>
          <w:rPr>
            <w:noProof/>
            <w:webHidden/>
          </w:rPr>
          <w:fldChar w:fldCharType="end"/>
        </w:r>
      </w:hyperlink>
    </w:p>
    <w:p w14:paraId="1BE088D5" w14:textId="2C913784"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69" w:history="1">
        <w:r w:rsidRPr="00B05233">
          <w:rPr>
            <w:rStyle w:val="Lienhypertexte"/>
            <w:noProof/>
          </w:rPr>
          <w:t>2.15.2</w:t>
        </w:r>
        <w:r>
          <w:rPr>
            <w:rFonts w:eastAsiaTheme="minorEastAsia" w:cstheme="minorBidi"/>
            <w:noProof/>
            <w:sz w:val="22"/>
            <w:szCs w:val="22"/>
            <w:lang w:eastAsia="fr-CH"/>
          </w:rPr>
          <w:tab/>
        </w:r>
        <w:r w:rsidRPr="00B05233">
          <w:rPr>
            <w:rStyle w:val="Lienhypertexte"/>
            <w:noProof/>
          </w:rPr>
          <w:t>Explications / Descriptions</w:t>
        </w:r>
        <w:r>
          <w:rPr>
            <w:noProof/>
            <w:webHidden/>
          </w:rPr>
          <w:tab/>
        </w:r>
        <w:r>
          <w:rPr>
            <w:noProof/>
            <w:webHidden/>
          </w:rPr>
          <w:fldChar w:fldCharType="begin"/>
        </w:r>
        <w:r>
          <w:rPr>
            <w:noProof/>
            <w:webHidden/>
          </w:rPr>
          <w:instrText xml:space="preserve"> PAGEREF _Toc137936869 \h </w:instrText>
        </w:r>
        <w:r>
          <w:rPr>
            <w:noProof/>
            <w:webHidden/>
          </w:rPr>
        </w:r>
        <w:r>
          <w:rPr>
            <w:noProof/>
            <w:webHidden/>
          </w:rPr>
          <w:fldChar w:fldCharType="separate"/>
        </w:r>
        <w:r>
          <w:rPr>
            <w:noProof/>
            <w:webHidden/>
          </w:rPr>
          <w:t>30</w:t>
        </w:r>
        <w:r>
          <w:rPr>
            <w:noProof/>
            <w:webHidden/>
          </w:rPr>
          <w:fldChar w:fldCharType="end"/>
        </w:r>
      </w:hyperlink>
    </w:p>
    <w:p w14:paraId="0FEE0955" w14:textId="77C53D40"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70" w:history="1">
        <w:r w:rsidRPr="00B05233">
          <w:rPr>
            <w:rStyle w:val="Lienhypertexte"/>
            <w:noProof/>
          </w:rPr>
          <w:t>2.15.3</w:t>
        </w:r>
        <w:r>
          <w:rPr>
            <w:rFonts w:eastAsiaTheme="minorEastAsia" w:cstheme="minorBidi"/>
            <w:noProof/>
            <w:sz w:val="22"/>
            <w:szCs w:val="22"/>
            <w:lang w:eastAsia="fr-CH"/>
          </w:rPr>
          <w:tab/>
        </w:r>
        <w:r w:rsidRPr="00B05233">
          <w:rPr>
            <w:rStyle w:val="Lienhypertexte"/>
            <w:noProof/>
          </w:rPr>
          <w:t>Extrait de code</w:t>
        </w:r>
        <w:r>
          <w:rPr>
            <w:noProof/>
            <w:webHidden/>
          </w:rPr>
          <w:tab/>
        </w:r>
        <w:r>
          <w:rPr>
            <w:noProof/>
            <w:webHidden/>
          </w:rPr>
          <w:fldChar w:fldCharType="begin"/>
        </w:r>
        <w:r>
          <w:rPr>
            <w:noProof/>
            <w:webHidden/>
          </w:rPr>
          <w:instrText xml:space="preserve"> PAGEREF _Toc137936870 \h </w:instrText>
        </w:r>
        <w:r>
          <w:rPr>
            <w:noProof/>
            <w:webHidden/>
          </w:rPr>
        </w:r>
        <w:r>
          <w:rPr>
            <w:noProof/>
            <w:webHidden/>
          </w:rPr>
          <w:fldChar w:fldCharType="separate"/>
        </w:r>
        <w:r>
          <w:rPr>
            <w:noProof/>
            <w:webHidden/>
          </w:rPr>
          <w:t>30</w:t>
        </w:r>
        <w:r>
          <w:rPr>
            <w:noProof/>
            <w:webHidden/>
          </w:rPr>
          <w:fldChar w:fldCharType="end"/>
        </w:r>
      </w:hyperlink>
    </w:p>
    <w:p w14:paraId="39E8ACF7" w14:textId="07CB8297"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71" w:history="1">
        <w:r w:rsidRPr="00B05233">
          <w:rPr>
            <w:rStyle w:val="Lienhypertexte"/>
            <w:noProof/>
          </w:rPr>
          <w:t>2.15.4</w:t>
        </w:r>
        <w:r>
          <w:rPr>
            <w:rFonts w:eastAsiaTheme="minorEastAsia" w:cstheme="minorBidi"/>
            <w:noProof/>
            <w:sz w:val="22"/>
            <w:szCs w:val="22"/>
            <w:lang w:eastAsia="fr-CH"/>
          </w:rPr>
          <w:tab/>
        </w:r>
        <w:r w:rsidRPr="00B05233">
          <w:rPr>
            <w:rStyle w:val="Lienhypertexte"/>
            <w:noProof/>
          </w:rPr>
          <w:t>Capture</w:t>
        </w:r>
        <w:r>
          <w:rPr>
            <w:noProof/>
            <w:webHidden/>
          </w:rPr>
          <w:tab/>
        </w:r>
        <w:r>
          <w:rPr>
            <w:noProof/>
            <w:webHidden/>
          </w:rPr>
          <w:fldChar w:fldCharType="begin"/>
        </w:r>
        <w:r>
          <w:rPr>
            <w:noProof/>
            <w:webHidden/>
          </w:rPr>
          <w:instrText xml:space="preserve"> PAGEREF _Toc137936871 \h </w:instrText>
        </w:r>
        <w:r>
          <w:rPr>
            <w:noProof/>
            <w:webHidden/>
          </w:rPr>
        </w:r>
        <w:r>
          <w:rPr>
            <w:noProof/>
            <w:webHidden/>
          </w:rPr>
          <w:fldChar w:fldCharType="separate"/>
        </w:r>
        <w:r>
          <w:rPr>
            <w:noProof/>
            <w:webHidden/>
          </w:rPr>
          <w:t>31</w:t>
        </w:r>
        <w:r>
          <w:rPr>
            <w:noProof/>
            <w:webHidden/>
          </w:rPr>
          <w:fldChar w:fldCharType="end"/>
        </w:r>
      </w:hyperlink>
    </w:p>
    <w:p w14:paraId="2E404437" w14:textId="514C4F25" w:rsidR="00E87D9F" w:rsidRDefault="00E87D9F">
      <w:pPr>
        <w:pStyle w:val="TM4"/>
        <w:tabs>
          <w:tab w:val="left" w:pos="1320"/>
          <w:tab w:val="right" w:leader="dot" w:pos="9062"/>
        </w:tabs>
        <w:rPr>
          <w:rFonts w:eastAsiaTheme="minorEastAsia" w:cstheme="minorBidi"/>
          <w:noProof/>
          <w:sz w:val="22"/>
          <w:szCs w:val="22"/>
          <w:lang w:eastAsia="fr-CH"/>
        </w:rPr>
      </w:pPr>
      <w:hyperlink w:anchor="_Toc137936872" w:history="1">
        <w:r w:rsidRPr="00B05233">
          <w:rPr>
            <w:rStyle w:val="Lienhypertexte"/>
            <w:noProof/>
          </w:rPr>
          <w:t>2.15.4.1</w:t>
        </w:r>
        <w:r>
          <w:rPr>
            <w:rFonts w:eastAsiaTheme="minorEastAsia" w:cstheme="minorBidi"/>
            <w:noProof/>
            <w:sz w:val="22"/>
            <w:szCs w:val="22"/>
            <w:lang w:eastAsia="fr-CH"/>
          </w:rPr>
          <w:tab/>
        </w:r>
        <w:r w:rsidRPr="00B05233">
          <w:rPr>
            <w:rStyle w:val="Lienhypertexte"/>
            <w:noProof/>
          </w:rPr>
          <w:t>JS</w:t>
        </w:r>
        <w:r>
          <w:rPr>
            <w:noProof/>
            <w:webHidden/>
          </w:rPr>
          <w:tab/>
        </w:r>
        <w:r>
          <w:rPr>
            <w:noProof/>
            <w:webHidden/>
          </w:rPr>
          <w:fldChar w:fldCharType="begin"/>
        </w:r>
        <w:r>
          <w:rPr>
            <w:noProof/>
            <w:webHidden/>
          </w:rPr>
          <w:instrText xml:space="preserve"> PAGEREF _Toc137936872 \h </w:instrText>
        </w:r>
        <w:r>
          <w:rPr>
            <w:noProof/>
            <w:webHidden/>
          </w:rPr>
        </w:r>
        <w:r>
          <w:rPr>
            <w:noProof/>
            <w:webHidden/>
          </w:rPr>
          <w:fldChar w:fldCharType="separate"/>
        </w:r>
        <w:r>
          <w:rPr>
            <w:noProof/>
            <w:webHidden/>
          </w:rPr>
          <w:t>31</w:t>
        </w:r>
        <w:r>
          <w:rPr>
            <w:noProof/>
            <w:webHidden/>
          </w:rPr>
          <w:fldChar w:fldCharType="end"/>
        </w:r>
      </w:hyperlink>
    </w:p>
    <w:p w14:paraId="7285CC91" w14:textId="4EFF3A55" w:rsidR="00E87D9F" w:rsidRDefault="00E87D9F">
      <w:pPr>
        <w:pStyle w:val="TM4"/>
        <w:tabs>
          <w:tab w:val="left" w:pos="1320"/>
          <w:tab w:val="right" w:leader="dot" w:pos="9062"/>
        </w:tabs>
        <w:rPr>
          <w:rFonts w:eastAsiaTheme="minorEastAsia" w:cstheme="minorBidi"/>
          <w:noProof/>
          <w:sz w:val="22"/>
          <w:szCs w:val="22"/>
          <w:lang w:eastAsia="fr-CH"/>
        </w:rPr>
      </w:pPr>
      <w:hyperlink w:anchor="_Toc137936873" w:history="1">
        <w:r w:rsidRPr="00B05233">
          <w:rPr>
            <w:rStyle w:val="Lienhypertexte"/>
            <w:noProof/>
          </w:rPr>
          <w:t>2.15.4.2</w:t>
        </w:r>
        <w:r>
          <w:rPr>
            <w:rFonts w:eastAsiaTheme="minorEastAsia" w:cstheme="minorBidi"/>
            <w:noProof/>
            <w:sz w:val="22"/>
            <w:szCs w:val="22"/>
            <w:lang w:eastAsia="fr-CH"/>
          </w:rPr>
          <w:tab/>
        </w:r>
        <w:r w:rsidRPr="00B05233">
          <w:rPr>
            <w:rStyle w:val="Lienhypertexte"/>
            <w:noProof/>
          </w:rPr>
          <w:t>JQ</w:t>
        </w:r>
        <w:r>
          <w:rPr>
            <w:noProof/>
            <w:webHidden/>
          </w:rPr>
          <w:tab/>
        </w:r>
        <w:r>
          <w:rPr>
            <w:noProof/>
            <w:webHidden/>
          </w:rPr>
          <w:fldChar w:fldCharType="begin"/>
        </w:r>
        <w:r>
          <w:rPr>
            <w:noProof/>
            <w:webHidden/>
          </w:rPr>
          <w:instrText xml:space="preserve"> PAGEREF _Toc137936873 \h </w:instrText>
        </w:r>
        <w:r>
          <w:rPr>
            <w:noProof/>
            <w:webHidden/>
          </w:rPr>
        </w:r>
        <w:r>
          <w:rPr>
            <w:noProof/>
            <w:webHidden/>
          </w:rPr>
          <w:fldChar w:fldCharType="separate"/>
        </w:r>
        <w:r>
          <w:rPr>
            <w:noProof/>
            <w:webHidden/>
          </w:rPr>
          <w:t>31</w:t>
        </w:r>
        <w:r>
          <w:rPr>
            <w:noProof/>
            <w:webHidden/>
          </w:rPr>
          <w:fldChar w:fldCharType="end"/>
        </w:r>
      </w:hyperlink>
    </w:p>
    <w:p w14:paraId="1205C7AC" w14:textId="6CDC2D97" w:rsidR="00E87D9F" w:rsidRDefault="00E87D9F">
      <w:pPr>
        <w:pStyle w:val="TM2"/>
        <w:tabs>
          <w:tab w:val="left" w:pos="660"/>
          <w:tab w:val="right" w:leader="dot" w:pos="9062"/>
        </w:tabs>
        <w:rPr>
          <w:rFonts w:eastAsiaTheme="minorEastAsia" w:cstheme="minorBidi"/>
          <w:b w:val="0"/>
          <w:bCs w:val="0"/>
          <w:noProof/>
          <w:sz w:val="22"/>
          <w:szCs w:val="22"/>
          <w:lang w:eastAsia="fr-CH"/>
        </w:rPr>
      </w:pPr>
      <w:hyperlink w:anchor="_Toc137936874" w:history="1">
        <w:r w:rsidRPr="00B05233">
          <w:rPr>
            <w:rStyle w:val="Lienhypertexte"/>
            <w:noProof/>
          </w:rPr>
          <w:t>2.16</w:t>
        </w:r>
        <w:r>
          <w:rPr>
            <w:rFonts w:eastAsiaTheme="minorEastAsia" w:cstheme="minorBidi"/>
            <w:b w:val="0"/>
            <w:bCs w:val="0"/>
            <w:noProof/>
            <w:sz w:val="22"/>
            <w:szCs w:val="22"/>
            <w:lang w:eastAsia="fr-CH"/>
          </w:rPr>
          <w:tab/>
        </w:r>
        <w:r w:rsidRPr="00B05233">
          <w:rPr>
            <w:rStyle w:val="Lienhypertexte"/>
            <w:noProof/>
          </w:rPr>
          <w:t>Exercice 16 (Utilisation de jQuery)</w:t>
        </w:r>
        <w:r>
          <w:rPr>
            <w:noProof/>
            <w:webHidden/>
          </w:rPr>
          <w:tab/>
        </w:r>
        <w:r>
          <w:rPr>
            <w:noProof/>
            <w:webHidden/>
          </w:rPr>
          <w:fldChar w:fldCharType="begin"/>
        </w:r>
        <w:r>
          <w:rPr>
            <w:noProof/>
            <w:webHidden/>
          </w:rPr>
          <w:instrText xml:space="preserve"> PAGEREF _Toc137936874 \h </w:instrText>
        </w:r>
        <w:r>
          <w:rPr>
            <w:noProof/>
            <w:webHidden/>
          </w:rPr>
        </w:r>
        <w:r>
          <w:rPr>
            <w:noProof/>
            <w:webHidden/>
          </w:rPr>
          <w:fldChar w:fldCharType="separate"/>
        </w:r>
        <w:r>
          <w:rPr>
            <w:noProof/>
            <w:webHidden/>
          </w:rPr>
          <w:t>32</w:t>
        </w:r>
        <w:r>
          <w:rPr>
            <w:noProof/>
            <w:webHidden/>
          </w:rPr>
          <w:fldChar w:fldCharType="end"/>
        </w:r>
      </w:hyperlink>
    </w:p>
    <w:p w14:paraId="02C9C1AB" w14:textId="36702E74"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75" w:history="1">
        <w:r w:rsidRPr="00B05233">
          <w:rPr>
            <w:rStyle w:val="Lienhypertexte"/>
            <w:noProof/>
          </w:rPr>
          <w:t>2.16.1</w:t>
        </w:r>
        <w:r>
          <w:rPr>
            <w:rFonts w:eastAsiaTheme="minorEastAsia" w:cstheme="minorBidi"/>
            <w:noProof/>
            <w:sz w:val="22"/>
            <w:szCs w:val="22"/>
            <w:lang w:eastAsia="fr-CH"/>
          </w:rPr>
          <w:tab/>
        </w:r>
        <w:r w:rsidRPr="00B05233">
          <w:rPr>
            <w:rStyle w:val="Lienhypertexte"/>
            <w:noProof/>
          </w:rPr>
          <w:t>Objectif de l’exercice</w:t>
        </w:r>
        <w:r>
          <w:rPr>
            <w:noProof/>
            <w:webHidden/>
          </w:rPr>
          <w:tab/>
        </w:r>
        <w:r>
          <w:rPr>
            <w:noProof/>
            <w:webHidden/>
          </w:rPr>
          <w:fldChar w:fldCharType="begin"/>
        </w:r>
        <w:r>
          <w:rPr>
            <w:noProof/>
            <w:webHidden/>
          </w:rPr>
          <w:instrText xml:space="preserve"> PAGEREF _Toc137936875 \h </w:instrText>
        </w:r>
        <w:r>
          <w:rPr>
            <w:noProof/>
            <w:webHidden/>
          </w:rPr>
        </w:r>
        <w:r>
          <w:rPr>
            <w:noProof/>
            <w:webHidden/>
          </w:rPr>
          <w:fldChar w:fldCharType="separate"/>
        </w:r>
        <w:r>
          <w:rPr>
            <w:noProof/>
            <w:webHidden/>
          </w:rPr>
          <w:t>32</w:t>
        </w:r>
        <w:r>
          <w:rPr>
            <w:noProof/>
            <w:webHidden/>
          </w:rPr>
          <w:fldChar w:fldCharType="end"/>
        </w:r>
      </w:hyperlink>
    </w:p>
    <w:p w14:paraId="111768BC" w14:textId="2F1DC130"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76" w:history="1">
        <w:r w:rsidRPr="00B05233">
          <w:rPr>
            <w:rStyle w:val="Lienhypertexte"/>
            <w:noProof/>
          </w:rPr>
          <w:t>2.16.2</w:t>
        </w:r>
        <w:r>
          <w:rPr>
            <w:rFonts w:eastAsiaTheme="minorEastAsia" w:cstheme="minorBidi"/>
            <w:noProof/>
            <w:sz w:val="22"/>
            <w:szCs w:val="22"/>
            <w:lang w:eastAsia="fr-CH"/>
          </w:rPr>
          <w:tab/>
        </w:r>
        <w:r w:rsidRPr="00B05233">
          <w:rPr>
            <w:rStyle w:val="Lienhypertexte"/>
            <w:noProof/>
          </w:rPr>
          <w:t>Extrait de code</w:t>
        </w:r>
        <w:r>
          <w:rPr>
            <w:noProof/>
            <w:webHidden/>
          </w:rPr>
          <w:tab/>
        </w:r>
        <w:r>
          <w:rPr>
            <w:noProof/>
            <w:webHidden/>
          </w:rPr>
          <w:fldChar w:fldCharType="begin"/>
        </w:r>
        <w:r>
          <w:rPr>
            <w:noProof/>
            <w:webHidden/>
          </w:rPr>
          <w:instrText xml:space="preserve"> PAGEREF _Toc137936876 \h </w:instrText>
        </w:r>
        <w:r>
          <w:rPr>
            <w:noProof/>
            <w:webHidden/>
          </w:rPr>
        </w:r>
        <w:r>
          <w:rPr>
            <w:noProof/>
            <w:webHidden/>
          </w:rPr>
          <w:fldChar w:fldCharType="separate"/>
        </w:r>
        <w:r>
          <w:rPr>
            <w:noProof/>
            <w:webHidden/>
          </w:rPr>
          <w:t>32</w:t>
        </w:r>
        <w:r>
          <w:rPr>
            <w:noProof/>
            <w:webHidden/>
          </w:rPr>
          <w:fldChar w:fldCharType="end"/>
        </w:r>
      </w:hyperlink>
    </w:p>
    <w:p w14:paraId="4A199CD6" w14:textId="43E6EE9B"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77" w:history="1">
        <w:r w:rsidRPr="00B05233">
          <w:rPr>
            <w:rStyle w:val="Lienhypertexte"/>
            <w:noProof/>
          </w:rPr>
          <w:t>2.16.3</w:t>
        </w:r>
        <w:r>
          <w:rPr>
            <w:rFonts w:eastAsiaTheme="minorEastAsia" w:cstheme="minorBidi"/>
            <w:noProof/>
            <w:sz w:val="22"/>
            <w:szCs w:val="22"/>
            <w:lang w:eastAsia="fr-CH"/>
          </w:rPr>
          <w:tab/>
        </w:r>
        <w:r w:rsidRPr="00B05233">
          <w:rPr>
            <w:rStyle w:val="Lienhypertexte"/>
            <w:noProof/>
          </w:rPr>
          <w:t>Capture</w:t>
        </w:r>
        <w:r>
          <w:rPr>
            <w:noProof/>
            <w:webHidden/>
          </w:rPr>
          <w:tab/>
        </w:r>
        <w:r>
          <w:rPr>
            <w:noProof/>
            <w:webHidden/>
          </w:rPr>
          <w:fldChar w:fldCharType="begin"/>
        </w:r>
        <w:r>
          <w:rPr>
            <w:noProof/>
            <w:webHidden/>
          </w:rPr>
          <w:instrText xml:space="preserve"> PAGEREF _Toc137936877 \h </w:instrText>
        </w:r>
        <w:r>
          <w:rPr>
            <w:noProof/>
            <w:webHidden/>
          </w:rPr>
        </w:r>
        <w:r>
          <w:rPr>
            <w:noProof/>
            <w:webHidden/>
          </w:rPr>
          <w:fldChar w:fldCharType="separate"/>
        </w:r>
        <w:r>
          <w:rPr>
            <w:noProof/>
            <w:webHidden/>
          </w:rPr>
          <w:t>33</w:t>
        </w:r>
        <w:r>
          <w:rPr>
            <w:noProof/>
            <w:webHidden/>
          </w:rPr>
          <w:fldChar w:fldCharType="end"/>
        </w:r>
      </w:hyperlink>
    </w:p>
    <w:p w14:paraId="53A2927C" w14:textId="059FC2B2" w:rsidR="00E87D9F" w:rsidRDefault="00E87D9F">
      <w:pPr>
        <w:pStyle w:val="TM2"/>
        <w:tabs>
          <w:tab w:val="left" w:pos="660"/>
          <w:tab w:val="right" w:leader="dot" w:pos="9062"/>
        </w:tabs>
        <w:rPr>
          <w:rFonts w:eastAsiaTheme="minorEastAsia" w:cstheme="minorBidi"/>
          <w:b w:val="0"/>
          <w:bCs w:val="0"/>
          <w:noProof/>
          <w:sz w:val="22"/>
          <w:szCs w:val="22"/>
          <w:lang w:eastAsia="fr-CH"/>
        </w:rPr>
      </w:pPr>
      <w:hyperlink w:anchor="_Toc137936878" w:history="1">
        <w:r w:rsidRPr="00B05233">
          <w:rPr>
            <w:rStyle w:val="Lienhypertexte"/>
            <w:noProof/>
          </w:rPr>
          <w:t>2.17</w:t>
        </w:r>
        <w:r>
          <w:rPr>
            <w:rFonts w:eastAsiaTheme="minorEastAsia" w:cstheme="minorBidi"/>
            <w:b w:val="0"/>
            <w:bCs w:val="0"/>
            <w:noProof/>
            <w:sz w:val="22"/>
            <w:szCs w:val="22"/>
            <w:lang w:eastAsia="fr-CH"/>
          </w:rPr>
          <w:tab/>
        </w:r>
        <w:r w:rsidRPr="00B05233">
          <w:rPr>
            <w:rStyle w:val="Lienhypertexte"/>
            <w:noProof/>
          </w:rPr>
          <w:t>Exercice 17 (WebServices - découverte)</w:t>
        </w:r>
        <w:r>
          <w:rPr>
            <w:noProof/>
            <w:webHidden/>
          </w:rPr>
          <w:tab/>
        </w:r>
        <w:r>
          <w:rPr>
            <w:noProof/>
            <w:webHidden/>
          </w:rPr>
          <w:fldChar w:fldCharType="begin"/>
        </w:r>
        <w:r>
          <w:rPr>
            <w:noProof/>
            <w:webHidden/>
          </w:rPr>
          <w:instrText xml:space="preserve"> PAGEREF _Toc137936878 \h </w:instrText>
        </w:r>
        <w:r>
          <w:rPr>
            <w:noProof/>
            <w:webHidden/>
          </w:rPr>
        </w:r>
        <w:r>
          <w:rPr>
            <w:noProof/>
            <w:webHidden/>
          </w:rPr>
          <w:fldChar w:fldCharType="separate"/>
        </w:r>
        <w:r>
          <w:rPr>
            <w:noProof/>
            <w:webHidden/>
          </w:rPr>
          <w:t>34</w:t>
        </w:r>
        <w:r>
          <w:rPr>
            <w:noProof/>
            <w:webHidden/>
          </w:rPr>
          <w:fldChar w:fldCharType="end"/>
        </w:r>
      </w:hyperlink>
    </w:p>
    <w:p w14:paraId="1EDA8999" w14:textId="68699A11"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79" w:history="1">
        <w:r w:rsidRPr="00B05233">
          <w:rPr>
            <w:rStyle w:val="Lienhypertexte"/>
            <w:noProof/>
          </w:rPr>
          <w:t>2.17.1</w:t>
        </w:r>
        <w:r>
          <w:rPr>
            <w:rFonts w:eastAsiaTheme="minorEastAsia" w:cstheme="minorBidi"/>
            <w:noProof/>
            <w:sz w:val="22"/>
            <w:szCs w:val="22"/>
            <w:lang w:eastAsia="fr-CH"/>
          </w:rPr>
          <w:tab/>
        </w:r>
        <w:r w:rsidRPr="00B05233">
          <w:rPr>
            <w:rStyle w:val="Lienhypertexte"/>
            <w:noProof/>
          </w:rPr>
          <w:t>Objectif de l’exercice</w:t>
        </w:r>
        <w:r>
          <w:rPr>
            <w:noProof/>
            <w:webHidden/>
          </w:rPr>
          <w:tab/>
        </w:r>
        <w:r>
          <w:rPr>
            <w:noProof/>
            <w:webHidden/>
          </w:rPr>
          <w:fldChar w:fldCharType="begin"/>
        </w:r>
        <w:r>
          <w:rPr>
            <w:noProof/>
            <w:webHidden/>
          </w:rPr>
          <w:instrText xml:space="preserve"> PAGEREF _Toc137936879 \h </w:instrText>
        </w:r>
        <w:r>
          <w:rPr>
            <w:noProof/>
            <w:webHidden/>
          </w:rPr>
        </w:r>
        <w:r>
          <w:rPr>
            <w:noProof/>
            <w:webHidden/>
          </w:rPr>
          <w:fldChar w:fldCharType="separate"/>
        </w:r>
        <w:r>
          <w:rPr>
            <w:noProof/>
            <w:webHidden/>
          </w:rPr>
          <w:t>34</w:t>
        </w:r>
        <w:r>
          <w:rPr>
            <w:noProof/>
            <w:webHidden/>
          </w:rPr>
          <w:fldChar w:fldCharType="end"/>
        </w:r>
      </w:hyperlink>
    </w:p>
    <w:p w14:paraId="40DD714C" w14:textId="4DDCBABC"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80" w:history="1">
        <w:r w:rsidRPr="00B05233">
          <w:rPr>
            <w:rStyle w:val="Lienhypertexte"/>
            <w:noProof/>
          </w:rPr>
          <w:t>2.17.2</w:t>
        </w:r>
        <w:r>
          <w:rPr>
            <w:rFonts w:eastAsiaTheme="minorEastAsia" w:cstheme="minorBidi"/>
            <w:noProof/>
            <w:sz w:val="22"/>
            <w:szCs w:val="22"/>
            <w:lang w:eastAsia="fr-CH"/>
          </w:rPr>
          <w:tab/>
        </w:r>
        <w:r w:rsidRPr="00B05233">
          <w:rPr>
            <w:rStyle w:val="Lienhypertexte"/>
            <w:noProof/>
          </w:rPr>
          <w:t>REST</w:t>
        </w:r>
        <w:r>
          <w:rPr>
            <w:noProof/>
            <w:webHidden/>
          </w:rPr>
          <w:tab/>
        </w:r>
        <w:r>
          <w:rPr>
            <w:noProof/>
            <w:webHidden/>
          </w:rPr>
          <w:fldChar w:fldCharType="begin"/>
        </w:r>
        <w:r>
          <w:rPr>
            <w:noProof/>
            <w:webHidden/>
          </w:rPr>
          <w:instrText xml:space="preserve"> PAGEREF _Toc137936880 \h </w:instrText>
        </w:r>
        <w:r>
          <w:rPr>
            <w:noProof/>
            <w:webHidden/>
          </w:rPr>
        </w:r>
        <w:r>
          <w:rPr>
            <w:noProof/>
            <w:webHidden/>
          </w:rPr>
          <w:fldChar w:fldCharType="separate"/>
        </w:r>
        <w:r>
          <w:rPr>
            <w:noProof/>
            <w:webHidden/>
          </w:rPr>
          <w:t>34</w:t>
        </w:r>
        <w:r>
          <w:rPr>
            <w:noProof/>
            <w:webHidden/>
          </w:rPr>
          <w:fldChar w:fldCharType="end"/>
        </w:r>
      </w:hyperlink>
    </w:p>
    <w:p w14:paraId="0A504BBA" w14:textId="481BEB52"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81" w:history="1">
        <w:r w:rsidRPr="00B05233">
          <w:rPr>
            <w:rStyle w:val="Lienhypertexte"/>
            <w:noProof/>
          </w:rPr>
          <w:t>2.17.3</w:t>
        </w:r>
        <w:r>
          <w:rPr>
            <w:rFonts w:eastAsiaTheme="minorEastAsia" w:cstheme="minorBidi"/>
            <w:noProof/>
            <w:sz w:val="22"/>
            <w:szCs w:val="22"/>
            <w:lang w:eastAsia="fr-CH"/>
          </w:rPr>
          <w:tab/>
        </w:r>
        <w:r w:rsidRPr="00B05233">
          <w:rPr>
            <w:rStyle w:val="Lienhypertexte"/>
            <w:noProof/>
          </w:rPr>
          <w:t>SOAP</w:t>
        </w:r>
        <w:r>
          <w:rPr>
            <w:noProof/>
            <w:webHidden/>
          </w:rPr>
          <w:tab/>
        </w:r>
        <w:r>
          <w:rPr>
            <w:noProof/>
            <w:webHidden/>
          </w:rPr>
          <w:fldChar w:fldCharType="begin"/>
        </w:r>
        <w:r>
          <w:rPr>
            <w:noProof/>
            <w:webHidden/>
          </w:rPr>
          <w:instrText xml:space="preserve"> PAGEREF _Toc137936881 \h </w:instrText>
        </w:r>
        <w:r>
          <w:rPr>
            <w:noProof/>
            <w:webHidden/>
          </w:rPr>
        </w:r>
        <w:r>
          <w:rPr>
            <w:noProof/>
            <w:webHidden/>
          </w:rPr>
          <w:fldChar w:fldCharType="separate"/>
        </w:r>
        <w:r>
          <w:rPr>
            <w:noProof/>
            <w:webHidden/>
          </w:rPr>
          <w:t>34</w:t>
        </w:r>
        <w:r>
          <w:rPr>
            <w:noProof/>
            <w:webHidden/>
          </w:rPr>
          <w:fldChar w:fldCharType="end"/>
        </w:r>
      </w:hyperlink>
    </w:p>
    <w:p w14:paraId="4575CD40" w14:textId="5EE35E28"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82" w:history="1">
        <w:r w:rsidRPr="00B05233">
          <w:rPr>
            <w:rStyle w:val="Lienhypertexte"/>
            <w:noProof/>
          </w:rPr>
          <w:t>2.17.4</w:t>
        </w:r>
        <w:r>
          <w:rPr>
            <w:rFonts w:eastAsiaTheme="minorEastAsia" w:cstheme="minorBidi"/>
            <w:noProof/>
            <w:sz w:val="22"/>
            <w:szCs w:val="22"/>
            <w:lang w:eastAsia="fr-CH"/>
          </w:rPr>
          <w:tab/>
        </w:r>
        <w:r w:rsidRPr="00B05233">
          <w:rPr>
            <w:rStyle w:val="Lienhypertexte"/>
            <w:noProof/>
          </w:rPr>
          <w:t>GET</w:t>
        </w:r>
        <w:r>
          <w:rPr>
            <w:noProof/>
            <w:webHidden/>
          </w:rPr>
          <w:tab/>
        </w:r>
        <w:r>
          <w:rPr>
            <w:noProof/>
            <w:webHidden/>
          </w:rPr>
          <w:fldChar w:fldCharType="begin"/>
        </w:r>
        <w:r>
          <w:rPr>
            <w:noProof/>
            <w:webHidden/>
          </w:rPr>
          <w:instrText xml:space="preserve"> PAGEREF _Toc137936882 \h </w:instrText>
        </w:r>
        <w:r>
          <w:rPr>
            <w:noProof/>
            <w:webHidden/>
          </w:rPr>
        </w:r>
        <w:r>
          <w:rPr>
            <w:noProof/>
            <w:webHidden/>
          </w:rPr>
          <w:fldChar w:fldCharType="separate"/>
        </w:r>
        <w:r>
          <w:rPr>
            <w:noProof/>
            <w:webHidden/>
          </w:rPr>
          <w:t>35</w:t>
        </w:r>
        <w:r>
          <w:rPr>
            <w:noProof/>
            <w:webHidden/>
          </w:rPr>
          <w:fldChar w:fldCharType="end"/>
        </w:r>
      </w:hyperlink>
    </w:p>
    <w:p w14:paraId="534FF04F" w14:textId="291BFEA9"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83" w:history="1">
        <w:r w:rsidRPr="00B05233">
          <w:rPr>
            <w:rStyle w:val="Lienhypertexte"/>
            <w:noProof/>
          </w:rPr>
          <w:t>2.17.5</w:t>
        </w:r>
        <w:r>
          <w:rPr>
            <w:rFonts w:eastAsiaTheme="minorEastAsia" w:cstheme="minorBidi"/>
            <w:noProof/>
            <w:sz w:val="22"/>
            <w:szCs w:val="22"/>
            <w:lang w:eastAsia="fr-CH"/>
          </w:rPr>
          <w:tab/>
        </w:r>
        <w:r w:rsidRPr="00B05233">
          <w:rPr>
            <w:rStyle w:val="Lienhypertexte"/>
            <w:noProof/>
          </w:rPr>
          <w:t>POST</w:t>
        </w:r>
        <w:r>
          <w:rPr>
            <w:noProof/>
            <w:webHidden/>
          </w:rPr>
          <w:tab/>
        </w:r>
        <w:r>
          <w:rPr>
            <w:noProof/>
            <w:webHidden/>
          </w:rPr>
          <w:fldChar w:fldCharType="begin"/>
        </w:r>
        <w:r>
          <w:rPr>
            <w:noProof/>
            <w:webHidden/>
          </w:rPr>
          <w:instrText xml:space="preserve"> PAGEREF _Toc137936883 \h </w:instrText>
        </w:r>
        <w:r>
          <w:rPr>
            <w:noProof/>
            <w:webHidden/>
          </w:rPr>
        </w:r>
        <w:r>
          <w:rPr>
            <w:noProof/>
            <w:webHidden/>
          </w:rPr>
          <w:fldChar w:fldCharType="separate"/>
        </w:r>
        <w:r>
          <w:rPr>
            <w:noProof/>
            <w:webHidden/>
          </w:rPr>
          <w:t>35</w:t>
        </w:r>
        <w:r>
          <w:rPr>
            <w:noProof/>
            <w:webHidden/>
          </w:rPr>
          <w:fldChar w:fldCharType="end"/>
        </w:r>
      </w:hyperlink>
    </w:p>
    <w:p w14:paraId="3CC2DB4B" w14:textId="7E6744B5"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84" w:history="1">
        <w:r w:rsidRPr="00B05233">
          <w:rPr>
            <w:rStyle w:val="Lienhypertexte"/>
            <w:noProof/>
          </w:rPr>
          <w:t>2.17.6</w:t>
        </w:r>
        <w:r>
          <w:rPr>
            <w:rFonts w:eastAsiaTheme="minorEastAsia" w:cstheme="minorBidi"/>
            <w:noProof/>
            <w:sz w:val="22"/>
            <w:szCs w:val="22"/>
            <w:lang w:eastAsia="fr-CH"/>
          </w:rPr>
          <w:tab/>
        </w:r>
        <w:r w:rsidRPr="00B05233">
          <w:rPr>
            <w:rStyle w:val="Lienhypertexte"/>
            <w:noProof/>
          </w:rPr>
          <w:t>PUT</w:t>
        </w:r>
        <w:r>
          <w:rPr>
            <w:noProof/>
            <w:webHidden/>
          </w:rPr>
          <w:tab/>
        </w:r>
        <w:r>
          <w:rPr>
            <w:noProof/>
            <w:webHidden/>
          </w:rPr>
          <w:fldChar w:fldCharType="begin"/>
        </w:r>
        <w:r>
          <w:rPr>
            <w:noProof/>
            <w:webHidden/>
          </w:rPr>
          <w:instrText xml:space="preserve"> PAGEREF _Toc137936884 \h </w:instrText>
        </w:r>
        <w:r>
          <w:rPr>
            <w:noProof/>
            <w:webHidden/>
          </w:rPr>
        </w:r>
        <w:r>
          <w:rPr>
            <w:noProof/>
            <w:webHidden/>
          </w:rPr>
          <w:fldChar w:fldCharType="separate"/>
        </w:r>
        <w:r>
          <w:rPr>
            <w:noProof/>
            <w:webHidden/>
          </w:rPr>
          <w:t>35</w:t>
        </w:r>
        <w:r>
          <w:rPr>
            <w:noProof/>
            <w:webHidden/>
          </w:rPr>
          <w:fldChar w:fldCharType="end"/>
        </w:r>
      </w:hyperlink>
    </w:p>
    <w:p w14:paraId="1A63A8DC" w14:textId="0F4B926C"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85" w:history="1">
        <w:r w:rsidRPr="00B05233">
          <w:rPr>
            <w:rStyle w:val="Lienhypertexte"/>
            <w:noProof/>
          </w:rPr>
          <w:t>2.17.7</w:t>
        </w:r>
        <w:r>
          <w:rPr>
            <w:rFonts w:eastAsiaTheme="minorEastAsia" w:cstheme="minorBidi"/>
            <w:noProof/>
            <w:sz w:val="22"/>
            <w:szCs w:val="22"/>
            <w:lang w:eastAsia="fr-CH"/>
          </w:rPr>
          <w:tab/>
        </w:r>
        <w:r w:rsidRPr="00B05233">
          <w:rPr>
            <w:rStyle w:val="Lienhypertexte"/>
            <w:noProof/>
          </w:rPr>
          <w:t>DELETE</w:t>
        </w:r>
        <w:r>
          <w:rPr>
            <w:noProof/>
            <w:webHidden/>
          </w:rPr>
          <w:tab/>
        </w:r>
        <w:r>
          <w:rPr>
            <w:noProof/>
            <w:webHidden/>
          </w:rPr>
          <w:fldChar w:fldCharType="begin"/>
        </w:r>
        <w:r>
          <w:rPr>
            <w:noProof/>
            <w:webHidden/>
          </w:rPr>
          <w:instrText xml:space="preserve"> PAGEREF _Toc137936885 \h </w:instrText>
        </w:r>
        <w:r>
          <w:rPr>
            <w:noProof/>
            <w:webHidden/>
          </w:rPr>
        </w:r>
        <w:r>
          <w:rPr>
            <w:noProof/>
            <w:webHidden/>
          </w:rPr>
          <w:fldChar w:fldCharType="separate"/>
        </w:r>
        <w:r>
          <w:rPr>
            <w:noProof/>
            <w:webHidden/>
          </w:rPr>
          <w:t>35</w:t>
        </w:r>
        <w:r>
          <w:rPr>
            <w:noProof/>
            <w:webHidden/>
          </w:rPr>
          <w:fldChar w:fldCharType="end"/>
        </w:r>
      </w:hyperlink>
    </w:p>
    <w:p w14:paraId="7C51C6E0" w14:textId="604C9CF0" w:rsidR="00E87D9F" w:rsidRDefault="00E87D9F">
      <w:pPr>
        <w:pStyle w:val="TM2"/>
        <w:tabs>
          <w:tab w:val="left" w:pos="660"/>
          <w:tab w:val="right" w:leader="dot" w:pos="9062"/>
        </w:tabs>
        <w:rPr>
          <w:rFonts w:eastAsiaTheme="minorEastAsia" w:cstheme="minorBidi"/>
          <w:b w:val="0"/>
          <w:bCs w:val="0"/>
          <w:noProof/>
          <w:sz w:val="22"/>
          <w:szCs w:val="22"/>
          <w:lang w:eastAsia="fr-CH"/>
        </w:rPr>
      </w:pPr>
      <w:hyperlink w:anchor="_Toc137936886" w:history="1">
        <w:r w:rsidRPr="00B05233">
          <w:rPr>
            <w:rStyle w:val="Lienhypertexte"/>
            <w:noProof/>
          </w:rPr>
          <w:t>2.18</w:t>
        </w:r>
        <w:r>
          <w:rPr>
            <w:rFonts w:eastAsiaTheme="minorEastAsia" w:cstheme="minorBidi"/>
            <w:b w:val="0"/>
            <w:bCs w:val="0"/>
            <w:noProof/>
            <w:sz w:val="22"/>
            <w:szCs w:val="22"/>
            <w:lang w:eastAsia="fr-CH"/>
          </w:rPr>
          <w:tab/>
        </w:r>
        <w:r w:rsidRPr="00B05233">
          <w:rPr>
            <w:rStyle w:val="Lienhypertexte"/>
            <w:noProof/>
          </w:rPr>
          <w:t>Exercice 18 (Application HTML5 appelant un WS)</w:t>
        </w:r>
        <w:r>
          <w:rPr>
            <w:noProof/>
            <w:webHidden/>
          </w:rPr>
          <w:tab/>
        </w:r>
        <w:r>
          <w:rPr>
            <w:noProof/>
            <w:webHidden/>
          </w:rPr>
          <w:fldChar w:fldCharType="begin"/>
        </w:r>
        <w:r>
          <w:rPr>
            <w:noProof/>
            <w:webHidden/>
          </w:rPr>
          <w:instrText xml:space="preserve"> PAGEREF _Toc137936886 \h </w:instrText>
        </w:r>
        <w:r>
          <w:rPr>
            <w:noProof/>
            <w:webHidden/>
          </w:rPr>
        </w:r>
        <w:r>
          <w:rPr>
            <w:noProof/>
            <w:webHidden/>
          </w:rPr>
          <w:fldChar w:fldCharType="separate"/>
        </w:r>
        <w:r>
          <w:rPr>
            <w:noProof/>
            <w:webHidden/>
          </w:rPr>
          <w:t>36</w:t>
        </w:r>
        <w:r>
          <w:rPr>
            <w:noProof/>
            <w:webHidden/>
          </w:rPr>
          <w:fldChar w:fldCharType="end"/>
        </w:r>
      </w:hyperlink>
    </w:p>
    <w:p w14:paraId="6847801A" w14:textId="33A9EED9"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87" w:history="1">
        <w:r w:rsidRPr="00B05233">
          <w:rPr>
            <w:rStyle w:val="Lienhypertexte"/>
            <w:noProof/>
          </w:rPr>
          <w:t>2.18.1</w:t>
        </w:r>
        <w:r>
          <w:rPr>
            <w:rFonts w:eastAsiaTheme="minorEastAsia" w:cstheme="minorBidi"/>
            <w:noProof/>
            <w:sz w:val="22"/>
            <w:szCs w:val="22"/>
            <w:lang w:eastAsia="fr-CH"/>
          </w:rPr>
          <w:tab/>
        </w:r>
        <w:r w:rsidRPr="00B05233">
          <w:rPr>
            <w:rStyle w:val="Lienhypertexte"/>
            <w:noProof/>
          </w:rPr>
          <w:t>Objectif de l’exercice</w:t>
        </w:r>
        <w:r>
          <w:rPr>
            <w:noProof/>
            <w:webHidden/>
          </w:rPr>
          <w:tab/>
        </w:r>
        <w:r>
          <w:rPr>
            <w:noProof/>
            <w:webHidden/>
          </w:rPr>
          <w:fldChar w:fldCharType="begin"/>
        </w:r>
        <w:r>
          <w:rPr>
            <w:noProof/>
            <w:webHidden/>
          </w:rPr>
          <w:instrText xml:space="preserve"> PAGEREF _Toc137936887 \h </w:instrText>
        </w:r>
        <w:r>
          <w:rPr>
            <w:noProof/>
            <w:webHidden/>
          </w:rPr>
        </w:r>
        <w:r>
          <w:rPr>
            <w:noProof/>
            <w:webHidden/>
          </w:rPr>
          <w:fldChar w:fldCharType="separate"/>
        </w:r>
        <w:r>
          <w:rPr>
            <w:noProof/>
            <w:webHidden/>
          </w:rPr>
          <w:t>36</w:t>
        </w:r>
        <w:r>
          <w:rPr>
            <w:noProof/>
            <w:webHidden/>
          </w:rPr>
          <w:fldChar w:fldCharType="end"/>
        </w:r>
      </w:hyperlink>
    </w:p>
    <w:p w14:paraId="1A0A41AF" w14:textId="2987D89B"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88" w:history="1">
        <w:r w:rsidRPr="00B05233">
          <w:rPr>
            <w:rStyle w:val="Lienhypertexte"/>
            <w:noProof/>
          </w:rPr>
          <w:t>2.18.2</w:t>
        </w:r>
        <w:r>
          <w:rPr>
            <w:rFonts w:eastAsiaTheme="minorEastAsia" w:cstheme="minorBidi"/>
            <w:noProof/>
            <w:sz w:val="22"/>
            <w:szCs w:val="22"/>
            <w:lang w:eastAsia="fr-CH"/>
          </w:rPr>
          <w:tab/>
        </w:r>
        <w:r w:rsidRPr="00B05233">
          <w:rPr>
            <w:rStyle w:val="Lienhypertexte"/>
            <w:noProof/>
          </w:rPr>
          <w:t>Explications / Descriptions</w:t>
        </w:r>
        <w:r>
          <w:rPr>
            <w:noProof/>
            <w:webHidden/>
          </w:rPr>
          <w:tab/>
        </w:r>
        <w:r>
          <w:rPr>
            <w:noProof/>
            <w:webHidden/>
          </w:rPr>
          <w:fldChar w:fldCharType="begin"/>
        </w:r>
        <w:r>
          <w:rPr>
            <w:noProof/>
            <w:webHidden/>
          </w:rPr>
          <w:instrText xml:space="preserve"> PAGEREF _Toc137936888 \h </w:instrText>
        </w:r>
        <w:r>
          <w:rPr>
            <w:noProof/>
            <w:webHidden/>
          </w:rPr>
        </w:r>
        <w:r>
          <w:rPr>
            <w:noProof/>
            <w:webHidden/>
          </w:rPr>
          <w:fldChar w:fldCharType="separate"/>
        </w:r>
        <w:r>
          <w:rPr>
            <w:noProof/>
            <w:webHidden/>
          </w:rPr>
          <w:t>36</w:t>
        </w:r>
        <w:r>
          <w:rPr>
            <w:noProof/>
            <w:webHidden/>
          </w:rPr>
          <w:fldChar w:fldCharType="end"/>
        </w:r>
      </w:hyperlink>
    </w:p>
    <w:p w14:paraId="1686A10E" w14:textId="651EF1CA"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89" w:history="1">
        <w:r w:rsidRPr="00B05233">
          <w:rPr>
            <w:rStyle w:val="Lienhypertexte"/>
            <w:noProof/>
          </w:rPr>
          <w:t>2.18.3</w:t>
        </w:r>
        <w:r>
          <w:rPr>
            <w:rFonts w:eastAsiaTheme="minorEastAsia" w:cstheme="minorBidi"/>
            <w:noProof/>
            <w:sz w:val="22"/>
            <w:szCs w:val="22"/>
            <w:lang w:eastAsia="fr-CH"/>
          </w:rPr>
          <w:tab/>
        </w:r>
        <w:r w:rsidRPr="00B05233">
          <w:rPr>
            <w:rStyle w:val="Lienhypertexte"/>
            <w:noProof/>
          </w:rPr>
          <w:t>Extrait de code</w:t>
        </w:r>
        <w:r>
          <w:rPr>
            <w:noProof/>
            <w:webHidden/>
          </w:rPr>
          <w:tab/>
        </w:r>
        <w:r>
          <w:rPr>
            <w:noProof/>
            <w:webHidden/>
          </w:rPr>
          <w:fldChar w:fldCharType="begin"/>
        </w:r>
        <w:r>
          <w:rPr>
            <w:noProof/>
            <w:webHidden/>
          </w:rPr>
          <w:instrText xml:space="preserve"> PAGEREF _Toc137936889 \h </w:instrText>
        </w:r>
        <w:r>
          <w:rPr>
            <w:noProof/>
            <w:webHidden/>
          </w:rPr>
        </w:r>
        <w:r>
          <w:rPr>
            <w:noProof/>
            <w:webHidden/>
          </w:rPr>
          <w:fldChar w:fldCharType="separate"/>
        </w:r>
        <w:r>
          <w:rPr>
            <w:noProof/>
            <w:webHidden/>
          </w:rPr>
          <w:t>36</w:t>
        </w:r>
        <w:r>
          <w:rPr>
            <w:noProof/>
            <w:webHidden/>
          </w:rPr>
          <w:fldChar w:fldCharType="end"/>
        </w:r>
      </w:hyperlink>
    </w:p>
    <w:p w14:paraId="45DD5EB1" w14:textId="754B02C6"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90" w:history="1">
        <w:r w:rsidRPr="00B05233">
          <w:rPr>
            <w:rStyle w:val="Lienhypertexte"/>
            <w:noProof/>
          </w:rPr>
          <w:t>2.18.4</w:t>
        </w:r>
        <w:r>
          <w:rPr>
            <w:rFonts w:eastAsiaTheme="minorEastAsia" w:cstheme="minorBidi"/>
            <w:noProof/>
            <w:sz w:val="22"/>
            <w:szCs w:val="22"/>
            <w:lang w:eastAsia="fr-CH"/>
          </w:rPr>
          <w:tab/>
        </w:r>
        <w:r w:rsidRPr="00B05233">
          <w:rPr>
            <w:rStyle w:val="Lienhypertexte"/>
            <w:noProof/>
          </w:rPr>
          <w:t>Capture</w:t>
        </w:r>
        <w:r>
          <w:rPr>
            <w:noProof/>
            <w:webHidden/>
          </w:rPr>
          <w:tab/>
        </w:r>
        <w:r>
          <w:rPr>
            <w:noProof/>
            <w:webHidden/>
          </w:rPr>
          <w:fldChar w:fldCharType="begin"/>
        </w:r>
        <w:r>
          <w:rPr>
            <w:noProof/>
            <w:webHidden/>
          </w:rPr>
          <w:instrText xml:space="preserve"> PAGEREF _Toc137936890 \h </w:instrText>
        </w:r>
        <w:r>
          <w:rPr>
            <w:noProof/>
            <w:webHidden/>
          </w:rPr>
        </w:r>
        <w:r>
          <w:rPr>
            <w:noProof/>
            <w:webHidden/>
          </w:rPr>
          <w:fldChar w:fldCharType="separate"/>
        </w:r>
        <w:r>
          <w:rPr>
            <w:noProof/>
            <w:webHidden/>
          </w:rPr>
          <w:t>37</w:t>
        </w:r>
        <w:r>
          <w:rPr>
            <w:noProof/>
            <w:webHidden/>
          </w:rPr>
          <w:fldChar w:fldCharType="end"/>
        </w:r>
      </w:hyperlink>
    </w:p>
    <w:p w14:paraId="58868683" w14:textId="0EF7BE20" w:rsidR="00E87D9F" w:rsidRDefault="00E87D9F">
      <w:pPr>
        <w:pStyle w:val="TM2"/>
        <w:tabs>
          <w:tab w:val="left" w:pos="660"/>
          <w:tab w:val="right" w:leader="dot" w:pos="9062"/>
        </w:tabs>
        <w:rPr>
          <w:rFonts w:eastAsiaTheme="minorEastAsia" w:cstheme="minorBidi"/>
          <w:b w:val="0"/>
          <w:bCs w:val="0"/>
          <w:noProof/>
          <w:sz w:val="22"/>
          <w:szCs w:val="22"/>
          <w:lang w:eastAsia="fr-CH"/>
        </w:rPr>
      </w:pPr>
      <w:hyperlink w:anchor="_Toc137936891" w:history="1">
        <w:r w:rsidRPr="00B05233">
          <w:rPr>
            <w:rStyle w:val="Lienhypertexte"/>
            <w:noProof/>
          </w:rPr>
          <w:t>2.19</w:t>
        </w:r>
        <w:r>
          <w:rPr>
            <w:rFonts w:eastAsiaTheme="minorEastAsia" w:cstheme="minorBidi"/>
            <w:b w:val="0"/>
            <w:bCs w:val="0"/>
            <w:noProof/>
            <w:sz w:val="22"/>
            <w:szCs w:val="22"/>
            <w:lang w:eastAsia="fr-CH"/>
          </w:rPr>
          <w:tab/>
        </w:r>
        <w:r w:rsidRPr="00B05233">
          <w:rPr>
            <w:rStyle w:val="Lienhypertexte"/>
            <w:noProof/>
          </w:rPr>
          <w:t>Exercice 20 (Application de login sur un serveur PHP)</w:t>
        </w:r>
        <w:r>
          <w:rPr>
            <w:noProof/>
            <w:webHidden/>
          </w:rPr>
          <w:tab/>
        </w:r>
        <w:r>
          <w:rPr>
            <w:noProof/>
            <w:webHidden/>
          </w:rPr>
          <w:fldChar w:fldCharType="begin"/>
        </w:r>
        <w:r>
          <w:rPr>
            <w:noProof/>
            <w:webHidden/>
          </w:rPr>
          <w:instrText xml:space="preserve"> PAGEREF _Toc137936891 \h </w:instrText>
        </w:r>
        <w:r>
          <w:rPr>
            <w:noProof/>
            <w:webHidden/>
          </w:rPr>
        </w:r>
        <w:r>
          <w:rPr>
            <w:noProof/>
            <w:webHidden/>
          </w:rPr>
          <w:fldChar w:fldCharType="separate"/>
        </w:r>
        <w:r>
          <w:rPr>
            <w:noProof/>
            <w:webHidden/>
          </w:rPr>
          <w:t>38</w:t>
        </w:r>
        <w:r>
          <w:rPr>
            <w:noProof/>
            <w:webHidden/>
          </w:rPr>
          <w:fldChar w:fldCharType="end"/>
        </w:r>
      </w:hyperlink>
    </w:p>
    <w:p w14:paraId="3BE3441B" w14:textId="24B8D0EA"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92" w:history="1">
        <w:r w:rsidRPr="00B05233">
          <w:rPr>
            <w:rStyle w:val="Lienhypertexte"/>
            <w:noProof/>
          </w:rPr>
          <w:t>2.19.1</w:t>
        </w:r>
        <w:r>
          <w:rPr>
            <w:rFonts w:eastAsiaTheme="minorEastAsia" w:cstheme="minorBidi"/>
            <w:noProof/>
            <w:sz w:val="22"/>
            <w:szCs w:val="22"/>
            <w:lang w:eastAsia="fr-CH"/>
          </w:rPr>
          <w:tab/>
        </w:r>
        <w:r w:rsidRPr="00B05233">
          <w:rPr>
            <w:rStyle w:val="Lienhypertexte"/>
            <w:noProof/>
          </w:rPr>
          <w:t>Objectif de l’exercice</w:t>
        </w:r>
        <w:r>
          <w:rPr>
            <w:noProof/>
            <w:webHidden/>
          </w:rPr>
          <w:tab/>
        </w:r>
        <w:r>
          <w:rPr>
            <w:noProof/>
            <w:webHidden/>
          </w:rPr>
          <w:fldChar w:fldCharType="begin"/>
        </w:r>
        <w:r>
          <w:rPr>
            <w:noProof/>
            <w:webHidden/>
          </w:rPr>
          <w:instrText xml:space="preserve"> PAGEREF _Toc137936892 \h </w:instrText>
        </w:r>
        <w:r>
          <w:rPr>
            <w:noProof/>
            <w:webHidden/>
          </w:rPr>
        </w:r>
        <w:r>
          <w:rPr>
            <w:noProof/>
            <w:webHidden/>
          </w:rPr>
          <w:fldChar w:fldCharType="separate"/>
        </w:r>
        <w:r>
          <w:rPr>
            <w:noProof/>
            <w:webHidden/>
          </w:rPr>
          <w:t>38</w:t>
        </w:r>
        <w:r>
          <w:rPr>
            <w:noProof/>
            <w:webHidden/>
          </w:rPr>
          <w:fldChar w:fldCharType="end"/>
        </w:r>
      </w:hyperlink>
    </w:p>
    <w:p w14:paraId="18B88498" w14:textId="16EFC3BA"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93" w:history="1">
        <w:r w:rsidRPr="00B05233">
          <w:rPr>
            <w:rStyle w:val="Lienhypertexte"/>
            <w:noProof/>
          </w:rPr>
          <w:t>2.19.2</w:t>
        </w:r>
        <w:r>
          <w:rPr>
            <w:rFonts w:eastAsiaTheme="minorEastAsia" w:cstheme="minorBidi"/>
            <w:noProof/>
            <w:sz w:val="22"/>
            <w:szCs w:val="22"/>
            <w:lang w:eastAsia="fr-CH"/>
          </w:rPr>
          <w:tab/>
        </w:r>
        <w:r w:rsidRPr="00B05233">
          <w:rPr>
            <w:rStyle w:val="Lienhypertexte"/>
            <w:noProof/>
          </w:rPr>
          <w:t>Explications / Descriptions</w:t>
        </w:r>
        <w:r>
          <w:rPr>
            <w:noProof/>
            <w:webHidden/>
          </w:rPr>
          <w:tab/>
        </w:r>
        <w:r>
          <w:rPr>
            <w:noProof/>
            <w:webHidden/>
          </w:rPr>
          <w:fldChar w:fldCharType="begin"/>
        </w:r>
        <w:r>
          <w:rPr>
            <w:noProof/>
            <w:webHidden/>
          </w:rPr>
          <w:instrText xml:space="preserve"> PAGEREF _Toc137936893 \h </w:instrText>
        </w:r>
        <w:r>
          <w:rPr>
            <w:noProof/>
            <w:webHidden/>
          </w:rPr>
        </w:r>
        <w:r>
          <w:rPr>
            <w:noProof/>
            <w:webHidden/>
          </w:rPr>
          <w:fldChar w:fldCharType="separate"/>
        </w:r>
        <w:r>
          <w:rPr>
            <w:noProof/>
            <w:webHidden/>
          </w:rPr>
          <w:t>38</w:t>
        </w:r>
        <w:r>
          <w:rPr>
            <w:noProof/>
            <w:webHidden/>
          </w:rPr>
          <w:fldChar w:fldCharType="end"/>
        </w:r>
      </w:hyperlink>
    </w:p>
    <w:p w14:paraId="79C38B50" w14:textId="44A22FAD"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94" w:history="1">
        <w:r w:rsidRPr="00B05233">
          <w:rPr>
            <w:rStyle w:val="Lienhypertexte"/>
            <w:noProof/>
          </w:rPr>
          <w:t>2.19.3</w:t>
        </w:r>
        <w:r>
          <w:rPr>
            <w:rFonts w:eastAsiaTheme="minorEastAsia" w:cstheme="minorBidi"/>
            <w:noProof/>
            <w:sz w:val="22"/>
            <w:szCs w:val="22"/>
            <w:lang w:eastAsia="fr-CH"/>
          </w:rPr>
          <w:tab/>
        </w:r>
        <w:r w:rsidRPr="00B05233">
          <w:rPr>
            <w:rStyle w:val="Lienhypertexte"/>
            <w:noProof/>
          </w:rPr>
          <w:t>Extrait de code</w:t>
        </w:r>
        <w:r>
          <w:rPr>
            <w:noProof/>
            <w:webHidden/>
          </w:rPr>
          <w:tab/>
        </w:r>
        <w:r>
          <w:rPr>
            <w:noProof/>
            <w:webHidden/>
          </w:rPr>
          <w:fldChar w:fldCharType="begin"/>
        </w:r>
        <w:r>
          <w:rPr>
            <w:noProof/>
            <w:webHidden/>
          </w:rPr>
          <w:instrText xml:space="preserve"> PAGEREF _Toc137936894 \h </w:instrText>
        </w:r>
        <w:r>
          <w:rPr>
            <w:noProof/>
            <w:webHidden/>
          </w:rPr>
        </w:r>
        <w:r>
          <w:rPr>
            <w:noProof/>
            <w:webHidden/>
          </w:rPr>
          <w:fldChar w:fldCharType="separate"/>
        </w:r>
        <w:r>
          <w:rPr>
            <w:noProof/>
            <w:webHidden/>
          </w:rPr>
          <w:t>38</w:t>
        </w:r>
        <w:r>
          <w:rPr>
            <w:noProof/>
            <w:webHidden/>
          </w:rPr>
          <w:fldChar w:fldCharType="end"/>
        </w:r>
      </w:hyperlink>
    </w:p>
    <w:p w14:paraId="5DC482EF" w14:textId="3877BEC9"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95" w:history="1">
        <w:r w:rsidRPr="00B05233">
          <w:rPr>
            <w:rStyle w:val="Lienhypertexte"/>
            <w:noProof/>
          </w:rPr>
          <w:t>2.19.4</w:t>
        </w:r>
        <w:r>
          <w:rPr>
            <w:rFonts w:eastAsiaTheme="minorEastAsia" w:cstheme="minorBidi"/>
            <w:noProof/>
            <w:sz w:val="22"/>
            <w:szCs w:val="22"/>
            <w:lang w:eastAsia="fr-CH"/>
          </w:rPr>
          <w:tab/>
        </w:r>
        <w:r w:rsidRPr="00B05233">
          <w:rPr>
            <w:rStyle w:val="Lienhypertexte"/>
            <w:noProof/>
          </w:rPr>
          <w:t>Capture</w:t>
        </w:r>
        <w:r>
          <w:rPr>
            <w:noProof/>
            <w:webHidden/>
          </w:rPr>
          <w:tab/>
        </w:r>
        <w:r>
          <w:rPr>
            <w:noProof/>
            <w:webHidden/>
          </w:rPr>
          <w:fldChar w:fldCharType="begin"/>
        </w:r>
        <w:r>
          <w:rPr>
            <w:noProof/>
            <w:webHidden/>
          </w:rPr>
          <w:instrText xml:space="preserve"> PAGEREF _Toc137936895 \h </w:instrText>
        </w:r>
        <w:r>
          <w:rPr>
            <w:noProof/>
            <w:webHidden/>
          </w:rPr>
        </w:r>
        <w:r>
          <w:rPr>
            <w:noProof/>
            <w:webHidden/>
          </w:rPr>
          <w:fldChar w:fldCharType="separate"/>
        </w:r>
        <w:r>
          <w:rPr>
            <w:noProof/>
            <w:webHidden/>
          </w:rPr>
          <w:t>40</w:t>
        </w:r>
        <w:r>
          <w:rPr>
            <w:noProof/>
            <w:webHidden/>
          </w:rPr>
          <w:fldChar w:fldCharType="end"/>
        </w:r>
      </w:hyperlink>
    </w:p>
    <w:p w14:paraId="56DFE2DD" w14:textId="7BB97AF0" w:rsidR="00E87D9F" w:rsidRDefault="00E87D9F">
      <w:pPr>
        <w:pStyle w:val="TM1"/>
        <w:tabs>
          <w:tab w:val="left" w:pos="440"/>
          <w:tab w:val="right" w:leader="dot" w:pos="9062"/>
        </w:tabs>
        <w:rPr>
          <w:rFonts w:asciiTheme="minorHAnsi" w:eastAsiaTheme="minorEastAsia" w:hAnsiTheme="minorHAnsi" w:cstheme="minorBidi"/>
          <w:b w:val="0"/>
          <w:bCs w:val="0"/>
          <w:caps w:val="0"/>
          <w:noProof/>
          <w:sz w:val="22"/>
          <w:szCs w:val="22"/>
          <w:lang w:eastAsia="fr-CH"/>
        </w:rPr>
      </w:pPr>
      <w:hyperlink w:anchor="_Toc137936896" w:history="1">
        <w:r w:rsidRPr="00B05233">
          <w:rPr>
            <w:rStyle w:val="Lienhypertexte"/>
            <w:noProof/>
          </w:rPr>
          <w:t>3</w:t>
        </w:r>
        <w:r>
          <w:rPr>
            <w:rFonts w:asciiTheme="minorHAnsi" w:eastAsiaTheme="minorEastAsia" w:hAnsiTheme="minorHAnsi" w:cstheme="minorBidi"/>
            <w:b w:val="0"/>
            <w:bCs w:val="0"/>
            <w:caps w:val="0"/>
            <w:noProof/>
            <w:sz w:val="22"/>
            <w:szCs w:val="22"/>
            <w:lang w:eastAsia="fr-CH"/>
          </w:rPr>
          <w:tab/>
        </w:r>
        <w:r w:rsidRPr="00B05233">
          <w:rPr>
            <w:rStyle w:val="Lienhypertexte"/>
            <w:noProof/>
          </w:rPr>
          <w:t>Projet</w:t>
        </w:r>
        <w:r>
          <w:rPr>
            <w:noProof/>
            <w:webHidden/>
          </w:rPr>
          <w:tab/>
        </w:r>
        <w:r>
          <w:rPr>
            <w:noProof/>
            <w:webHidden/>
          </w:rPr>
          <w:fldChar w:fldCharType="begin"/>
        </w:r>
        <w:r>
          <w:rPr>
            <w:noProof/>
            <w:webHidden/>
          </w:rPr>
          <w:instrText xml:space="preserve"> PAGEREF _Toc137936896 \h </w:instrText>
        </w:r>
        <w:r>
          <w:rPr>
            <w:noProof/>
            <w:webHidden/>
          </w:rPr>
        </w:r>
        <w:r>
          <w:rPr>
            <w:noProof/>
            <w:webHidden/>
          </w:rPr>
          <w:fldChar w:fldCharType="separate"/>
        </w:r>
        <w:r>
          <w:rPr>
            <w:noProof/>
            <w:webHidden/>
          </w:rPr>
          <w:t>41</w:t>
        </w:r>
        <w:r>
          <w:rPr>
            <w:noProof/>
            <w:webHidden/>
          </w:rPr>
          <w:fldChar w:fldCharType="end"/>
        </w:r>
      </w:hyperlink>
    </w:p>
    <w:p w14:paraId="660F2288" w14:textId="1FAEFE34" w:rsidR="00E87D9F" w:rsidRDefault="00E87D9F">
      <w:pPr>
        <w:pStyle w:val="TM2"/>
        <w:tabs>
          <w:tab w:val="left" w:pos="660"/>
          <w:tab w:val="right" w:leader="dot" w:pos="9062"/>
        </w:tabs>
        <w:rPr>
          <w:rFonts w:eastAsiaTheme="minorEastAsia" w:cstheme="minorBidi"/>
          <w:b w:val="0"/>
          <w:bCs w:val="0"/>
          <w:noProof/>
          <w:sz w:val="22"/>
          <w:szCs w:val="22"/>
          <w:lang w:eastAsia="fr-CH"/>
        </w:rPr>
      </w:pPr>
      <w:hyperlink w:anchor="_Toc137936897" w:history="1">
        <w:r w:rsidRPr="00B05233">
          <w:rPr>
            <w:rStyle w:val="Lienhypertexte"/>
            <w:noProof/>
          </w:rPr>
          <w:t>3.1</w:t>
        </w:r>
        <w:r>
          <w:rPr>
            <w:rFonts w:eastAsiaTheme="minorEastAsia" w:cstheme="minorBidi"/>
            <w:b w:val="0"/>
            <w:bCs w:val="0"/>
            <w:noProof/>
            <w:sz w:val="22"/>
            <w:szCs w:val="22"/>
            <w:lang w:eastAsia="fr-CH"/>
          </w:rPr>
          <w:tab/>
        </w:r>
        <w:r w:rsidRPr="00B05233">
          <w:rPr>
            <w:rStyle w:val="Lienhypertexte"/>
            <w:noProof/>
          </w:rPr>
          <w:t>Analyse</w:t>
        </w:r>
        <w:r>
          <w:rPr>
            <w:noProof/>
            <w:webHidden/>
          </w:rPr>
          <w:tab/>
        </w:r>
        <w:r>
          <w:rPr>
            <w:noProof/>
            <w:webHidden/>
          </w:rPr>
          <w:fldChar w:fldCharType="begin"/>
        </w:r>
        <w:r>
          <w:rPr>
            <w:noProof/>
            <w:webHidden/>
          </w:rPr>
          <w:instrText xml:space="preserve"> PAGEREF _Toc137936897 \h </w:instrText>
        </w:r>
        <w:r>
          <w:rPr>
            <w:noProof/>
            <w:webHidden/>
          </w:rPr>
        </w:r>
        <w:r>
          <w:rPr>
            <w:noProof/>
            <w:webHidden/>
          </w:rPr>
          <w:fldChar w:fldCharType="separate"/>
        </w:r>
        <w:r>
          <w:rPr>
            <w:noProof/>
            <w:webHidden/>
          </w:rPr>
          <w:t>41</w:t>
        </w:r>
        <w:r>
          <w:rPr>
            <w:noProof/>
            <w:webHidden/>
          </w:rPr>
          <w:fldChar w:fldCharType="end"/>
        </w:r>
      </w:hyperlink>
    </w:p>
    <w:p w14:paraId="6DACAAF9" w14:textId="58E62924" w:rsidR="00E87D9F" w:rsidRDefault="00E87D9F">
      <w:pPr>
        <w:pStyle w:val="TM3"/>
        <w:tabs>
          <w:tab w:val="left" w:pos="1100"/>
          <w:tab w:val="right" w:leader="dot" w:pos="9062"/>
        </w:tabs>
        <w:rPr>
          <w:rFonts w:eastAsiaTheme="minorEastAsia" w:cstheme="minorBidi"/>
          <w:noProof/>
          <w:sz w:val="22"/>
          <w:szCs w:val="22"/>
          <w:lang w:eastAsia="fr-CH"/>
        </w:rPr>
      </w:pPr>
      <w:hyperlink w:anchor="_Toc137936898" w:history="1">
        <w:r w:rsidRPr="00B05233">
          <w:rPr>
            <w:rStyle w:val="Lienhypertexte"/>
            <w:noProof/>
          </w:rPr>
          <w:t>3.1.1</w:t>
        </w:r>
        <w:r>
          <w:rPr>
            <w:rFonts w:eastAsiaTheme="minorEastAsia" w:cstheme="minorBidi"/>
            <w:noProof/>
            <w:sz w:val="22"/>
            <w:szCs w:val="22"/>
            <w:lang w:eastAsia="fr-CH"/>
          </w:rPr>
          <w:tab/>
        </w:r>
        <w:r w:rsidRPr="00B05233">
          <w:rPr>
            <w:rStyle w:val="Lienhypertexte"/>
            <w:noProof/>
          </w:rPr>
          <w:t>Maquettes</w:t>
        </w:r>
        <w:r>
          <w:rPr>
            <w:noProof/>
            <w:webHidden/>
          </w:rPr>
          <w:tab/>
        </w:r>
        <w:r>
          <w:rPr>
            <w:noProof/>
            <w:webHidden/>
          </w:rPr>
          <w:fldChar w:fldCharType="begin"/>
        </w:r>
        <w:r>
          <w:rPr>
            <w:noProof/>
            <w:webHidden/>
          </w:rPr>
          <w:instrText xml:space="preserve"> PAGEREF _Toc137936898 \h </w:instrText>
        </w:r>
        <w:r>
          <w:rPr>
            <w:noProof/>
            <w:webHidden/>
          </w:rPr>
        </w:r>
        <w:r>
          <w:rPr>
            <w:noProof/>
            <w:webHidden/>
          </w:rPr>
          <w:fldChar w:fldCharType="separate"/>
        </w:r>
        <w:r>
          <w:rPr>
            <w:noProof/>
            <w:webHidden/>
          </w:rPr>
          <w:t>41</w:t>
        </w:r>
        <w:r>
          <w:rPr>
            <w:noProof/>
            <w:webHidden/>
          </w:rPr>
          <w:fldChar w:fldCharType="end"/>
        </w:r>
      </w:hyperlink>
    </w:p>
    <w:p w14:paraId="1427FE0F" w14:textId="60068D43" w:rsidR="00E87D9F" w:rsidRDefault="00E87D9F">
      <w:pPr>
        <w:pStyle w:val="TM4"/>
        <w:tabs>
          <w:tab w:val="left" w:pos="1320"/>
          <w:tab w:val="right" w:leader="dot" w:pos="9062"/>
        </w:tabs>
        <w:rPr>
          <w:rFonts w:eastAsiaTheme="minorEastAsia" w:cstheme="minorBidi"/>
          <w:noProof/>
          <w:sz w:val="22"/>
          <w:szCs w:val="22"/>
          <w:lang w:eastAsia="fr-CH"/>
        </w:rPr>
      </w:pPr>
      <w:hyperlink w:anchor="_Toc137936899" w:history="1">
        <w:r w:rsidRPr="00B05233">
          <w:rPr>
            <w:rStyle w:val="Lienhypertexte"/>
            <w:noProof/>
          </w:rPr>
          <w:t>3.1.1.1</w:t>
        </w:r>
        <w:r>
          <w:rPr>
            <w:rFonts w:eastAsiaTheme="minorEastAsia" w:cstheme="minorBidi"/>
            <w:noProof/>
            <w:sz w:val="22"/>
            <w:szCs w:val="22"/>
            <w:lang w:eastAsia="fr-CH"/>
          </w:rPr>
          <w:tab/>
        </w:r>
        <w:r w:rsidRPr="00B05233">
          <w:rPr>
            <w:rStyle w:val="Lienhypertexte"/>
            <w:noProof/>
          </w:rPr>
          <w:t>Accueil</w:t>
        </w:r>
        <w:r>
          <w:rPr>
            <w:noProof/>
            <w:webHidden/>
          </w:rPr>
          <w:tab/>
        </w:r>
        <w:r>
          <w:rPr>
            <w:noProof/>
            <w:webHidden/>
          </w:rPr>
          <w:fldChar w:fldCharType="begin"/>
        </w:r>
        <w:r>
          <w:rPr>
            <w:noProof/>
            <w:webHidden/>
          </w:rPr>
          <w:instrText xml:space="preserve"> PAGEREF _Toc137936899 \h </w:instrText>
        </w:r>
        <w:r>
          <w:rPr>
            <w:noProof/>
            <w:webHidden/>
          </w:rPr>
        </w:r>
        <w:r>
          <w:rPr>
            <w:noProof/>
            <w:webHidden/>
          </w:rPr>
          <w:fldChar w:fldCharType="separate"/>
        </w:r>
        <w:r>
          <w:rPr>
            <w:noProof/>
            <w:webHidden/>
          </w:rPr>
          <w:t>41</w:t>
        </w:r>
        <w:r>
          <w:rPr>
            <w:noProof/>
            <w:webHidden/>
          </w:rPr>
          <w:fldChar w:fldCharType="end"/>
        </w:r>
      </w:hyperlink>
    </w:p>
    <w:p w14:paraId="5D4A32A1" w14:textId="68F13213" w:rsidR="00E87D9F" w:rsidRDefault="00E87D9F">
      <w:pPr>
        <w:pStyle w:val="TM4"/>
        <w:tabs>
          <w:tab w:val="left" w:pos="1320"/>
          <w:tab w:val="right" w:leader="dot" w:pos="9062"/>
        </w:tabs>
        <w:rPr>
          <w:rFonts w:eastAsiaTheme="minorEastAsia" w:cstheme="minorBidi"/>
          <w:noProof/>
          <w:sz w:val="22"/>
          <w:szCs w:val="22"/>
          <w:lang w:eastAsia="fr-CH"/>
        </w:rPr>
      </w:pPr>
      <w:hyperlink w:anchor="_Toc137936900" w:history="1">
        <w:r w:rsidRPr="00B05233">
          <w:rPr>
            <w:rStyle w:val="Lienhypertexte"/>
            <w:noProof/>
          </w:rPr>
          <w:t>3.1.1.2</w:t>
        </w:r>
        <w:r>
          <w:rPr>
            <w:rFonts w:eastAsiaTheme="minorEastAsia" w:cstheme="minorBidi"/>
            <w:noProof/>
            <w:sz w:val="22"/>
            <w:szCs w:val="22"/>
            <w:lang w:eastAsia="fr-CH"/>
          </w:rPr>
          <w:tab/>
        </w:r>
        <w:r w:rsidRPr="00B05233">
          <w:rPr>
            <w:rStyle w:val="Lienhypertexte"/>
            <w:noProof/>
          </w:rPr>
          <w:t>Infos artiste</w:t>
        </w:r>
        <w:r>
          <w:rPr>
            <w:noProof/>
            <w:webHidden/>
          </w:rPr>
          <w:tab/>
        </w:r>
        <w:r>
          <w:rPr>
            <w:noProof/>
            <w:webHidden/>
          </w:rPr>
          <w:fldChar w:fldCharType="begin"/>
        </w:r>
        <w:r>
          <w:rPr>
            <w:noProof/>
            <w:webHidden/>
          </w:rPr>
          <w:instrText xml:space="preserve"> PAGEREF _Toc137936900 \h </w:instrText>
        </w:r>
        <w:r>
          <w:rPr>
            <w:noProof/>
            <w:webHidden/>
          </w:rPr>
        </w:r>
        <w:r>
          <w:rPr>
            <w:noProof/>
            <w:webHidden/>
          </w:rPr>
          <w:fldChar w:fldCharType="separate"/>
        </w:r>
        <w:r>
          <w:rPr>
            <w:noProof/>
            <w:webHidden/>
          </w:rPr>
          <w:t>41</w:t>
        </w:r>
        <w:r>
          <w:rPr>
            <w:noProof/>
            <w:webHidden/>
          </w:rPr>
          <w:fldChar w:fldCharType="end"/>
        </w:r>
      </w:hyperlink>
    </w:p>
    <w:p w14:paraId="028538A3" w14:textId="1300E55A" w:rsidR="00E87D9F" w:rsidRDefault="00E87D9F">
      <w:pPr>
        <w:pStyle w:val="TM4"/>
        <w:tabs>
          <w:tab w:val="left" w:pos="1320"/>
          <w:tab w:val="right" w:leader="dot" w:pos="9062"/>
        </w:tabs>
        <w:rPr>
          <w:rFonts w:eastAsiaTheme="minorEastAsia" w:cstheme="minorBidi"/>
          <w:noProof/>
          <w:sz w:val="22"/>
          <w:szCs w:val="22"/>
          <w:lang w:eastAsia="fr-CH"/>
        </w:rPr>
      </w:pPr>
      <w:hyperlink w:anchor="_Toc137936901" w:history="1">
        <w:r w:rsidRPr="00B05233">
          <w:rPr>
            <w:rStyle w:val="Lienhypertexte"/>
            <w:noProof/>
          </w:rPr>
          <w:t>3.1.1.3</w:t>
        </w:r>
        <w:r>
          <w:rPr>
            <w:rFonts w:eastAsiaTheme="minorEastAsia" w:cstheme="minorBidi"/>
            <w:noProof/>
            <w:sz w:val="22"/>
            <w:szCs w:val="22"/>
            <w:lang w:eastAsia="fr-CH"/>
          </w:rPr>
          <w:tab/>
        </w:r>
        <w:r w:rsidRPr="00B05233">
          <w:rPr>
            <w:rStyle w:val="Lienhypertexte"/>
            <w:noProof/>
          </w:rPr>
          <w:t>Info perso</w:t>
        </w:r>
        <w:r>
          <w:rPr>
            <w:noProof/>
            <w:webHidden/>
          </w:rPr>
          <w:tab/>
        </w:r>
        <w:r>
          <w:rPr>
            <w:noProof/>
            <w:webHidden/>
          </w:rPr>
          <w:fldChar w:fldCharType="begin"/>
        </w:r>
        <w:r>
          <w:rPr>
            <w:noProof/>
            <w:webHidden/>
          </w:rPr>
          <w:instrText xml:space="preserve"> PAGEREF _Toc137936901 \h </w:instrText>
        </w:r>
        <w:r>
          <w:rPr>
            <w:noProof/>
            <w:webHidden/>
          </w:rPr>
        </w:r>
        <w:r>
          <w:rPr>
            <w:noProof/>
            <w:webHidden/>
          </w:rPr>
          <w:fldChar w:fldCharType="separate"/>
        </w:r>
        <w:r>
          <w:rPr>
            <w:noProof/>
            <w:webHidden/>
          </w:rPr>
          <w:t>42</w:t>
        </w:r>
        <w:r>
          <w:rPr>
            <w:noProof/>
            <w:webHidden/>
          </w:rPr>
          <w:fldChar w:fldCharType="end"/>
        </w:r>
      </w:hyperlink>
    </w:p>
    <w:p w14:paraId="4BDA7924" w14:textId="3013BA52" w:rsidR="00E87D9F" w:rsidRDefault="00E87D9F">
      <w:pPr>
        <w:pStyle w:val="TM3"/>
        <w:tabs>
          <w:tab w:val="left" w:pos="1100"/>
          <w:tab w:val="right" w:leader="dot" w:pos="9062"/>
        </w:tabs>
        <w:rPr>
          <w:rFonts w:eastAsiaTheme="minorEastAsia" w:cstheme="minorBidi"/>
          <w:noProof/>
          <w:sz w:val="22"/>
          <w:szCs w:val="22"/>
          <w:lang w:eastAsia="fr-CH"/>
        </w:rPr>
      </w:pPr>
      <w:hyperlink w:anchor="_Toc137936902" w:history="1">
        <w:r w:rsidRPr="00B05233">
          <w:rPr>
            <w:rStyle w:val="Lienhypertexte"/>
            <w:noProof/>
          </w:rPr>
          <w:t>3.1.2</w:t>
        </w:r>
        <w:r>
          <w:rPr>
            <w:rFonts w:eastAsiaTheme="minorEastAsia" w:cstheme="minorBidi"/>
            <w:noProof/>
            <w:sz w:val="22"/>
            <w:szCs w:val="22"/>
            <w:lang w:eastAsia="fr-CH"/>
          </w:rPr>
          <w:tab/>
        </w:r>
        <w:r w:rsidRPr="00B05233">
          <w:rPr>
            <w:rStyle w:val="Lienhypertexte"/>
            <w:noProof/>
          </w:rPr>
          <w:t>Use case</w:t>
        </w:r>
        <w:r>
          <w:rPr>
            <w:noProof/>
            <w:webHidden/>
          </w:rPr>
          <w:tab/>
        </w:r>
        <w:r>
          <w:rPr>
            <w:noProof/>
            <w:webHidden/>
          </w:rPr>
          <w:fldChar w:fldCharType="begin"/>
        </w:r>
        <w:r>
          <w:rPr>
            <w:noProof/>
            <w:webHidden/>
          </w:rPr>
          <w:instrText xml:space="preserve"> PAGEREF _Toc137936902 \h </w:instrText>
        </w:r>
        <w:r>
          <w:rPr>
            <w:noProof/>
            <w:webHidden/>
          </w:rPr>
        </w:r>
        <w:r>
          <w:rPr>
            <w:noProof/>
            <w:webHidden/>
          </w:rPr>
          <w:fldChar w:fldCharType="separate"/>
        </w:r>
        <w:r>
          <w:rPr>
            <w:noProof/>
            <w:webHidden/>
          </w:rPr>
          <w:t>42</w:t>
        </w:r>
        <w:r>
          <w:rPr>
            <w:noProof/>
            <w:webHidden/>
          </w:rPr>
          <w:fldChar w:fldCharType="end"/>
        </w:r>
      </w:hyperlink>
    </w:p>
    <w:p w14:paraId="17662F34" w14:textId="7AE430EF" w:rsidR="00E87D9F" w:rsidRDefault="00E87D9F">
      <w:pPr>
        <w:pStyle w:val="TM2"/>
        <w:tabs>
          <w:tab w:val="left" w:pos="660"/>
          <w:tab w:val="right" w:leader="dot" w:pos="9062"/>
        </w:tabs>
        <w:rPr>
          <w:rFonts w:eastAsiaTheme="minorEastAsia" w:cstheme="minorBidi"/>
          <w:b w:val="0"/>
          <w:bCs w:val="0"/>
          <w:noProof/>
          <w:sz w:val="22"/>
          <w:szCs w:val="22"/>
          <w:lang w:eastAsia="fr-CH"/>
        </w:rPr>
      </w:pPr>
      <w:hyperlink w:anchor="_Toc137936903" w:history="1">
        <w:r w:rsidRPr="00B05233">
          <w:rPr>
            <w:rStyle w:val="Lienhypertexte"/>
            <w:noProof/>
          </w:rPr>
          <w:t>3.2</w:t>
        </w:r>
        <w:r>
          <w:rPr>
            <w:rFonts w:eastAsiaTheme="minorEastAsia" w:cstheme="minorBidi"/>
            <w:b w:val="0"/>
            <w:bCs w:val="0"/>
            <w:noProof/>
            <w:sz w:val="22"/>
            <w:szCs w:val="22"/>
            <w:lang w:eastAsia="fr-CH"/>
          </w:rPr>
          <w:tab/>
        </w:r>
        <w:r w:rsidRPr="00B05233">
          <w:rPr>
            <w:rStyle w:val="Lienhypertexte"/>
            <w:noProof/>
          </w:rPr>
          <w:t>Conception</w:t>
        </w:r>
        <w:r>
          <w:rPr>
            <w:noProof/>
            <w:webHidden/>
          </w:rPr>
          <w:tab/>
        </w:r>
        <w:r>
          <w:rPr>
            <w:noProof/>
            <w:webHidden/>
          </w:rPr>
          <w:fldChar w:fldCharType="begin"/>
        </w:r>
        <w:r>
          <w:rPr>
            <w:noProof/>
            <w:webHidden/>
          </w:rPr>
          <w:instrText xml:space="preserve"> PAGEREF _Toc137936903 \h </w:instrText>
        </w:r>
        <w:r>
          <w:rPr>
            <w:noProof/>
            <w:webHidden/>
          </w:rPr>
        </w:r>
        <w:r>
          <w:rPr>
            <w:noProof/>
            <w:webHidden/>
          </w:rPr>
          <w:fldChar w:fldCharType="separate"/>
        </w:r>
        <w:r>
          <w:rPr>
            <w:noProof/>
            <w:webHidden/>
          </w:rPr>
          <w:t>43</w:t>
        </w:r>
        <w:r>
          <w:rPr>
            <w:noProof/>
            <w:webHidden/>
          </w:rPr>
          <w:fldChar w:fldCharType="end"/>
        </w:r>
      </w:hyperlink>
    </w:p>
    <w:p w14:paraId="462D8F32" w14:textId="1445F4EC" w:rsidR="00E87D9F" w:rsidRDefault="00E87D9F">
      <w:pPr>
        <w:pStyle w:val="TM3"/>
        <w:tabs>
          <w:tab w:val="left" w:pos="1100"/>
          <w:tab w:val="right" w:leader="dot" w:pos="9062"/>
        </w:tabs>
        <w:rPr>
          <w:rFonts w:eastAsiaTheme="minorEastAsia" w:cstheme="minorBidi"/>
          <w:noProof/>
          <w:sz w:val="22"/>
          <w:szCs w:val="22"/>
          <w:lang w:eastAsia="fr-CH"/>
        </w:rPr>
      </w:pPr>
      <w:hyperlink w:anchor="_Toc137936904" w:history="1">
        <w:r w:rsidRPr="00B05233">
          <w:rPr>
            <w:rStyle w:val="Lienhypertexte"/>
            <w:noProof/>
          </w:rPr>
          <w:t>3.2.1</w:t>
        </w:r>
        <w:r>
          <w:rPr>
            <w:rFonts w:eastAsiaTheme="minorEastAsia" w:cstheme="minorBidi"/>
            <w:noProof/>
            <w:sz w:val="22"/>
            <w:szCs w:val="22"/>
            <w:lang w:eastAsia="fr-CH"/>
          </w:rPr>
          <w:tab/>
        </w:r>
        <w:r w:rsidRPr="00B05233">
          <w:rPr>
            <w:rStyle w:val="Lienhypertexte"/>
            <w:noProof/>
          </w:rPr>
          <w:t>Diagramme de navigation</w:t>
        </w:r>
        <w:r>
          <w:rPr>
            <w:noProof/>
            <w:webHidden/>
          </w:rPr>
          <w:tab/>
        </w:r>
        <w:r>
          <w:rPr>
            <w:noProof/>
            <w:webHidden/>
          </w:rPr>
          <w:fldChar w:fldCharType="begin"/>
        </w:r>
        <w:r>
          <w:rPr>
            <w:noProof/>
            <w:webHidden/>
          </w:rPr>
          <w:instrText xml:space="preserve"> PAGEREF _Toc137936904 \h </w:instrText>
        </w:r>
        <w:r>
          <w:rPr>
            <w:noProof/>
            <w:webHidden/>
          </w:rPr>
        </w:r>
        <w:r>
          <w:rPr>
            <w:noProof/>
            <w:webHidden/>
          </w:rPr>
          <w:fldChar w:fldCharType="separate"/>
        </w:r>
        <w:r>
          <w:rPr>
            <w:noProof/>
            <w:webHidden/>
          </w:rPr>
          <w:t>43</w:t>
        </w:r>
        <w:r>
          <w:rPr>
            <w:noProof/>
            <w:webHidden/>
          </w:rPr>
          <w:fldChar w:fldCharType="end"/>
        </w:r>
      </w:hyperlink>
    </w:p>
    <w:p w14:paraId="5CDB3892" w14:textId="187A23CD" w:rsidR="00E87D9F" w:rsidRDefault="00E87D9F">
      <w:pPr>
        <w:pStyle w:val="TM2"/>
        <w:tabs>
          <w:tab w:val="left" w:pos="660"/>
          <w:tab w:val="right" w:leader="dot" w:pos="9062"/>
        </w:tabs>
        <w:rPr>
          <w:rFonts w:eastAsiaTheme="minorEastAsia" w:cstheme="minorBidi"/>
          <w:b w:val="0"/>
          <w:bCs w:val="0"/>
          <w:noProof/>
          <w:sz w:val="22"/>
          <w:szCs w:val="22"/>
          <w:lang w:eastAsia="fr-CH"/>
        </w:rPr>
      </w:pPr>
      <w:hyperlink w:anchor="_Toc137936905" w:history="1">
        <w:r w:rsidRPr="00B05233">
          <w:rPr>
            <w:rStyle w:val="Lienhypertexte"/>
            <w:noProof/>
          </w:rPr>
          <w:t>3.3</w:t>
        </w:r>
        <w:r>
          <w:rPr>
            <w:rFonts w:eastAsiaTheme="minorEastAsia" w:cstheme="minorBidi"/>
            <w:b w:val="0"/>
            <w:bCs w:val="0"/>
            <w:noProof/>
            <w:sz w:val="22"/>
            <w:szCs w:val="22"/>
            <w:lang w:eastAsia="fr-CH"/>
          </w:rPr>
          <w:tab/>
        </w:r>
        <w:r w:rsidRPr="00B05233">
          <w:rPr>
            <w:rStyle w:val="Lienhypertexte"/>
            <w:noProof/>
          </w:rPr>
          <w:t>Implémentation</w:t>
        </w:r>
        <w:r>
          <w:rPr>
            <w:noProof/>
            <w:webHidden/>
          </w:rPr>
          <w:tab/>
        </w:r>
        <w:r>
          <w:rPr>
            <w:noProof/>
            <w:webHidden/>
          </w:rPr>
          <w:fldChar w:fldCharType="begin"/>
        </w:r>
        <w:r>
          <w:rPr>
            <w:noProof/>
            <w:webHidden/>
          </w:rPr>
          <w:instrText xml:space="preserve"> PAGEREF _Toc137936905 \h </w:instrText>
        </w:r>
        <w:r>
          <w:rPr>
            <w:noProof/>
            <w:webHidden/>
          </w:rPr>
        </w:r>
        <w:r>
          <w:rPr>
            <w:noProof/>
            <w:webHidden/>
          </w:rPr>
          <w:fldChar w:fldCharType="separate"/>
        </w:r>
        <w:r>
          <w:rPr>
            <w:noProof/>
            <w:webHidden/>
          </w:rPr>
          <w:t>43</w:t>
        </w:r>
        <w:r>
          <w:rPr>
            <w:noProof/>
            <w:webHidden/>
          </w:rPr>
          <w:fldChar w:fldCharType="end"/>
        </w:r>
      </w:hyperlink>
    </w:p>
    <w:p w14:paraId="611616D9" w14:textId="4E533322" w:rsidR="00E87D9F" w:rsidRDefault="00E87D9F">
      <w:pPr>
        <w:pStyle w:val="TM2"/>
        <w:tabs>
          <w:tab w:val="left" w:pos="660"/>
          <w:tab w:val="right" w:leader="dot" w:pos="9062"/>
        </w:tabs>
        <w:rPr>
          <w:rFonts w:eastAsiaTheme="minorEastAsia" w:cstheme="minorBidi"/>
          <w:b w:val="0"/>
          <w:bCs w:val="0"/>
          <w:noProof/>
          <w:sz w:val="22"/>
          <w:szCs w:val="22"/>
          <w:lang w:eastAsia="fr-CH"/>
        </w:rPr>
      </w:pPr>
      <w:hyperlink w:anchor="_Toc137936906" w:history="1">
        <w:r w:rsidRPr="00B05233">
          <w:rPr>
            <w:rStyle w:val="Lienhypertexte"/>
            <w:noProof/>
          </w:rPr>
          <w:t>3.4</w:t>
        </w:r>
        <w:r>
          <w:rPr>
            <w:rFonts w:eastAsiaTheme="minorEastAsia" w:cstheme="minorBidi"/>
            <w:b w:val="0"/>
            <w:bCs w:val="0"/>
            <w:noProof/>
            <w:sz w:val="22"/>
            <w:szCs w:val="22"/>
            <w:lang w:eastAsia="fr-CH"/>
          </w:rPr>
          <w:tab/>
        </w:r>
        <w:r w:rsidRPr="00B05233">
          <w:rPr>
            <w:rStyle w:val="Lienhypertexte"/>
            <w:noProof/>
          </w:rPr>
          <w:t>Hébergement et fonctionnement</w:t>
        </w:r>
        <w:r>
          <w:rPr>
            <w:noProof/>
            <w:webHidden/>
          </w:rPr>
          <w:tab/>
        </w:r>
        <w:r>
          <w:rPr>
            <w:noProof/>
            <w:webHidden/>
          </w:rPr>
          <w:fldChar w:fldCharType="begin"/>
        </w:r>
        <w:r>
          <w:rPr>
            <w:noProof/>
            <w:webHidden/>
          </w:rPr>
          <w:instrText xml:space="preserve"> PAGEREF _Toc137936906 \h </w:instrText>
        </w:r>
        <w:r>
          <w:rPr>
            <w:noProof/>
            <w:webHidden/>
          </w:rPr>
        </w:r>
        <w:r>
          <w:rPr>
            <w:noProof/>
            <w:webHidden/>
          </w:rPr>
          <w:fldChar w:fldCharType="separate"/>
        </w:r>
        <w:r>
          <w:rPr>
            <w:noProof/>
            <w:webHidden/>
          </w:rPr>
          <w:t>46</w:t>
        </w:r>
        <w:r>
          <w:rPr>
            <w:noProof/>
            <w:webHidden/>
          </w:rPr>
          <w:fldChar w:fldCharType="end"/>
        </w:r>
      </w:hyperlink>
    </w:p>
    <w:p w14:paraId="27776C8F" w14:textId="505E552A" w:rsidR="00E87D9F" w:rsidRDefault="00E87D9F">
      <w:pPr>
        <w:pStyle w:val="TM3"/>
        <w:tabs>
          <w:tab w:val="left" w:pos="1100"/>
          <w:tab w:val="right" w:leader="dot" w:pos="9062"/>
        </w:tabs>
        <w:rPr>
          <w:rFonts w:eastAsiaTheme="minorEastAsia" w:cstheme="minorBidi"/>
          <w:noProof/>
          <w:sz w:val="22"/>
          <w:szCs w:val="22"/>
          <w:lang w:eastAsia="fr-CH"/>
        </w:rPr>
      </w:pPr>
      <w:hyperlink w:anchor="_Toc137936907" w:history="1">
        <w:r w:rsidRPr="00B05233">
          <w:rPr>
            <w:rStyle w:val="Lienhypertexte"/>
            <w:noProof/>
          </w:rPr>
          <w:t>3.4.1</w:t>
        </w:r>
        <w:r>
          <w:rPr>
            <w:rFonts w:eastAsiaTheme="minorEastAsia" w:cstheme="minorBidi"/>
            <w:noProof/>
            <w:sz w:val="22"/>
            <w:szCs w:val="22"/>
            <w:lang w:eastAsia="fr-CH"/>
          </w:rPr>
          <w:tab/>
        </w:r>
        <w:r w:rsidRPr="00B05233">
          <w:rPr>
            <w:rStyle w:val="Lienhypertexte"/>
            <w:noProof/>
          </w:rPr>
          <w:t>Login</w:t>
        </w:r>
        <w:r>
          <w:rPr>
            <w:noProof/>
            <w:webHidden/>
          </w:rPr>
          <w:tab/>
        </w:r>
        <w:r>
          <w:rPr>
            <w:noProof/>
            <w:webHidden/>
          </w:rPr>
          <w:fldChar w:fldCharType="begin"/>
        </w:r>
        <w:r>
          <w:rPr>
            <w:noProof/>
            <w:webHidden/>
          </w:rPr>
          <w:instrText xml:space="preserve"> PAGEREF _Toc137936907 \h </w:instrText>
        </w:r>
        <w:r>
          <w:rPr>
            <w:noProof/>
            <w:webHidden/>
          </w:rPr>
        </w:r>
        <w:r>
          <w:rPr>
            <w:noProof/>
            <w:webHidden/>
          </w:rPr>
          <w:fldChar w:fldCharType="separate"/>
        </w:r>
        <w:r>
          <w:rPr>
            <w:noProof/>
            <w:webHidden/>
          </w:rPr>
          <w:t>46</w:t>
        </w:r>
        <w:r>
          <w:rPr>
            <w:noProof/>
            <w:webHidden/>
          </w:rPr>
          <w:fldChar w:fldCharType="end"/>
        </w:r>
      </w:hyperlink>
    </w:p>
    <w:p w14:paraId="2B8C68BE" w14:textId="40DF134F" w:rsidR="00E87D9F" w:rsidRDefault="00E87D9F">
      <w:pPr>
        <w:pStyle w:val="TM3"/>
        <w:tabs>
          <w:tab w:val="left" w:pos="1100"/>
          <w:tab w:val="right" w:leader="dot" w:pos="9062"/>
        </w:tabs>
        <w:rPr>
          <w:rFonts w:eastAsiaTheme="minorEastAsia" w:cstheme="minorBidi"/>
          <w:noProof/>
          <w:sz w:val="22"/>
          <w:szCs w:val="22"/>
          <w:lang w:eastAsia="fr-CH"/>
        </w:rPr>
      </w:pPr>
      <w:hyperlink w:anchor="_Toc137936908" w:history="1">
        <w:r w:rsidRPr="00B05233">
          <w:rPr>
            <w:rStyle w:val="Lienhypertexte"/>
            <w:noProof/>
          </w:rPr>
          <w:t>3.4.2</w:t>
        </w:r>
        <w:r>
          <w:rPr>
            <w:rFonts w:eastAsiaTheme="minorEastAsia" w:cstheme="minorBidi"/>
            <w:noProof/>
            <w:sz w:val="22"/>
            <w:szCs w:val="22"/>
            <w:lang w:eastAsia="fr-CH"/>
          </w:rPr>
          <w:tab/>
        </w:r>
        <w:r w:rsidRPr="00B05233">
          <w:rPr>
            <w:rStyle w:val="Lienhypertexte"/>
            <w:noProof/>
          </w:rPr>
          <w:t>Info sur les artistes</w:t>
        </w:r>
        <w:r>
          <w:rPr>
            <w:noProof/>
            <w:webHidden/>
          </w:rPr>
          <w:tab/>
        </w:r>
        <w:r>
          <w:rPr>
            <w:noProof/>
            <w:webHidden/>
          </w:rPr>
          <w:fldChar w:fldCharType="begin"/>
        </w:r>
        <w:r>
          <w:rPr>
            <w:noProof/>
            <w:webHidden/>
          </w:rPr>
          <w:instrText xml:space="preserve"> PAGEREF _Toc137936908 \h </w:instrText>
        </w:r>
        <w:r>
          <w:rPr>
            <w:noProof/>
            <w:webHidden/>
          </w:rPr>
        </w:r>
        <w:r>
          <w:rPr>
            <w:noProof/>
            <w:webHidden/>
          </w:rPr>
          <w:fldChar w:fldCharType="separate"/>
        </w:r>
        <w:r>
          <w:rPr>
            <w:noProof/>
            <w:webHidden/>
          </w:rPr>
          <w:t>47</w:t>
        </w:r>
        <w:r>
          <w:rPr>
            <w:noProof/>
            <w:webHidden/>
          </w:rPr>
          <w:fldChar w:fldCharType="end"/>
        </w:r>
      </w:hyperlink>
    </w:p>
    <w:p w14:paraId="449AFCBE" w14:textId="2BA6DCA3" w:rsidR="00E87D9F" w:rsidRDefault="00E87D9F">
      <w:pPr>
        <w:pStyle w:val="TM3"/>
        <w:tabs>
          <w:tab w:val="left" w:pos="1100"/>
          <w:tab w:val="right" w:leader="dot" w:pos="9062"/>
        </w:tabs>
        <w:rPr>
          <w:rFonts w:eastAsiaTheme="minorEastAsia" w:cstheme="minorBidi"/>
          <w:noProof/>
          <w:sz w:val="22"/>
          <w:szCs w:val="22"/>
          <w:lang w:eastAsia="fr-CH"/>
        </w:rPr>
      </w:pPr>
      <w:hyperlink w:anchor="_Toc137936909" w:history="1">
        <w:r w:rsidRPr="00B05233">
          <w:rPr>
            <w:rStyle w:val="Lienhypertexte"/>
            <w:noProof/>
          </w:rPr>
          <w:t>3.4.3</w:t>
        </w:r>
        <w:r>
          <w:rPr>
            <w:rFonts w:eastAsiaTheme="minorEastAsia" w:cstheme="minorBidi"/>
            <w:noProof/>
            <w:sz w:val="22"/>
            <w:szCs w:val="22"/>
            <w:lang w:eastAsia="fr-CH"/>
          </w:rPr>
          <w:tab/>
        </w:r>
        <w:r w:rsidRPr="00B05233">
          <w:rPr>
            <w:rStyle w:val="Lienhypertexte"/>
            <w:noProof/>
          </w:rPr>
          <w:t>Recommandations</w:t>
        </w:r>
        <w:r>
          <w:rPr>
            <w:noProof/>
            <w:webHidden/>
          </w:rPr>
          <w:tab/>
        </w:r>
        <w:r>
          <w:rPr>
            <w:noProof/>
            <w:webHidden/>
          </w:rPr>
          <w:fldChar w:fldCharType="begin"/>
        </w:r>
        <w:r>
          <w:rPr>
            <w:noProof/>
            <w:webHidden/>
          </w:rPr>
          <w:instrText xml:space="preserve"> PAGEREF _Toc137936909 \h </w:instrText>
        </w:r>
        <w:r>
          <w:rPr>
            <w:noProof/>
            <w:webHidden/>
          </w:rPr>
        </w:r>
        <w:r>
          <w:rPr>
            <w:noProof/>
            <w:webHidden/>
          </w:rPr>
          <w:fldChar w:fldCharType="separate"/>
        </w:r>
        <w:r>
          <w:rPr>
            <w:noProof/>
            <w:webHidden/>
          </w:rPr>
          <w:t>49</w:t>
        </w:r>
        <w:r>
          <w:rPr>
            <w:noProof/>
            <w:webHidden/>
          </w:rPr>
          <w:fldChar w:fldCharType="end"/>
        </w:r>
      </w:hyperlink>
    </w:p>
    <w:p w14:paraId="08DED5F3" w14:textId="5E8039AC" w:rsidR="00E87D9F" w:rsidRDefault="00E87D9F">
      <w:pPr>
        <w:pStyle w:val="TM1"/>
        <w:tabs>
          <w:tab w:val="left" w:pos="440"/>
          <w:tab w:val="right" w:leader="dot" w:pos="9062"/>
        </w:tabs>
        <w:rPr>
          <w:rFonts w:asciiTheme="minorHAnsi" w:eastAsiaTheme="minorEastAsia" w:hAnsiTheme="minorHAnsi" w:cstheme="minorBidi"/>
          <w:b w:val="0"/>
          <w:bCs w:val="0"/>
          <w:caps w:val="0"/>
          <w:noProof/>
          <w:sz w:val="22"/>
          <w:szCs w:val="22"/>
          <w:lang w:eastAsia="fr-CH"/>
        </w:rPr>
      </w:pPr>
      <w:hyperlink w:anchor="_Toc137936910" w:history="1">
        <w:r w:rsidRPr="00B05233">
          <w:rPr>
            <w:rStyle w:val="Lienhypertexte"/>
            <w:noProof/>
          </w:rPr>
          <w:t>4</w:t>
        </w:r>
        <w:r>
          <w:rPr>
            <w:rFonts w:asciiTheme="minorHAnsi" w:eastAsiaTheme="minorEastAsia" w:hAnsiTheme="minorHAnsi" w:cstheme="minorBidi"/>
            <w:b w:val="0"/>
            <w:bCs w:val="0"/>
            <w:caps w:val="0"/>
            <w:noProof/>
            <w:sz w:val="22"/>
            <w:szCs w:val="22"/>
            <w:lang w:eastAsia="fr-CH"/>
          </w:rPr>
          <w:tab/>
        </w:r>
        <w:r w:rsidRPr="00B05233">
          <w:rPr>
            <w:rStyle w:val="Lienhypertexte"/>
            <w:noProof/>
          </w:rPr>
          <w:t>Conclusion</w:t>
        </w:r>
        <w:r>
          <w:rPr>
            <w:noProof/>
            <w:webHidden/>
          </w:rPr>
          <w:tab/>
        </w:r>
        <w:r>
          <w:rPr>
            <w:noProof/>
            <w:webHidden/>
          </w:rPr>
          <w:fldChar w:fldCharType="begin"/>
        </w:r>
        <w:r>
          <w:rPr>
            <w:noProof/>
            <w:webHidden/>
          </w:rPr>
          <w:instrText xml:space="preserve"> PAGEREF _Toc137936910 \h </w:instrText>
        </w:r>
        <w:r>
          <w:rPr>
            <w:noProof/>
            <w:webHidden/>
          </w:rPr>
        </w:r>
        <w:r>
          <w:rPr>
            <w:noProof/>
            <w:webHidden/>
          </w:rPr>
          <w:fldChar w:fldCharType="separate"/>
        </w:r>
        <w:r>
          <w:rPr>
            <w:noProof/>
            <w:webHidden/>
          </w:rPr>
          <w:t>50</w:t>
        </w:r>
        <w:r>
          <w:rPr>
            <w:noProof/>
            <w:webHidden/>
          </w:rPr>
          <w:fldChar w:fldCharType="end"/>
        </w:r>
      </w:hyperlink>
    </w:p>
    <w:p w14:paraId="3B0BAAD8" w14:textId="4CFCCBCD" w:rsidR="004609EB" w:rsidRPr="00973728" w:rsidRDefault="004609EB" w:rsidP="00602CC8">
      <w:pPr>
        <w:sectPr w:rsidR="004609EB" w:rsidRPr="00973728" w:rsidSect="00441BD2">
          <w:footerReference w:type="default" r:id="rId11"/>
          <w:pgSz w:w="11906" w:h="16838"/>
          <w:pgMar w:top="1134" w:right="1417" w:bottom="1417" w:left="1417" w:header="708" w:footer="708" w:gutter="0"/>
          <w:cols w:space="708"/>
          <w:docGrid w:linePitch="360"/>
        </w:sectPr>
      </w:pPr>
      <w:r w:rsidRPr="00973728">
        <w:rPr>
          <w:rFonts w:ascii="Arial" w:hAnsi="Arial"/>
          <w:sz w:val="48"/>
          <w:szCs w:val="40"/>
        </w:rPr>
        <w:fldChar w:fldCharType="end"/>
      </w:r>
    </w:p>
    <w:p w14:paraId="49A5FEF4" w14:textId="21342FBB" w:rsidR="008541A9" w:rsidRPr="00973728" w:rsidRDefault="006F3AB8" w:rsidP="006F3AB8">
      <w:pPr>
        <w:pStyle w:val="Titre1"/>
      </w:pPr>
      <w:bookmarkStart w:id="0" w:name="_Toc137936800"/>
      <w:r w:rsidRPr="00973728">
        <w:lastRenderedPageBreak/>
        <w:t>Introduction</w:t>
      </w:r>
      <w:bookmarkEnd w:id="0"/>
    </w:p>
    <w:p w14:paraId="6FEAB75C" w14:textId="0F1048E4" w:rsidR="00D2604F" w:rsidRPr="00973728" w:rsidRDefault="00F9432F" w:rsidP="00A23107">
      <w:pPr>
        <w:pStyle w:val="Titre2"/>
      </w:pPr>
      <w:bookmarkStart w:id="1" w:name="_Toc137936801"/>
      <w:r w:rsidRPr="00973728">
        <w:t>Objectifs</w:t>
      </w:r>
      <w:bookmarkEnd w:id="1"/>
    </w:p>
    <w:p w14:paraId="094FD8A1" w14:textId="37BB94A5" w:rsidR="008C2D6D" w:rsidRPr="00973728" w:rsidRDefault="008C2D6D" w:rsidP="009B4A41">
      <w:pPr>
        <w:pStyle w:val="Txtjustifie"/>
        <w:numPr>
          <w:ilvl w:val="0"/>
          <w:numId w:val="19"/>
        </w:numPr>
      </w:pPr>
      <w:r w:rsidRPr="00973728">
        <w:t>Développer le caractère fonctionnel des pages Web interactives conformément aux données du problème.</w:t>
      </w:r>
    </w:p>
    <w:p w14:paraId="573657E0" w14:textId="34D854B8" w:rsidR="008C2D6D" w:rsidRPr="00973728" w:rsidRDefault="008C2D6D" w:rsidP="009B4A41">
      <w:pPr>
        <w:pStyle w:val="Txtjustifie"/>
        <w:numPr>
          <w:ilvl w:val="0"/>
          <w:numId w:val="19"/>
        </w:numPr>
      </w:pPr>
      <w:r w:rsidRPr="00973728">
        <w:t>Développer une maquette pour la saisie et la présentation des données compte tenu des aspects ergonomiques.</w:t>
      </w:r>
    </w:p>
    <w:p w14:paraId="6390516C" w14:textId="576BEA60" w:rsidR="008C2D6D" w:rsidRPr="00973728" w:rsidRDefault="008C2D6D" w:rsidP="009B4A41">
      <w:pPr>
        <w:pStyle w:val="Txtjustifie"/>
        <w:numPr>
          <w:ilvl w:val="0"/>
          <w:numId w:val="19"/>
        </w:numPr>
      </w:pPr>
      <w:r w:rsidRPr="00973728">
        <w:t>Choisir les éléments de formulaire appropriés pour la réalisation des données du problème, et garantir la validation des données entrées.</w:t>
      </w:r>
    </w:p>
    <w:p w14:paraId="6C7E7805" w14:textId="7A2EB6F6" w:rsidR="008C2D6D" w:rsidRPr="00973728" w:rsidRDefault="008C2D6D" w:rsidP="009B4A41">
      <w:pPr>
        <w:pStyle w:val="Txtjustifie"/>
        <w:numPr>
          <w:ilvl w:val="0"/>
          <w:numId w:val="19"/>
        </w:numPr>
      </w:pPr>
      <w:r w:rsidRPr="00973728">
        <w:t>Programmer l’application de manière modulaire et conformément aux directives de codification.</w:t>
      </w:r>
    </w:p>
    <w:p w14:paraId="011D8ED9" w14:textId="182D2E60" w:rsidR="00A23107" w:rsidRPr="00973728" w:rsidRDefault="008C2D6D" w:rsidP="009B4A41">
      <w:pPr>
        <w:pStyle w:val="Txtjustifie"/>
        <w:numPr>
          <w:ilvl w:val="0"/>
          <w:numId w:val="19"/>
        </w:numPr>
      </w:pPr>
      <w:r w:rsidRPr="00973728">
        <w:t>Définir et en mettre œuvre des cas de tests appropriés pour des pages Web interactives et documenter dans le procès-verbal de tests.</w:t>
      </w:r>
    </w:p>
    <w:p w14:paraId="0716554F" w14:textId="7299014C" w:rsidR="00F063C0" w:rsidRPr="00973728" w:rsidRDefault="00F063C0" w:rsidP="00C43491">
      <w:pPr>
        <w:pStyle w:val="Titre1"/>
      </w:pPr>
      <w:bookmarkStart w:id="2" w:name="_Toc137936802"/>
      <w:r w:rsidRPr="00973728">
        <w:t>Exercices</w:t>
      </w:r>
      <w:bookmarkEnd w:id="2"/>
    </w:p>
    <w:p w14:paraId="2C954C0F" w14:textId="54173624" w:rsidR="006F3AB8" w:rsidRDefault="006F3AB8" w:rsidP="00C43491">
      <w:pPr>
        <w:pStyle w:val="Titre2"/>
      </w:pPr>
      <w:bookmarkStart w:id="3" w:name="_Toc137936803"/>
      <w:r w:rsidRPr="00973728">
        <w:t>Exercice 1</w:t>
      </w:r>
      <w:r w:rsidR="00821536" w:rsidRPr="00973728">
        <w:t xml:space="preserve"> (Base HTML5)</w:t>
      </w:r>
      <w:bookmarkEnd w:id="3"/>
    </w:p>
    <w:p w14:paraId="64D0C4F5" w14:textId="75D0F563" w:rsidR="00557B8E" w:rsidRPr="00621FCE" w:rsidRDefault="00557B8E" w:rsidP="00557B8E">
      <w:pPr>
        <w:pStyle w:val="Titre3"/>
      </w:pPr>
      <w:bookmarkStart w:id="4" w:name="_Toc137936804"/>
      <w:r w:rsidRPr="00621FCE">
        <w:t>Objectif de l’exercice</w:t>
      </w:r>
      <w:bookmarkEnd w:id="4"/>
    </w:p>
    <w:p w14:paraId="3820D1F5" w14:textId="1DF7B111" w:rsidR="00557B8E" w:rsidRPr="00621FCE" w:rsidRDefault="00CF74D7" w:rsidP="00557B8E">
      <w:pPr>
        <w:pStyle w:val="Txtjustifie"/>
      </w:pPr>
      <w:r w:rsidRPr="00621FCE">
        <w:t>Le but de ce premier exercice est d’installer notre outil de codage (</w:t>
      </w:r>
      <w:r w:rsidR="00F843D0" w:rsidRPr="00621FCE">
        <w:t>Visual Studio Code</w:t>
      </w:r>
      <w:r w:rsidRPr="00621FCE">
        <w:t>)</w:t>
      </w:r>
      <w:r w:rsidR="00624736" w:rsidRPr="00621FCE">
        <w:t xml:space="preserve"> et d’y installer quelques plugins qui peuvent nous aider </w:t>
      </w:r>
      <w:r w:rsidR="00294FD1" w:rsidRPr="00621FCE">
        <w:t>à</w:t>
      </w:r>
      <w:r w:rsidR="00624736" w:rsidRPr="00621FCE">
        <w:t xml:space="preserve"> coder plus rapidement tel que des formateurs.</w:t>
      </w:r>
      <w:r w:rsidR="00CE576D" w:rsidRPr="00621FCE">
        <w:t xml:space="preserve"> Et ensuite de</w:t>
      </w:r>
      <w:r w:rsidR="00E671E1" w:rsidRPr="00621FCE">
        <w:t xml:space="preserve"> faire un peu de code JS pour commencer </w:t>
      </w:r>
      <w:r w:rsidR="00294FD1" w:rsidRPr="00621FCE">
        <w:t>à</w:t>
      </w:r>
      <w:r w:rsidR="00E671E1" w:rsidRPr="00621FCE">
        <w:t xml:space="preserve"> comprendre son fonctionnement.</w:t>
      </w:r>
    </w:p>
    <w:p w14:paraId="5E236D82" w14:textId="6C62C422" w:rsidR="00557B8E" w:rsidRDefault="00557B8E" w:rsidP="00557B8E">
      <w:pPr>
        <w:pStyle w:val="Titre3"/>
      </w:pPr>
      <w:bookmarkStart w:id="5" w:name="_Toc137936805"/>
      <w:r w:rsidRPr="000017A4">
        <w:t>Explications / Descriptions</w:t>
      </w:r>
      <w:bookmarkEnd w:id="5"/>
    </w:p>
    <w:p w14:paraId="6C629BAE" w14:textId="19D0C9BD" w:rsidR="006521DF" w:rsidRPr="006521DF" w:rsidRDefault="00782835" w:rsidP="006521DF">
      <w:pPr>
        <w:pStyle w:val="Txtjustifie"/>
      </w:pPr>
      <w:r>
        <w:t xml:space="preserve">Dans cet exercice </w:t>
      </w:r>
      <w:r w:rsidR="00F220FE">
        <w:t xml:space="preserve">il y a 2 </w:t>
      </w:r>
      <w:r w:rsidR="00EA2A86">
        <w:t>boutons</w:t>
      </w:r>
      <w:r w:rsidR="00F220FE">
        <w:t xml:space="preserve"> que quand on les </w:t>
      </w:r>
      <w:r w:rsidR="00E87D9F">
        <w:t>presse</w:t>
      </w:r>
      <w:r w:rsidR="00F220FE">
        <w:t xml:space="preserve"> </w:t>
      </w:r>
      <w:r w:rsidR="006D3C52">
        <w:t>exécutent deux fonctions (</w:t>
      </w:r>
      <w:r w:rsidR="00EA2A86">
        <w:t>méthode</w:t>
      </w:r>
      <w:r w:rsidR="006D3C52">
        <w:t>)</w:t>
      </w:r>
      <w:r w:rsidR="00987BD7">
        <w:t xml:space="preserve"> qui écrivent quelque chose en dessous des boutons</w:t>
      </w:r>
      <w:r w:rsidR="00FD6263">
        <w:t>.</w:t>
      </w:r>
    </w:p>
    <w:p w14:paraId="12FE3368" w14:textId="77777777" w:rsidR="00B33811" w:rsidRPr="00973728" w:rsidRDefault="00B33811" w:rsidP="00B33811">
      <w:pPr>
        <w:pStyle w:val="Txtjustifie"/>
        <w:numPr>
          <w:ilvl w:val="0"/>
          <w:numId w:val="12"/>
        </w:numPr>
      </w:pPr>
      <w:r w:rsidRPr="00973728">
        <w:t>Comment ajouter un écouteur "click" via Javascript.</w:t>
      </w:r>
    </w:p>
    <w:p w14:paraId="3D06D61A" w14:textId="77777777" w:rsidR="00B33811" w:rsidRPr="00973728" w:rsidRDefault="00B33811" w:rsidP="00B33811">
      <w:pPr>
        <w:pStyle w:val="Txtjustifie"/>
      </w:pPr>
      <w:r w:rsidRPr="00973728">
        <w:t>Pour ajouter un écouteur sur un bouton il faut en premier sélectionner le bouton en utilisant "</w:t>
      </w:r>
      <w:proofErr w:type="spellStart"/>
      <w:r w:rsidRPr="00973728">
        <w:t>getElementById</w:t>
      </w:r>
      <w:proofErr w:type="spellEnd"/>
      <w:r w:rsidRPr="00973728">
        <w:t>" et mettre son ID (dans l’exemple "testez"). Puis après il faut ajouter "</w:t>
      </w:r>
      <w:proofErr w:type="spellStart"/>
      <w:r w:rsidRPr="00973728">
        <w:t>addEventListener</w:t>
      </w:r>
      <w:proofErr w:type="spellEnd"/>
      <w:r w:rsidRPr="00973728">
        <w:t>" et lui dire quand la méthode doit s’effectuer (dans ce cas la méthode doit s’effectuer lors d’un clique) et le nom de la méthode qui doit s’effectuer (dans l’exemple "testez").</w:t>
      </w:r>
    </w:p>
    <w:p w14:paraId="4A507B90" w14:textId="77777777" w:rsidR="00B33811" w:rsidRPr="00973728" w:rsidRDefault="00B33811" w:rsidP="00B33811">
      <w:pPr>
        <w:pStyle w:val="TxtCode3-Orange"/>
      </w:pPr>
      <w:r w:rsidRPr="00973728">
        <w:t xml:space="preserve">  document.getElementById("testez").addEventListener("click", testez);</w:t>
      </w:r>
    </w:p>
    <w:p w14:paraId="0CA10E2B" w14:textId="77777777" w:rsidR="00B33811" w:rsidRPr="00973728" w:rsidRDefault="00B33811" w:rsidP="00B33811">
      <w:pPr>
        <w:pStyle w:val="Txtjustifie"/>
        <w:numPr>
          <w:ilvl w:val="0"/>
          <w:numId w:val="12"/>
        </w:numPr>
      </w:pPr>
      <w:r w:rsidRPr="00973728">
        <w:t>Comment ajouter directement un écouteur "click" sur un bouton.</w:t>
      </w:r>
    </w:p>
    <w:p w14:paraId="19A94CB5" w14:textId="77777777" w:rsidR="00B33811" w:rsidRPr="00973728" w:rsidRDefault="00B33811" w:rsidP="00B33811">
      <w:pPr>
        <w:pStyle w:val="Txtjustifie"/>
      </w:pPr>
      <w:r w:rsidRPr="00973728">
        <w:t>Pour ajouter un écouteur directement sur un bouton il faut mettre l’attribut "</w:t>
      </w:r>
      <w:proofErr w:type="spellStart"/>
      <w:r w:rsidRPr="00973728">
        <w:t>onclick</w:t>
      </w:r>
      <w:proofErr w:type="spellEnd"/>
      <w:r w:rsidRPr="00973728">
        <w:t>" sur notre bouton et lui donner en paramètre la méthode que l’on souhaite exécuter.</w:t>
      </w:r>
    </w:p>
    <w:p w14:paraId="0EF0815E" w14:textId="77777777" w:rsidR="00B33811" w:rsidRPr="00973728" w:rsidRDefault="00B33811" w:rsidP="00B33811">
      <w:pPr>
        <w:pStyle w:val="TxtCode3-Orange"/>
      </w:pPr>
      <w:r w:rsidRPr="00973728">
        <w:t xml:space="preserve">     &lt;button onclick="testez()"&gt;Teste-moi, Sascha&lt;/button&gt;</w:t>
      </w:r>
    </w:p>
    <w:p w14:paraId="3B9F9CCF" w14:textId="77777777" w:rsidR="00B33811" w:rsidRPr="00973728" w:rsidRDefault="00B33811" w:rsidP="00B33811">
      <w:pPr>
        <w:pStyle w:val="Txtjustifie"/>
        <w:numPr>
          <w:ilvl w:val="0"/>
          <w:numId w:val="12"/>
        </w:numPr>
      </w:pPr>
      <w:r w:rsidRPr="00973728">
        <w:t>Expliquez comment exécuter du code Javascript lorsque la page HTML a fini d'être chargée.</w:t>
      </w:r>
    </w:p>
    <w:p w14:paraId="754F8ABC" w14:textId="77777777" w:rsidR="00B33811" w:rsidRPr="00973728" w:rsidRDefault="00B33811" w:rsidP="00B33811">
      <w:pPr>
        <w:pStyle w:val="Txtjustifie"/>
      </w:pPr>
      <w:r w:rsidRPr="00973728">
        <w:t>Pour exécuter du code JS lorsque la page HTML a fini d'être chargée il faut mettre l’attribut "</w:t>
      </w:r>
      <w:proofErr w:type="spellStart"/>
      <w:r w:rsidRPr="00973728">
        <w:t>onload</w:t>
      </w:r>
      <w:proofErr w:type="spellEnd"/>
      <w:r w:rsidRPr="00973728">
        <w:t>" au body et donner la méthode que l’on souhaite exécuter en paramètre.</w:t>
      </w:r>
    </w:p>
    <w:p w14:paraId="078A50D3" w14:textId="77777777" w:rsidR="00B33811" w:rsidRPr="00973728" w:rsidRDefault="00B33811" w:rsidP="00B33811">
      <w:pPr>
        <w:pStyle w:val="TxtCode3-Orange"/>
      </w:pPr>
      <w:r w:rsidRPr="00973728">
        <w:t xml:space="preserve">  &lt;body onload="initCtrl()"&gt;</w:t>
      </w:r>
    </w:p>
    <w:p w14:paraId="604B7250" w14:textId="77777777" w:rsidR="00B33811" w:rsidRPr="00973728" w:rsidRDefault="00B33811" w:rsidP="00B33811">
      <w:pPr>
        <w:pStyle w:val="Txtjustifie"/>
        <w:numPr>
          <w:ilvl w:val="0"/>
          <w:numId w:val="12"/>
        </w:numPr>
      </w:pPr>
      <w:r w:rsidRPr="00973728">
        <w:t>Expliquez ce que signifie DOM.</w:t>
      </w:r>
    </w:p>
    <w:p w14:paraId="496D41BA" w14:textId="77777777" w:rsidR="00B33811" w:rsidRPr="00973728" w:rsidRDefault="00B33811" w:rsidP="00B33811">
      <w:pPr>
        <w:pStyle w:val="Txtjustifie"/>
      </w:pPr>
      <w:r w:rsidRPr="00973728">
        <w:t>DOM signifie Document Object Model. Lorsque le navigateur se charge il créer un DOM de la page.</w:t>
      </w:r>
    </w:p>
    <w:p w14:paraId="7F7F4E2A" w14:textId="77777777" w:rsidR="00B33811" w:rsidRPr="00973728" w:rsidRDefault="00B33811" w:rsidP="00B33811">
      <w:pPr>
        <w:pStyle w:val="Txtjustifie"/>
      </w:pPr>
      <w:r w:rsidRPr="00973728">
        <w:t>Voici l'arbre d'objets du DOM HTML :</w:t>
      </w:r>
    </w:p>
    <w:p w14:paraId="51E69A0B" w14:textId="77777777" w:rsidR="00B33811" w:rsidRPr="00973728" w:rsidRDefault="00B33811" w:rsidP="00B33811">
      <w:pPr>
        <w:pStyle w:val="StyleCentr"/>
      </w:pPr>
      <w:r w:rsidRPr="00973728">
        <w:rPr>
          <w:noProof/>
        </w:rPr>
        <w:lastRenderedPageBreak/>
        <w:drawing>
          <wp:inline distT="0" distB="0" distL="0" distR="0" wp14:anchorId="73918ED4" wp14:editId="32215081">
            <wp:extent cx="4972744" cy="2657846"/>
            <wp:effectExtent l="0" t="0" r="0" b="9525"/>
            <wp:docPr id="1" name="Image 1"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diagramme, Plan, Dessin technique&#10;&#10;Description générée automatiquement"/>
                    <pic:cNvPicPr/>
                  </pic:nvPicPr>
                  <pic:blipFill>
                    <a:blip r:embed="rId12"/>
                    <a:stretch>
                      <a:fillRect/>
                    </a:stretch>
                  </pic:blipFill>
                  <pic:spPr>
                    <a:xfrm>
                      <a:off x="0" y="0"/>
                      <a:ext cx="4972744" cy="2657846"/>
                    </a:xfrm>
                    <a:prstGeom prst="rect">
                      <a:avLst/>
                    </a:prstGeom>
                  </pic:spPr>
                </pic:pic>
              </a:graphicData>
            </a:graphic>
          </wp:inline>
        </w:drawing>
      </w:r>
    </w:p>
    <w:p w14:paraId="16B06A58" w14:textId="77777777" w:rsidR="00B33811" w:rsidRPr="00973728" w:rsidRDefault="00B33811" w:rsidP="00B33811">
      <w:pPr>
        <w:pStyle w:val="Txtjustifie"/>
        <w:numPr>
          <w:ilvl w:val="0"/>
          <w:numId w:val="16"/>
        </w:numPr>
      </w:pPr>
      <w:r w:rsidRPr="00973728">
        <w:t>Où le script Javascript peuvent être chargés et pourquoi.</w:t>
      </w:r>
    </w:p>
    <w:p w14:paraId="102CF556" w14:textId="1CCE4AB8" w:rsidR="00557B8E" w:rsidRPr="000017A4" w:rsidRDefault="00B33811" w:rsidP="00557B8E">
      <w:pPr>
        <w:pStyle w:val="Txtjustifie"/>
      </w:pPr>
      <w:r w:rsidRPr="00973728">
        <w:t xml:space="preserve">Dans la balise body car cela permet de charger tous les éléments de notre page avant de pouvoir exécuter notre code </w:t>
      </w:r>
      <w:proofErr w:type="spellStart"/>
      <w:r w:rsidRPr="00973728">
        <w:t>js</w:t>
      </w:r>
      <w:proofErr w:type="spellEnd"/>
      <w:r w:rsidRPr="00973728">
        <w:t xml:space="preserve"> qui fera référence à certains éléments de notre page. Il faut aussi préciser notre script </w:t>
      </w:r>
      <w:proofErr w:type="spellStart"/>
      <w:r w:rsidRPr="00973728">
        <w:t>js</w:t>
      </w:r>
      <w:proofErr w:type="spellEnd"/>
      <w:r w:rsidRPr="00973728">
        <w:t xml:space="preserve"> dans la balise « </w:t>
      </w:r>
      <w:proofErr w:type="spellStart"/>
      <w:r w:rsidRPr="00973728">
        <w:t>head</w:t>
      </w:r>
      <w:proofErr w:type="spellEnd"/>
      <w:r w:rsidRPr="00973728">
        <w:t> » à l’aide de la balise « script ».</w:t>
      </w:r>
    </w:p>
    <w:p w14:paraId="27CCA74E" w14:textId="240B3F38" w:rsidR="00557B8E" w:rsidRPr="00372A6C" w:rsidRDefault="00557B8E" w:rsidP="00557B8E">
      <w:pPr>
        <w:pStyle w:val="Titre3"/>
      </w:pPr>
      <w:bookmarkStart w:id="6" w:name="_Toc137936806"/>
      <w:r w:rsidRPr="00372A6C">
        <w:t>Extrait de code</w:t>
      </w:r>
      <w:bookmarkEnd w:id="6"/>
    </w:p>
    <w:p w14:paraId="1D1A1B19" w14:textId="77777777" w:rsidR="00372A6C" w:rsidRDefault="00372A6C" w:rsidP="00372A6C">
      <w:pPr>
        <w:pStyle w:val="TxtCode3-Orange"/>
      </w:pPr>
      <w:r>
        <w:t>function initCtrl() {</w:t>
      </w:r>
    </w:p>
    <w:p w14:paraId="0D8E593D" w14:textId="77777777" w:rsidR="00372A6C" w:rsidRDefault="00372A6C" w:rsidP="00372A6C">
      <w:pPr>
        <w:pStyle w:val="TxtCode3-Orange"/>
      </w:pPr>
      <w:r>
        <w:t xml:space="preserve">  // Ecouteur du bouton "Testez-moi..."</w:t>
      </w:r>
    </w:p>
    <w:p w14:paraId="290233C1" w14:textId="77777777" w:rsidR="00372A6C" w:rsidRDefault="00372A6C" w:rsidP="00372A6C">
      <w:pPr>
        <w:pStyle w:val="TxtCode3-Orange"/>
      </w:pPr>
      <w:r>
        <w:t xml:space="preserve">  document.getElementById("testez").addEventListener("click", testez);</w:t>
      </w:r>
    </w:p>
    <w:p w14:paraId="54884E9A" w14:textId="77777777" w:rsidR="00372A6C" w:rsidRDefault="00372A6C" w:rsidP="00372A6C">
      <w:pPr>
        <w:pStyle w:val="TxtCode3-Orange"/>
      </w:pPr>
      <w:r>
        <w:t xml:space="preserve">  </w:t>
      </w:r>
    </w:p>
    <w:p w14:paraId="0C3C3B79" w14:textId="77777777" w:rsidR="00372A6C" w:rsidRDefault="00372A6C" w:rsidP="00372A6C">
      <w:pPr>
        <w:pStyle w:val="TxtCode3-Orange"/>
      </w:pPr>
      <w:r>
        <w:t>}</w:t>
      </w:r>
    </w:p>
    <w:p w14:paraId="7DC2360B" w14:textId="77777777" w:rsidR="00372A6C" w:rsidRDefault="00372A6C" w:rsidP="00372A6C">
      <w:pPr>
        <w:pStyle w:val="TxtCode3-Orange"/>
      </w:pPr>
    </w:p>
    <w:p w14:paraId="1EA040D4" w14:textId="77777777" w:rsidR="00372A6C" w:rsidRDefault="00372A6C" w:rsidP="00372A6C">
      <w:pPr>
        <w:pStyle w:val="TxtCode3-Orange"/>
      </w:pPr>
      <w:r>
        <w:t>function testez() {</w:t>
      </w:r>
    </w:p>
    <w:p w14:paraId="04E3D02C" w14:textId="77777777" w:rsidR="00372A6C" w:rsidRDefault="00372A6C" w:rsidP="00372A6C">
      <w:pPr>
        <w:pStyle w:val="TxtCode3-Orange"/>
      </w:pPr>
      <w:r>
        <w:t xml:space="preserve">  document.getElementById("info").innerHTML =</w:t>
      </w:r>
    </w:p>
    <w:p w14:paraId="32B5E294" w14:textId="77777777" w:rsidR="00372A6C" w:rsidRDefault="00372A6C" w:rsidP="00372A6C">
      <w:pPr>
        <w:pStyle w:val="TxtCode3-Orange"/>
      </w:pPr>
      <w:r>
        <w:t xml:space="preserve">    "C'est &lt;b&gt;Sascha&lt;/b&gt; qui a pressé le bouton !";</w:t>
      </w:r>
    </w:p>
    <w:p w14:paraId="06C22342" w14:textId="77777777" w:rsidR="00372A6C" w:rsidRDefault="00372A6C" w:rsidP="00372A6C">
      <w:pPr>
        <w:pStyle w:val="TxtCode3-Orange"/>
      </w:pPr>
      <w:r>
        <w:t>}</w:t>
      </w:r>
    </w:p>
    <w:p w14:paraId="60CF4622" w14:textId="77777777" w:rsidR="00372A6C" w:rsidRDefault="00372A6C" w:rsidP="00372A6C">
      <w:pPr>
        <w:pStyle w:val="TxtCode3-Orange"/>
      </w:pPr>
    </w:p>
    <w:p w14:paraId="0AC2782C" w14:textId="77777777" w:rsidR="00372A6C" w:rsidRDefault="00372A6C" w:rsidP="00372A6C">
      <w:pPr>
        <w:pStyle w:val="TxtCode3-Orange"/>
      </w:pPr>
      <w:r>
        <w:t>function testez2() {</w:t>
      </w:r>
    </w:p>
    <w:p w14:paraId="6188E016" w14:textId="77777777" w:rsidR="00372A6C" w:rsidRDefault="00372A6C" w:rsidP="00372A6C">
      <w:pPr>
        <w:pStyle w:val="TxtCode3-Orange"/>
      </w:pPr>
      <w:r>
        <w:t xml:space="preserve">  document.getElementById("info").innerHTML =</w:t>
      </w:r>
    </w:p>
    <w:p w14:paraId="5B099D5B" w14:textId="77777777" w:rsidR="00372A6C" w:rsidRDefault="00372A6C" w:rsidP="00372A6C">
      <w:pPr>
        <w:pStyle w:val="TxtCode3-Orange"/>
      </w:pPr>
      <w:r>
        <w:t xml:space="preserve">    "C'est &lt;b&gt;Eldi&lt;/b&gt; qui a pressé le bouton !";</w:t>
      </w:r>
    </w:p>
    <w:p w14:paraId="713B249D" w14:textId="1AE6A572" w:rsidR="00557B8E" w:rsidRPr="00BC3474" w:rsidRDefault="00372A6C" w:rsidP="00372A6C">
      <w:pPr>
        <w:pStyle w:val="TxtCode3-Orange"/>
        <w:rPr>
          <w:highlight w:val="yellow"/>
        </w:rPr>
      </w:pPr>
      <w:r>
        <w:t>}</w:t>
      </w:r>
    </w:p>
    <w:p w14:paraId="04F88D9B" w14:textId="77777777" w:rsidR="00557B8E" w:rsidRPr="000D51DB" w:rsidRDefault="00557B8E" w:rsidP="00557B8E">
      <w:pPr>
        <w:pStyle w:val="Titre3"/>
      </w:pPr>
      <w:bookmarkStart w:id="7" w:name="_Toc137936807"/>
      <w:r w:rsidRPr="000D51DB">
        <w:t>Capture</w:t>
      </w:r>
      <w:bookmarkEnd w:id="7"/>
    </w:p>
    <w:p w14:paraId="1C5E32D5" w14:textId="32B3750A" w:rsidR="00557B8E" w:rsidRDefault="00BD472D" w:rsidP="000D51DB">
      <w:pPr>
        <w:pStyle w:val="StyleCentr"/>
      </w:pPr>
      <w:r w:rsidRPr="00BD472D">
        <w:rPr>
          <w:noProof/>
        </w:rPr>
        <w:drawing>
          <wp:inline distT="0" distB="0" distL="0" distR="0" wp14:anchorId="299DC7E4" wp14:editId="1149E586">
            <wp:extent cx="4257050" cy="1440000"/>
            <wp:effectExtent l="0" t="0" r="0" b="8255"/>
            <wp:docPr id="13" name="Image 13"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affichage, Police&#10;&#10;Description générée automatiquement"/>
                    <pic:cNvPicPr/>
                  </pic:nvPicPr>
                  <pic:blipFill>
                    <a:blip r:embed="rId13"/>
                    <a:stretch>
                      <a:fillRect/>
                    </a:stretch>
                  </pic:blipFill>
                  <pic:spPr>
                    <a:xfrm>
                      <a:off x="0" y="0"/>
                      <a:ext cx="4257050" cy="1440000"/>
                    </a:xfrm>
                    <a:prstGeom prst="rect">
                      <a:avLst/>
                    </a:prstGeom>
                  </pic:spPr>
                </pic:pic>
              </a:graphicData>
            </a:graphic>
          </wp:inline>
        </w:drawing>
      </w:r>
    </w:p>
    <w:p w14:paraId="4517D136" w14:textId="3461B29A" w:rsidR="000D51DB" w:rsidRDefault="000D51DB" w:rsidP="000D51DB">
      <w:pPr>
        <w:pStyle w:val="StyleCentr"/>
      </w:pPr>
      <w:r w:rsidRPr="000D51DB">
        <w:rPr>
          <w:noProof/>
        </w:rPr>
        <w:lastRenderedPageBreak/>
        <w:drawing>
          <wp:inline distT="0" distB="0" distL="0" distR="0" wp14:anchorId="230D7C70" wp14:editId="0112CDA7">
            <wp:extent cx="3926558" cy="1440000"/>
            <wp:effectExtent l="0" t="0" r="0" b="8255"/>
            <wp:docPr id="14" name="Image 14"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affichage, Police&#10;&#10;Description générée automatiquement"/>
                    <pic:cNvPicPr/>
                  </pic:nvPicPr>
                  <pic:blipFill>
                    <a:blip r:embed="rId14"/>
                    <a:stretch>
                      <a:fillRect/>
                    </a:stretch>
                  </pic:blipFill>
                  <pic:spPr>
                    <a:xfrm>
                      <a:off x="0" y="0"/>
                      <a:ext cx="3926558" cy="1440000"/>
                    </a:xfrm>
                    <a:prstGeom prst="rect">
                      <a:avLst/>
                    </a:prstGeom>
                  </pic:spPr>
                </pic:pic>
              </a:graphicData>
            </a:graphic>
          </wp:inline>
        </w:drawing>
      </w:r>
    </w:p>
    <w:p w14:paraId="76E2E083" w14:textId="7E2A367B" w:rsidR="000D51DB" w:rsidRPr="00557B8E" w:rsidRDefault="000D51DB" w:rsidP="000D51DB">
      <w:pPr>
        <w:pStyle w:val="StyleCentr"/>
      </w:pPr>
      <w:r w:rsidRPr="000D51DB">
        <w:rPr>
          <w:noProof/>
        </w:rPr>
        <w:drawing>
          <wp:inline distT="0" distB="0" distL="0" distR="0" wp14:anchorId="34791A13" wp14:editId="186ADE26">
            <wp:extent cx="3794916" cy="1440000"/>
            <wp:effectExtent l="0" t="0" r="0" b="8255"/>
            <wp:docPr id="15" name="Image 15" descr="Une image contenant texte, capture d’écran, Polic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Police, affichage&#10;&#10;Description générée automatiquement"/>
                    <pic:cNvPicPr/>
                  </pic:nvPicPr>
                  <pic:blipFill>
                    <a:blip r:embed="rId15"/>
                    <a:stretch>
                      <a:fillRect/>
                    </a:stretch>
                  </pic:blipFill>
                  <pic:spPr>
                    <a:xfrm>
                      <a:off x="0" y="0"/>
                      <a:ext cx="3794916" cy="1440000"/>
                    </a:xfrm>
                    <a:prstGeom prst="rect">
                      <a:avLst/>
                    </a:prstGeom>
                  </pic:spPr>
                </pic:pic>
              </a:graphicData>
            </a:graphic>
          </wp:inline>
        </w:drawing>
      </w:r>
    </w:p>
    <w:p w14:paraId="6BDC11C0" w14:textId="14B82A7A" w:rsidR="006F3AB8" w:rsidRDefault="006F3AB8" w:rsidP="00C43491">
      <w:pPr>
        <w:pStyle w:val="Titre2"/>
      </w:pPr>
      <w:bookmarkStart w:id="8" w:name="_Toc137936808"/>
      <w:r w:rsidRPr="00973728">
        <w:t>Exercice 2</w:t>
      </w:r>
      <w:r w:rsidR="003C6CD8" w:rsidRPr="00973728">
        <w:t xml:space="preserve"> (Login)</w:t>
      </w:r>
      <w:bookmarkEnd w:id="8"/>
    </w:p>
    <w:p w14:paraId="7FC69694" w14:textId="24B7938E" w:rsidR="000E50E8" w:rsidRPr="002A2465" w:rsidRDefault="000E50E8" w:rsidP="000E50E8">
      <w:pPr>
        <w:pStyle w:val="Titre3"/>
      </w:pPr>
      <w:bookmarkStart w:id="9" w:name="_Toc137936809"/>
      <w:r w:rsidRPr="002A2465">
        <w:t>Objectif de l’exercice</w:t>
      </w:r>
      <w:bookmarkEnd w:id="9"/>
    </w:p>
    <w:p w14:paraId="008BAB00" w14:textId="4D7E5EE7" w:rsidR="000E50E8" w:rsidRPr="002A2465" w:rsidRDefault="00A95091" w:rsidP="000E50E8">
      <w:pPr>
        <w:pStyle w:val="Txtjustifie"/>
      </w:pPr>
      <w:r w:rsidRPr="002A2465">
        <w:t xml:space="preserve">Le but de cet exercice est de découvrir </w:t>
      </w:r>
      <w:r w:rsidR="00B020C1" w:rsidRPr="002A2465">
        <w:t>comment faire un formulaire en faisant une petite interface de login</w:t>
      </w:r>
      <w:r w:rsidR="00D745FB" w:rsidRPr="002A2465">
        <w:t>.</w:t>
      </w:r>
    </w:p>
    <w:p w14:paraId="092BBC9A" w14:textId="31A486C7" w:rsidR="000E50E8" w:rsidRPr="004C280A" w:rsidRDefault="000E50E8" w:rsidP="000E50E8">
      <w:pPr>
        <w:pStyle w:val="Titre3"/>
      </w:pPr>
      <w:bookmarkStart w:id="10" w:name="_Toc137936810"/>
      <w:r w:rsidRPr="004C280A">
        <w:t>Explications / Descriptions</w:t>
      </w:r>
      <w:bookmarkEnd w:id="10"/>
    </w:p>
    <w:p w14:paraId="46E235FC" w14:textId="1E58F81C" w:rsidR="005D0424" w:rsidRPr="004C280A" w:rsidRDefault="00726C3F" w:rsidP="005D0424">
      <w:pPr>
        <w:pStyle w:val="Txtjustifie"/>
      </w:pPr>
      <w:r w:rsidRPr="004C280A">
        <w:t xml:space="preserve">Dans cet exercice </w:t>
      </w:r>
      <w:r w:rsidR="00A406EA" w:rsidRPr="004C280A">
        <w:t xml:space="preserve">lorsque l’on clique sur le bouton la fonction qui va vérifier si les informations de login correspondent </w:t>
      </w:r>
      <w:r w:rsidR="004C280A" w:rsidRPr="004C280A">
        <w:t>à</w:t>
      </w:r>
      <w:r w:rsidR="00A406EA" w:rsidRPr="004C280A">
        <w:t xml:space="preserve"> ce qu’il y a d’enregistré</w:t>
      </w:r>
      <w:r w:rsidR="005F5F6C" w:rsidRPr="004C280A">
        <w:t xml:space="preserve"> pour les comparer. </w:t>
      </w:r>
    </w:p>
    <w:p w14:paraId="54BB9F57" w14:textId="77777777" w:rsidR="009E2824" w:rsidRPr="00973728" w:rsidRDefault="009E2824" w:rsidP="009E2824">
      <w:pPr>
        <w:pStyle w:val="StyleParagraphedelisteLatinCalibriAprs0ptInterlig1"/>
        <w:numPr>
          <w:ilvl w:val="0"/>
          <w:numId w:val="16"/>
        </w:numPr>
        <w:rPr>
          <w:lang w:eastAsia="fr-CH"/>
        </w:rPr>
      </w:pPr>
      <w:r w:rsidRPr="00973728">
        <w:rPr>
          <w:lang w:eastAsia="fr-CH"/>
        </w:rPr>
        <w:t>À quoi sert l’attribut « </w:t>
      </w:r>
      <w:proofErr w:type="spellStart"/>
      <w:r w:rsidRPr="00973728">
        <w:rPr>
          <w:lang w:eastAsia="fr-CH"/>
        </w:rPr>
        <w:t>placeholder</w:t>
      </w:r>
      <w:proofErr w:type="spellEnd"/>
      <w:r w:rsidRPr="00973728">
        <w:rPr>
          <w:lang w:eastAsia="fr-CH"/>
        </w:rPr>
        <w:t> » ?</w:t>
      </w:r>
    </w:p>
    <w:p w14:paraId="3CDCA565" w14:textId="77777777" w:rsidR="009E2824" w:rsidRPr="00973728" w:rsidRDefault="009E2824" w:rsidP="009E2824">
      <w:pPr>
        <w:pStyle w:val="Txtjustifie"/>
        <w:rPr>
          <w:lang w:eastAsia="fr-CH"/>
        </w:rPr>
      </w:pPr>
      <w:r w:rsidRPr="00973728">
        <w:rPr>
          <w:lang w:eastAsia="fr-CH"/>
        </w:rPr>
        <w:t xml:space="preserve">Le </w:t>
      </w:r>
      <w:proofErr w:type="spellStart"/>
      <w:r w:rsidRPr="00973728">
        <w:rPr>
          <w:lang w:eastAsia="fr-CH"/>
        </w:rPr>
        <w:t>placeholder</w:t>
      </w:r>
      <w:proofErr w:type="spellEnd"/>
      <w:r w:rsidRPr="00973728">
        <w:rPr>
          <w:lang w:eastAsia="fr-CH"/>
        </w:rPr>
        <w:t xml:space="preserve"> fournit un petit texte indicatif sur les données que l’on doit rentrer dans un champ. Par exemple pour une date le </w:t>
      </w:r>
      <w:proofErr w:type="spellStart"/>
      <w:r w:rsidRPr="00973728">
        <w:rPr>
          <w:lang w:eastAsia="fr-CH"/>
        </w:rPr>
        <w:t>placeholder</w:t>
      </w:r>
      <w:proofErr w:type="spellEnd"/>
      <w:r w:rsidRPr="00973728">
        <w:rPr>
          <w:lang w:eastAsia="fr-CH"/>
        </w:rPr>
        <w:t xml:space="preserve"> pourrait être : </w:t>
      </w:r>
    </w:p>
    <w:p w14:paraId="77C1F6E5" w14:textId="77777777" w:rsidR="009E2824" w:rsidRPr="00973728" w:rsidRDefault="009E2824" w:rsidP="009E2824">
      <w:pPr>
        <w:pStyle w:val="TxtCode3-Orange"/>
      </w:pPr>
      <w:r w:rsidRPr="00973728">
        <w:t>placeholder="DD/MM/YYYY"</w:t>
      </w:r>
    </w:p>
    <w:p w14:paraId="67299BE9" w14:textId="77777777" w:rsidR="009E2824" w:rsidRPr="00973728" w:rsidRDefault="009E2824" w:rsidP="009E2824">
      <w:pPr>
        <w:pStyle w:val="StyleParagraphedelisteLatinCalibriAprs0ptInterlig1"/>
        <w:numPr>
          <w:ilvl w:val="0"/>
          <w:numId w:val="16"/>
        </w:numPr>
        <w:rPr>
          <w:lang w:eastAsia="fr-CH"/>
        </w:rPr>
      </w:pPr>
      <w:r w:rsidRPr="00973728">
        <w:rPr>
          <w:lang w:eastAsia="fr-CH"/>
        </w:rPr>
        <w:t>À quoi sert l’attribut « autofocus » ?</w:t>
      </w:r>
    </w:p>
    <w:p w14:paraId="424F2910" w14:textId="77777777" w:rsidR="009E2824" w:rsidRPr="00973728" w:rsidRDefault="009E2824" w:rsidP="009E2824">
      <w:pPr>
        <w:pStyle w:val="Txtjustifie"/>
        <w:rPr>
          <w:lang w:eastAsia="fr-CH"/>
        </w:rPr>
      </w:pPr>
      <w:r w:rsidRPr="00973728">
        <w:rPr>
          <w:lang w:eastAsia="fr-CH"/>
        </w:rPr>
        <w:t>L’attribut autofocus permet lorsque la page se charge de mettre directement le focus sur l’élément par exemple de positionner automatiquement le curseur dans le champ pour que l’utilisateur puisse commencer à écrire directement.</w:t>
      </w:r>
    </w:p>
    <w:p w14:paraId="71E72878" w14:textId="77777777" w:rsidR="009E2824" w:rsidRPr="00973728" w:rsidRDefault="009E2824" w:rsidP="009E2824">
      <w:pPr>
        <w:pStyle w:val="StyleParagraphedelisteLatinCalibriAprs0ptInterlig1"/>
        <w:numPr>
          <w:ilvl w:val="0"/>
          <w:numId w:val="16"/>
        </w:numPr>
        <w:rPr>
          <w:lang w:eastAsia="fr-CH"/>
        </w:rPr>
      </w:pPr>
      <w:r w:rsidRPr="00973728">
        <w:rPr>
          <w:lang w:eastAsia="fr-CH"/>
        </w:rPr>
        <w:t>Y a-t-il déjà du JavaScript dans ce code ?</w:t>
      </w:r>
    </w:p>
    <w:p w14:paraId="4C0885BE" w14:textId="77777777" w:rsidR="009E2824" w:rsidRPr="00973728" w:rsidRDefault="009E2824" w:rsidP="009E2824">
      <w:pPr>
        <w:pStyle w:val="Txtjustifie"/>
        <w:rPr>
          <w:lang w:eastAsia="fr-CH"/>
        </w:rPr>
      </w:pPr>
      <w:r w:rsidRPr="00973728">
        <w:rPr>
          <w:lang w:eastAsia="fr-CH"/>
        </w:rPr>
        <w:t>Oui, il y a la fonction "</w:t>
      </w:r>
      <w:proofErr w:type="spellStart"/>
      <w:r w:rsidRPr="00973728">
        <w:rPr>
          <w:lang w:eastAsia="fr-CH"/>
        </w:rPr>
        <w:t>validerUtilisateur</w:t>
      </w:r>
      <w:proofErr w:type="spellEnd"/>
      <w:r w:rsidRPr="00973728">
        <w:rPr>
          <w:lang w:eastAsia="fr-CH"/>
        </w:rPr>
        <w:t>()" et l’attribut "</w:t>
      </w:r>
      <w:proofErr w:type="spellStart"/>
      <w:r w:rsidRPr="00973728">
        <w:rPr>
          <w:lang w:eastAsia="fr-CH"/>
        </w:rPr>
        <w:t>onclick</w:t>
      </w:r>
      <w:proofErr w:type="spellEnd"/>
      <w:r w:rsidRPr="00973728">
        <w:rPr>
          <w:lang w:eastAsia="fr-CH"/>
        </w:rPr>
        <w:t>".</w:t>
      </w:r>
    </w:p>
    <w:p w14:paraId="7DFFB77D" w14:textId="77777777" w:rsidR="009E2824" w:rsidRPr="00973728" w:rsidRDefault="009E2824" w:rsidP="009E2824">
      <w:pPr>
        <w:pStyle w:val="StyleParagraphedelisteLatinCalibriAprs0ptInterlig1"/>
        <w:numPr>
          <w:ilvl w:val="0"/>
          <w:numId w:val="16"/>
        </w:numPr>
        <w:rPr>
          <w:lang w:eastAsia="fr-CH"/>
        </w:rPr>
      </w:pPr>
      <w:r w:rsidRPr="00973728">
        <w:rPr>
          <w:lang w:eastAsia="fr-CH"/>
        </w:rPr>
        <w:t>Quelle est la différence entre le bouton de l'exercice 1 et celui-ci ?</w:t>
      </w:r>
    </w:p>
    <w:p w14:paraId="6E79BDBF" w14:textId="182C9D32" w:rsidR="009E2824" w:rsidRPr="00973728" w:rsidRDefault="009E2824" w:rsidP="009E2824">
      <w:pPr>
        <w:pStyle w:val="Txtjustifie"/>
      </w:pPr>
      <w:r w:rsidRPr="00973728">
        <w:t>Dans cet exercice nous testons que ce que l’utilisateur a mis correspond à nos données.</w:t>
      </w:r>
    </w:p>
    <w:p w14:paraId="6C6EAEDB" w14:textId="77777777" w:rsidR="009E2824" w:rsidRPr="00973728" w:rsidRDefault="009E2824" w:rsidP="009E2824">
      <w:pPr>
        <w:pStyle w:val="StyleParagraphedelisteLatinCalibriAprs0ptInterlig1"/>
        <w:numPr>
          <w:ilvl w:val="0"/>
          <w:numId w:val="15"/>
        </w:numPr>
        <w:rPr>
          <w:lang w:eastAsia="fr-CH"/>
        </w:rPr>
      </w:pPr>
      <w:r w:rsidRPr="00973728">
        <w:rPr>
          <w:lang w:eastAsia="fr-CH"/>
        </w:rPr>
        <w:t xml:space="preserve">Expliquer les fonctions </w:t>
      </w:r>
      <w:proofErr w:type="spellStart"/>
      <w:r w:rsidRPr="00973728">
        <w:rPr>
          <w:lang w:eastAsia="fr-CH"/>
        </w:rPr>
        <w:t>alert</w:t>
      </w:r>
      <w:proofErr w:type="spellEnd"/>
      <w:r w:rsidRPr="00973728">
        <w:rPr>
          <w:lang w:eastAsia="fr-CH"/>
        </w:rPr>
        <w:t xml:space="preserve">(), </w:t>
      </w:r>
      <w:proofErr w:type="spellStart"/>
      <w:r w:rsidRPr="00973728">
        <w:rPr>
          <w:lang w:eastAsia="fr-CH"/>
        </w:rPr>
        <w:t>confirm</w:t>
      </w:r>
      <w:proofErr w:type="spellEnd"/>
      <w:r w:rsidRPr="00973728">
        <w:rPr>
          <w:lang w:eastAsia="fr-CH"/>
        </w:rPr>
        <w:t>() et prompt().</w:t>
      </w:r>
    </w:p>
    <w:p w14:paraId="6D36F5C7" w14:textId="77777777" w:rsidR="009E2824" w:rsidRPr="00973728" w:rsidRDefault="009E2824" w:rsidP="009E2824">
      <w:pPr>
        <w:pStyle w:val="Txtjustifie"/>
        <w:rPr>
          <w:lang w:eastAsia="fr-CH"/>
        </w:rPr>
      </w:pPr>
      <w:proofErr w:type="spellStart"/>
      <w:r w:rsidRPr="00973728">
        <w:rPr>
          <w:lang w:eastAsia="fr-CH"/>
        </w:rPr>
        <w:t>alert</w:t>
      </w:r>
      <w:proofErr w:type="spellEnd"/>
      <w:r w:rsidRPr="00973728">
        <w:rPr>
          <w:lang w:eastAsia="fr-CH"/>
        </w:rPr>
        <w:t>() permet d’afficher une boite de dialogue avec le texte que l’on met en paramètre.</w:t>
      </w:r>
    </w:p>
    <w:p w14:paraId="707FB49F" w14:textId="77777777" w:rsidR="009E2824" w:rsidRPr="00973728" w:rsidRDefault="009E2824" w:rsidP="009E2824">
      <w:pPr>
        <w:pStyle w:val="Txtjustifie"/>
        <w:rPr>
          <w:lang w:eastAsia="fr-CH"/>
        </w:rPr>
      </w:pPr>
      <w:proofErr w:type="spellStart"/>
      <w:r w:rsidRPr="00973728">
        <w:rPr>
          <w:lang w:eastAsia="fr-CH"/>
        </w:rPr>
        <w:t>confirm</w:t>
      </w:r>
      <w:proofErr w:type="spellEnd"/>
      <w:r w:rsidRPr="00973728">
        <w:rPr>
          <w:lang w:eastAsia="fr-CH"/>
        </w:rPr>
        <w:t>() permet d’afficher une boite de dialogue avec le texte que l’on met en paramètre et la possibilité de mettre "ok" ou "annuler".</w:t>
      </w:r>
    </w:p>
    <w:p w14:paraId="6E41362A" w14:textId="77777777" w:rsidR="009E2824" w:rsidRPr="00973728" w:rsidRDefault="009E2824" w:rsidP="009E2824">
      <w:pPr>
        <w:pStyle w:val="Txtjustifie"/>
        <w:rPr>
          <w:lang w:eastAsia="fr-CH"/>
        </w:rPr>
      </w:pPr>
      <w:r w:rsidRPr="00973728">
        <w:rPr>
          <w:lang w:eastAsia="fr-CH"/>
        </w:rPr>
        <w:t>prompt() permet d’afficher une boite de dialogue avec le texte que l’on met en paramètre et la possibilité de mettre "ok" ou "annuler" et de saisir un texte.</w:t>
      </w:r>
    </w:p>
    <w:p w14:paraId="56C7D394" w14:textId="77777777" w:rsidR="009E2824" w:rsidRPr="00973728" w:rsidRDefault="009E2824" w:rsidP="009E2824">
      <w:pPr>
        <w:pStyle w:val="StyleParagraphedelisteLatinCalibriAprs0ptInterlig1"/>
        <w:numPr>
          <w:ilvl w:val="0"/>
          <w:numId w:val="15"/>
        </w:numPr>
        <w:rPr>
          <w:lang w:eastAsia="fr-CH"/>
        </w:rPr>
      </w:pPr>
      <w:r w:rsidRPr="00973728">
        <w:rPr>
          <w:lang w:eastAsia="fr-CH"/>
        </w:rPr>
        <w:t>À quoi sert l’attribut « </w:t>
      </w:r>
      <w:proofErr w:type="spellStart"/>
      <w:r w:rsidRPr="00973728">
        <w:rPr>
          <w:lang w:eastAsia="fr-CH"/>
        </w:rPr>
        <w:t>placeholder</w:t>
      </w:r>
      <w:proofErr w:type="spellEnd"/>
      <w:r w:rsidRPr="00973728">
        <w:rPr>
          <w:lang w:eastAsia="fr-CH"/>
        </w:rPr>
        <w:t> » dans la balise input ?</w:t>
      </w:r>
    </w:p>
    <w:p w14:paraId="4B0CCB60" w14:textId="77777777" w:rsidR="009E2824" w:rsidRPr="00973728" w:rsidRDefault="009E2824" w:rsidP="009E2824">
      <w:pPr>
        <w:pStyle w:val="Txtjustifie"/>
        <w:rPr>
          <w:lang w:eastAsia="fr-CH"/>
        </w:rPr>
      </w:pPr>
      <w:r w:rsidRPr="00973728">
        <w:rPr>
          <w:lang w:eastAsia="fr-CH"/>
        </w:rPr>
        <w:t>Elle sert à préciser ce que l’on veut que l’utilisateur y mette.</w:t>
      </w:r>
    </w:p>
    <w:p w14:paraId="44E31052" w14:textId="77777777" w:rsidR="009E2824" w:rsidRPr="00973728" w:rsidRDefault="009E2824" w:rsidP="009E2824">
      <w:pPr>
        <w:pStyle w:val="StyleParagraphedelisteLatinCalibriAprs0ptInterlig1"/>
        <w:numPr>
          <w:ilvl w:val="0"/>
          <w:numId w:val="15"/>
        </w:numPr>
        <w:rPr>
          <w:lang w:eastAsia="fr-CH"/>
        </w:rPr>
      </w:pPr>
      <w:r w:rsidRPr="00973728">
        <w:rPr>
          <w:lang w:eastAsia="fr-CH"/>
        </w:rPr>
        <w:lastRenderedPageBreak/>
        <w:t>À quoi sert l’attribut « autofocus » dans la balise input ?</w:t>
      </w:r>
    </w:p>
    <w:p w14:paraId="55F5E996" w14:textId="77777777" w:rsidR="009E2824" w:rsidRPr="00973728" w:rsidRDefault="009E2824" w:rsidP="009E2824">
      <w:pPr>
        <w:pStyle w:val="Txtjustifie"/>
        <w:rPr>
          <w:lang w:eastAsia="fr-CH"/>
        </w:rPr>
      </w:pPr>
      <w:r w:rsidRPr="00973728">
        <w:rPr>
          <w:lang w:eastAsia="fr-CH"/>
        </w:rPr>
        <w:t>Elle sert à directement la sélectionner lors du chargement de la page pour que l’utilisateur puisse directement commencer à y écrire.</w:t>
      </w:r>
    </w:p>
    <w:p w14:paraId="4A11CA93" w14:textId="77777777" w:rsidR="009E2824" w:rsidRPr="00973728" w:rsidRDefault="009E2824" w:rsidP="009E2824">
      <w:pPr>
        <w:pStyle w:val="StyleParagraphedelisteLatinCalibriAprs0ptInterlig1"/>
        <w:numPr>
          <w:ilvl w:val="0"/>
          <w:numId w:val="15"/>
        </w:numPr>
        <w:rPr>
          <w:lang w:eastAsia="fr-CH"/>
        </w:rPr>
      </w:pPr>
      <w:r w:rsidRPr="00973728">
        <w:rPr>
          <w:lang w:eastAsia="fr-CH"/>
        </w:rPr>
        <w:t>Une explication pour récupérer un élément HTML depuis Javascript grâce à son id.</w:t>
      </w:r>
    </w:p>
    <w:p w14:paraId="279540B2" w14:textId="77777777" w:rsidR="009E2824" w:rsidRPr="00973728" w:rsidRDefault="009E2824" w:rsidP="009E2824">
      <w:pPr>
        <w:pStyle w:val="Txtjustifie"/>
        <w:rPr>
          <w:lang w:eastAsia="fr-CH"/>
        </w:rPr>
      </w:pPr>
      <w:r w:rsidRPr="00973728">
        <w:rPr>
          <w:lang w:eastAsia="fr-CH"/>
        </w:rPr>
        <w:t xml:space="preserve">Pour récupérer un élément HTML depuis Javascript grâce à son id on va utiliser la fonction </w:t>
      </w:r>
      <w:proofErr w:type="spellStart"/>
      <w:r w:rsidRPr="00973728">
        <w:rPr>
          <w:lang w:eastAsia="fr-CH"/>
        </w:rPr>
        <w:t>document.getElementById</w:t>
      </w:r>
      <w:proofErr w:type="spellEnd"/>
      <w:r w:rsidRPr="00973728">
        <w:rPr>
          <w:lang w:eastAsia="fr-CH"/>
        </w:rPr>
        <w:t xml:space="preserve"> qui nous permet de retrouver un élément HTML grâce à un ID qu’on lui a donné avec l’attribut id="".</w:t>
      </w:r>
    </w:p>
    <w:p w14:paraId="1C9754EB" w14:textId="77777777" w:rsidR="009E2824" w:rsidRPr="00973728" w:rsidRDefault="009E2824" w:rsidP="009E2824">
      <w:pPr>
        <w:pStyle w:val="StyleParagraphedelisteLatinCalibriAprs0ptInterlig1"/>
        <w:numPr>
          <w:ilvl w:val="0"/>
          <w:numId w:val="15"/>
        </w:numPr>
        <w:rPr>
          <w:lang w:eastAsia="fr-CH"/>
        </w:rPr>
      </w:pPr>
      <w:r w:rsidRPr="00973728">
        <w:rPr>
          <w:lang w:eastAsia="fr-CH"/>
        </w:rPr>
        <w:t>Comment écrire sur la console de votre navigateur ?  Quelle est l'utilité ? Où se trouve la console de débogage de Chrome ?</w:t>
      </w:r>
    </w:p>
    <w:p w14:paraId="74A18BC4" w14:textId="77777777" w:rsidR="009E2824" w:rsidRPr="00973728" w:rsidRDefault="009E2824" w:rsidP="009E2824">
      <w:pPr>
        <w:pStyle w:val="Txtjustifie"/>
        <w:rPr>
          <w:lang w:eastAsia="fr-CH"/>
        </w:rPr>
      </w:pPr>
      <w:r w:rsidRPr="00973728">
        <w:rPr>
          <w:lang w:eastAsia="fr-CH"/>
        </w:rPr>
        <w:t>En utilisant console.log(), cela nous permet de voir les erreurs et la ligne plus spécifiquement pour que l’on puisse débugger notre code.</w:t>
      </w:r>
    </w:p>
    <w:p w14:paraId="747BDA95" w14:textId="77777777" w:rsidR="009E2824" w:rsidRPr="00973728" w:rsidRDefault="009E2824" w:rsidP="009E2824">
      <w:pPr>
        <w:pStyle w:val="StyleCentr"/>
        <w:rPr>
          <w:lang w:eastAsia="fr-CH"/>
        </w:rPr>
      </w:pPr>
      <w:r w:rsidRPr="00973728">
        <w:rPr>
          <w:noProof/>
          <w:lang w:eastAsia="fr-CH"/>
        </w:rPr>
        <w:drawing>
          <wp:inline distT="0" distB="0" distL="0" distR="0" wp14:anchorId="7681E1DD" wp14:editId="6FC2DD0F">
            <wp:extent cx="2191056" cy="990738"/>
            <wp:effectExtent l="0" t="0" r="0" b="0"/>
            <wp:docPr id="3" name="Image 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Police, nombre&#10;&#10;Description générée automatiquement"/>
                    <pic:cNvPicPr/>
                  </pic:nvPicPr>
                  <pic:blipFill>
                    <a:blip r:embed="rId16"/>
                    <a:stretch>
                      <a:fillRect/>
                    </a:stretch>
                  </pic:blipFill>
                  <pic:spPr>
                    <a:xfrm>
                      <a:off x="0" y="0"/>
                      <a:ext cx="2191056" cy="990738"/>
                    </a:xfrm>
                    <a:prstGeom prst="rect">
                      <a:avLst/>
                    </a:prstGeom>
                  </pic:spPr>
                </pic:pic>
              </a:graphicData>
            </a:graphic>
          </wp:inline>
        </w:drawing>
      </w:r>
    </w:p>
    <w:p w14:paraId="4E7D740C" w14:textId="77777777" w:rsidR="009E2824" w:rsidRPr="00973728" w:rsidRDefault="009E2824" w:rsidP="009E2824">
      <w:pPr>
        <w:pStyle w:val="StyleParagraphedelisteLatinCalibriAprs0ptInterlig1"/>
        <w:numPr>
          <w:ilvl w:val="0"/>
          <w:numId w:val="15"/>
        </w:numPr>
        <w:rPr>
          <w:lang w:eastAsia="fr-CH"/>
        </w:rPr>
      </w:pPr>
      <w:r w:rsidRPr="00973728">
        <w:rPr>
          <w:lang w:eastAsia="fr-CH"/>
        </w:rPr>
        <w:t>Comment définit-on une « fonction » (méthode) comme « </w:t>
      </w:r>
      <w:proofErr w:type="spellStart"/>
      <w:r w:rsidRPr="00973728">
        <w:rPr>
          <w:lang w:eastAsia="fr-CH"/>
        </w:rPr>
        <w:t>validerUtilisateur</w:t>
      </w:r>
      <w:proofErr w:type="spellEnd"/>
      <w:r w:rsidRPr="00973728">
        <w:rPr>
          <w:lang w:eastAsia="fr-CH"/>
        </w:rPr>
        <w:t>() » ?</w:t>
      </w:r>
    </w:p>
    <w:p w14:paraId="3DD9DC2F" w14:textId="77777777" w:rsidR="009E2824" w:rsidRPr="00973728" w:rsidRDefault="009E2824" w:rsidP="009E2824">
      <w:pPr>
        <w:pStyle w:val="TxtCode3-Orange"/>
      </w:pPr>
      <w:r w:rsidRPr="00973728">
        <w:t>function validerUtilisateur() {</w:t>
      </w:r>
    </w:p>
    <w:p w14:paraId="69E0B929" w14:textId="77777777" w:rsidR="009E2824" w:rsidRPr="00973728" w:rsidRDefault="009E2824" w:rsidP="009E2824">
      <w:pPr>
        <w:pStyle w:val="TxtCode3-Orange"/>
      </w:pPr>
      <w:r w:rsidRPr="00973728">
        <w:t>...</w:t>
      </w:r>
    </w:p>
    <w:p w14:paraId="6D2C3BAC" w14:textId="77777777" w:rsidR="009E2824" w:rsidRPr="00973728" w:rsidRDefault="009E2824" w:rsidP="009E2824">
      <w:pPr>
        <w:pStyle w:val="TxtCode3-Orange"/>
      </w:pPr>
      <w:r w:rsidRPr="00973728">
        <w:t>}</w:t>
      </w:r>
    </w:p>
    <w:p w14:paraId="54FA3742" w14:textId="77777777" w:rsidR="009E2824" w:rsidRPr="00973728" w:rsidRDefault="009E2824" w:rsidP="009E2824">
      <w:pPr>
        <w:pStyle w:val="StyleParagraphedelisteLatinCalibriAprs0ptInterlig1"/>
        <w:numPr>
          <w:ilvl w:val="0"/>
          <w:numId w:val="15"/>
        </w:numPr>
        <w:rPr>
          <w:lang w:eastAsia="fr-CH"/>
        </w:rPr>
      </w:pPr>
      <w:r w:rsidRPr="00973728">
        <w:rPr>
          <w:lang w:eastAsia="fr-CH"/>
        </w:rPr>
        <w:t>Comment définit-on une « variable » (par exemple pour « </w:t>
      </w:r>
      <w:proofErr w:type="spellStart"/>
      <w:r w:rsidRPr="00973728">
        <w:rPr>
          <w:lang w:eastAsia="fr-CH"/>
        </w:rPr>
        <w:t>username</w:t>
      </w:r>
      <w:proofErr w:type="spellEnd"/>
      <w:r w:rsidRPr="00973728">
        <w:rPr>
          <w:lang w:eastAsia="fr-CH"/>
        </w:rPr>
        <w:t> » et « </w:t>
      </w:r>
      <w:proofErr w:type="spellStart"/>
      <w:r w:rsidRPr="00973728">
        <w:rPr>
          <w:lang w:eastAsia="fr-CH"/>
        </w:rPr>
        <w:t>password</w:t>
      </w:r>
      <w:proofErr w:type="spellEnd"/>
      <w:r w:rsidRPr="00973728">
        <w:rPr>
          <w:lang w:eastAsia="fr-CH"/>
        </w:rPr>
        <w:t xml:space="preserve"> ») ?</w:t>
      </w:r>
    </w:p>
    <w:p w14:paraId="1E26CFE5" w14:textId="77777777" w:rsidR="009E2824" w:rsidRPr="00973728" w:rsidRDefault="009E2824" w:rsidP="009E2824">
      <w:pPr>
        <w:pStyle w:val="TxtCode3-Orange"/>
      </w:pPr>
      <w:r w:rsidRPr="00973728">
        <w:t>let username = "admin";</w:t>
      </w:r>
    </w:p>
    <w:p w14:paraId="06562418" w14:textId="77777777" w:rsidR="000E50E8" w:rsidRPr="00726C3F" w:rsidRDefault="000E50E8" w:rsidP="000E50E8">
      <w:pPr>
        <w:pStyle w:val="Titre3"/>
      </w:pPr>
      <w:bookmarkStart w:id="11" w:name="_Toc137936811"/>
      <w:r w:rsidRPr="00726C3F">
        <w:t>Extrait de code</w:t>
      </w:r>
      <w:bookmarkEnd w:id="11"/>
      <w:r w:rsidRPr="00726C3F">
        <w:t xml:space="preserve"> </w:t>
      </w:r>
    </w:p>
    <w:p w14:paraId="1984F5CE" w14:textId="77777777" w:rsidR="005D0424" w:rsidRPr="00973728" w:rsidRDefault="005D0424" w:rsidP="005D0424">
      <w:pPr>
        <w:pStyle w:val="Txtjustifie"/>
      </w:pPr>
      <w:r w:rsidRPr="00973728">
        <w:t>Voici le code HTML pour le formulaire :</w:t>
      </w:r>
    </w:p>
    <w:p w14:paraId="1CD69ACF" w14:textId="77777777" w:rsidR="005D0424" w:rsidRPr="00973728" w:rsidRDefault="005D0424" w:rsidP="005D0424">
      <w:pPr>
        <w:pStyle w:val="TxtCode3-Orange"/>
        <w:rPr>
          <w:lang w:val="en-US"/>
        </w:rPr>
      </w:pPr>
      <w:r w:rsidRPr="00973728">
        <w:t xml:space="preserve">    </w:t>
      </w:r>
      <w:r w:rsidRPr="00973728">
        <w:rPr>
          <w:lang w:val="en-US"/>
        </w:rPr>
        <w:t>&lt;form class="user-form"&gt;</w:t>
      </w:r>
    </w:p>
    <w:p w14:paraId="6FFDA8CD" w14:textId="77777777" w:rsidR="005D0424" w:rsidRPr="00973728" w:rsidRDefault="005D0424" w:rsidP="005D0424">
      <w:pPr>
        <w:pStyle w:val="TxtCode3-Orange"/>
        <w:rPr>
          <w:lang w:val="en-US"/>
        </w:rPr>
      </w:pPr>
      <w:r w:rsidRPr="00973728">
        <w:rPr>
          <w:lang w:val="en-US"/>
        </w:rPr>
        <w:t xml:space="preserve">      &lt;fieldset&gt;</w:t>
      </w:r>
    </w:p>
    <w:p w14:paraId="7141A3C0" w14:textId="77777777" w:rsidR="005D0424" w:rsidRPr="00973728" w:rsidRDefault="005D0424" w:rsidP="005D0424">
      <w:pPr>
        <w:pStyle w:val="TxtCode3-Orange"/>
        <w:rPr>
          <w:lang w:val="en-US"/>
        </w:rPr>
      </w:pPr>
      <w:r w:rsidRPr="00973728">
        <w:rPr>
          <w:lang w:val="en-US"/>
        </w:rPr>
        <w:t xml:space="preserve">        &lt;legend&gt;Identification:&lt;/legend&gt;</w:t>
      </w:r>
    </w:p>
    <w:p w14:paraId="7E33F083" w14:textId="77777777" w:rsidR="005D0424" w:rsidRPr="00973728" w:rsidRDefault="005D0424" w:rsidP="005D0424">
      <w:pPr>
        <w:pStyle w:val="TxtCode3-Orange"/>
        <w:rPr>
          <w:lang w:val="en-US"/>
        </w:rPr>
      </w:pPr>
      <w:r w:rsidRPr="00973728">
        <w:rPr>
          <w:lang w:val="en-US"/>
        </w:rPr>
        <w:t xml:space="preserve">        &lt;div class="field"&gt;</w:t>
      </w:r>
    </w:p>
    <w:p w14:paraId="299EC3DB" w14:textId="77777777" w:rsidR="005D0424" w:rsidRPr="00973728" w:rsidRDefault="005D0424" w:rsidP="005D0424">
      <w:pPr>
        <w:pStyle w:val="TxtCode3-Orange"/>
      </w:pPr>
      <w:r w:rsidRPr="00973728">
        <w:rPr>
          <w:lang w:val="en-US"/>
        </w:rPr>
        <w:t xml:space="preserve">          </w:t>
      </w:r>
      <w:r w:rsidRPr="00973728">
        <w:t>&lt;label for="username"&gt;Nom d'utilisateur:&lt;/label&gt;</w:t>
      </w:r>
    </w:p>
    <w:p w14:paraId="4ACC828C" w14:textId="77777777" w:rsidR="005D0424" w:rsidRPr="00973728" w:rsidRDefault="005D0424" w:rsidP="005D0424">
      <w:pPr>
        <w:pStyle w:val="TxtCode3-Orange"/>
        <w:rPr>
          <w:lang w:val="en-US"/>
        </w:rPr>
      </w:pPr>
      <w:r w:rsidRPr="00973728">
        <w:t xml:space="preserve">          </w:t>
      </w:r>
      <w:r w:rsidRPr="00973728">
        <w:rPr>
          <w:lang w:val="en-US"/>
        </w:rPr>
        <w:t>&lt;input type="text" size="30" id="username"</w:t>
      </w:r>
    </w:p>
    <w:p w14:paraId="22B91478" w14:textId="77777777" w:rsidR="005D0424" w:rsidRPr="00973728" w:rsidRDefault="005D0424" w:rsidP="005D0424">
      <w:pPr>
        <w:pStyle w:val="TxtCode3-Orange"/>
      </w:pPr>
      <w:r w:rsidRPr="00973728">
        <w:rPr>
          <w:lang w:val="en-US"/>
        </w:rPr>
        <w:t xml:space="preserve">            </w:t>
      </w:r>
      <w:r w:rsidRPr="00973728">
        <w:t>placeholder="un nom svp" autofocus /&gt;</w:t>
      </w:r>
    </w:p>
    <w:p w14:paraId="315310BE" w14:textId="77777777" w:rsidR="005D0424" w:rsidRPr="00973728" w:rsidRDefault="005D0424" w:rsidP="005D0424">
      <w:pPr>
        <w:pStyle w:val="TxtCode3-Orange"/>
        <w:rPr>
          <w:lang w:val="en-US"/>
        </w:rPr>
      </w:pPr>
      <w:r w:rsidRPr="00973728">
        <w:t xml:space="preserve">        </w:t>
      </w:r>
      <w:r w:rsidRPr="00973728">
        <w:rPr>
          <w:lang w:val="en-US"/>
        </w:rPr>
        <w:t>&lt;/div&gt;</w:t>
      </w:r>
    </w:p>
    <w:p w14:paraId="5AB617FF" w14:textId="77777777" w:rsidR="005D0424" w:rsidRPr="00973728" w:rsidRDefault="005D0424" w:rsidP="005D0424">
      <w:pPr>
        <w:pStyle w:val="TxtCode3-Orange"/>
        <w:rPr>
          <w:lang w:val="en-US"/>
        </w:rPr>
      </w:pPr>
      <w:r w:rsidRPr="00973728">
        <w:rPr>
          <w:lang w:val="en-US"/>
        </w:rPr>
        <w:t xml:space="preserve">        &lt;div class="field"&gt;</w:t>
      </w:r>
    </w:p>
    <w:p w14:paraId="16C37CB6" w14:textId="77777777" w:rsidR="005D0424" w:rsidRPr="00973728" w:rsidRDefault="005D0424" w:rsidP="005D0424">
      <w:pPr>
        <w:pStyle w:val="TxtCode3-Orange"/>
        <w:rPr>
          <w:lang w:val="en-US"/>
        </w:rPr>
      </w:pPr>
      <w:r w:rsidRPr="00973728">
        <w:rPr>
          <w:lang w:val="en-US"/>
        </w:rPr>
        <w:t xml:space="preserve">          &lt;label for="username"&gt;Mot de passe:&lt;/label&gt;</w:t>
      </w:r>
    </w:p>
    <w:p w14:paraId="64941B3F" w14:textId="77777777" w:rsidR="005D0424" w:rsidRPr="00973728" w:rsidRDefault="005D0424" w:rsidP="005D0424">
      <w:pPr>
        <w:pStyle w:val="TxtCode3-Orange"/>
        <w:rPr>
          <w:lang w:val="en-US"/>
        </w:rPr>
      </w:pPr>
      <w:r w:rsidRPr="00973728">
        <w:rPr>
          <w:lang w:val="en-US"/>
        </w:rPr>
        <w:t xml:space="preserve">          &lt;input type="password" size="30" id="password"</w:t>
      </w:r>
    </w:p>
    <w:p w14:paraId="20E62485" w14:textId="77777777" w:rsidR="005D0424" w:rsidRPr="00973728" w:rsidRDefault="005D0424" w:rsidP="005D0424">
      <w:pPr>
        <w:pStyle w:val="TxtCode3-Orange"/>
      </w:pPr>
      <w:r w:rsidRPr="00973728">
        <w:rPr>
          <w:lang w:val="en-US"/>
        </w:rPr>
        <w:t xml:space="preserve">            </w:t>
      </w:r>
      <w:r w:rsidRPr="00973728">
        <w:t>placeholder="un mot de passe svp" /&gt;</w:t>
      </w:r>
    </w:p>
    <w:p w14:paraId="3813B39F" w14:textId="77777777" w:rsidR="005D0424" w:rsidRPr="00973728" w:rsidRDefault="005D0424" w:rsidP="005D0424">
      <w:pPr>
        <w:pStyle w:val="TxtCode3-Orange"/>
        <w:rPr>
          <w:lang w:val="en-US"/>
        </w:rPr>
      </w:pPr>
      <w:r w:rsidRPr="00973728">
        <w:t xml:space="preserve">        </w:t>
      </w:r>
      <w:r w:rsidRPr="00973728">
        <w:rPr>
          <w:lang w:val="en-US"/>
        </w:rPr>
        <w:t>&lt;/div&gt;</w:t>
      </w:r>
    </w:p>
    <w:p w14:paraId="66DEA22B" w14:textId="77777777" w:rsidR="005D0424" w:rsidRPr="00973728" w:rsidRDefault="005D0424" w:rsidP="005D0424">
      <w:pPr>
        <w:pStyle w:val="TxtCode3-Orange"/>
        <w:rPr>
          <w:lang w:val="en-US"/>
        </w:rPr>
      </w:pPr>
      <w:r w:rsidRPr="00973728">
        <w:rPr>
          <w:lang w:val="en-US"/>
        </w:rPr>
        <w:t xml:space="preserve">        &lt;input type="button" value="Valider" id="valider" onclick="validerUtilisateur();"&gt;</w:t>
      </w:r>
    </w:p>
    <w:p w14:paraId="0600296F" w14:textId="77777777" w:rsidR="005D0424" w:rsidRPr="00973728" w:rsidRDefault="005D0424" w:rsidP="005D0424">
      <w:pPr>
        <w:pStyle w:val="TxtCode3-Orange"/>
        <w:rPr>
          <w:lang w:val="en-US"/>
        </w:rPr>
      </w:pPr>
      <w:r w:rsidRPr="00973728">
        <w:rPr>
          <w:lang w:val="en-US"/>
        </w:rPr>
        <w:t xml:space="preserve">      &lt;/fieldset&gt;</w:t>
      </w:r>
    </w:p>
    <w:p w14:paraId="4F424AAF" w14:textId="77777777" w:rsidR="005D0424" w:rsidRPr="00973728" w:rsidRDefault="005D0424" w:rsidP="005D0424">
      <w:pPr>
        <w:pStyle w:val="TxtCode3-Orange"/>
      </w:pPr>
      <w:r w:rsidRPr="00973728">
        <w:rPr>
          <w:lang w:val="en-US"/>
        </w:rPr>
        <w:t xml:space="preserve">    </w:t>
      </w:r>
      <w:r w:rsidRPr="00973728">
        <w:t>&lt;/form&gt;</w:t>
      </w:r>
    </w:p>
    <w:p w14:paraId="41680F0A" w14:textId="77777777" w:rsidR="002268D4" w:rsidRPr="00973728" w:rsidRDefault="002268D4" w:rsidP="002268D4">
      <w:pPr>
        <w:pStyle w:val="Txtjustifie"/>
      </w:pPr>
      <w:r w:rsidRPr="00973728">
        <w:t>Voici le code pour le JS :</w:t>
      </w:r>
    </w:p>
    <w:p w14:paraId="5015C667" w14:textId="77777777" w:rsidR="002268D4" w:rsidRPr="00973728" w:rsidRDefault="002268D4" w:rsidP="002268D4">
      <w:pPr>
        <w:pStyle w:val="TxtCode3-Orange"/>
        <w:rPr>
          <w:lang w:val="en-US"/>
        </w:rPr>
      </w:pPr>
      <w:r w:rsidRPr="00973728">
        <w:rPr>
          <w:lang w:val="en-US"/>
        </w:rPr>
        <w:t>let username = "admin";</w:t>
      </w:r>
    </w:p>
    <w:p w14:paraId="6E693A1A" w14:textId="77777777" w:rsidR="002268D4" w:rsidRPr="00973728" w:rsidRDefault="002268D4" w:rsidP="002268D4">
      <w:pPr>
        <w:pStyle w:val="TxtCode3-Orange"/>
        <w:rPr>
          <w:lang w:val="en-US"/>
        </w:rPr>
      </w:pPr>
      <w:r w:rsidRPr="00973728">
        <w:rPr>
          <w:lang w:val="en-US"/>
        </w:rPr>
        <w:t>let password = "emf123";</w:t>
      </w:r>
    </w:p>
    <w:p w14:paraId="55E6EBBC" w14:textId="77777777" w:rsidR="002268D4" w:rsidRPr="00973728" w:rsidRDefault="002268D4" w:rsidP="002268D4">
      <w:pPr>
        <w:pStyle w:val="TxtCode3-Orange"/>
        <w:rPr>
          <w:lang w:val="en-US"/>
        </w:rPr>
      </w:pPr>
    </w:p>
    <w:p w14:paraId="16EE618B" w14:textId="77777777" w:rsidR="002268D4" w:rsidRPr="00973728" w:rsidRDefault="002268D4" w:rsidP="002268D4">
      <w:pPr>
        <w:pStyle w:val="TxtCode3-Orange"/>
        <w:rPr>
          <w:lang w:val="en-US"/>
        </w:rPr>
      </w:pPr>
      <w:r w:rsidRPr="00973728">
        <w:rPr>
          <w:lang w:val="en-US"/>
        </w:rPr>
        <w:t>function validerUtilisateur() {</w:t>
      </w:r>
    </w:p>
    <w:p w14:paraId="5220C798" w14:textId="77777777" w:rsidR="002268D4" w:rsidRPr="00973728" w:rsidRDefault="002268D4" w:rsidP="002268D4">
      <w:pPr>
        <w:pStyle w:val="TxtCode3-Orange"/>
        <w:rPr>
          <w:lang w:val="en-US"/>
        </w:rPr>
      </w:pPr>
      <w:r w:rsidRPr="00973728">
        <w:rPr>
          <w:lang w:val="en-US"/>
        </w:rPr>
        <w:t xml:space="preserve">  if (document.getElementById("username").value == username) {</w:t>
      </w:r>
    </w:p>
    <w:p w14:paraId="4E95F19A" w14:textId="77777777" w:rsidR="002268D4" w:rsidRPr="00973728" w:rsidRDefault="002268D4" w:rsidP="002268D4">
      <w:pPr>
        <w:pStyle w:val="TxtCode3-Orange"/>
        <w:rPr>
          <w:lang w:val="en-US"/>
        </w:rPr>
      </w:pPr>
      <w:r w:rsidRPr="00973728">
        <w:rPr>
          <w:lang w:val="en-US"/>
        </w:rPr>
        <w:t xml:space="preserve">    if (document.getElementById("password").value == password) {</w:t>
      </w:r>
    </w:p>
    <w:p w14:paraId="6962838C" w14:textId="77777777" w:rsidR="002268D4" w:rsidRPr="00973728" w:rsidRDefault="002268D4" w:rsidP="002268D4">
      <w:pPr>
        <w:pStyle w:val="TxtCode3-Orange"/>
        <w:rPr>
          <w:lang w:val="en-US"/>
        </w:rPr>
      </w:pPr>
      <w:r w:rsidRPr="00973728">
        <w:rPr>
          <w:lang w:val="en-US"/>
        </w:rPr>
        <w:t xml:space="preserve">      window.alert("Validation OK.");</w:t>
      </w:r>
    </w:p>
    <w:p w14:paraId="035D9390" w14:textId="77777777" w:rsidR="002268D4" w:rsidRPr="00973728" w:rsidRDefault="002268D4" w:rsidP="002268D4">
      <w:pPr>
        <w:pStyle w:val="TxtCode3-Orange"/>
        <w:rPr>
          <w:lang w:val="en-US"/>
        </w:rPr>
      </w:pPr>
      <w:r w:rsidRPr="00973728">
        <w:rPr>
          <w:lang w:val="en-US"/>
        </w:rPr>
        <w:t xml:space="preserve">    } else {</w:t>
      </w:r>
    </w:p>
    <w:p w14:paraId="37F2BEE6" w14:textId="77777777" w:rsidR="002268D4" w:rsidRPr="00973728" w:rsidRDefault="002268D4" w:rsidP="002268D4">
      <w:pPr>
        <w:pStyle w:val="TxtCode3-Orange"/>
        <w:rPr>
          <w:lang w:val="en-US"/>
        </w:rPr>
      </w:pPr>
      <w:r w:rsidRPr="00973728">
        <w:rPr>
          <w:lang w:val="en-US"/>
        </w:rPr>
        <w:t xml:space="preserve">      window.alert("Password not OK.");</w:t>
      </w:r>
    </w:p>
    <w:p w14:paraId="7692513F" w14:textId="77777777" w:rsidR="002268D4" w:rsidRPr="00973728" w:rsidRDefault="002268D4" w:rsidP="002268D4">
      <w:pPr>
        <w:pStyle w:val="TxtCode3-Orange"/>
        <w:rPr>
          <w:lang w:val="en-US"/>
        </w:rPr>
      </w:pPr>
      <w:r w:rsidRPr="00973728">
        <w:rPr>
          <w:lang w:val="en-US"/>
        </w:rPr>
        <w:t xml:space="preserve">    }</w:t>
      </w:r>
    </w:p>
    <w:p w14:paraId="6643D9F7" w14:textId="77777777" w:rsidR="002268D4" w:rsidRPr="00973728" w:rsidRDefault="002268D4" w:rsidP="002268D4">
      <w:pPr>
        <w:pStyle w:val="TxtCode3-Orange"/>
        <w:rPr>
          <w:lang w:val="en-US"/>
        </w:rPr>
      </w:pPr>
      <w:r w:rsidRPr="00973728">
        <w:rPr>
          <w:lang w:val="en-US"/>
        </w:rPr>
        <w:t xml:space="preserve">  } else {</w:t>
      </w:r>
    </w:p>
    <w:p w14:paraId="540DD124" w14:textId="77777777" w:rsidR="002268D4" w:rsidRPr="00973728" w:rsidRDefault="002268D4" w:rsidP="002268D4">
      <w:pPr>
        <w:pStyle w:val="TxtCode3-Orange"/>
        <w:rPr>
          <w:lang w:val="en-US"/>
        </w:rPr>
      </w:pPr>
      <w:r w:rsidRPr="00973728">
        <w:rPr>
          <w:lang w:val="en-US"/>
        </w:rPr>
        <w:lastRenderedPageBreak/>
        <w:t xml:space="preserve">    window.alert("Username not OK.");</w:t>
      </w:r>
    </w:p>
    <w:p w14:paraId="311D27F2" w14:textId="77777777" w:rsidR="002268D4" w:rsidRPr="00973728" w:rsidRDefault="002268D4" w:rsidP="002268D4">
      <w:pPr>
        <w:pStyle w:val="TxtCode3-Orange"/>
      </w:pPr>
      <w:r w:rsidRPr="00973728">
        <w:rPr>
          <w:lang w:val="en-US"/>
        </w:rPr>
        <w:t xml:space="preserve">  </w:t>
      </w:r>
      <w:r w:rsidRPr="00973728">
        <w:t>}</w:t>
      </w:r>
    </w:p>
    <w:p w14:paraId="31B3690A" w14:textId="4E87B509" w:rsidR="000E50E8" w:rsidRPr="004076E8" w:rsidRDefault="002268D4" w:rsidP="004076E8">
      <w:pPr>
        <w:pStyle w:val="TxtCode3-Orange"/>
      </w:pPr>
      <w:r w:rsidRPr="00973728">
        <w:t>}</w:t>
      </w:r>
    </w:p>
    <w:p w14:paraId="4AD16093" w14:textId="77777777" w:rsidR="000E50E8" w:rsidRPr="00992313" w:rsidRDefault="000E50E8" w:rsidP="000E50E8">
      <w:pPr>
        <w:pStyle w:val="Titre3"/>
      </w:pPr>
      <w:bookmarkStart w:id="12" w:name="_Toc137936812"/>
      <w:r w:rsidRPr="00992313">
        <w:t>Capture</w:t>
      </w:r>
      <w:bookmarkEnd w:id="12"/>
    </w:p>
    <w:p w14:paraId="6A6A0173" w14:textId="13C97864" w:rsidR="000E50E8" w:rsidRDefault="0071232B" w:rsidP="00992313">
      <w:pPr>
        <w:pStyle w:val="StyleCentr"/>
      </w:pPr>
      <w:r w:rsidRPr="0071232B">
        <w:rPr>
          <w:noProof/>
        </w:rPr>
        <w:drawing>
          <wp:inline distT="0" distB="0" distL="0" distR="0" wp14:anchorId="331C4E40" wp14:editId="5FF2B062">
            <wp:extent cx="5077534" cy="1905266"/>
            <wp:effectExtent l="0" t="0" r="8890" b="0"/>
            <wp:docPr id="16" name="Image 16"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capture d’écran, affichage, logiciel&#10;&#10;Description générée automatiquement"/>
                    <pic:cNvPicPr/>
                  </pic:nvPicPr>
                  <pic:blipFill>
                    <a:blip r:embed="rId17"/>
                    <a:stretch>
                      <a:fillRect/>
                    </a:stretch>
                  </pic:blipFill>
                  <pic:spPr>
                    <a:xfrm>
                      <a:off x="0" y="0"/>
                      <a:ext cx="5077534" cy="1905266"/>
                    </a:xfrm>
                    <a:prstGeom prst="rect">
                      <a:avLst/>
                    </a:prstGeom>
                  </pic:spPr>
                </pic:pic>
              </a:graphicData>
            </a:graphic>
          </wp:inline>
        </w:drawing>
      </w:r>
    </w:p>
    <w:p w14:paraId="6040840F" w14:textId="019A012B" w:rsidR="0071232B" w:rsidRDefault="005F6D68" w:rsidP="00992313">
      <w:pPr>
        <w:pStyle w:val="StyleCentr"/>
      </w:pPr>
      <w:r w:rsidRPr="005F6D68">
        <w:rPr>
          <w:noProof/>
        </w:rPr>
        <w:drawing>
          <wp:inline distT="0" distB="0" distL="0" distR="0" wp14:anchorId="0C2B91FC" wp14:editId="7E8C2F56">
            <wp:extent cx="4677428" cy="1448002"/>
            <wp:effectExtent l="0" t="0" r="8890" b="0"/>
            <wp:docPr id="17" name="Image 17"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apture d’écran&#10;&#10;Description générée automatiquement"/>
                    <pic:cNvPicPr/>
                  </pic:nvPicPr>
                  <pic:blipFill>
                    <a:blip r:embed="rId18"/>
                    <a:stretch>
                      <a:fillRect/>
                    </a:stretch>
                  </pic:blipFill>
                  <pic:spPr>
                    <a:xfrm>
                      <a:off x="0" y="0"/>
                      <a:ext cx="4677428" cy="1448002"/>
                    </a:xfrm>
                    <a:prstGeom prst="rect">
                      <a:avLst/>
                    </a:prstGeom>
                  </pic:spPr>
                </pic:pic>
              </a:graphicData>
            </a:graphic>
          </wp:inline>
        </w:drawing>
      </w:r>
    </w:p>
    <w:p w14:paraId="0A3145B4" w14:textId="41DA2B5B" w:rsidR="00387AB1" w:rsidRPr="000E50E8" w:rsidRDefault="00387AB1" w:rsidP="00992313">
      <w:pPr>
        <w:pStyle w:val="StyleCentr"/>
      </w:pPr>
      <w:r w:rsidRPr="00387AB1">
        <w:rPr>
          <w:noProof/>
        </w:rPr>
        <w:drawing>
          <wp:inline distT="0" distB="0" distL="0" distR="0" wp14:anchorId="69BE2962" wp14:editId="3F4680F3">
            <wp:extent cx="4591691" cy="1333686"/>
            <wp:effectExtent l="0" t="0" r="0" b="0"/>
            <wp:docPr id="18" name="Image 18"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logiciel, Police&#10;&#10;Description générée automatiquement"/>
                    <pic:cNvPicPr/>
                  </pic:nvPicPr>
                  <pic:blipFill>
                    <a:blip r:embed="rId19"/>
                    <a:stretch>
                      <a:fillRect/>
                    </a:stretch>
                  </pic:blipFill>
                  <pic:spPr>
                    <a:xfrm>
                      <a:off x="0" y="0"/>
                      <a:ext cx="4591691" cy="1333686"/>
                    </a:xfrm>
                    <a:prstGeom prst="rect">
                      <a:avLst/>
                    </a:prstGeom>
                  </pic:spPr>
                </pic:pic>
              </a:graphicData>
            </a:graphic>
          </wp:inline>
        </w:drawing>
      </w:r>
    </w:p>
    <w:p w14:paraId="74A1DDE5" w14:textId="448F63CE" w:rsidR="006F3AB8" w:rsidRDefault="006F3AB8" w:rsidP="00C43491">
      <w:pPr>
        <w:pStyle w:val="Titre2"/>
      </w:pPr>
      <w:bookmarkStart w:id="13" w:name="_Toc137936813"/>
      <w:r w:rsidRPr="00973728">
        <w:t>Exercice 3</w:t>
      </w:r>
      <w:r w:rsidR="003C6CD8" w:rsidRPr="00973728">
        <w:t xml:space="preserve"> (Login avec PHP)</w:t>
      </w:r>
      <w:bookmarkEnd w:id="13"/>
    </w:p>
    <w:p w14:paraId="52930226" w14:textId="167B4F0B" w:rsidR="000E50E8" w:rsidRPr="00492356" w:rsidRDefault="000E50E8" w:rsidP="000E50E8">
      <w:pPr>
        <w:pStyle w:val="Titre3"/>
      </w:pPr>
      <w:bookmarkStart w:id="14" w:name="_Toc137936814"/>
      <w:r w:rsidRPr="00492356">
        <w:t>Objectif de l’exercice</w:t>
      </w:r>
      <w:bookmarkEnd w:id="14"/>
    </w:p>
    <w:p w14:paraId="6CC647AA" w14:textId="55C2DE98" w:rsidR="000E50E8" w:rsidRPr="00492356" w:rsidRDefault="00883D60" w:rsidP="000E50E8">
      <w:pPr>
        <w:pStyle w:val="Txtjustifie"/>
      </w:pPr>
      <w:r w:rsidRPr="00492356">
        <w:t>Le but de l’exercice 3 est d’</w:t>
      </w:r>
      <w:r w:rsidR="00F47A5C" w:rsidRPr="00492356">
        <w:t>améliorer</w:t>
      </w:r>
      <w:r w:rsidRPr="00492356">
        <w:t xml:space="preserve"> un peu l’exercice </w:t>
      </w:r>
      <w:r w:rsidR="00F47A5C" w:rsidRPr="00492356">
        <w:t>précèdent</w:t>
      </w:r>
      <w:r w:rsidRPr="00492356">
        <w:t xml:space="preserve">, notamment </w:t>
      </w:r>
      <w:r w:rsidR="00D548BA" w:rsidRPr="00492356">
        <w:t xml:space="preserve">la vue en modifiant le bouton, et aussi de faire la validation du login avec un fichier </w:t>
      </w:r>
      <w:r w:rsidR="00F47A5C" w:rsidRPr="00492356">
        <w:t>PHP</w:t>
      </w:r>
      <w:r w:rsidR="00D548BA" w:rsidRPr="00492356">
        <w:t>.</w:t>
      </w:r>
    </w:p>
    <w:p w14:paraId="0DB83920" w14:textId="139412D8" w:rsidR="000E50E8" w:rsidRPr="003D35B1" w:rsidRDefault="000E50E8" w:rsidP="000E50E8">
      <w:pPr>
        <w:pStyle w:val="Titre3"/>
      </w:pPr>
      <w:bookmarkStart w:id="15" w:name="_Toc137936815"/>
      <w:r w:rsidRPr="003D35B1">
        <w:t>Explications / Descriptions</w:t>
      </w:r>
      <w:bookmarkEnd w:id="15"/>
    </w:p>
    <w:p w14:paraId="40D227AB" w14:textId="2347130E" w:rsidR="00EF2EA3" w:rsidRPr="003D35B1" w:rsidRDefault="00E520AD" w:rsidP="00EF2EA3">
      <w:pPr>
        <w:pStyle w:val="Txtjustifie"/>
      </w:pPr>
      <w:r w:rsidRPr="003D35B1">
        <w:t xml:space="preserve">Dans cet exercice </w:t>
      </w:r>
      <w:r w:rsidR="006D4725" w:rsidRPr="003D35B1">
        <w:t xml:space="preserve">lorsque le formulaire est </w:t>
      </w:r>
      <w:r w:rsidR="003D35B1" w:rsidRPr="003D35B1">
        <w:t>rempli</w:t>
      </w:r>
      <w:r w:rsidR="006D4725" w:rsidRPr="003D35B1">
        <w:t xml:space="preserve"> on </w:t>
      </w:r>
      <w:r w:rsidR="007D4102" w:rsidRPr="003D35B1">
        <w:t>exécute</w:t>
      </w:r>
      <w:r w:rsidR="006D4725" w:rsidRPr="003D35B1">
        <w:t xml:space="preserve"> le fichier PHP qui va vérifier si les login correspon</w:t>
      </w:r>
      <w:r w:rsidR="004534A3" w:rsidRPr="003D35B1">
        <w:t>dent avec ce qui est enregistré</w:t>
      </w:r>
      <w:r w:rsidR="00D0056C" w:rsidRPr="003D35B1">
        <w:t xml:space="preserve"> et va renvoyer </w:t>
      </w:r>
      <w:r w:rsidR="003D35B1" w:rsidRPr="003D35B1">
        <w:t>l’utilisateur</w:t>
      </w:r>
      <w:r w:rsidR="00D0056C" w:rsidRPr="003D35B1">
        <w:t xml:space="preserve"> sur une autre page qui donne le nom </w:t>
      </w:r>
      <w:r w:rsidR="003D35B1" w:rsidRPr="003D35B1">
        <w:t>d’utilisateur</w:t>
      </w:r>
      <w:r w:rsidR="00D0056C" w:rsidRPr="003D35B1">
        <w:t xml:space="preserve"> et le mot de passe si il est correct</w:t>
      </w:r>
      <w:r w:rsidR="003D35B1" w:rsidRPr="003D35B1">
        <w:t>.</w:t>
      </w:r>
    </w:p>
    <w:p w14:paraId="63A5C823" w14:textId="77777777" w:rsidR="00517182" w:rsidRPr="00973728" w:rsidRDefault="00517182" w:rsidP="00517182">
      <w:pPr>
        <w:pStyle w:val="Txtjustifie"/>
        <w:numPr>
          <w:ilvl w:val="0"/>
          <w:numId w:val="17"/>
        </w:numPr>
      </w:pPr>
      <w:r w:rsidRPr="00973728">
        <w:t>Une explication sur les différents types de boutons programmables dans un formulaire HTML.</w:t>
      </w:r>
    </w:p>
    <w:p w14:paraId="69FBE591" w14:textId="77777777" w:rsidR="00517182" w:rsidRPr="00973728" w:rsidRDefault="00517182" w:rsidP="00517182">
      <w:pPr>
        <w:pStyle w:val="Txtjustifie"/>
      </w:pPr>
      <w:r w:rsidRPr="00973728">
        <w:t>Voici une liste des différents types de boutons en HTML :</w:t>
      </w:r>
    </w:p>
    <w:p w14:paraId="7FA2D95E" w14:textId="77777777" w:rsidR="00517182" w:rsidRPr="00973728" w:rsidRDefault="00517182" w:rsidP="00517182">
      <w:pPr>
        <w:pStyle w:val="Txtjustifie"/>
        <w:numPr>
          <w:ilvl w:val="0"/>
          <w:numId w:val="18"/>
        </w:numPr>
      </w:pPr>
      <w:r w:rsidRPr="00973728">
        <w:t>type="</w:t>
      </w:r>
      <w:proofErr w:type="spellStart"/>
      <w:r w:rsidRPr="00973728">
        <w:t>button</w:t>
      </w:r>
      <w:proofErr w:type="spellEnd"/>
      <w:r w:rsidRPr="00973728">
        <w:t>" : ce type crée un simple bouton cliquable sans fonctionnalité particulière.</w:t>
      </w:r>
    </w:p>
    <w:p w14:paraId="2579E85B" w14:textId="77777777" w:rsidR="00517182" w:rsidRPr="00973728" w:rsidRDefault="00517182" w:rsidP="00517182">
      <w:pPr>
        <w:pStyle w:val="Txtjustifie"/>
        <w:numPr>
          <w:ilvl w:val="0"/>
          <w:numId w:val="18"/>
        </w:numPr>
      </w:pPr>
      <w:r w:rsidRPr="00973728">
        <w:t>type="</w:t>
      </w:r>
      <w:proofErr w:type="spellStart"/>
      <w:r w:rsidRPr="00973728">
        <w:t>submit</w:t>
      </w:r>
      <w:proofErr w:type="spellEnd"/>
      <w:r w:rsidRPr="00973728">
        <w:t>" : ce type crée un bouton qui envoie un formulaire vers un serveur lorsqu'il est cliqué. Le visiteur sera conduit à la page indiquée dans l'attribut action.</w:t>
      </w:r>
    </w:p>
    <w:p w14:paraId="50D3B29D" w14:textId="77777777" w:rsidR="00517182" w:rsidRPr="00973728" w:rsidRDefault="00517182" w:rsidP="00517182">
      <w:pPr>
        <w:pStyle w:val="Txtjustifie"/>
        <w:numPr>
          <w:ilvl w:val="0"/>
          <w:numId w:val="18"/>
        </w:numPr>
      </w:pPr>
      <w:r w:rsidRPr="00973728">
        <w:lastRenderedPageBreak/>
        <w:t>type="reset" : ce type crée un bouton qui réinitialise les valeurs d'un formulaire à leurs valeurs par défaut.</w:t>
      </w:r>
    </w:p>
    <w:p w14:paraId="64781CC8" w14:textId="77777777" w:rsidR="00517182" w:rsidRPr="00973728" w:rsidRDefault="00517182" w:rsidP="00517182">
      <w:pPr>
        <w:pStyle w:val="Txtjustifie"/>
        <w:numPr>
          <w:ilvl w:val="0"/>
          <w:numId w:val="18"/>
        </w:numPr>
      </w:pPr>
      <w:r w:rsidRPr="00973728">
        <w:t>type="image" : ce type crée un bouton qui est représenté par une image spécifiée dans l'attribut src.</w:t>
      </w:r>
    </w:p>
    <w:p w14:paraId="6EF50623" w14:textId="77777777" w:rsidR="00517182" w:rsidRPr="00973728" w:rsidRDefault="00517182" w:rsidP="00517182">
      <w:pPr>
        <w:pStyle w:val="Txtjustifie"/>
        <w:numPr>
          <w:ilvl w:val="0"/>
          <w:numId w:val="18"/>
        </w:numPr>
      </w:pPr>
      <w:r w:rsidRPr="00973728">
        <w:t>type="</w:t>
      </w:r>
      <w:proofErr w:type="spellStart"/>
      <w:r w:rsidRPr="00973728">
        <w:t>checkbox</w:t>
      </w:r>
      <w:proofErr w:type="spellEnd"/>
      <w:r w:rsidRPr="00973728">
        <w:t>" : ce type crée un bouton qui peut être coché ou décoché.</w:t>
      </w:r>
    </w:p>
    <w:p w14:paraId="48F9529E" w14:textId="77777777" w:rsidR="00517182" w:rsidRPr="00973728" w:rsidRDefault="00517182" w:rsidP="00517182">
      <w:pPr>
        <w:pStyle w:val="Txtjustifie"/>
        <w:numPr>
          <w:ilvl w:val="0"/>
          <w:numId w:val="18"/>
        </w:numPr>
      </w:pPr>
      <w:r w:rsidRPr="00973728">
        <w:t>type="radio" : ce type crée un bouton qui peut être sélectionné dans un groupe de boutons liés.</w:t>
      </w:r>
    </w:p>
    <w:p w14:paraId="1FE35270" w14:textId="77777777" w:rsidR="00517182" w:rsidRPr="00973728" w:rsidRDefault="00517182" w:rsidP="00517182">
      <w:pPr>
        <w:pStyle w:val="Txtjustifie"/>
        <w:numPr>
          <w:ilvl w:val="0"/>
          <w:numId w:val="18"/>
        </w:numPr>
      </w:pPr>
      <w:r w:rsidRPr="00973728">
        <w:t>type="file" : ce type crée un bouton qui permet à l'utilisateur de sélectionner un fichier sur son ordinateur.</w:t>
      </w:r>
    </w:p>
    <w:p w14:paraId="6EDE60C3" w14:textId="77777777" w:rsidR="00517182" w:rsidRPr="00973728" w:rsidRDefault="00517182" w:rsidP="00517182">
      <w:pPr>
        <w:pStyle w:val="Txtjustifie"/>
        <w:numPr>
          <w:ilvl w:val="0"/>
          <w:numId w:val="17"/>
        </w:numPr>
      </w:pPr>
      <w:r w:rsidRPr="00973728">
        <w:t>Par quoi commence et doit se terminer un code PHP ?</w:t>
      </w:r>
    </w:p>
    <w:p w14:paraId="6432FD04" w14:textId="77777777" w:rsidR="00517182" w:rsidRPr="00973728" w:rsidRDefault="00517182" w:rsidP="00517182">
      <w:pPr>
        <w:pStyle w:val="Txtjustifie"/>
      </w:pPr>
      <w:r w:rsidRPr="00973728">
        <w:t>Un code PHP doit se terminer par "?&gt;" pour fermer la balise PHP.</w:t>
      </w:r>
    </w:p>
    <w:p w14:paraId="38C350B3" w14:textId="77777777" w:rsidR="00517182" w:rsidRPr="00973728" w:rsidRDefault="00517182" w:rsidP="00517182">
      <w:pPr>
        <w:pStyle w:val="Txtjustifie"/>
        <w:numPr>
          <w:ilvl w:val="0"/>
          <w:numId w:val="17"/>
        </w:numPr>
      </w:pPr>
      <w:r w:rsidRPr="00973728">
        <w:t>Avec quelle fonction intrinsèque (dans PHP) convertit-on une chaine en minuscules ?</w:t>
      </w:r>
    </w:p>
    <w:p w14:paraId="37FBB334" w14:textId="77777777" w:rsidR="00517182" w:rsidRPr="00973728" w:rsidRDefault="00517182" w:rsidP="00517182">
      <w:pPr>
        <w:pStyle w:val="Txtjustifie"/>
      </w:pPr>
      <w:r w:rsidRPr="00973728">
        <w:t xml:space="preserve">La commande qui nous permet de convertir une chaine de caractères en minuscule est " </w:t>
      </w:r>
      <w:proofErr w:type="spellStart"/>
      <w:r w:rsidRPr="00973728">
        <w:t>strtolower</w:t>
      </w:r>
      <w:proofErr w:type="spellEnd"/>
      <w:r w:rsidRPr="00973728">
        <w:t xml:space="preserve"> " :</w:t>
      </w:r>
    </w:p>
    <w:p w14:paraId="4E16A164" w14:textId="77777777" w:rsidR="00517182" w:rsidRPr="00973728" w:rsidRDefault="00517182" w:rsidP="00517182">
      <w:pPr>
        <w:pStyle w:val="TxtCode3-Orange"/>
      </w:pPr>
      <w:r w:rsidRPr="00973728">
        <w:t>$username = strtolower($_POST['username']);</w:t>
      </w:r>
    </w:p>
    <w:p w14:paraId="553A4874" w14:textId="77777777" w:rsidR="00517182" w:rsidRPr="00973728" w:rsidRDefault="00517182" w:rsidP="00517182">
      <w:pPr>
        <w:pStyle w:val="Txtjustifie"/>
        <w:numPr>
          <w:ilvl w:val="0"/>
          <w:numId w:val="17"/>
        </w:numPr>
      </w:pPr>
      <w:r w:rsidRPr="00973728">
        <w:t>Quelle est la commande qui permet de renvoyer quelque chose vers le client ?</w:t>
      </w:r>
    </w:p>
    <w:p w14:paraId="37FA5CCA" w14:textId="77777777" w:rsidR="00517182" w:rsidRPr="00973728" w:rsidRDefault="00517182" w:rsidP="00517182">
      <w:pPr>
        <w:pStyle w:val="Txtjustifie"/>
      </w:pPr>
      <w:r w:rsidRPr="00973728">
        <w:t>La commande qui nous permet de renvoyer quelque chose vers le client est "</w:t>
      </w:r>
      <w:proofErr w:type="spellStart"/>
      <w:r w:rsidRPr="00973728">
        <w:t>echo</w:t>
      </w:r>
      <w:proofErr w:type="spellEnd"/>
      <w:r w:rsidRPr="00973728">
        <w:t>". Comme dans cet exemple :</w:t>
      </w:r>
    </w:p>
    <w:p w14:paraId="1AC67246" w14:textId="77777777" w:rsidR="00517182" w:rsidRPr="00973728" w:rsidRDefault="00517182" w:rsidP="00517182">
      <w:pPr>
        <w:pStyle w:val="TxtCode3-Orange"/>
      </w:pPr>
      <w:r w:rsidRPr="00973728">
        <w:t>// affichage des infos reçues</w:t>
      </w:r>
    </w:p>
    <w:p w14:paraId="4A1AA672" w14:textId="77777777" w:rsidR="00517182" w:rsidRPr="00973728" w:rsidRDefault="00517182" w:rsidP="00517182">
      <w:pPr>
        <w:pStyle w:val="TxtCode3-Orange"/>
      </w:pPr>
      <w:r w:rsidRPr="00973728">
        <w:t>echo "username: ".$username."&lt;/br&gt;";</w:t>
      </w:r>
    </w:p>
    <w:p w14:paraId="6F74378B" w14:textId="76DB9523" w:rsidR="000E50E8" w:rsidRPr="00EF2EA3" w:rsidRDefault="00517182" w:rsidP="00EF2EA3">
      <w:pPr>
        <w:pStyle w:val="TxtCode3-Orange"/>
      </w:pPr>
      <w:r w:rsidRPr="00973728">
        <w:t>echo "password: ".$password."&lt;/br&gt;";</w:t>
      </w:r>
    </w:p>
    <w:p w14:paraId="5883D52B" w14:textId="77777777" w:rsidR="000E50E8" w:rsidRDefault="000E50E8" w:rsidP="000E50E8">
      <w:pPr>
        <w:pStyle w:val="Titre3"/>
      </w:pPr>
      <w:bookmarkStart w:id="16" w:name="_Toc137936816"/>
      <w:r w:rsidRPr="008B6717">
        <w:t>Extrait de code</w:t>
      </w:r>
      <w:bookmarkEnd w:id="16"/>
      <w:r w:rsidRPr="008B6717">
        <w:t xml:space="preserve"> </w:t>
      </w:r>
    </w:p>
    <w:p w14:paraId="33A1EAF8" w14:textId="1AA40C02" w:rsidR="008B6717" w:rsidRDefault="008B6717" w:rsidP="008B6717">
      <w:pPr>
        <w:pStyle w:val="Txtjustifie"/>
      </w:pPr>
      <w:r>
        <w:t>HTML :</w:t>
      </w:r>
    </w:p>
    <w:p w14:paraId="43D57F08" w14:textId="77777777" w:rsidR="008B6717" w:rsidRDefault="008B6717" w:rsidP="008B6717">
      <w:pPr>
        <w:pStyle w:val="TxtCode3-Orange"/>
      </w:pPr>
      <w:r>
        <w:t>&lt;body&gt;</w:t>
      </w:r>
    </w:p>
    <w:p w14:paraId="70772FAB" w14:textId="77777777" w:rsidR="008B6717" w:rsidRDefault="008B6717" w:rsidP="008B6717">
      <w:pPr>
        <w:pStyle w:val="TxtCode3-Orange"/>
      </w:pPr>
      <w:r>
        <w:t xml:space="preserve">  &lt;div id="container"&gt;</w:t>
      </w:r>
    </w:p>
    <w:p w14:paraId="276CA431" w14:textId="77777777" w:rsidR="008B6717" w:rsidRDefault="008B6717" w:rsidP="008B6717">
      <w:pPr>
        <w:pStyle w:val="TxtCode3-Orange"/>
      </w:pPr>
      <w:r>
        <w:t xml:space="preserve">    &lt;form class="user-form" action="http://widmers.emf-informatique.ch/307/Exercices/Exercice_3/login.php"</w:t>
      </w:r>
    </w:p>
    <w:p w14:paraId="0DE3A307" w14:textId="77777777" w:rsidR="008B6717" w:rsidRDefault="008B6717" w:rsidP="008B6717">
      <w:pPr>
        <w:pStyle w:val="TxtCode3-Orange"/>
      </w:pPr>
      <w:r>
        <w:t xml:space="preserve">      method="POST"&gt;</w:t>
      </w:r>
    </w:p>
    <w:p w14:paraId="70F1F1FF" w14:textId="77777777" w:rsidR="008B6717" w:rsidRDefault="008B6717" w:rsidP="008B6717">
      <w:pPr>
        <w:pStyle w:val="TxtCode3-Orange"/>
      </w:pPr>
      <w:r>
        <w:t xml:space="preserve">      &lt;fieldset&gt;</w:t>
      </w:r>
    </w:p>
    <w:p w14:paraId="0CDDB528" w14:textId="77777777" w:rsidR="008B6717" w:rsidRDefault="008B6717" w:rsidP="008B6717">
      <w:pPr>
        <w:pStyle w:val="TxtCode3-Orange"/>
      </w:pPr>
      <w:r>
        <w:t xml:space="preserve">        &lt;legend&gt;Identification:&lt;/legend&gt;</w:t>
      </w:r>
    </w:p>
    <w:p w14:paraId="307B7A34" w14:textId="77777777" w:rsidR="008B6717" w:rsidRDefault="008B6717" w:rsidP="008B6717">
      <w:pPr>
        <w:pStyle w:val="TxtCode3-Orange"/>
      </w:pPr>
      <w:r>
        <w:t xml:space="preserve">        &lt;div class="field"&gt;</w:t>
      </w:r>
    </w:p>
    <w:p w14:paraId="0C0BD8FD" w14:textId="77777777" w:rsidR="008B6717" w:rsidRDefault="008B6717" w:rsidP="008B6717">
      <w:pPr>
        <w:pStyle w:val="TxtCode3-Orange"/>
      </w:pPr>
      <w:r>
        <w:t xml:space="preserve">          &lt;label for="username"&gt;Nom d'utilisateur:&lt;/label&gt;</w:t>
      </w:r>
    </w:p>
    <w:p w14:paraId="3D9008F3" w14:textId="77777777" w:rsidR="008B6717" w:rsidRDefault="008B6717" w:rsidP="008B6717">
      <w:pPr>
        <w:pStyle w:val="TxtCode3-Orange"/>
      </w:pPr>
      <w:r>
        <w:t xml:space="preserve">          &lt;input name="username" type="text" size="30" id="username" placeholder="un nom svp" autofocus /&gt;</w:t>
      </w:r>
    </w:p>
    <w:p w14:paraId="59B41E1B" w14:textId="77777777" w:rsidR="008B6717" w:rsidRDefault="008B6717" w:rsidP="008B6717">
      <w:pPr>
        <w:pStyle w:val="TxtCode3-Orange"/>
      </w:pPr>
      <w:r>
        <w:t xml:space="preserve">        &lt;/div&gt;</w:t>
      </w:r>
    </w:p>
    <w:p w14:paraId="6DF3C4C0" w14:textId="77777777" w:rsidR="008B6717" w:rsidRDefault="008B6717" w:rsidP="008B6717">
      <w:pPr>
        <w:pStyle w:val="TxtCode3-Orange"/>
      </w:pPr>
      <w:r>
        <w:t xml:space="preserve">        &lt;div class="field"&gt;</w:t>
      </w:r>
    </w:p>
    <w:p w14:paraId="3BCFFCE0" w14:textId="77777777" w:rsidR="008B6717" w:rsidRDefault="008B6717" w:rsidP="008B6717">
      <w:pPr>
        <w:pStyle w:val="TxtCode3-Orange"/>
      </w:pPr>
      <w:r>
        <w:t xml:space="preserve">          &lt;label for="username"&gt;Mot de passe:&lt;/label&gt;</w:t>
      </w:r>
    </w:p>
    <w:p w14:paraId="3524F26B" w14:textId="77777777" w:rsidR="008B6717" w:rsidRDefault="008B6717" w:rsidP="008B6717">
      <w:pPr>
        <w:pStyle w:val="TxtCode3-Orange"/>
      </w:pPr>
      <w:r>
        <w:t xml:space="preserve">          &lt;input name="password" type="password" size="30" id="password" placeholder="un mot de passe svp" /&gt;</w:t>
      </w:r>
    </w:p>
    <w:p w14:paraId="6574D2ED" w14:textId="77777777" w:rsidR="008B6717" w:rsidRDefault="008B6717" w:rsidP="008B6717">
      <w:pPr>
        <w:pStyle w:val="TxtCode3-Orange"/>
      </w:pPr>
      <w:r>
        <w:t xml:space="preserve">        &lt;/div&gt;</w:t>
      </w:r>
    </w:p>
    <w:p w14:paraId="4DCCC90E" w14:textId="77777777" w:rsidR="008B6717" w:rsidRDefault="008B6717" w:rsidP="008B6717">
      <w:pPr>
        <w:pStyle w:val="TxtCode3-Orange"/>
      </w:pPr>
      <w:r>
        <w:t xml:space="preserve">        &lt;div class="button"&gt;</w:t>
      </w:r>
    </w:p>
    <w:p w14:paraId="4449FAB3" w14:textId="77777777" w:rsidR="008B6717" w:rsidRDefault="008B6717" w:rsidP="008B6717">
      <w:pPr>
        <w:pStyle w:val="TxtCode3-Orange"/>
      </w:pPr>
      <w:r>
        <w:t xml:space="preserve">          &lt;input type="submit" value="Valider" /&gt;</w:t>
      </w:r>
    </w:p>
    <w:p w14:paraId="65236BFC" w14:textId="77777777" w:rsidR="008B6717" w:rsidRDefault="008B6717" w:rsidP="008B6717">
      <w:pPr>
        <w:pStyle w:val="TxtCode3-Orange"/>
      </w:pPr>
      <w:r>
        <w:t xml:space="preserve">        &lt;/div&gt;</w:t>
      </w:r>
    </w:p>
    <w:p w14:paraId="1AF27CEA" w14:textId="77777777" w:rsidR="008B6717" w:rsidRDefault="008B6717" w:rsidP="008B6717">
      <w:pPr>
        <w:pStyle w:val="TxtCode3-Orange"/>
      </w:pPr>
      <w:r>
        <w:t xml:space="preserve">      &lt;/fieldset&gt;</w:t>
      </w:r>
    </w:p>
    <w:p w14:paraId="63AED2BB" w14:textId="77777777" w:rsidR="008B6717" w:rsidRDefault="008B6717" w:rsidP="008B6717">
      <w:pPr>
        <w:pStyle w:val="TxtCode3-Orange"/>
      </w:pPr>
      <w:r>
        <w:t xml:space="preserve">    &lt;/form&gt;</w:t>
      </w:r>
    </w:p>
    <w:p w14:paraId="44D732D7" w14:textId="77777777" w:rsidR="008B6717" w:rsidRDefault="008B6717" w:rsidP="008B6717">
      <w:pPr>
        <w:pStyle w:val="TxtCode3-Orange"/>
      </w:pPr>
      <w:r>
        <w:t xml:space="preserve">  &lt;/div&gt;</w:t>
      </w:r>
    </w:p>
    <w:p w14:paraId="5C81DA01" w14:textId="0EC632F5" w:rsidR="008B6717" w:rsidRPr="008B6717" w:rsidRDefault="008B6717" w:rsidP="008B6717">
      <w:pPr>
        <w:pStyle w:val="TxtCode3-Orange"/>
      </w:pPr>
      <w:r>
        <w:t>&lt;/body&gt;</w:t>
      </w:r>
    </w:p>
    <w:p w14:paraId="6353762B" w14:textId="566B1402" w:rsidR="008B6717" w:rsidRDefault="008B6717" w:rsidP="000E50E8">
      <w:pPr>
        <w:pStyle w:val="Txtjustifie"/>
      </w:pPr>
      <w:r w:rsidRPr="008B6717">
        <w:t>PHP :</w:t>
      </w:r>
    </w:p>
    <w:p w14:paraId="4E84B04B" w14:textId="77777777" w:rsidR="00442094" w:rsidRDefault="00442094" w:rsidP="00442094">
      <w:pPr>
        <w:pStyle w:val="TxtCode3-Orange"/>
      </w:pPr>
      <w:r>
        <w:t>&lt;?PHP</w:t>
      </w:r>
    </w:p>
    <w:p w14:paraId="536C194B" w14:textId="77777777" w:rsidR="00442094" w:rsidRDefault="00442094" w:rsidP="00442094">
      <w:pPr>
        <w:pStyle w:val="TxtCode3-Orange"/>
      </w:pPr>
      <w:r>
        <w:t>// test si on a reçu une donnée de formulaire nommée "username"</w:t>
      </w:r>
    </w:p>
    <w:p w14:paraId="7513293C" w14:textId="77777777" w:rsidR="00442094" w:rsidRDefault="00442094" w:rsidP="00442094">
      <w:pPr>
        <w:pStyle w:val="TxtCode3-Orange"/>
      </w:pPr>
      <w:r>
        <w:t xml:space="preserve">if (isset($_POST['username'])) { </w:t>
      </w:r>
    </w:p>
    <w:p w14:paraId="7B21DE93" w14:textId="77777777" w:rsidR="00442094" w:rsidRDefault="00442094" w:rsidP="00442094">
      <w:pPr>
        <w:pStyle w:val="TxtCode3-Orange"/>
      </w:pPr>
      <w:r>
        <w:lastRenderedPageBreak/>
        <w:t xml:space="preserve">    // récupération des données transmises dans des variables locales</w:t>
      </w:r>
    </w:p>
    <w:p w14:paraId="5D64B04D" w14:textId="77777777" w:rsidR="00442094" w:rsidRDefault="00442094" w:rsidP="00442094">
      <w:pPr>
        <w:pStyle w:val="TxtCode3-Orange"/>
      </w:pPr>
      <w:r>
        <w:t>$username = strtolower($_POST['username']);</w:t>
      </w:r>
    </w:p>
    <w:p w14:paraId="7ACC6065" w14:textId="77777777" w:rsidR="00442094" w:rsidRDefault="00442094" w:rsidP="00442094">
      <w:pPr>
        <w:pStyle w:val="TxtCode3-Orange"/>
      </w:pPr>
      <w:r>
        <w:t xml:space="preserve">$password = $_POST['password'];    </w:t>
      </w:r>
    </w:p>
    <w:p w14:paraId="0D9B0E83" w14:textId="77777777" w:rsidR="00442094" w:rsidRDefault="00442094" w:rsidP="00442094">
      <w:pPr>
        <w:pStyle w:val="TxtCode3-Orange"/>
      </w:pPr>
      <w:r>
        <w:t>// affichage des infos reçues</w:t>
      </w:r>
    </w:p>
    <w:p w14:paraId="108868F9" w14:textId="77777777" w:rsidR="00442094" w:rsidRDefault="00442094" w:rsidP="00442094">
      <w:pPr>
        <w:pStyle w:val="TxtCode3-Orange"/>
      </w:pPr>
      <w:r>
        <w:t>echo "username: ".$username."&lt;/br&gt;";</w:t>
      </w:r>
    </w:p>
    <w:p w14:paraId="5C2FC078" w14:textId="77777777" w:rsidR="00442094" w:rsidRDefault="00442094" w:rsidP="00442094">
      <w:pPr>
        <w:pStyle w:val="TxtCode3-Orange"/>
      </w:pPr>
      <w:r>
        <w:t>echo "password: ".$password."&lt;/br&gt;";</w:t>
      </w:r>
    </w:p>
    <w:p w14:paraId="2EF79549" w14:textId="77777777" w:rsidR="00442094" w:rsidRDefault="00442094" w:rsidP="00442094">
      <w:pPr>
        <w:pStyle w:val="TxtCode3-Orange"/>
      </w:pPr>
      <w:r>
        <w:t>// test username et mot de passe</w:t>
      </w:r>
    </w:p>
    <w:p w14:paraId="6B26D541" w14:textId="77777777" w:rsidR="00442094" w:rsidRDefault="00442094" w:rsidP="00442094">
      <w:pPr>
        <w:pStyle w:val="TxtCode3-Orange"/>
      </w:pPr>
      <w:r>
        <w:t>if (($username == "admin") &amp;&amp; ($password == "emf123")) {</w:t>
      </w:r>
    </w:p>
    <w:p w14:paraId="4BD0003F" w14:textId="77777777" w:rsidR="00442094" w:rsidRDefault="00442094" w:rsidP="00442094">
      <w:pPr>
        <w:pStyle w:val="TxtCode3-Orange"/>
      </w:pPr>
      <w:r>
        <w:t xml:space="preserve">    echo "&lt;script&gt;alert('Validation OK');&lt;/script&gt;";</w:t>
      </w:r>
    </w:p>
    <w:p w14:paraId="05A63E71" w14:textId="77777777" w:rsidR="00442094" w:rsidRDefault="00442094" w:rsidP="00442094">
      <w:pPr>
        <w:pStyle w:val="TxtCode3-Orange"/>
      </w:pPr>
      <w:r>
        <w:t>} else {</w:t>
      </w:r>
    </w:p>
    <w:p w14:paraId="55B62873" w14:textId="77777777" w:rsidR="00442094" w:rsidRDefault="00442094" w:rsidP="00442094">
      <w:pPr>
        <w:pStyle w:val="TxtCode3-Orange"/>
      </w:pPr>
      <w:r>
        <w:t xml:space="preserve">    echo "&lt;script&gt;alert('Utilisateur ou mot de passe incorrect !!!');&lt;/script&gt;";</w:t>
      </w:r>
    </w:p>
    <w:p w14:paraId="483AB4D8" w14:textId="77777777" w:rsidR="00442094" w:rsidRDefault="00442094" w:rsidP="00442094">
      <w:pPr>
        <w:pStyle w:val="TxtCode3-Orange"/>
      </w:pPr>
      <w:r>
        <w:t>}</w:t>
      </w:r>
    </w:p>
    <w:p w14:paraId="0F389FFC" w14:textId="77777777" w:rsidR="00442094" w:rsidRDefault="00442094" w:rsidP="00442094">
      <w:pPr>
        <w:pStyle w:val="TxtCode3-Orange"/>
      </w:pPr>
      <w:r>
        <w:t>}</w:t>
      </w:r>
    </w:p>
    <w:p w14:paraId="1B1DF7B2" w14:textId="0A5E2E0A" w:rsidR="008B6717" w:rsidRPr="008B6717" w:rsidRDefault="00442094" w:rsidP="00442094">
      <w:pPr>
        <w:pStyle w:val="TxtCode3-Orange"/>
      </w:pPr>
      <w:r>
        <w:t>?&gt;</w:t>
      </w:r>
    </w:p>
    <w:p w14:paraId="0D4AF970" w14:textId="77777777" w:rsidR="000E50E8" w:rsidRPr="00992313" w:rsidRDefault="000E50E8" w:rsidP="000E50E8">
      <w:pPr>
        <w:pStyle w:val="Titre3"/>
      </w:pPr>
      <w:bookmarkStart w:id="17" w:name="_Toc137936817"/>
      <w:r w:rsidRPr="00992313">
        <w:t>Capture</w:t>
      </w:r>
      <w:bookmarkEnd w:id="17"/>
    </w:p>
    <w:p w14:paraId="2CE7C590" w14:textId="18311894" w:rsidR="000E50E8" w:rsidRDefault="006B3C6F" w:rsidP="00992313">
      <w:pPr>
        <w:pStyle w:val="StyleCentr"/>
      </w:pPr>
      <w:r w:rsidRPr="006B3C6F">
        <w:rPr>
          <w:noProof/>
        </w:rPr>
        <w:drawing>
          <wp:inline distT="0" distB="0" distL="0" distR="0" wp14:anchorId="2E88B378" wp14:editId="3A27CF77">
            <wp:extent cx="5760720" cy="956945"/>
            <wp:effectExtent l="0" t="0" r="0" b="0"/>
            <wp:docPr id="19" name="Image 19" descr="Une image contenant logiciel,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logiciel, capture d’écran, Logiciel multimédia&#10;&#10;Description générée automatiquement"/>
                    <pic:cNvPicPr/>
                  </pic:nvPicPr>
                  <pic:blipFill>
                    <a:blip r:embed="rId20"/>
                    <a:stretch>
                      <a:fillRect/>
                    </a:stretch>
                  </pic:blipFill>
                  <pic:spPr>
                    <a:xfrm>
                      <a:off x="0" y="0"/>
                      <a:ext cx="5760720" cy="956945"/>
                    </a:xfrm>
                    <a:prstGeom prst="rect">
                      <a:avLst/>
                    </a:prstGeom>
                  </pic:spPr>
                </pic:pic>
              </a:graphicData>
            </a:graphic>
          </wp:inline>
        </w:drawing>
      </w:r>
    </w:p>
    <w:p w14:paraId="39D028C4" w14:textId="61A6E140" w:rsidR="00562DBC" w:rsidRDefault="00562DBC" w:rsidP="00992313">
      <w:pPr>
        <w:pStyle w:val="StyleCentr"/>
      </w:pPr>
      <w:r w:rsidRPr="00562DBC">
        <w:rPr>
          <w:noProof/>
        </w:rPr>
        <w:drawing>
          <wp:inline distT="0" distB="0" distL="0" distR="0" wp14:anchorId="5A1C2F82" wp14:editId="06576991">
            <wp:extent cx="1800476" cy="657317"/>
            <wp:effectExtent l="0" t="0" r="0" b="9525"/>
            <wp:docPr id="21" name="Image 2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capture d’écran, Police, conception&#10;&#10;Description générée automatiquement"/>
                    <pic:cNvPicPr/>
                  </pic:nvPicPr>
                  <pic:blipFill>
                    <a:blip r:embed="rId21"/>
                    <a:stretch>
                      <a:fillRect/>
                    </a:stretch>
                  </pic:blipFill>
                  <pic:spPr>
                    <a:xfrm>
                      <a:off x="0" y="0"/>
                      <a:ext cx="1800476" cy="657317"/>
                    </a:xfrm>
                    <a:prstGeom prst="rect">
                      <a:avLst/>
                    </a:prstGeom>
                  </pic:spPr>
                </pic:pic>
              </a:graphicData>
            </a:graphic>
          </wp:inline>
        </w:drawing>
      </w:r>
    </w:p>
    <w:p w14:paraId="5593BB93" w14:textId="4C9365AA" w:rsidR="00F16A15" w:rsidRPr="000E50E8" w:rsidRDefault="00F16A15" w:rsidP="00281FBF">
      <w:pPr>
        <w:pStyle w:val="StyleCentr"/>
      </w:pPr>
      <w:r w:rsidRPr="00F16A15">
        <w:rPr>
          <w:noProof/>
        </w:rPr>
        <w:drawing>
          <wp:inline distT="0" distB="0" distL="0" distR="0" wp14:anchorId="13533627" wp14:editId="7A51236C">
            <wp:extent cx="1533739" cy="695422"/>
            <wp:effectExtent l="0" t="0" r="9525" b="9525"/>
            <wp:docPr id="20" name="Image 20" descr="Une image contenant texte, Police, blanc,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Police, blanc, conception&#10;&#10;Description générée automatiquement"/>
                    <pic:cNvPicPr/>
                  </pic:nvPicPr>
                  <pic:blipFill>
                    <a:blip r:embed="rId22"/>
                    <a:stretch>
                      <a:fillRect/>
                    </a:stretch>
                  </pic:blipFill>
                  <pic:spPr>
                    <a:xfrm>
                      <a:off x="0" y="0"/>
                      <a:ext cx="1533739" cy="695422"/>
                    </a:xfrm>
                    <a:prstGeom prst="rect">
                      <a:avLst/>
                    </a:prstGeom>
                  </pic:spPr>
                </pic:pic>
              </a:graphicData>
            </a:graphic>
          </wp:inline>
        </w:drawing>
      </w:r>
    </w:p>
    <w:p w14:paraId="71A6F1C0" w14:textId="4405E071" w:rsidR="006F3AB8" w:rsidRDefault="006F3AB8" w:rsidP="00C43491">
      <w:pPr>
        <w:pStyle w:val="Titre2"/>
      </w:pPr>
      <w:bookmarkStart w:id="18" w:name="_Toc137936818"/>
      <w:r w:rsidRPr="00973728">
        <w:t>Exercice 4</w:t>
      </w:r>
      <w:r w:rsidR="00A73C94" w:rsidRPr="00973728">
        <w:t xml:space="preserve"> (JSFiddle)</w:t>
      </w:r>
      <w:bookmarkEnd w:id="18"/>
    </w:p>
    <w:p w14:paraId="439DBA06" w14:textId="2EB7F563" w:rsidR="000E50E8" w:rsidRPr="00993266" w:rsidRDefault="000E50E8" w:rsidP="000E50E8">
      <w:pPr>
        <w:pStyle w:val="Titre3"/>
      </w:pPr>
      <w:bookmarkStart w:id="19" w:name="_Toc137936819"/>
      <w:r w:rsidRPr="00993266">
        <w:t>Objectif de l’exercice</w:t>
      </w:r>
      <w:bookmarkEnd w:id="19"/>
    </w:p>
    <w:p w14:paraId="14F659D0" w14:textId="53991FE6" w:rsidR="000E50E8" w:rsidRPr="00993266" w:rsidRDefault="00C565DA" w:rsidP="000E50E8">
      <w:pPr>
        <w:pStyle w:val="Txtjustifie"/>
      </w:pPr>
      <w:r w:rsidRPr="00993266">
        <w:t xml:space="preserve">Dans cet exercice nous </w:t>
      </w:r>
      <w:r w:rsidR="008D5D8F" w:rsidRPr="00993266">
        <w:t>découvrons</w:t>
      </w:r>
      <w:r w:rsidRPr="00993266">
        <w:t xml:space="preserve"> </w:t>
      </w:r>
      <w:r w:rsidR="008D5D8F" w:rsidRPr="00993266">
        <w:t>l’outil</w:t>
      </w:r>
      <w:r w:rsidRPr="00993266">
        <w:t xml:space="preserve"> JSFiddle (</w:t>
      </w:r>
      <w:hyperlink r:id="rId23" w:history="1">
        <w:r w:rsidRPr="00993266">
          <w:rPr>
            <w:rFonts w:ascii="Calibri" w:hAnsi="Calibri" w:cs="Calibri"/>
            <w:color w:val="0000FF"/>
            <w:u w:val="single"/>
          </w:rPr>
          <w:t>http://jsfiddle.net/</w:t>
        </w:r>
      </w:hyperlink>
      <w:r w:rsidRPr="00993266">
        <w:t xml:space="preserve">) qui nous permet de tester du code HTML, CSS, JS rapidement et </w:t>
      </w:r>
      <w:r w:rsidR="008D5D8F" w:rsidRPr="00993266">
        <w:t>efficacement</w:t>
      </w:r>
      <w:r w:rsidRPr="00993266">
        <w:t xml:space="preserve"> car il n’y a pas besoin de créer tout la structure de fichier.</w:t>
      </w:r>
    </w:p>
    <w:p w14:paraId="49E04E0A" w14:textId="23AC9409" w:rsidR="000E50E8" w:rsidRDefault="000E50E8" w:rsidP="000E50E8">
      <w:pPr>
        <w:pStyle w:val="Titre3"/>
      </w:pPr>
      <w:bookmarkStart w:id="20" w:name="_Toc137936820"/>
      <w:r w:rsidRPr="00D12EB7">
        <w:t>Explications / Descriptions</w:t>
      </w:r>
      <w:bookmarkEnd w:id="20"/>
    </w:p>
    <w:p w14:paraId="4593DF42" w14:textId="33A92674" w:rsidR="00D12EB7" w:rsidRPr="00D12EB7" w:rsidRDefault="00D12EB7" w:rsidP="00D12EB7">
      <w:pPr>
        <w:pStyle w:val="Txtjustifie"/>
      </w:pPr>
      <w:r>
        <w:t>Cet exercice se trouve sur JSFiddle, nous avons fait une fonction JS qui s’</w:t>
      </w:r>
      <w:r w:rsidR="004E3CED">
        <w:t>exécuter</w:t>
      </w:r>
      <w:r>
        <w:t xml:space="preserve"> dès que l’on clique sur le carre bleu (un bouton)</w:t>
      </w:r>
      <w:r w:rsidR="004E3CED">
        <w:t xml:space="preserve"> et</w:t>
      </w:r>
      <w:r>
        <w:t xml:space="preserve"> </w:t>
      </w:r>
      <w:r w:rsidR="00044671">
        <w:t xml:space="preserve">qui va générer une </w:t>
      </w:r>
      <w:r w:rsidR="004E3CED">
        <w:t>pop-up</w:t>
      </w:r>
    </w:p>
    <w:p w14:paraId="39E56F69" w14:textId="77777777" w:rsidR="00D12EB7" w:rsidRPr="00973728" w:rsidRDefault="00D12EB7" w:rsidP="00D12EB7">
      <w:pPr>
        <w:pStyle w:val="Txtjustifie"/>
        <w:numPr>
          <w:ilvl w:val="0"/>
          <w:numId w:val="17"/>
        </w:numPr>
      </w:pPr>
      <w:r w:rsidRPr="00973728">
        <w:t>Qu'est-ce que JSFiddle ? A quoi sert-il ?</w:t>
      </w:r>
    </w:p>
    <w:p w14:paraId="31EFD820" w14:textId="77777777" w:rsidR="00D12EB7" w:rsidRPr="00973728" w:rsidRDefault="00D12EB7" w:rsidP="00D12EB7">
      <w:pPr>
        <w:pStyle w:val="Txtjustifie"/>
      </w:pPr>
      <w:r w:rsidRPr="00973728">
        <w:t>Fiddle est un site web qui nous permet de faire du code HTML, CSS, JS</w:t>
      </w:r>
    </w:p>
    <w:p w14:paraId="59431A51" w14:textId="77777777" w:rsidR="00D12EB7" w:rsidRPr="00973728" w:rsidRDefault="00D12EB7" w:rsidP="00D12EB7">
      <w:pPr>
        <w:pStyle w:val="Txtjustifie"/>
        <w:numPr>
          <w:ilvl w:val="0"/>
          <w:numId w:val="17"/>
        </w:numPr>
      </w:pPr>
      <w:r w:rsidRPr="00973728">
        <w:t>Quel est l'avantage d'utiliser cet outil ?</w:t>
      </w:r>
    </w:p>
    <w:p w14:paraId="3D1EA86E" w14:textId="4A9AFC98" w:rsidR="000E50E8" w:rsidRPr="00D12EB7" w:rsidRDefault="00D12EB7" w:rsidP="000E50E8">
      <w:pPr>
        <w:pStyle w:val="Txtjustifie"/>
      </w:pPr>
      <w:r w:rsidRPr="00973728">
        <w:t>L’avantage est que nous n’avons pas besoin de mettre toute la structure de fichier en place et que nous pouvons juste tester notre code.</w:t>
      </w:r>
    </w:p>
    <w:p w14:paraId="5C3052C9" w14:textId="77777777" w:rsidR="000E50E8" w:rsidRPr="00D12EB7" w:rsidRDefault="000E50E8" w:rsidP="000E50E8">
      <w:pPr>
        <w:pStyle w:val="Titre3"/>
      </w:pPr>
      <w:bookmarkStart w:id="21" w:name="_Toc137936821"/>
      <w:r w:rsidRPr="00D12EB7">
        <w:t>Extrait de code</w:t>
      </w:r>
      <w:bookmarkEnd w:id="21"/>
      <w:r w:rsidRPr="00D12EB7">
        <w:t xml:space="preserve"> </w:t>
      </w:r>
    </w:p>
    <w:p w14:paraId="3B9B185B" w14:textId="77777777" w:rsidR="00D12EB7" w:rsidRPr="00973728" w:rsidRDefault="00D12EB7" w:rsidP="00D12EB7">
      <w:pPr>
        <w:pStyle w:val="Txtjustifie"/>
      </w:pPr>
      <w:r w:rsidRPr="00973728">
        <w:t>HTML</w:t>
      </w:r>
    </w:p>
    <w:p w14:paraId="48022264" w14:textId="77777777" w:rsidR="00D12EB7" w:rsidRPr="00973728" w:rsidRDefault="00D12EB7" w:rsidP="00D12EB7">
      <w:pPr>
        <w:pStyle w:val="TxtCode3-Orange"/>
      </w:pPr>
      <w:r w:rsidRPr="00973728">
        <w:t>&lt;button onclick="messageAlert()"\&gt;</w:t>
      </w:r>
    </w:p>
    <w:p w14:paraId="14EE2D2C" w14:textId="77777777" w:rsidR="00D12EB7" w:rsidRPr="00973728" w:rsidRDefault="00D12EB7" w:rsidP="00D12EB7">
      <w:pPr>
        <w:pStyle w:val="Txtjustifie"/>
        <w:rPr>
          <w:lang w:val="en-US"/>
        </w:rPr>
      </w:pPr>
      <w:r w:rsidRPr="00973728">
        <w:rPr>
          <w:lang w:val="en-US"/>
        </w:rPr>
        <w:lastRenderedPageBreak/>
        <w:t>CSS</w:t>
      </w:r>
    </w:p>
    <w:p w14:paraId="1047B878" w14:textId="77777777" w:rsidR="00D12EB7" w:rsidRPr="00973728" w:rsidRDefault="00D12EB7" w:rsidP="00D12EB7">
      <w:pPr>
        <w:pStyle w:val="TxtCode3-Orange"/>
        <w:rPr>
          <w:lang w:val="en-US"/>
        </w:rPr>
      </w:pPr>
      <w:r w:rsidRPr="00973728">
        <w:rPr>
          <w:lang w:val="en-US"/>
        </w:rPr>
        <w:t>button {</w:t>
      </w:r>
    </w:p>
    <w:p w14:paraId="2A7C9203" w14:textId="77777777" w:rsidR="00D12EB7" w:rsidRPr="00973728" w:rsidRDefault="00D12EB7" w:rsidP="00D12EB7">
      <w:pPr>
        <w:pStyle w:val="TxtCode3-Orange"/>
        <w:rPr>
          <w:lang w:val="en-US"/>
        </w:rPr>
      </w:pPr>
      <w:r w:rsidRPr="00973728">
        <w:rPr>
          <w:lang w:val="en-US"/>
        </w:rPr>
        <w:t xml:space="preserve">  width: 100px;</w:t>
      </w:r>
    </w:p>
    <w:p w14:paraId="07FA3C55" w14:textId="77777777" w:rsidR="00D12EB7" w:rsidRPr="00973728" w:rsidRDefault="00D12EB7" w:rsidP="00D12EB7">
      <w:pPr>
        <w:pStyle w:val="TxtCode3-Orange"/>
        <w:rPr>
          <w:lang w:val="en-US"/>
        </w:rPr>
      </w:pPr>
      <w:r w:rsidRPr="00973728">
        <w:rPr>
          <w:lang w:val="en-US"/>
        </w:rPr>
        <w:t xml:space="preserve">  height: 100px;</w:t>
      </w:r>
    </w:p>
    <w:p w14:paraId="25E9480C" w14:textId="77777777" w:rsidR="00D12EB7" w:rsidRPr="00973728" w:rsidRDefault="00D12EB7" w:rsidP="00D12EB7">
      <w:pPr>
        <w:pStyle w:val="TxtCode3-Orange"/>
        <w:rPr>
          <w:lang w:val="en-US"/>
        </w:rPr>
      </w:pPr>
      <w:r w:rsidRPr="00973728">
        <w:rPr>
          <w:lang w:val="en-US"/>
        </w:rPr>
        <w:t xml:space="preserve">  background-color: blue;</w:t>
      </w:r>
    </w:p>
    <w:p w14:paraId="017DAC8F" w14:textId="77777777" w:rsidR="00D12EB7" w:rsidRPr="00973728" w:rsidRDefault="00D12EB7" w:rsidP="00D12EB7">
      <w:pPr>
        <w:pStyle w:val="TxtCode3-Orange"/>
        <w:rPr>
          <w:lang w:val="en-US"/>
        </w:rPr>
      </w:pPr>
      <w:r w:rsidRPr="00973728">
        <w:rPr>
          <w:lang w:val="en-US"/>
        </w:rPr>
        <w:t>}</w:t>
      </w:r>
    </w:p>
    <w:p w14:paraId="4D51A644" w14:textId="77777777" w:rsidR="00D12EB7" w:rsidRPr="00973728" w:rsidRDefault="00D12EB7" w:rsidP="00D12EB7">
      <w:pPr>
        <w:pStyle w:val="Txtjustifie"/>
        <w:rPr>
          <w:lang w:val="en-US"/>
        </w:rPr>
      </w:pPr>
      <w:r w:rsidRPr="00973728">
        <w:rPr>
          <w:lang w:val="en-US"/>
        </w:rPr>
        <w:t>JS</w:t>
      </w:r>
    </w:p>
    <w:p w14:paraId="50646102" w14:textId="77777777" w:rsidR="00D12EB7" w:rsidRPr="00973728" w:rsidRDefault="00D12EB7" w:rsidP="00D12EB7">
      <w:pPr>
        <w:pStyle w:val="TxtCode3-Orange"/>
        <w:rPr>
          <w:lang w:val="en-US"/>
        </w:rPr>
      </w:pPr>
      <w:r w:rsidRPr="00973728">
        <w:rPr>
          <w:lang w:val="en-US"/>
        </w:rPr>
        <w:t>function messageAlert() {</w:t>
      </w:r>
    </w:p>
    <w:p w14:paraId="35EA7B05" w14:textId="77777777" w:rsidR="00D12EB7" w:rsidRPr="00973728" w:rsidRDefault="00D12EB7" w:rsidP="00D12EB7">
      <w:pPr>
        <w:pStyle w:val="TxtCode3-Orange"/>
      </w:pPr>
      <w:r w:rsidRPr="00973728">
        <w:rPr>
          <w:lang w:val="en-US"/>
        </w:rPr>
        <w:t xml:space="preserve">  </w:t>
      </w:r>
      <w:r w:rsidRPr="00973728">
        <w:t>window.alert("Quelqu'un a cliqué sur le cube blue");</w:t>
      </w:r>
    </w:p>
    <w:p w14:paraId="7F7E3ADD" w14:textId="77777777" w:rsidR="00D12EB7" w:rsidRPr="00B20FAF" w:rsidRDefault="00D12EB7" w:rsidP="00D12EB7">
      <w:pPr>
        <w:pStyle w:val="TxtCode3-Orange"/>
      </w:pPr>
      <w:r w:rsidRPr="00973728">
        <w:t>}</w:t>
      </w:r>
    </w:p>
    <w:p w14:paraId="44E4C628" w14:textId="77777777" w:rsidR="000E50E8" w:rsidRPr="00BC3474" w:rsidRDefault="000E50E8" w:rsidP="000E50E8">
      <w:pPr>
        <w:pStyle w:val="Txtjustifie"/>
        <w:rPr>
          <w:highlight w:val="yellow"/>
        </w:rPr>
      </w:pPr>
    </w:p>
    <w:p w14:paraId="1792BDE8" w14:textId="77777777" w:rsidR="000E50E8" w:rsidRPr="00AA2FDD" w:rsidRDefault="000E50E8" w:rsidP="000E50E8">
      <w:pPr>
        <w:pStyle w:val="Titre3"/>
      </w:pPr>
      <w:bookmarkStart w:id="22" w:name="_Toc137936822"/>
      <w:r w:rsidRPr="00AA2FDD">
        <w:t>Capture</w:t>
      </w:r>
      <w:bookmarkEnd w:id="22"/>
    </w:p>
    <w:p w14:paraId="6C6396D1" w14:textId="478E58D1" w:rsidR="000E50E8" w:rsidRPr="000E50E8" w:rsidRDefault="006560E0" w:rsidP="00AA2FDD">
      <w:pPr>
        <w:pStyle w:val="StyleCentr"/>
      </w:pPr>
      <w:r w:rsidRPr="00973728">
        <w:rPr>
          <w:noProof/>
        </w:rPr>
        <w:drawing>
          <wp:inline distT="0" distB="0" distL="0" distR="0" wp14:anchorId="3AF22198" wp14:editId="75FF8B9F">
            <wp:extent cx="5001323" cy="2972215"/>
            <wp:effectExtent l="0" t="0" r="8890" b="0"/>
            <wp:docPr id="23" name="Image 23"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logiciel&#10;&#10;Description générée automatiquement"/>
                    <pic:cNvPicPr/>
                  </pic:nvPicPr>
                  <pic:blipFill>
                    <a:blip r:embed="rId24"/>
                    <a:stretch>
                      <a:fillRect/>
                    </a:stretch>
                  </pic:blipFill>
                  <pic:spPr>
                    <a:xfrm>
                      <a:off x="0" y="0"/>
                      <a:ext cx="5001323" cy="2972215"/>
                    </a:xfrm>
                    <a:prstGeom prst="rect">
                      <a:avLst/>
                    </a:prstGeom>
                  </pic:spPr>
                </pic:pic>
              </a:graphicData>
            </a:graphic>
          </wp:inline>
        </w:drawing>
      </w:r>
    </w:p>
    <w:p w14:paraId="2B43298B" w14:textId="599183A9" w:rsidR="00973627" w:rsidRDefault="00973627" w:rsidP="00C43491">
      <w:pPr>
        <w:pStyle w:val="Titre2"/>
      </w:pPr>
      <w:bookmarkStart w:id="23" w:name="_Toc137936823"/>
      <w:r w:rsidRPr="00973728">
        <w:t>Exercice 5</w:t>
      </w:r>
      <w:r w:rsidR="00A73C94" w:rsidRPr="00973728">
        <w:t xml:space="preserve"> (Variable en Javascript)</w:t>
      </w:r>
      <w:bookmarkEnd w:id="23"/>
    </w:p>
    <w:p w14:paraId="2B83C7F5" w14:textId="4443792F" w:rsidR="001A5F53" w:rsidRPr="00867F17" w:rsidRDefault="001A5F53" w:rsidP="001A5F53">
      <w:pPr>
        <w:pStyle w:val="Titre3"/>
      </w:pPr>
      <w:bookmarkStart w:id="24" w:name="_Toc137936824"/>
      <w:r w:rsidRPr="00867F17">
        <w:t>Objectif de l’exercice</w:t>
      </w:r>
      <w:bookmarkEnd w:id="24"/>
    </w:p>
    <w:p w14:paraId="799ADC4A" w14:textId="6EFB9301" w:rsidR="001A5F53" w:rsidRPr="00867F17" w:rsidRDefault="00D8063D" w:rsidP="001A5F53">
      <w:pPr>
        <w:pStyle w:val="Txtjustifie"/>
      </w:pPr>
      <w:r w:rsidRPr="00867F17">
        <w:t xml:space="preserve">Dans l’exercice 5 nous devons faire plusieurs commande JS pour plusieurs points, ce qui nous permet de découvrir encore plus JS et nous montre des </w:t>
      </w:r>
      <w:r w:rsidR="00867F17" w:rsidRPr="00867F17">
        <w:t xml:space="preserve">méthodes </w:t>
      </w:r>
      <w:r w:rsidRPr="00867F17">
        <w:t>utilisable dans JS.</w:t>
      </w:r>
    </w:p>
    <w:p w14:paraId="4501FE5D" w14:textId="6B8CE899" w:rsidR="001A5F53" w:rsidRDefault="001A5F53" w:rsidP="001A5F53">
      <w:pPr>
        <w:pStyle w:val="Titre3"/>
      </w:pPr>
      <w:bookmarkStart w:id="25" w:name="_Toc137936825"/>
      <w:r w:rsidRPr="000F02C7">
        <w:t>Explications / Descriptions</w:t>
      </w:r>
      <w:bookmarkEnd w:id="25"/>
    </w:p>
    <w:p w14:paraId="1E5685A9" w14:textId="4F1817E8" w:rsidR="00D12EB7" w:rsidRPr="00D12EB7" w:rsidRDefault="00732BAB" w:rsidP="00D12EB7">
      <w:pPr>
        <w:pStyle w:val="Txtjustifie"/>
      </w:pPr>
      <w:r>
        <w:t xml:space="preserve">Dans cet exercice nous avons </w:t>
      </w:r>
      <w:proofErr w:type="spellStart"/>
      <w:r>
        <w:t>créer</w:t>
      </w:r>
      <w:proofErr w:type="spellEnd"/>
      <w:r>
        <w:t xml:space="preserve"> des variable qui s’affichent et se modifie pour que l’on puissent tester plusieurs méthodes unique a JS.</w:t>
      </w:r>
    </w:p>
    <w:p w14:paraId="18C6280A" w14:textId="77777777" w:rsidR="001A5F53" w:rsidRPr="000F02C7" w:rsidRDefault="001A5F53" w:rsidP="001A5F53">
      <w:pPr>
        <w:pStyle w:val="Titre3"/>
      </w:pPr>
      <w:bookmarkStart w:id="26" w:name="_Toc137936826"/>
      <w:r w:rsidRPr="000F02C7">
        <w:t>Extrait de code</w:t>
      </w:r>
      <w:bookmarkEnd w:id="26"/>
      <w:r w:rsidRPr="000F02C7">
        <w:t xml:space="preserve"> </w:t>
      </w:r>
    </w:p>
    <w:p w14:paraId="7F6E7281" w14:textId="1276C506" w:rsidR="00BC3B6B" w:rsidRPr="00973728" w:rsidRDefault="00BC3B6B" w:rsidP="00BC3B6B">
      <w:pPr>
        <w:pStyle w:val="Txtjustifie"/>
      </w:pPr>
      <w:r w:rsidRPr="00973728">
        <w:t xml:space="preserve">Voici </w:t>
      </w:r>
      <w:r>
        <w:t>le</w:t>
      </w:r>
      <w:r w:rsidRPr="00973728">
        <w:t xml:space="preserve"> code :</w:t>
      </w:r>
    </w:p>
    <w:p w14:paraId="4B2BBEB1" w14:textId="77777777" w:rsidR="00BC3B6B" w:rsidRPr="00973728" w:rsidRDefault="00BC3B6B" w:rsidP="00BC3B6B">
      <w:pPr>
        <w:pStyle w:val="TxtCode3-Orange"/>
      </w:pPr>
      <w:r w:rsidRPr="00973728">
        <w:t>//clear la console</w:t>
      </w:r>
    </w:p>
    <w:p w14:paraId="683F61A4" w14:textId="77777777" w:rsidR="00BC3B6B" w:rsidRPr="00973728" w:rsidRDefault="00BC3B6B" w:rsidP="00BC3B6B">
      <w:pPr>
        <w:pStyle w:val="TxtCode3-Orange"/>
      </w:pPr>
      <w:r w:rsidRPr="00973728">
        <w:t>console.clear();</w:t>
      </w:r>
    </w:p>
    <w:p w14:paraId="6291CC82" w14:textId="77777777" w:rsidR="00BC3B6B" w:rsidRPr="00973728" w:rsidRDefault="00BC3B6B" w:rsidP="00BC3B6B">
      <w:pPr>
        <w:pStyle w:val="TxtCode3-Orange"/>
      </w:pPr>
    </w:p>
    <w:p w14:paraId="0E5F81B4" w14:textId="77777777" w:rsidR="00BC3B6B" w:rsidRPr="00973728" w:rsidRDefault="00BC3B6B" w:rsidP="00BC3B6B">
      <w:pPr>
        <w:pStyle w:val="TxtCode3-Orange"/>
      </w:pPr>
      <w:r w:rsidRPr="00973728">
        <w:t>//créer a et b</w:t>
      </w:r>
    </w:p>
    <w:p w14:paraId="00FF8E24" w14:textId="77777777" w:rsidR="00BC3B6B" w:rsidRPr="00973728" w:rsidRDefault="00BC3B6B" w:rsidP="00BC3B6B">
      <w:pPr>
        <w:pStyle w:val="TxtCode3-Orange"/>
      </w:pPr>
      <w:r w:rsidRPr="00973728">
        <w:t>let a;</w:t>
      </w:r>
    </w:p>
    <w:p w14:paraId="66FCB3F2" w14:textId="77777777" w:rsidR="00BC3B6B" w:rsidRPr="00973728" w:rsidRDefault="00BC3B6B" w:rsidP="00BC3B6B">
      <w:pPr>
        <w:pStyle w:val="TxtCode3-Orange"/>
      </w:pPr>
      <w:r w:rsidRPr="00973728">
        <w:t>let b;</w:t>
      </w:r>
    </w:p>
    <w:p w14:paraId="079045F4" w14:textId="77777777" w:rsidR="00BC3B6B" w:rsidRPr="00973728" w:rsidRDefault="00BC3B6B" w:rsidP="00BC3B6B">
      <w:pPr>
        <w:pStyle w:val="TxtCode3-Orange"/>
      </w:pPr>
    </w:p>
    <w:p w14:paraId="44D843F5" w14:textId="77777777" w:rsidR="00BC3B6B" w:rsidRPr="00973728" w:rsidRDefault="00BC3B6B" w:rsidP="00BC3B6B">
      <w:pPr>
        <w:pStyle w:val="TxtCode3-Orange"/>
      </w:pPr>
      <w:r w:rsidRPr="00973728">
        <w:t>//affiche a</w:t>
      </w:r>
    </w:p>
    <w:p w14:paraId="37B3EF30" w14:textId="77777777" w:rsidR="00BC3B6B" w:rsidRPr="00973728" w:rsidRDefault="00BC3B6B" w:rsidP="00BC3B6B">
      <w:pPr>
        <w:pStyle w:val="TxtCode3-Orange"/>
      </w:pPr>
      <w:r w:rsidRPr="00973728">
        <w:t>console.log(a);</w:t>
      </w:r>
    </w:p>
    <w:p w14:paraId="0CEBCE78" w14:textId="77777777" w:rsidR="00BC3B6B" w:rsidRPr="00973728" w:rsidRDefault="00BC3B6B" w:rsidP="00BC3B6B">
      <w:pPr>
        <w:pStyle w:val="TxtCode3-Orange"/>
      </w:pPr>
    </w:p>
    <w:p w14:paraId="4D5C96C1" w14:textId="77777777" w:rsidR="00BC3B6B" w:rsidRPr="00973728" w:rsidRDefault="00BC3B6B" w:rsidP="00BC3B6B">
      <w:pPr>
        <w:pStyle w:val="TxtCode3-Orange"/>
      </w:pPr>
      <w:r w:rsidRPr="00973728">
        <w:t>//donne la valeur 15 à a</w:t>
      </w:r>
    </w:p>
    <w:p w14:paraId="741036B0" w14:textId="77777777" w:rsidR="00BC3B6B" w:rsidRPr="00973728" w:rsidRDefault="00BC3B6B" w:rsidP="00BC3B6B">
      <w:pPr>
        <w:pStyle w:val="TxtCode3-Orange"/>
      </w:pPr>
      <w:r w:rsidRPr="00973728">
        <w:lastRenderedPageBreak/>
        <w:t>a = 15;</w:t>
      </w:r>
    </w:p>
    <w:p w14:paraId="2D0EF034" w14:textId="77777777" w:rsidR="00BC3B6B" w:rsidRPr="00973728" w:rsidRDefault="00BC3B6B" w:rsidP="00BC3B6B">
      <w:pPr>
        <w:pStyle w:val="TxtCode3-Orange"/>
      </w:pPr>
      <w:r w:rsidRPr="00973728">
        <w:t>//affiche la valeur de a</w:t>
      </w:r>
    </w:p>
    <w:p w14:paraId="3121D4E1" w14:textId="77777777" w:rsidR="00BC3B6B" w:rsidRPr="00973728" w:rsidRDefault="00BC3B6B" w:rsidP="00BC3B6B">
      <w:pPr>
        <w:pStyle w:val="TxtCode3-Orange"/>
      </w:pPr>
      <w:r w:rsidRPr="00973728">
        <w:t>console.log("Ma variable a = " + a + ".");</w:t>
      </w:r>
    </w:p>
    <w:p w14:paraId="79F09B58" w14:textId="77777777" w:rsidR="00BC3B6B" w:rsidRPr="00973728" w:rsidRDefault="00BC3B6B" w:rsidP="00BC3B6B">
      <w:pPr>
        <w:pStyle w:val="TxtCode3-Orange"/>
      </w:pPr>
    </w:p>
    <w:p w14:paraId="1E84767B" w14:textId="77777777" w:rsidR="00BC3B6B" w:rsidRPr="00973728" w:rsidRDefault="00BC3B6B" w:rsidP="00BC3B6B">
      <w:pPr>
        <w:pStyle w:val="TxtCode3-Orange"/>
      </w:pPr>
      <w:r w:rsidRPr="00973728">
        <w:t>//donne la valeur 9 à b</w:t>
      </w:r>
    </w:p>
    <w:p w14:paraId="5AC21BBB" w14:textId="77777777" w:rsidR="00BC3B6B" w:rsidRPr="00973728" w:rsidRDefault="00BC3B6B" w:rsidP="00BC3B6B">
      <w:pPr>
        <w:pStyle w:val="TxtCode3-Orange"/>
      </w:pPr>
      <w:r w:rsidRPr="00973728">
        <w:t>b = 9;</w:t>
      </w:r>
    </w:p>
    <w:p w14:paraId="63AEC6F9" w14:textId="77777777" w:rsidR="00BC3B6B" w:rsidRPr="00973728" w:rsidRDefault="00BC3B6B" w:rsidP="00BC3B6B">
      <w:pPr>
        <w:pStyle w:val="TxtCode3-Orange"/>
      </w:pPr>
      <w:r w:rsidRPr="00973728">
        <w:t>//affiche la valeur de bs</w:t>
      </w:r>
    </w:p>
    <w:p w14:paraId="431429D4" w14:textId="77777777" w:rsidR="00BC3B6B" w:rsidRPr="00973728" w:rsidRDefault="00BC3B6B" w:rsidP="00BC3B6B">
      <w:pPr>
        <w:pStyle w:val="TxtCode3-Orange"/>
      </w:pPr>
      <w:r w:rsidRPr="00973728">
        <w:t>console.log("Ma variable b = " + b + ".");</w:t>
      </w:r>
    </w:p>
    <w:p w14:paraId="77958F04" w14:textId="77777777" w:rsidR="00BC3B6B" w:rsidRPr="00973728" w:rsidRDefault="00BC3B6B" w:rsidP="00BC3B6B">
      <w:pPr>
        <w:pStyle w:val="TxtCode3-Orange"/>
      </w:pPr>
    </w:p>
    <w:p w14:paraId="3F9C86F6" w14:textId="77777777" w:rsidR="00BC3B6B" w:rsidRPr="00973728" w:rsidRDefault="00BC3B6B" w:rsidP="00BC3B6B">
      <w:pPr>
        <w:pStyle w:val="TxtCode3-Orange"/>
      </w:pPr>
      <w:r w:rsidRPr="00973728">
        <w:t>//affiche le resultat de a + b</w:t>
      </w:r>
    </w:p>
    <w:p w14:paraId="72F2649B" w14:textId="77777777" w:rsidR="00BC3B6B" w:rsidRPr="00973728" w:rsidRDefault="00BC3B6B" w:rsidP="00BC3B6B">
      <w:pPr>
        <w:pStyle w:val="TxtCode3-Orange"/>
      </w:pPr>
      <w:r w:rsidRPr="00973728">
        <w:t>console.log(`${a} + ${b} = ${a + b}`);</w:t>
      </w:r>
    </w:p>
    <w:p w14:paraId="580A74F6" w14:textId="77777777" w:rsidR="00BC3B6B" w:rsidRPr="00973728" w:rsidRDefault="00BC3B6B" w:rsidP="00BC3B6B">
      <w:pPr>
        <w:pStyle w:val="TxtCode3-Orange"/>
      </w:pPr>
      <w:r w:rsidRPr="00973728">
        <w:t>//affiche le resultat de a - b</w:t>
      </w:r>
    </w:p>
    <w:p w14:paraId="2435D584" w14:textId="77777777" w:rsidR="00BC3B6B" w:rsidRPr="00973728" w:rsidRDefault="00BC3B6B" w:rsidP="00BC3B6B">
      <w:pPr>
        <w:pStyle w:val="TxtCode3-Orange"/>
      </w:pPr>
      <w:r w:rsidRPr="00973728">
        <w:t>console.log(`${a} - ${b} = ${a - b}`);</w:t>
      </w:r>
    </w:p>
    <w:p w14:paraId="404CDBC1" w14:textId="77777777" w:rsidR="00BC3B6B" w:rsidRPr="00973728" w:rsidRDefault="00BC3B6B" w:rsidP="00BC3B6B">
      <w:pPr>
        <w:pStyle w:val="TxtCode3-Orange"/>
      </w:pPr>
      <w:r w:rsidRPr="00973728">
        <w:t>//affiche le resultat de a * b</w:t>
      </w:r>
    </w:p>
    <w:p w14:paraId="5F975ACC" w14:textId="77777777" w:rsidR="00BC3B6B" w:rsidRPr="00973728" w:rsidRDefault="00BC3B6B" w:rsidP="00BC3B6B">
      <w:pPr>
        <w:pStyle w:val="TxtCode3-Orange"/>
      </w:pPr>
      <w:r w:rsidRPr="00973728">
        <w:t>console.log(`${a} * ${b} = ${a * b}`);</w:t>
      </w:r>
    </w:p>
    <w:p w14:paraId="4C831C39" w14:textId="77777777" w:rsidR="00BC3B6B" w:rsidRPr="00973728" w:rsidRDefault="00BC3B6B" w:rsidP="00BC3B6B">
      <w:pPr>
        <w:pStyle w:val="TxtCode3-Orange"/>
      </w:pPr>
      <w:r w:rsidRPr="00973728">
        <w:t>//affiche le resultat de a / b</w:t>
      </w:r>
    </w:p>
    <w:p w14:paraId="5CDEA7EC" w14:textId="77777777" w:rsidR="00BC3B6B" w:rsidRPr="00973728" w:rsidRDefault="00BC3B6B" w:rsidP="00BC3B6B">
      <w:pPr>
        <w:pStyle w:val="TxtCode3-Orange"/>
      </w:pPr>
      <w:r w:rsidRPr="00973728">
        <w:t>console.log(`${a} / ${b} = ${a / b}`);</w:t>
      </w:r>
    </w:p>
    <w:p w14:paraId="64DCF42E" w14:textId="77777777" w:rsidR="00BC3B6B" w:rsidRPr="00973728" w:rsidRDefault="00BC3B6B" w:rsidP="00BC3B6B">
      <w:pPr>
        <w:pStyle w:val="TxtCode3-Orange"/>
      </w:pPr>
    </w:p>
    <w:p w14:paraId="0B9074B0" w14:textId="77777777" w:rsidR="00BC3B6B" w:rsidRPr="00973728" w:rsidRDefault="00BC3B6B" w:rsidP="00BC3B6B">
      <w:pPr>
        <w:pStyle w:val="TxtCode3-Orange"/>
      </w:pPr>
      <w:r w:rsidRPr="00973728">
        <w:t>//donne la valeur "Bonjour" à a</w:t>
      </w:r>
    </w:p>
    <w:p w14:paraId="3FD92D99" w14:textId="77777777" w:rsidR="00BC3B6B" w:rsidRPr="00973728" w:rsidRDefault="00BC3B6B" w:rsidP="00BC3B6B">
      <w:pPr>
        <w:pStyle w:val="TxtCode3-Orange"/>
      </w:pPr>
      <w:r w:rsidRPr="00973728">
        <w:t>a = "Bonjour";</w:t>
      </w:r>
    </w:p>
    <w:p w14:paraId="09B72020" w14:textId="77777777" w:rsidR="00BC3B6B" w:rsidRPr="00973728" w:rsidRDefault="00BC3B6B" w:rsidP="00BC3B6B">
      <w:pPr>
        <w:pStyle w:val="TxtCode3-Orange"/>
      </w:pPr>
      <w:r w:rsidRPr="00973728">
        <w:t>//donne la valeur "les amis" à b</w:t>
      </w:r>
    </w:p>
    <w:p w14:paraId="5158216C" w14:textId="77777777" w:rsidR="00BC3B6B" w:rsidRPr="00973728" w:rsidRDefault="00BC3B6B" w:rsidP="00BC3B6B">
      <w:pPr>
        <w:pStyle w:val="TxtCode3-Orange"/>
      </w:pPr>
      <w:r w:rsidRPr="00973728">
        <w:t>b = "les amis";</w:t>
      </w:r>
    </w:p>
    <w:p w14:paraId="3D07161C" w14:textId="77777777" w:rsidR="00BC3B6B" w:rsidRPr="00973728" w:rsidRDefault="00BC3B6B" w:rsidP="00BC3B6B">
      <w:pPr>
        <w:pStyle w:val="TxtCode3-Orange"/>
      </w:pPr>
    </w:p>
    <w:p w14:paraId="53E7FCE6" w14:textId="77777777" w:rsidR="00BC3B6B" w:rsidRPr="00973728" w:rsidRDefault="00BC3B6B" w:rsidP="00BC3B6B">
      <w:pPr>
        <w:pStyle w:val="TxtCode3-Orange"/>
      </w:pPr>
      <w:r w:rsidRPr="00973728">
        <w:t>//affiche a et b en les concatenant avec "concat()"</w:t>
      </w:r>
    </w:p>
    <w:p w14:paraId="05DDDD66" w14:textId="77777777" w:rsidR="00BC3B6B" w:rsidRPr="00973728" w:rsidRDefault="00BC3B6B" w:rsidP="00BC3B6B">
      <w:pPr>
        <w:pStyle w:val="TxtCode3-Orange"/>
      </w:pPr>
      <w:r w:rsidRPr="00973728">
        <w:t>console.log(a.concat(" ", b));</w:t>
      </w:r>
    </w:p>
    <w:p w14:paraId="2B833D5D" w14:textId="77777777" w:rsidR="00BC3B6B" w:rsidRPr="00973728" w:rsidRDefault="00BC3B6B" w:rsidP="00BC3B6B">
      <w:pPr>
        <w:pStyle w:val="TxtCode3-Orange"/>
      </w:pPr>
      <w:r w:rsidRPr="00973728">
        <w:t>//affiche a et b en les concatenant en utilisant un littéral</w:t>
      </w:r>
    </w:p>
    <w:p w14:paraId="64D5F22C" w14:textId="77777777" w:rsidR="00BC3B6B" w:rsidRPr="00973728" w:rsidRDefault="00BC3B6B" w:rsidP="00BC3B6B">
      <w:pPr>
        <w:pStyle w:val="TxtCode3-Orange"/>
      </w:pPr>
      <w:r w:rsidRPr="00973728">
        <w:t>console.log(`${a + " "+b}`);</w:t>
      </w:r>
    </w:p>
    <w:p w14:paraId="7EB87692" w14:textId="77777777" w:rsidR="00BC3B6B" w:rsidRPr="00973728" w:rsidRDefault="00BC3B6B" w:rsidP="00BC3B6B">
      <w:pPr>
        <w:pStyle w:val="TxtCode3-Orange"/>
      </w:pPr>
    </w:p>
    <w:p w14:paraId="05A9B129" w14:textId="77777777" w:rsidR="00BC3B6B" w:rsidRPr="00973728" w:rsidRDefault="00BC3B6B" w:rsidP="00BC3B6B">
      <w:pPr>
        <w:pStyle w:val="TxtCode3-Orange"/>
      </w:pPr>
      <w:r w:rsidRPr="00973728">
        <w:t>//donne la valeur true à a</w:t>
      </w:r>
    </w:p>
    <w:p w14:paraId="59FE1795" w14:textId="77777777" w:rsidR="00BC3B6B" w:rsidRPr="00973728" w:rsidRDefault="00BC3B6B" w:rsidP="00BC3B6B">
      <w:pPr>
        <w:pStyle w:val="TxtCode3-Orange"/>
      </w:pPr>
      <w:r w:rsidRPr="00973728">
        <w:t>a = true;</w:t>
      </w:r>
    </w:p>
    <w:p w14:paraId="03DB96FC" w14:textId="77777777" w:rsidR="00BC3B6B" w:rsidRPr="00973728" w:rsidRDefault="00BC3B6B" w:rsidP="00BC3B6B">
      <w:pPr>
        <w:pStyle w:val="TxtCode3-Orange"/>
      </w:pPr>
      <w:r w:rsidRPr="00973728">
        <w:t>//donne la valeur false à b</w:t>
      </w:r>
    </w:p>
    <w:p w14:paraId="1A3BEB96" w14:textId="77777777" w:rsidR="00BC3B6B" w:rsidRPr="00973728" w:rsidRDefault="00BC3B6B" w:rsidP="00BC3B6B">
      <w:pPr>
        <w:pStyle w:val="TxtCode3-Orange"/>
      </w:pPr>
      <w:r w:rsidRPr="00973728">
        <w:t>b = false;</w:t>
      </w:r>
    </w:p>
    <w:p w14:paraId="07C98926" w14:textId="77777777" w:rsidR="00BC3B6B" w:rsidRPr="00973728" w:rsidRDefault="00BC3B6B" w:rsidP="00BC3B6B">
      <w:pPr>
        <w:pStyle w:val="TxtCode3-Orange"/>
      </w:pPr>
    </w:p>
    <w:p w14:paraId="599F3E5C" w14:textId="77777777" w:rsidR="00BC3B6B" w:rsidRPr="00973728" w:rsidRDefault="00BC3B6B" w:rsidP="00BC3B6B">
      <w:pPr>
        <w:pStyle w:val="TxtCode3-Orange"/>
      </w:pPr>
      <w:r w:rsidRPr="00973728">
        <w:t xml:space="preserve">//affiche le resultat de a &amp;&amp; b (AND) </w:t>
      </w:r>
    </w:p>
    <w:p w14:paraId="4D283B2B" w14:textId="77777777" w:rsidR="00BC3B6B" w:rsidRPr="00973728" w:rsidRDefault="00BC3B6B" w:rsidP="00BC3B6B">
      <w:pPr>
        <w:pStyle w:val="TxtCode3-Orange"/>
        <w:rPr>
          <w:lang w:val="en-US"/>
        </w:rPr>
      </w:pPr>
      <w:r w:rsidRPr="00973728">
        <w:rPr>
          <w:lang w:val="en-US"/>
        </w:rPr>
        <w:t>console.log(`${a} AND ${b} = ` + (a &amp;&amp; b));</w:t>
      </w:r>
    </w:p>
    <w:p w14:paraId="1B72C21B" w14:textId="77777777" w:rsidR="00BC3B6B" w:rsidRPr="00973728" w:rsidRDefault="00BC3B6B" w:rsidP="00BC3B6B">
      <w:pPr>
        <w:pStyle w:val="TxtCode3-Orange"/>
      </w:pPr>
      <w:r w:rsidRPr="00973728">
        <w:t xml:space="preserve">//affiche le resultat de a || b (OR) </w:t>
      </w:r>
    </w:p>
    <w:p w14:paraId="1C8D455A" w14:textId="77777777" w:rsidR="00BC3B6B" w:rsidRPr="00973728" w:rsidRDefault="00BC3B6B" w:rsidP="00BC3B6B">
      <w:pPr>
        <w:pStyle w:val="TxtCode3-Orange"/>
      </w:pPr>
      <w:r w:rsidRPr="00973728">
        <w:t>console.log(`${a} OR ${b} = ` + (a || b));</w:t>
      </w:r>
    </w:p>
    <w:p w14:paraId="72AA425E" w14:textId="77777777" w:rsidR="00BC3B6B" w:rsidRPr="00973728" w:rsidRDefault="00BC3B6B" w:rsidP="00BC3B6B">
      <w:pPr>
        <w:pStyle w:val="TxtCode3-Orange"/>
      </w:pPr>
    </w:p>
    <w:p w14:paraId="08C10497" w14:textId="77777777" w:rsidR="00BC3B6B" w:rsidRPr="00973728" w:rsidRDefault="00BC3B6B" w:rsidP="00BC3B6B">
      <w:pPr>
        <w:pStyle w:val="TxtCode3-Orange"/>
      </w:pPr>
      <w:r w:rsidRPr="00973728">
        <w:t>//donne la date d'aujourd'hui à a</w:t>
      </w:r>
    </w:p>
    <w:p w14:paraId="6FD9D2D2" w14:textId="77777777" w:rsidR="00BC3B6B" w:rsidRPr="00973728" w:rsidRDefault="00BC3B6B" w:rsidP="00BC3B6B">
      <w:pPr>
        <w:pStyle w:val="TxtCode3-Orange"/>
        <w:rPr>
          <w:lang w:val="en-US"/>
        </w:rPr>
      </w:pPr>
      <w:r w:rsidRPr="00973728">
        <w:rPr>
          <w:lang w:val="en-US"/>
        </w:rPr>
        <w:t>a = new Date(Date.now());</w:t>
      </w:r>
    </w:p>
    <w:p w14:paraId="1279A473" w14:textId="77777777" w:rsidR="00BC3B6B" w:rsidRPr="00973728" w:rsidRDefault="00BC3B6B" w:rsidP="00BC3B6B">
      <w:pPr>
        <w:pStyle w:val="TxtCode3-Orange"/>
        <w:rPr>
          <w:lang w:val="en-US"/>
        </w:rPr>
      </w:pPr>
    </w:p>
    <w:p w14:paraId="5FA68174" w14:textId="77777777" w:rsidR="00BC3B6B" w:rsidRPr="00973728" w:rsidRDefault="00BC3B6B" w:rsidP="00BC3B6B">
      <w:pPr>
        <w:pStyle w:val="TxtCode3-Orange"/>
      </w:pPr>
      <w:r w:rsidRPr="00973728">
        <w:t>//donne la date d'aujourd'hui -61 jours à b</w:t>
      </w:r>
    </w:p>
    <w:p w14:paraId="11C12964" w14:textId="77777777" w:rsidR="00BC3B6B" w:rsidRPr="00973728" w:rsidRDefault="00BC3B6B" w:rsidP="00BC3B6B">
      <w:pPr>
        <w:pStyle w:val="TxtCode3-Orange"/>
        <w:rPr>
          <w:lang w:val="en-US"/>
        </w:rPr>
      </w:pPr>
      <w:r w:rsidRPr="00973728">
        <w:rPr>
          <w:lang w:val="en-US"/>
        </w:rPr>
        <w:t>b = new Date();</w:t>
      </w:r>
    </w:p>
    <w:p w14:paraId="3A5DAA89" w14:textId="77777777" w:rsidR="00BC3B6B" w:rsidRPr="00973728" w:rsidRDefault="00BC3B6B" w:rsidP="00BC3B6B">
      <w:pPr>
        <w:pStyle w:val="TxtCode3-Orange"/>
        <w:rPr>
          <w:lang w:val="en-US"/>
        </w:rPr>
      </w:pPr>
      <w:r w:rsidRPr="00973728">
        <w:rPr>
          <w:lang w:val="en-US"/>
        </w:rPr>
        <w:t>b.setDate(a.getDate() - 61);</w:t>
      </w:r>
    </w:p>
    <w:p w14:paraId="36640F01" w14:textId="77777777" w:rsidR="00BC3B6B" w:rsidRPr="00973728" w:rsidRDefault="00BC3B6B" w:rsidP="00BC3B6B">
      <w:pPr>
        <w:pStyle w:val="TxtCode3-Orange"/>
        <w:rPr>
          <w:lang w:val="en-US"/>
        </w:rPr>
      </w:pPr>
    </w:p>
    <w:p w14:paraId="37A06CE9" w14:textId="77777777" w:rsidR="00BC3B6B" w:rsidRPr="00973728" w:rsidRDefault="00BC3B6B" w:rsidP="00BC3B6B">
      <w:pPr>
        <w:pStyle w:val="TxtCode3-Orange"/>
      </w:pPr>
      <w:r w:rsidRPr="00973728">
        <w:t>//affiche la date et l'heure de a et b</w:t>
      </w:r>
    </w:p>
    <w:p w14:paraId="207EEE6E" w14:textId="77777777" w:rsidR="00BC3B6B" w:rsidRPr="00973728" w:rsidRDefault="00BC3B6B" w:rsidP="00BC3B6B">
      <w:pPr>
        <w:pStyle w:val="TxtCode3-Orange"/>
        <w:rPr>
          <w:lang w:val="en-US"/>
        </w:rPr>
      </w:pPr>
      <w:r w:rsidRPr="00973728">
        <w:rPr>
          <w:lang w:val="en-US"/>
        </w:rPr>
        <w:t>console.log("a " + a.toLocaleString());</w:t>
      </w:r>
    </w:p>
    <w:p w14:paraId="408DA5E3" w14:textId="77777777" w:rsidR="00BC3B6B" w:rsidRPr="00973728" w:rsidRDefault="00BC3B6B" w:rsidP="00BC3B6B">
      <w:pPr>
        <w:pStyle w:val="TxtCode3-Orange"/>
        <w:rPr>
          <w:lang w:val="en-US"/>
        </w:rPr>
      </w:pPr>
      <w:r w:rsidRPr="00973728">
        <w:rPr>
          <w:lang w:val="en-US"/>
        </w:rPr>
        <w:t>console.log("b " + b.toLocaleString());</w:t>
      </w:r>
    </w:p>
    <w:p w14:paraId="1521CA96" w14:textId="77777777" w:rsidR="00BC3B6B" w:rsidRPr="00973728" w:rsidRDefault="00BC3B6B" w:rsidP="00BC3B6B">
      <w:pPr>
        <w:pStyle w:val="TxtCode3-Orange"/>
        <w:rPr>
          <w:lang w:val="en-US"/>
        </w:rPr>
      </w:pPr>
    </w:p>
    <w:p w14:paraId="4C659D28" w14:textId="77777777" w:rsidR="00BC3B6B" w:rsidRPr="00973728" w:rsidRDefault="00BC3B6B" w:rsidP="00BC3B6B">
      <w:pPr>
        <w:pStyle w:val="TxtCode3-Orange"/>
      </w:pPr>
      <w:r w:rsidRPr="00973728">
        <w:t>//affiche la date de a et b</w:t>
      </w:r>
    </w:p>
    <w:p w14:paraId="714AD800" w14:textId="77777777" w:rsidR="00BC3B6B" w:rsidRPr="00973728" w:rsidRDefault="00BC3B6B" w:rsidP="00BC3B6B">
      <w:pPr>
        <w:pStyle w:val="TxtCode3-Orange"/>
        <w:rPr>
          <w:lang w:val="en-US"/>
        </w:rPr>
      </w:pPr>
      <w:r w:rsidRPr="00973728">
        <w:rPr>
          <w:lang w:val="en-US"/>
        </w:rPr>
        <w:t>console.log("a " + a.toLocaleDateString());</w:t>
      </w:r>
    </w:p>
    <w:p w14:paraId="5F4D7B59" w14:textId="77777777" w:rsidR="00BC3B6B" w:rsidRPr="00973728" w:rsidRDefault="00BC3B6B" w:rsidP="00BC3B6B">
      <w:pPr>
        <w:pStyle w:val="TxtCode3-Orange"/>
      </w:pPr>
      <w:r w:rsidRPr="00973728">
        <w:t>console.log("b " + b.toLocaleDateString());</w:t>
      </w:r>
    </w:p>
    <w:p w14:paraId="3A81EF35" w14:textId="77777777" w:rsidR="00BC3B6B" w:rsidRPr="00973728" w:rsidRDefault="00BC3B6B" w:rsidP="00BC3B6B">
      <w:pPr>
        <w:pStyle w:val="TxtCode3-Orange"/>
      </w:pPr>
    </w:p>
    <w:p w14:paraId="25C290FB" w14:textId="77777777" w:rsidR="00BC3B6B" w:rsidRPr="00973728" w:rsidRDefault="00BC3B6B" w:rsidP="00BC3B6B">
      <w:pPr>
        <w:pStyle w:val="TxtCode3-Orange"/>
      </w:pPr>
      <w:r w:rsidRPr="00973728">
        <w:t>//affiche l'heure de a et b</w:t>
      </w:r>
    </w:p>
    <w:p w14:paraId="3440C706" w14:textId="77777777" w:rsidR="00BC3B6B" w:rsidRPr="00973728" w:rsidRDefault="00BC3B6B" w:rsidP="00BC3B6B">
      <w:pPr>
        <w:pStyle w:val="TxtCode3-Orange"/>
      </w:pPr>
      <w:r w:rsidRPr="00973728">
        <w:t>console.log("a " + a.toLocaleTimeString());</w:t>
      </w:r>
    </w:p>
    <w:p w14:paraId="342002DA" w14:textId="77777777" w:rsidR="00BC3B6B" w:rsidRPr="00973728" w:rsidRDefault="00BC3B6B" w:rsidP="00BC3B6B">
      <w:pPr>
        <w:pStyle w:val="TxtCode3-Orange"/>
      </w:pPr>
      <w:r w:rsidRPr="00973728">
        <w:t>console.log("b " + b.toLocaleTimeString());</w:t>
      </w:r>
    </w:p>
    <w:p w14:paraId="4B1A3E96" w14:textId="77777777" w:rsidR="00BC3B6B" w:rsidRPr="00973728" w:rsidRDefault="00BC3B6B" w:rsidP="00BC3B6B">
      <w:pPr>
        <w:pStyle w:val="TxtCode3-Orange"/>
      </w:pPr>
    </w:p>
    <w:p w14:paraId="48DFCEB8" w14:textId="77777777" w:rsidR="00BC3B6B" w:rsidRPr="00973728" w:rsidRDefault="00BC3B6B" w:rsidP="00BC3B6B">
      <w:pPr>
        <w:pStyle w:val="TxtCode3-Orange"/>
      </w:pPr>
      <w:r w:rsidRPr="00973728">
        <w:t>//donne la valeur PI à a et l'affiche avec son type</w:t>
      </w:r>
    </w:p>
    <w:p w14:paraId="4D0A3499" w14:textId="77777777" w:rsidR="00BC3B6B" w:rsidRPr="00973728" w:rsidRDefault="00BC3B6B" w:rsidP="00BC3B6B">
      <w:pPr>
        <w:pStyle w:val="TxtCode3-Orange"/>
        <w:rPr>
          <w:lang w:val="en-US"/>
        </w:rPr>
      </w:pPr>
      <w:r w:rsidRPr="00973728">
        <w:rPr>
          <w:lang w:val="en-US"/>
        </w:rPr>
        <w:t>a = Math.PI;</w:t>
      </w:r>
    </w:p>
    <w:p w14:paraId="1B909D90" w14:textId="77777777" w:rsidR="00BC3B6B" w:rsidRPr="00973728" w:rsidRDefault="00BC3B6B" w:rsidP="00BC3B6B">
      <w:pPr>
        <w:pStyle w:val="TxtCode3-Orange"/>
        <w:rPr>
          <w:lang w:val="en-US"/>
        </w:rPr>
      </w:pPr>
      <w:r w:rsidRPr="00973728">
        <w:rPr>
          <w:lang w:val="en-US"/>
        </w:rPr>
        <w:t>console.log(a + " is a " +typeof a);</w:t>
      </w:r>
    </w:p>
    <w:p w14:paraId="15F957D6" w14:textId="77777777" w:rsidR="00BC3B6B" w:rsidRPr="00973728" w:rsidRDefault="00BC3B6B" w:rsidP="00BC3B6B">
      <w:pPr>
        <w:pStyle w:val="TxtCode3-Orange"/>
        <w:rPr>
          <w:lang w:val="en-US"/>
        </w:rPr>
      </w:pPr>
    </w:p>
    <w:p w14:paraId="19AB5AE7" w14:textId="77777777" w:rsidR="00BC3B6B" w:rsidRPr="00973728" w:rsidRDefault="00BC3B6B" w:rsidP="00BC3B6B">
      <w:pPr>
        <w:pStyle w:val="TxtCode3-Orange"/>
      </w:pPr>
      <w:r w:rsidRPr="00973728">
        <w:t>//donne la valeur "Bonjour" à b et l'affiche avec son type</w:t>
      </w:r>
    </w:p>
    <w:p w14:paraId="5DCAFF32" w14:textId="77777777" w:rsidR="00BC3B6B" w:rsidRPr="00973728" w:rsidRDefault="00BC3B6B" w:rsidP="00BC3B6B">
      <w:pPr>
        <w:pStyle w:val="TxtCode3-Orange"/>
        <w:rPr>
          <w:lang w:val="en-US"/>
        </w:rPr>
      </w:pPr>
      <w:r w:rsidRPr="00973728">
        <w:rPr>
          <w:lang w:val="en-US"/>
        </w:rPr>
        <w:t>b = "Bonjour";</w:t>
      </w:r>
    </w:p>
    <w:p w14:paraId="4FAD129B" w14:textId="77777777" w:rsidR="00BC3B6B" w:rsidRPr="00973728" w:rsidRDefault="00BC3B6B" w:rsidP="00BC3B6B">
      <w:pPr>
        <w:pStyle w:val="TxtCode3-Orange"/>
        <w:rPr>
          <w:lang w:val="en-US"/>
        </w:rPr>
      </w:pPr>
      <w:r w:rsidRPr="00973728">
        <w:rPr>
          <w:lang w:val="en-US"/>
        </w:rPr>
        <w:t>console.log(b + " is a " +typeof b);</w:t>
      </w:r>
    </w:p>
    <w:p w14:paraId="3DAF9E4C" w14:textId="77777777" w:rsidR="00BC3B6B" w:rsidRPr="00973728" w:rsidRDefault="00BC3B6B" w:rsidP="00BC3B6B">
      <w:pPr>
        <w:pStyle w:val="TxtCode3-Orange"/>
        <w:rPr>
          <w:lang w:val="en-US"/>
        </w:rPr>
      </w:pPr>
    </w:p>
    <w:p w14:paraId="1558A939" w14:textId="77777777" w:rsidR="00BC3B6B" w:rsidRPr="00973728" w:rsidRDefault="00BC3B6B" w:rsidP="00BC3B6B">
      <w:pPr>
        <w:pStyle w:val="TxtCode3-Orange"/>
      </w:pPr>
      <w:r w:rsidRPr="00973728">
        <w:t>//donne la valeur true à c et l'affiche avec son type</w:t>
      </w:r>
    </w:p>
    <w:p w14:paraId="05609A7F" w14:textId="77777777" w:rsidR="00BC3B6B" w:rsidRPr="00973728" w:rsidRDefault="00BC3B6B" w:rsidP="00BC3B6B">
      <w:pPr>
        <w:pStyle w:val="TxtCode3-Orange"/>
        <w:rPr>
          <w:lang w:val="en-US"/>
        </w:rPr>
      </w:pPr>
      <w:r w:rsidRPr="00973728">
        <w:rPr>
          <w:lang w:val="en-US"/>
        </w:rPr>
        <w:t>let c = true;</w:t>
      </w:r>
    </w:p>
    <w:p w14:paraId="6613A2BF" w14:textId="77777777" w:rsidR="00BC3B6B" w:rsidRPr="00973728" w:rsidRDefault="00BC3B6B" w:rsidP="00BC3B6B">
      <w:pPr>
        <w:pStyle w:val="TxtCode3-Orange"/>
        <w:rPr>
          <w:lang w:val="en-US"/>
        </w:rPr>
      </w:pPr>
      <w:r w:rsidRPr="00973728">
        <w:rPr>
          <w:lang w:val="en-US"/>
        </w:rPr>
        <w:t>console.log(c + " is a " +typeof c);</w:t>
      </w:r>
    </w:p>
    <w:p w14:paraId="1A576476" w14:textId="77777777" w:rsidR="00BC3B6B" w:rsidRPr="00973728" w:rsidRDefault="00BC3B6B" w:rsidP="00BC3B6B">
      <w:pPr>
        <w:pStyle w:val="TxtCode3-Orange"/>
        <w:rPr>
          <w:lang w:val="en-US"/>
        </w:rPr>
      </w:pPr>
    </w:p>
    <w:p w14:paraId="25B5CC00" w14:textId="77777777" w:rsidR="00BC3B6B" w:rsidRPr="00973728" w:rsidRDefault="00BC3B6B" w:rsidP="00BC3B6B">
      <w:pPr>
        <w:pStyle w:val="TxtCode3-Orange"/>
      </w:pPr>
      <w:r w:rsidRPr="00973728">
        <w:t>//donne la date de aujourd'hui à d et l'affiche avec son type</w:t>
      </w:r>
    </w:p>
    <w:p w14:paraId="4A5FDA44" w14:textId="77777777" w:rsidR="00BC3B6B" w:rsidRPr="00973728" w:rsidRDefault="00BC3B6B" w:rsidP="00BC3B6B">
      <w:pPr>
        <w:pStyle w:val="TxtCode3-Orange"/>
        <w:rPr>
          <w:lang w:val="en-US"/>
        </w:rPr>
      </w:pPr>
      <w:r w:rsidRPr="00973728">
        <w:rPr>
          <w:lang w:val="en-US"/>
        </w:rPr>
        <w:lastRenderedPageBreak/>
        <w:t>let d = new Date(Date.now());</w:t>
      </w:r>
    </w:p>
    <w:p w14:paraId="5A453A5E" w14:textId="77777777" w:rsidR="00BC3B6B" w:rsidRPr="00973728" w:rsidRDefault="00BC3B6B" w:rsidP="00BC3B6B">
      <w:pPr>
        <w:pStyle w:val="TxtCode3-Orange"/>
        <w:rPr>
          <w:lang w:val="en-US"/>
        </w:rPr>
      </w:pPr>
      <w:r w:rsidRPr="00973728">
        <w:rPr>
          <w:lang w:val="en-US"/>
        </w:rPr>
        <w:t>console.log(d + " is a " +typeof d);</w:t>
      </w:r>
    </w:p>
    <w:p w14:paraId="2CDD15EB" w14:textId="77777777" w:rsidR="00BC3B6B" w:rsidRPr="00973728" w:rsidRDefault="00BC3B6B" w:rsidP="00BC3B6B">
      <w:pPr>
        <w:pStyle w:val="TxtCode3-Orange"/>
        <w:rPr>
          <w:lang w:val="en-US"/>
        </w:rPr>
      </w:pPr>
    </w:p>
    <w:p w14:paraId="389EB62F" w14:textId="77777777" w:rsidR="00BC3B6B" w:rsidRPr="00973728" w:rsidRDefault="00BC3B6B" w:rsidP="00BC3B6B">
      <w:pPr>
        <w:pStyle w:val="TxtCode3-Orange"/>
      </w:pPr>
      <w:r w:rsidRPr="00973728">
        <w:t>//donne aucune valeur à e et l'affiche avec son type</w:t>
      </w:r>
    </w:p>
    <w:p w14:paraId="3BBFEC6F" w14:textId="77777777" w:rsidR="00BC3B6B" w:rsidRPr="00973728" w:rsidRDefault="00BC3B6B" w:rsidP="00BC3B6B">
      <w:pPr>
        <w:pStyle w:val="TxtCode3-Orange"/>
        <w:rPr>
          <w:lang w:val="en-US"/>
        </w:rPr>
      </w:pPr>
      <w:r w:rsidRPr="00973728">
        <w:rPr>
          <w:lang w:val="en-US"/>
        </w:rPr>
        <w:t>let e;</w:t>
      </w:r>
    </w:p>
    <w:p w14:paraId="04FABE69" w14:textId="3D293F60" w:rsidR="001A5F53" w:rsidRPr="006763F7" w:rsidRDefault="00BC3B6B" w:rsidP="006763F7">
      <w:pPr>
        <w:pStyle w:val="TxtCode3-Orange"/>
        <w:rPr>
          <w:lang w:val="en-US"/>
        </w:rPr>
      </w:pPr>
      <w:r w:rsidRPr="00973728">
        <w:rPr>
          <w:lang w:val="en-US"/>
        </w:rPr>
        <w:t>console.log(e + " is a " +typeof e);</w:t>
      </w:r>
    </w:p>
    <w:p w14:paraId="22676D28" w14:textId="77777777" w:rsidR="001A5F53" w:rsidRPr="00060A9C" w:rsidRDefault="001A5F53" w:rsidP="001A5F53">
      <w:pPr>
        <w:pStyle w:val="Titre3"/>
      </w:pPr>
      <w:bookmarkStart w:id="27" w:name="_Toc137936827"/>
      <w:r w:rsidRPr="00060A9C">
        <w:t>Capture</w:t>
      </w:r>
      <w:bookmarkEnd w:id="27"/>
    </w:p>
    <w:p w14:paraId="28E22BD9" w14:textId="6070F5C3" w:rsidR="00650801" w:rsidRPr="00973728" w:rsidRDefault="00650801" w:rsidP="00650801">
      <w:pPr>
        <w:pStyle w:val="Txtjustifie"/>
      </w:pPr>
      <w:r w:rsidRPr="00973728">
        <w:t>Voici le résultat :</w:t>
      </w:r>
    </w:p>
    <w:p w14:paraId="0DCC4B06" w14:textId="77777777" w:rsidR="00075618" w:rsidRPr="00973728" w:rsidRDefault="00075618" w:rsidP="00075618">
      <w:pPr>
        <w:pStyle w:val="TxtCode3-Orange"/>
      </w:pPr>
      <w:r w:rsidRPr="00973728">
        <w:rPr>
          <w:rFonts w:ascii="Segoe UI Emoji" w:hAnsi="Segoe UI Emoji" w:cs="Segoe UI Emoji"/>
        </w:rPr>
        <w:t>☁️</w:t>
      </w:r>
      <w:r w:rsidRPr="00973728">
        <w:t xml:space="preserve"> "Running fiddle"</w:t>
      </w:r>
    </w:p>
    <w:p w14:paraId="7166D73B" w14:textId="12797B16" w:rsidR="00075618" w:rsidRPr="00973728" w:rsidRDefault="00E17D7F" w:rsidP="00075618">
      <w:pPr>
        <w:pStyle w:val="TxtCode3-Orange"/>
      </w:pPr>
      <w:r w:rsidRPr="00973728">
        <w:t>u</w:t>
      </w:r>
      <w:r w:rsidR="00075618" w:rsidRPr="00973728">
        <w:t>ndefined</w:t>
      </w:r>
    </w:p>
    <w:p w14:paraId="0B4BD527" w14:textId="77777777" w:rsidR="00E17D7F" w:rsidRPr="00973728" w:rsidRDefault="00E17D7F" w:rsidP="00075618">
      <w:pPr>
        <w:pStyle w:val="TxtCode3-Orange"/>
      </w:pPr>
    </w:p>
    <w:p w14:paraId="115BD92A" w14:textId="77777777" w:rsidR="00075618" w:rsidRPr="00973728" w:rsidRDefault="00075618" w:rsidP="00075618">
      <w:pPr>
        <w:pStyle w:val="TxtCode3-Orange"/>
      </w:pPr>
      <w:r w:rsidRPr="00973728">
        <w:t>"Ma variable a = 15."</w:t>
      </w:r>
    </w:p>
    <w:p w14:paraId="0BA6D4F0" w14:textId="699F8FA1" w:rsidR="00075618" w:rsidRPr="00973728" w:rsidRDefault="00075618" w:rsidP="00075618">
      <w:pPr>
        <w:pStyle w:val="TxtCode3-Orange"/>
      </w:pPr>
      <w:r w:rsidRPr="00973728">
        <w:t>"Ma variable b = 9."</w:t>
      </w:r>
    </w:p>
    <w:p w14:paraId="2955FF9D" w14:textId="77777777" w:rsidR="00E17D7F" w:rsidRPr="00973728" w:rsidRDefault="00E17D7F" w:rsidP="00075618">
      <w:pPr>
        <w:pStyle w:val="TxtCode3-Orange"/>
      </w:pPr>
    </w:p>
    <w:p w14:paraId="1A43A2E7" w14:textId="77777777" w:rsidR="00075618" w:rsidRPr="00973728" w:rsidRDefault="00075618" w:rsidP="00075618">
      <w:pPr>
        <w:pStyle w:val="TxtCode3-Orange"/>
      </w:pPr>
      <w:r w:rsidRPr="00973728">
        <w:t>"15 + 9 = 24"</w:t>
      </w:r>
    </w:p>
    <w:p w14:paraId="2FCD35BC" w14:textId="77777777" w:rsidR="00075618" w:rsidRPr="00973728" w:rsidRDefault="00075618" w:rsidP="00075618">
      <w:pPr>
        <w:pStyle w:val="TxtCode3-Orange"/>
      </w:pPr>
      <w:r w:rsidRPr="00973728">
        <w:t>"15 - 9 = 6"</w:t>
      </w:r>
    </w:p>
    <w:p w14:paraId="367F80E6" w14:textId="0BFD25CA" w:rsidR="00E17D7F" w:rsidRPr="00973728" w:rsidRDefault="00075618" w:rsidP="00E17D7F">
      <w:pPr>
        <w:pStyle w:val="TxtCode3-Orange"/>
      </w:pPr>
      <w:r w:rsidRPr="00973728">
        <w:t>"15 * 9 = 135"</w:t>
      </w:r>
    </w:p>
    <w:p w14:paraId="22454517" w14:textId="07FD684E" w:rsidR="00075618" w:rsidRPr="00973728" w:rsidRDefault="00075618" w:rsidP="00075618">
      <w:pPr>
        <w:pStyle w:val="TxtCode3-Orange"/>
      </w:pPr>
      <w:r w:rsidRPr="00973728">
        <w:t>"15 / 9 = 1.6666666666666667"</w:t>
      </w:r>
    </w:p>
    <w:p w14:paraId="1F971FAD" w14:textId="77777777" w:rsidR="00E17D7F" w:rsidRPr="00973728" w:rsidRDefault="00E17D7F" w:rsidP="00075618">
      <w:pPr>
        <w:pStyle w:val="TxtCode3-Orange"/>
      </w:pPr>
    </w:p>
    <w:p w14:paraId="567838A1" w14:textId="77777777" w:rsidR="00075618" w:rsidRPr="00973728" w:rsidRDefault="00075618" w:rsidP="00075618">
      <w:pPr>
        <w:pStyle w:val="TxtCode3-Orange"/>
      </w:pPr>
      <w:r w:rsidRPr="00973728">
        <w:t>"Bonjour les amis"</w:t>
      </w:r>
    </w:p>
    <w:p w14:paraId="5D2157F2" w14:textId="208DC6D3" w:rsidR="00075618" w:rsidRPr="00973728" w:rsidRDefault="00075618" w:rsidP="00075618">
      <w:pPr>
        <w:pStyle w:val="TxtCode3-Orange"/>
      </w:pPr>
      <w:r w:rsidRPr="00973728">
        <w:t>"Bonjour les amis"</w:t>
      </w:r>
    </w:p>
    <w:p w14:paraId="7A116284" w14:textId="77777777" w:rsidR="00E17D7F" w:rsidRPr="00973728" w:rsidRDefault="00E17D7F" w:rsidP="00075618">
      <w:pPr>
        <w:pStyle w:val="TxtCode3-Orange"/>
      </w:pPr>
    </w:p>
    <w:p w14:paraId="6337C87C" w14:textId="77777777" w:rsidR="00075618" w:rsidRPr="00973728" w:rsidRDefault="00075618" w:rsidP="00075618">
      <w:pPr>
        <w:pStyle w:val="TxtCode3-Orange"/>
      </w:pPr>
      <w:r w:rsidRPr="00973728">
        <w:t>"true AND false = false"</w:t>
      </w:r>
    </w:p>
    <w:p w14:paraId="6E133AA0" w14:textId="6F26D407" w:rsidR="00075618" w:rsidRPr="00973728" w:rsidRDefault="00075618" w:rsidP="00075618">
      <w:pPr>
        <w:pStyle w:val="TxtCode3-Orange"/>
        <w:rPr>
          <w:lang w:val="en-US"/>
        </w:rPr>
      </w:pPr>
      <w:r w:rsidRPr="00973728">
        <w:rPr>
          <w:lang w:val="en-US"/>
        </w:rPr>
        <w:t>"true OR false = true"</w:t>
      </w:r>
    </w:p>
    <w:p w14:paraId="3FA10D73" w14:textId="77777777" w:rsidR="00E17D7F" w:rsidRPr="00973728" w:rsidRDefault="00E17D7F" w:rsidP="00075618">
      <w:pPr>
        <w:pStyle w:val="TxtCode3-Orange"/>
        <w:rPr>
          <w:lang w:val="en-US"/>
        </w:rPr>
      </w:pPr>
    </w:p>
    <w:p w14:paraId="72BCF672" w14:textId="77777777" w:rsidR="00075618" w:rsidRPr="00973728" w:rsidRDefault="00075618" w:rsidP="00075618">
      <w:pPr>
        <w:pStyle w:val="TxtCode3-Orange"/>
        <w:rPr>
          <w:lang w:val="en-US"/>
        </w:rPr>
      </w:pPr>
      <w:r w:rsidRPr="00973728">
        <w:rPr>
          <w:lang w:val="en-US"/>
        </w:rPr>
        <w:t>"a 16/05/2023 09:55:31"</w:t>
      </w:r>
    </w:p>
    <w:p w14:paraId="56476A06" w14:textId="36B6D82C" w:rsidR="00075618" w:rsidRPr="00973728" w:rsidRDefault="00075618" w:rsidP="00075618">
      <w:pPr>
        <w:pStyle w:val="TxtCode3-Orange"/>
        <w:rPr>
          <w:lang w:val="en-US"/>
        </w:rPr>
      </w:pPr>
      <w:r w:rsidRPr="00973728">
        <w:rPr>
          <w:lang w:val="en-US"/>
        </w:rPr>
        <w:t>"b 16/03/2023 09:55:31"</w:t>
      </w:r>
    </w:p>
    <w:p w14:paraId="1F8FEA93" w14:textId="77777777" w:rsidR="00E17D7F" w:rsidRPr="00973728" w:rsidRDefault="00E17D7F" w:rsidP="00075618">
      <w:pPr>
        <w:pStyle w:val="TxtCode3-Orange"/>
        <w:rPr>
          <w:lang w:val="en-US"/>
        </w:rPr>
      </w:pPr>
    </w:p>
    <w:p w14:paraId="0CBB56B4" w14:textId="77777777" w:rsidR="00075618" w:rsidRPr="00973728" w:rsidRDefault="00075618" w:rsidP="00075618">
      <w:pPr>
        <w:pStyle w:val="TxtCode3-Orange"/>
        <w:rPr>
          <w:lang w:val="en-US"/>
        </w:rPr>
      </w:pPr>
      <w:r w:rsidRPr="00973728">
        <w:rPr>
          <w:lang w:val="en-US"/>
        </w:rPr>
        <w:t>"a 16/05/2023"</w:t>
      </w:r>
    </w:p>
    <w:p w14:paraId="09F9E7CC" w14:textId="31A95C95" w:rsidR="00075618" w:rsidRPr="00973728" w:rsidRDefault="00075618" w:rsidP="00075618">
      <w:pPr>
        <w:pStyle w:val="TxtCode3-Orange"/>
        <w:rPr>
          <w:lang w:val="en-US"/>
        </w:rPr>
      </w:pPr>
      <w:r w:rsidRPr="00973728">
        <w:rPr>
          <w:lang w:val="en-US"/>
        </w:rPr>
        <w:t>"b 16/03/2023"</w:t>
      </w:r>
    </w:p>
    <w:p w14:paraId="49519805" w14:textId="77777777" w:rsidR="00E17D7F" w:rsidRPr="00973728" w:rsidRDefault="00E17D7F" w:rsidP="00075618">
      <w:pPr>
        <w:pStyle w:val="TxtCode3-Orange"/>
        <w:rPr>
          <w:lang w:val="en-US"/>
        </w:rPr>
      </w:pPr>
    </w:p>
    <w:p w14:paraId="533E3D9F" w14:textId="77777777" w:rsidR="00075618" w:rsidRPr="00973728" w:rsidRDefault="00075618" w:rsidP="00075618">
      <w:pPr>
        <w:pStyle w:val="TxtCode3-Orange"/>
        <w:rPr>
          <w:lang w:val="en-US"/>
        </w:rPr>
      </w:pPr>
      <w:r w:rsidRPr="00973728">
        <w:rPr>
          <w:lang w:val="en-US"/>
        </w:rPr>
        <w:t>"a 09:55:31"</w:t>
      </w:r>
    </w:p>
    <w:p w14:paraId="15CEE5AA" w14:textId="5A41D420" w:rsidR="00075618" w:rsidRPr="00973728" w:rsidRDefault="00075618" w:rsidP="00075618">
      <w:pPr>
        <w:pStyle w:val="TxtCode3-Orange"/>
        <w:rPr>
          <w:lang w:val="en-US"/>
        </w:rPr>
      </w:pPr>
      <w:r w:rsidRPr="00973728">
        <w:rPr>
          <w:lang w:val="en-US"/>
        </w:rPr>
        <w:t>"b 09:55:31"</w:t>
      </w:r>
    </w:p>
    <w:p w14:paraId="2A73C770" w14:textId="77777777" w:rsidR="00E17D7F" w:rsidRPr="00973728" w:rsidRDefault="00E17D7F" w:rsidP="00075618">
      <w:pPr>
        <w:pStyle w:val="TxtCode3-Orange"/>
        <w:rPr>
          <w:lang w:val="en-US"/>
        </w:rPr>
      </w:pPr>
    </w:p>
    <w:p w14:paraId="3D4D69A0" w14:textId="2C9D5122" w:rsidR="00075618" w:rsidRPr="00973728" w:rsidRDefault="00075618" w:rsidP="00075618">
      <w:pPr>
        <w:pStyle w:val="TxtCode3-Orange"/>
        <w:rPr>
          <w:lang w:val="en-US"/>
        </w:rPr>
      </w:pPr>
      <w:r w:rsidRPr="00973728">
        <w:rPr>
          <w:lang w:val="en-US"/>
        </w:rPr>
        <w:t>"number"</w:t>
      </w:r>
    </w:p>
    <w:p w14:paraId="2A3E4352" w14:textId="77777777" w:rsidR="00E17D7F" w:rsidRPr="00973728" w:rsidRDefault="00E17D7F" w:rsidP="00075618">
      <w:pPr>
        <w:pStyle w:val="TxtCode3-Orange"/>
        <w:rPr>
          <w:lang w:val="en-US"/>
        </w:rPr>
      </w:pPr>
    </w:p>
    <w:p w14:paraId="5DD9E1CF" w14:textId="6E953393" w:rsidR="00075618" w:rsidRPr="00973728" w:rsidRDefault="00075618" w:rsidP="00075618">
      <w:pPr>
        <w:pStyle w:val="TxtCode3-Orange"/>
      </w:pPr>
      <w:r w:rsidRPr="00973728">
        <w:t>"string"</w:t>
      </w:r>
    </w:p>
    <w:p w14:paraId="6CE87354" w14:textId="77777777" w:rsidR="00E17D7F" w:rsidRPr="00973728" w:rsidRDefault="00E17D7F" w:rsidP="00075618">
      <w:pPr>
        <w:pStyle w:val="TxtCode3-Orange"/>
      </w:pPr>
    </w:p>
    <w:p w14:paraId="0AB8B55E" w14:textId="3DBE3D8D" w:rsidR="00075618" w:rsidRPr="00973728" w:rsidRDefault="00075618" w:rsidP="00075618">
      <w:pPr>
        <w:pStyle w:val="TxtCode3-Orange"/>
      </w:pPr>
      <w:r w:rsidRPr="00973728">
        <w:t>"boolean"</w:t>
      </w:r>
    </w:p>
    <w:p w14:paraId="464C0CD5" w14:textId="77777777" w:rsidR="00E17D7F" w:rsidRPr="00973728" w:rsidRDefault="00E17D7F" w:rsidP="00075618">
      <w:pPr>
        <w:pStyle w:val="TxtCode3-Orange"/>
      </w:pPr>
    </w:p>
    <w:p w14:paraId="6B129197" w14:textId="349F572E" w:rsidR="00075618" w:rsidRPr="00973728" w:rsidRDefault="00075618" w:rsidP="00075618">
      <w:pPr>
        <w:pStyle w:val="TxtCode3-Orange"/>
      </w:pPr>
      <w:r w:rsidRPr="00973728">
        <w:t>"object"</w:t>
      </w:r>
    </w:p>
    <w:p w14:paraId="5FE05F8B" w14:textId="77777777" w:rsidR="00E17D7F" w:rsidRPr="00973728" w:rsidRDefault="00E17D7F" w:rsidP="00075618">
      <w:pPr>
        <w:pStyle w:val="TxtCode3-Orange"/>
      </w:pPr>
    </w:p>
    <w:p w14:paraId="68912A88" w14:textId="426841C5" w:rsidR="008E4128" w:rsidRPr="00973728" w:rsidRDefault="00075618" w:rsidP="00075618">
      <w:pPr>
        <w:pStyle w:val="TxtCode3-Orange"/>
      </w:pPr>
      <w:r w:rsidRPr="00973728">
        <w:t>"undefined"</w:t>
      </w:r>
    </w:p>
    <w:p w14:paraId="03FCE7F6" w14:textId="584D4A3E" w:rsidR="00973627" w:rsidRDefault="00973627" w:rsidP="00C43491">
      <w:pPr>
        <w:pStyle w:val="Titre2"/>
      </w:pPr>
      <w:bookmarkStart w:id="28" w:name="_Toc137936828"/>
      <w:r w:rsidRPr="00973728">
        <w:t>Exercice 6</w:t>
      </w:r>
      <w:r w:rsidR="00A73C94" w:rsidRPr="00973728">
        <w:t xml:space="preserve"> (La structure de contrôle switch)</w:t>
      </w:r>
      <w:bookmarkEnd w:id="28"/>
    </w:p>
    <w:p w14:paraId="068FF899" w14:textId="5745BA5F" w:rsidR="009E3367" w:rsidRPr="001B12E8" w:rsidRDefault="009E3367" w:rsidP="009E3367">
      <w:pPr>
        <w:pStyle w:val="Titre3"/>
      </w:pPr>
      <w:bookmarkStart w:id="29" w:name="_Toc137936829"/>
      <w:r w:rsidRPr="001B12E8">
        <w:t>Objectif de l’exercice</w:t>
      </w:r>
      <w:bookmarkEnd w:id="29"/>
    </w:p>
    <w:p w14:paraId="5C40C438" w14:textId="45BE91EF" w:rsidR="009E3367" w:rsidRPr="001B12E8" w:rsidRDefault="001E09FC" w:rsidP="009E3367">
      <w:pPr>
        <w:pStyle w:val="Txtjustifie"/>
      </w:pPr>
      <w:r w:rsidRPr="001B12E8">
        <w:t xml:space="preserve">Dans cet exercice nous créons une application qui nous donne la date du jour ce qui nous permet de </w:t>
      </w:r>
      <w:r w:rsidR="001566AF" w:rsidRPr="001B12E8">
        <w:t>découvrir</w:t>
      </w:r>
      <w:r w:rsidRPr="001B12E8">
        <w:t xml:space="preserve"> </w:t>
      </w:r>
      <w:r w:rsidR="00B35668" w:rsidRPr="001B12E8">
        <w:t>comment fonctionne un switch.</w:t>
      </w:r>
    </w:p>
    <w:p w14:paraId="3BB492DA" w14:textId="624DA1D1" w:rsidR="009E3367" w:rsidRPr="00A27EDD" w:rsidRDefault="009E3367" w:rsidP="009E3367">
      <w:pPr>
        <w:pStyle w:val="Titre3"/>
      </w:pPr>
      <w:bookmarkStart w:id="30" w:name="_Toc137936830"/>
      <w:r w:rsidRPr="00A27EDD">
        <w:t>Explications / Descriptions</w:t>
      </w:r>
      <w:bookmarkEnd w:id="30"/>
    </w:p>
    <w:p w14:paraId="19728E5D" w14:textId="4A1B73C3" w:rsidR="009E3367" w:rsidRPr="00A27EDD" w:rsidRDefault="00F20CA8" w:rsidP="009E3367">
      <w:pPr>
        <w:pStyle w:val="Txtjustifie"/>
      </w:pPr>
      <w:r w:rsidRPr="00A27EDD">
        <w:t xml:space="preserve">La </w:t>
      </w:r>
      <w:r w:rsidR="008B3825" w:rsidRPr="00A27EDD">
        <w:t>fonction</w:t>
      </w:r>
      <w:r w:rsidRPr="00A27EDD">
        <w:t xml:space="preserve"> afficherJourSemaine utilise un switch qui pour chaque case </w:t>
      </w:r>
      <w:r w:rsidR="00BF33BE" w:rsidRPr="00A27EDD">
        <w:t xml:space="preserve">attribut a la variable </w:t>
      </w:r>
      <w:proofErr w:type="spellStart"/>
      <w:r w:rsidR="00BF33BE" w:rsidRPr="00A27EDD">
        <w:t>day</w:t>
      </w:r>
      <w:proofErr w:type="spellEnd"/>
      <w:r w:rsidR="00BF33BE" w:rsidRPr="00A27EDD">
        <w:t xml:space="preserve"> un jour </w:t>
      </w:r>
      <w:r w:rsidR="00537DB6" w:rsidRPr="00A27EDD">
        <w:t xml:space="preserve">et ensuite affiche la variable </w:t>
      </w:r>
      <w:proofErr w:type="spellStart"/>
      <w:r w:rsidR="00537DB6" w:rsidRPr="00A27EDD">
        <w:t>day</w:t>
      </w:r>
      <w:proofErr w:type="spellEnd"/>
      <w:r w:rsidR="00537DB6" w:rsidRPr="00A27EDD">
        <w:t>.</w:t>
      </w:r>
      <w:r w:rsidR="00DD685D" w:rsidRPr="00A27EDD">
        <w:t xml:space="preserve"> La </w:t>
      </w:r>
      <w:r w:rsidR="00686C5D" w:rsidRPr="00A27EDD">
        <w:t>fonction</w:t>
      </w:r>
      <w:r w:rsidR="00DD685D" w:rsidRPr="00A27EDD">
        <w:t xml:space="preserve"> </w:t>
      </w:r>
      <w:r w:rsidR="00DD685D" w:rsidRPr="00A27EDD">
        <w:t>afficherJourSemaine</w:t>
      </w:r>
      <w:r w:rsidR="00DD685D" w:rsidRPr="00A27EDD">
        <w:t xml:space="preserve">2 utilise la </w:t>
      </w:r>
      <w:r w:rsidR="00686C5D" w:rsidRPr="00A27EDD">
        <w:t>méthode</w:t>
      </w:r>
      <w:r w:rsidR="00DD685D" w:rsidRPr="00A27EDD">
        <w:t xml:space="preserve"> </w:t>
      </w:r>
      <w:proofErr w:type="spellStart"/>
      <w:r w:rsidR="00DD685D" w:rsidRPr="00A27EDD">
        <w:t>getDay</w:t>
      </w:r>
      <w:proofErr w:type="spellEnd"/>
      <w:r w:rsidR="00DD685D" w:rsidRPr="00A27EDD">
        <w:t>()</w:t>
      </w:r>
      <w:r w:rsidR="008B3825" w:rsidRPr="00A27EDD">
        <w:t xml:space="preserve"> pour afficher le jour, le </w:t>
      </w:r>
      <w:r w:rsidR="00686C5D" w:rsidRPr="00A27EDD">
        <w:t>résultat</w:t>
      </w:r>
      <w:r w:rsidR="008B3825" w:rsidRPr="00A27EDD">
        <w:t xml:space="preserve"> sera le même que pour la fonction </w:t>
      </w:r>
      <w:r w:rsidR="008B3825" w:rsidRPr="00A27EDD">
        <w:t>afficherJourSemaine</w:t>
      </w:r>
      <w:r w:rsidR="00686C5D" w:rsidRPr="00A27EDD">
        <w:t>.</w:t>
      </w:r>
    </w:p>
    <w:p w14:paraId="5ACC3F1B" w14:textId="77777777" w:rsidR="009E3367" w:rsidRPr="006F5687" w:rsidRDefault="009E3367" w:rsidP="009E3367">
      <w:pPr>
        <w:pStyle w:val="Titre3"/>
      </w:pPr>
      <w:bookmarkStart w:id="31" w:name="_Toc137936831"/>
      <w:r w:rsidRPr="006F5687">
        <w:t>Extrait de code</w:t>
      </w:r>
      <w:bookmarkEnd w:id="31"/>
      <w:r w:rsidRPr="006F5687">
        <w:t xml:space="preserve"> </w:t>
      </w:r>
    </w:p>
    <w:p w14:paraId="1C1D9B54" w14:textId="067A9238" w:rsidR="00904067" w:rsidRPr="006F5687" w:rsidRDefault="00904067" w:rsidP="009E3367">
      <w:pPr>
        <w:pStyle w:val="Txtjustifie"/>
      </w:pPr>
      <w:r w:rsidRPr="006F5687">
        <w:t>JS :</w:t>
      </w:r>
    </w:p>
    <w:p w14:paraId="741D29DC" w14:textId="77777777" w:rsidR="000753C8" w:rsidRDefault="000753C8" w:rsidP="000753C8">
      <w:pPr>
        <w:pStyle w:val="TxtCode3-Orange"/>
      </w:pPr>
      <w:r>
        <w:t>function afficherJourSemaine() {</w:t>
      </w:r>
    </w:p>
    <w:p w14:paraId="1DDBBFAE" w14:textId="77777777" w:rsidR="000753C8" w:rsidRDefault="000753C8" w:rsidP="000753C8">
      <w:pPr>
        <w:pStyle w:val="TxtCode3-Orange"/>
      </w:pPr>
      <w:r>
        <w:t xml:space="preserve">  switch (new Date().getDay()) {</w:t>
      </w:r>
    </w:p>
    <w:p w14:paraId="12553946" w14:textId="77777777" w:rsidR="000753C8" w:rsidRDefault="000753C8" w:rsidP="000753C8">
      <w:pPr>
        <w:pStyle w:val="TxtCode3-Orange"/>
      </w:pPr>
      <w:r>
        <w:t xml:space="preserve">    case 0:</w:t>
      </w:r>
    </w:p>
    <w:p w14:paraId="6A82FBB5" w14:textId="77777777" w:rsidR="000753C8" w:rsidRDefault="000753C8" w:rsidP="000753C8">
      <w:pPr>
        <w:pStyle w:val="TxtCode3-Orange"/>
      </w:pPr>
      <w:r>
        <w:t xml:space="preserve">      day = "Sunday";</w:t>
      </w:r>
    </w:p>
    <w:p w14:paraId="3DFF4152" w14:textId="77777777" w:rsidR="000753C8" w:rsidRDefault="000753C8" w:rsidP="000753C8">
      <w:pPr>
        <w:pStyle w:val="TxtCode3-Orange"/>
      </w:pPr>
      <w:r>
        <w:t xml:space="preserve">      break;</w:t>
      </w:r>
    </w:p>
    <w:p w14:paraId="0479B638" w14:textId="77777777" w:rsidR="000753C8" w:rsidRDefault="000753C8" w:rsidP="000753C8">
      <w:pPr>
        <w:pStyle w:val="TxtCode3-Orange"/>
      </w:pPr>
      <w:r>
        <w:lastRenderedPageBreak/>
        <w:t xml:space="preserve">    case 1:</w:t>
      </w:r>
    </w:p>
    <w:p w14:paraId="4C502423" w14:textId="77777777" w:rsidR="000753C8" w:rsidRDefault="000753C8" w:rsidP="000753C8">
      <w:pPr>
        <w:pStyle w:val="TxtCode3-Orange"/>
      </w:pPr>
      <w:r>
        <w:t xml:space="preserve">      day = "Monday";</w:t>
      </w:r>
    </w:p>
    <w:p w14:paraId="3987297C" w14:textId="77777777" w:rsidR="000753C8" w:rsidRDefault="000753C8" w:rsidP="000753C8">
      <w:pPr>
        <w:pStyle w:val="TxtCode3-Orange"/>
      </w:pPr>
      <w:r>
        <w:t xml:space="preserve">      break;</w:t>
      </w:r>
    </w:p>
    <w:p w14:paraId="114F3A90" w14:textId="77777777" w:rsidR="000753C8" w:rsidRDefault="000753C8" w:rsidP="000753C8">
      <w:pPr>
        <w:pStyle w:val="TxtCode3-Orange"/>
      </w:pPr>
      <w:r>
        <w:t xml:space="preserve">    case 2:</w:t>
      </w:r>
    </w:p>
    <w:p w14:paraId="278668DA" w14:textId="77777777" w:rsidR="000753C8" w:rsidRDefault="000753C8" w:rsidP="000753C8">
      <w:pPr>
        <w:pStyle w:val="TxtCode3-Orange"/>
      </w:pPr>
      <w:r>
        <w:t xml:space="preserve">       day = "Tuesday";</w:t>
      </w:r>
    </w:p>
    <w:p w14:paraId="6A71320F" w14:textId="77777777" w:rsidR="000753C8" w:rsidRDefault="000753C8" w:rsidP="000753C8">
      <w:pPr>
        <w:pStyle w:val="TxtCode3-Orange"/>
      </w:pPr>
      <w:r>
        <w:t xml:space="preserve">      break;</w:t>
      </w:r>
    </w:p>
    <w:p w14:paraId="139A5280" w14:textId="77777777" w:rsidR="000753C8" w:rsidRDefault="000753C8" w:rsidP="000753C8">
      <w:pPr>
        <w:pStyle w:val="TxtCode3-Orange"/>
      </w:pPr>
      <w:r>
        <w:t xml:space="preserve">    case 3:</w:t>
      </w:r>
    </w:p>
    <w:p w14:paraId="225BC54E" w14:textId="77777777" w:rsidR="000753C8" w:rsidRDefault="000753C8" w:rsidP="000753C8">
      <w:pPr>
        <w:pStyle w:val="TxtCode3-Orange"/>
      </w:pPr>
      <w:r>
        <w:t xml:space="preserve">      day = "Wednesday";</w:t>
      </w:r>
    </w:p>
    <w:p w14:paraId="35ACFBC8" w14:textId="77777777" w:rsidR="000753C8" w:rsidRDefault="000753C8" w:rsidP="000753C8">
      <w:pPr>
        <w:pStyle w:val="TxtCode3-Orange"/>
      </w:pPr>
      <w:r>
        <w:t xml:space="preserve">      break;</w:t>
      </w:r>
    </w:p>
    <w:p w14:paraId="4843F535" w14:textId="77777777" w:rsidR="000753C8" w:rsidRDefault="000753C8" w:rsidP="000753C8">
      <w:pPr>
        <w:pStyle w:val="TxtCode3-Orange"/>
      </w:pPr>
      <w:r>
        <w:t xml:space="preserve">    case 4:</w:t>
      </w:r>
    </w:p>
    <w:p w14:paraId="7222CC04" w14:textId="77777777" w:rsidR="000753C8" w:rsidRDefault="000753C8" w:rsidP="000753C8">
      <w:pPr>
        <w:pStyle w:val="TxtCode3-Orange"/>
      </w:pPr>
      <w:r>
        <w:t xml:space="preserve">      day = "Thursday";</w:t>
      </w:r>
    </w:p>
    <w:p w14:paraId="3BF9A685" w14:textId="77777777" w:rsidR="000753C8" w:rsidRDefault="000753C8" w:rsidP="000753C8">
      <w:pPr>
        <w:pStyle w:val="TxtCode3-Orange"/>
      </w:pPr>
      <w:r>
        <w:t xml:space="preserve">      break;</w:t>
      </w:r>
    </w:p>
    <w:p w14:paraId="737619E6" w14:textId="77777777" w:rsidR="000753C8" w:rsidRDefault="000753C8" w:rsidP="000753C8">
      <w:pPr>
        <w:pStyle w:val="TxtCode3-Orange"/>
      </w:pPr>
      <w:r>
        <w:t xml:space="preserve">    case 5:</w:t>
      </w:r>
    </w:p>
    <w:p w14:paraId="14CC87BD" w14:textId="77777777" w:rsidR="000753C8" w:rsidRDefault="000753C8" w:rsidP="000753C8">
      <w:pPr>
        <w:pStyle w:val="TxtCode3-Orange"/>
      </w:pPr>
      <w:r>
        <w:t xml:space="preserve">      day = "Friday";</w:t>
      </w:r>
    </w:p>
    <w:p w14:paraId="058028D1" w14:textId="77777777" w:rsidR="000753C8" w:rsidRDefault="000753C8" w:rsidP="000753C8">
      <w:pPr>
        <w:pStyle w:val="TxtCode3-Orange"/>
      </w:pPr>
      <w:r>
        <w:t xml:space="preserve">      break;</w:t>
      </w:r>
    </w:p>
    <w:p w14:paraId="20AA9486" w14:textId="77777777" w:rsidR="000753C8" w:rsidRDefault="000753C8" w:rsidP="000753C8">
      <w:pPr>
        <w:pStyle w:val="TxtCode3-Orange"/>
      </w:pPr>
      <w:r>
        <w:t xml:space="preserve">    case 6:</w:t>
      </w:r>
    </w:p>
    <w:p w14:paraId="4B108DCE" w14:textId="77777777" w:rsidR="000753C8" w:rsidRDefault="000753C8" w:rsidP="000753C8">
      <w:pPr>
        <w:pStyle w:val="TxtCode3-Orange"/>
      </w:pPr>
      <w:r>
        <w:t xml:space="preserve">      day = "Saturday";</w:t>
      </w:r>
    </w:p>
    <w:p w14:paraId="551CE95B" w14:textId="77777777" w:rsidR="000753C8" w:rsidRDefault="000753C8" w:rsidP="000753C8">
      <w:pPr>
        <w:pStyle w:val="TxtCode3-Orange"/>
      </w:pPr>
      <w:r>
        <w:t xml:space="preserve">  }</w:t>
      </w:r>
    </w:p>
    <w:p w14:paraId="513139E0" w14:textId="77777777" w:rsidR="000753C8" w:rsidRDefault="000753C8" w:rsidP="000753C8">
      <w:pPr>
        <w:pStyle w:val="TxtCode3-Orange"/>
      </w:pPr>
      <w:r>
        <w:t xml:space="preserve">  document.getElementById("info").innerHTML = day;</w:t>
      </w:r>
    </w:p>
    <w:p w14:paraId="68861CD7" w14:textId="77777777" w:rsidR="000753C8" w:rsidRDefault="000753C8" w:rsidP="000753C8">
      <w:pPr>
        <w:pStyle w:val="TxtCode3-Orange"/>
      </w:pPr>
      <w:r>
        <w:t>}</w:t>
      </w:r>
    </w:p>
    <w:p w14:paraId="7C0D5578" w14:textId="77777777" w:rsidR="000753C8" w:rsidRDefault="000753C8" w:rsidP="000753C8">
      <w:pPr>
        <w:pStyle w:val="TxtCode3-Orange"/>
      </w:pPr>
    </w:p>
    <w:p w14:paraId="2694D5FB" w14:textId="77777777" w:rsidR="000753C8" w:rsidRDefault="000753C8" w:rsidP="000753C8">
      <w:pPr>
        <w:pStyle w:val="TxtCode3-Orange"/>
      </w:pPr>
      <w:r>
        <w:t>function afficherJourSemaine2() {</w:t>
      </w:r>
    </w:p>
    <w:p w14:paraId="36E1BB8D" w14:textId="77777777" w:rsidR="000753C8" w:rsidRDefault="000753C8" w:rsidP="000753C8">
      <w:pPr>
        <w:pStyle w:val="TxtCode3-Orange"/>
      </w:pPr>
      <w:r>
        <w:t xml:space="preserve">  const jours = ["Sunday", "Monday", "Tuesday", "Wednesday", "Thursday", "Friday", "Saturday"];</w:t>
      </w:r>
    </w:p>
    <w:p w14:paraId="0CE4E100" w14:textId="77777777" w:rsidR="000753C8" w:rsidRDefault="000753C8" w:rsidP="000753C8">
      <w:pPr>
        <w:pStyle w:val="TxtCode3-Orange"/>
      </w:pPr>
      <w:r>
        <w:t xml:space="preserve">  let x = new Date().getDay();</w:t>
      </w:r>
    </w:p>
    <w:p w14:paraId="43986922" w14:textId="77777777" w:rsidR="000753C8" w:rsidRDefault="000753C8" w:rsidP="000753C8">
      <w:pPr>
        <w:pStyle w:val="TxtCode3-Orange"/>
      </w:pPr>
    </w:p>
    <w:p w14:paraId="490616AA" w14:textId="77777777" w:rsidR="000753C8" w:rsidRDefault="000753C8" w:rsidP="000753C8">
      <w:pPr>
        <w:pStyle w:val="TxtCode3-Orange"/>
      </w:pPr>
      <w:r>
        <w:t xml:space="preserve">  document.getElementById("info2").innerHTML = jours[x];</w:t>
      </w:r>
    </w:p>
    <w:p w14:paraId="13F8D5F7" w14:textId="09A06562" w:rsidR="00904067" w:rsidRPr="00BC3474" w:rsidRDefault="000753C8" w:rsidP="000753C8">
      <w:pPr>
        <w:pStyle w:val="TxtCode3-Orange"/>
        <w:rPr>
          <w:highlight w:val="yellow"/>
        </w:rPr>
      </w:pPr>
      <w:r>
        <w:t>}</w:t>
      </w:r>
    </w:p>
    <w:p w14:paraId="07E53CF4" w14:textId="77777777" w:rsidR="009E3367" w:rsidRPr="00115309" w:rsidRDefault="009E3367" w:rsidP="009E3367">
      <w:pPr>
        <w:pStyle w:val="Titre3"/>
      </w:pPr>
      <w:bookmarkStart w:id="32" w:name="_Toc137936832"/>
      <w:r w:rsidRPr="00115309">
        <w:t>Capture</w:t>
      </w:r>
      <w:bookmarkEnd w:id="32"/>
    </w:p>
    <w:p w14:paraId="20EEDC8E" w14:textId="6CC135C5" w:rsidR="009E3367" w:rsidRDefault="00EF435E" w:rsidP="00115309">
      <w:pPr>
        <w:pStyle w:val="StyleCentr"/>
      </w:pPr>
      <w:r w:rsidRPr="00EF435E">
        <w:rPr>
          <w:noProof/>
        </w:rPr>
        <w:drawing>
          <wp:inline distT="0" distB="0" distL="0" distR="0" wp14:anchorId="4B38B097" wp14:editId="6E1B2395">
            <wp:extent cx="5760720" cy="1767840"/>
            <wp:effectExtent l="0" t="0" r="0" b="3810"/>
            <wp:docPr id="25" name="Image 25"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affichage, Police&#10;&#10;Description générée automatiquement"/>
                    <pic:cNvPicPr/>
                  </pic:nvPicPr>
                  <pic:blipFill>
                    <a:blip r:embed="rId25"/>
                    <a:stretch>
                      <a:fillRect/>
                    </a:stretch>
                  </pic:blipFill>
                  <pic:spPr>
                    <a:xfrm>
                      <a:off x="0" y="0"/>
                      <a:ext cx="5760720" cy="1767840"/>
                    </a:xfrm>
                    <a:prstGeom prst="rect">
                      <a:avLst/>
                    </a:prstGeom>
                  </pic:spPr>
                </pic:pic>
              </a:graphicData>
            </a:graphic>
          </wp:inline>
        </w:drawing>
      </w:r>
    </w:p>
    <w:p w14:paraId="4CE60090" w14:textId="760D3436" w:rsidR="00EF435E" w:rsidRDefault="00EF435E" w:rsidP="00115309">
      <w:pPr>
        <w:pStyle w:val="StyleCentr"/>
      </w:pPr>
      <w:r w:rsidRPr="00EF435E">
        <w:rPr>
          <w:noProof/>
        </w:rPr>
        <w:drawing>
          <wp:inline distT="0" distB="0" distL="0" distR="0" wp14:anchorId="7398EF14" wp14:editId="2B8F1882">
            <wp:extent cx="5760720" cy="1878330"/>
            <wp:effectExtent l="0" t="0" r="0" b="7620"/>
            <wp:docPr id="26" name="Image 26"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affichage, logiciel&#10;&#10;Description générée automatiquement"/>
                    <pic:cNvPicPr/>
                  </pic:nvPicPr>
                  <pic:blipFill>
                    <a:blip r:embed="rId26"/>
                    <a:stretch>
                      <a:fillRect/>
                    </a:stretch>
                  </pic:blipFill>
                  <pic:spPr>
                    <a:xfrm>
                      <a:off x="0" y="0"/>
                      <a:ext cx="5760720" cy="1878330"/>
                    </a:xfrm>
                    <a:prstGeom prst="rect">
                      <a:avLst/>
                    </a:prstGeom>
                  </pic:spPr>
                </pic:pic>
              </a:graphicData>
            </a:graphic>
          </wp:inline>
        </w:drawing>
      </w:r>
    </w:p>
    <w:p w14:paraId="01B7BFC6" w14:textId="2C6A9464" w:rsidR="00EF435E" w:rsidRPr="009E3367" w:rsidRDefault="007A22C3" w:rsidP="000675E4">
      <w:pPr>
        <w:pStyle w:val="StyleCentr"/>
      </w:pPr>
      <w:r w:rsidRPr="007A22C3">
        <w:rPr>
          <w:noProof/>
        </w:rPr>
        <w:lastRenderedPageBreak/>
        <w:drawing>
          <wp:inline distT="0" distB="0" distL="0" distR="0" wp14:anchorId="1770351E" wp14:editId="1CB2A9E6">
            <wp:extent cx="5760720" cy="1790065"/>
            <wp:effectExtent l="0" t="0" r="0" b="635"/>
            <wp:docPr id="27" name="Image 27"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affichage, Police&#10;&#10;Description générée automatiquement"/>
                    <pic:cNvPicPr/>
                  </pic:nvPicPr>
                  <pic:blipFill>
                    <a:blip r:embed="rId27"/>
                    <a:stretch>
                      <a:fillRect/>
                    </a:stretch>
                  </pic:blipFill>
                  <pic:spPr>
                    <a:xfrm>
                      <a:off x="0" y="0"/>
                      <a:ext cx="5760720" cy="1790065"/>
                    </a:xfrm>
                    <a:prstGeom prst="rect">
                      <a:avLst/>
                    </a:prstGeom>
                  </pic:spPr>
                </pic:pic>
              </a:graphicData>
            </a:graphic>
          </wp:inline>
        </w:drawing>
      </w:r>
    </w:p>
    <w:p w14:paraId="2B145B2C" w14:textId="5132DA21" w:rsidR="00014564" w:rsidRPr="00014564" w:rsidRDefault="00A73C94" w:rsidP="00014564">
      <w:pPr>
        <w:pStyle w:val="Titre2"/>
      </w:pPr>
      <w:bookmarkStart w:id="33" w:name="_Toc137936833"/>
      <w:r w:rsidRPr="00973728">
        <w:t>Exercice 7 (Les boucles)</w:t>
      </w:r>
      <w:bookmarkEnd w:id="33"/>
    </w:p>
    <w:p w14:paraId="06F4FC12" w14:textId="717AE3DF" w:rsidR="00014564" w:rsidRPr="00014564" w:rsidRDefault="009E3367" w:rsidP="00014564">
      <w:pPr>
        <w:pStyle w:val="Titre3"/>
      </w:pPr>
      <w:bookmarkStart w:id="34" w:name="_Toc137936834"/>
      <w:r w:rsidRPr="00014564">
        <w:t>Objectif de l’exercice</w:t>
      </w:r>
      <w:bookmarkEnd w:id="34"/>
    </w:p>
    <w:p w14:paraId="0ABEA9C6" w14:textId="2486A966" w:rsidR="009E3367" w:rsidRPr="00882F27" w:rsidRDefault="00676B1C" w:rsidP="009E3367">
      <w:pPr>
        <w:pStyle w:val="Txtjustifie"/>
      </w:pPr>
      <w:r w:rsidRPr="006D3702">
        <w:t>Dans cet exercice nous allons découvrir comment fonctionnent les boucle, nous allons tester 3 boucles différentes (for, while, do while).</w:t>
      </w:r>
    </w:p>
    <w:p w14:paraId="4F83D69D" w14:textId="41D20E07" w:rsidR="009E3367" w:rsidRPr="00A07D55" w:rsidRDefault="009E3367" w:rsidP="009E3367">
      <w:pPr>
        <w:pStyle w:val="Titre3"/>
      </w:pPr>
      <w:bookmarkStart w:id="35" w:name="_Toc137936835"/>
      <w:r w:rsidRPr="00A07D55">
        <w:t>Explications / Descriptions</w:t>
      </w:r>
      <w:bookmarkEnd w:id="35"/>
    </w:p>
    <w:p w14:paraId="0FCD1C08" w14:textId="3AA916F4" w:rsidR="009E3367" w:rsidRPr="00A07D55" w:rsidRDefault="00CF50FC" w:rsidP="009E3367">
      <w:pPr>
        <w:pStyle w:val="Txtjustifie"/>
      </w:pPr>
      <w:r w:rsidRPr="00A07D55">
        <w:t xml:space="preserve">Les </w:t>
      </w:r>
      <w:r w:rsidR="001758D1" w:rsidRPr="00A07D55">
        <w:t xml:space="preserve">fonction utilisent </w:t>
      </w:r>
      <w:r w:rsidR="00A07D55" w:rsidRPr="00A07D55">
        <w:t>chacune</w:t>
      </w:r>
      <w:r w:rsidR="001758D1" w:rsidRPr="00A07D55">
        <w:t xml:space="preserve"> des boucle qui </w:t>
      </w:r>
      <w:r w:rsidR="00E04399" w:rsidRPr="00A07D55">
        <w:t>s’itèrent et qui affiche la valeur de i pour montrer comm</w:t>
      </w:r>
      <w:r w:rsidR="00E20D74" w:rsidRPr="00A07D55">
        <w:t>ent fonctionnent les différentes boucles.</w:t>
      </w:r>
    </w:p>
    <w:p w14:paraId="4AB90DF6" w14:textId="77777777" w:rsidR="009E3367" w:rsidRPr="007E4728" w:rsidRDefault="009E3367" w:rsidP="009E3367">
      <w:pPr>
        <w:pStyle w:val="Titre3"/>
      </w:pPr>
      <w:bookmarkStart w:id="36" w:name="_Toc137936836"/>
      <w:r w:rsidRPr="007E4728">
        <w:t>Extrait de code</w:t>
      </w:r>
      <w:bookmarkEnd w:id="36"/>
      <w:r w:rsidRPr="007E4728">
        <w:t xml:space="preserve"> </w:t>
      </w:r>
    </w:p>
    <w:p w14:paraId="497DEDA7" w14:textId="77777777" w:rsidR="00AB59BF" w:rsidRPr="006F5687" w:rsidRDefault="00AB59BF" w:rsidP="00AB59BF">
      <w:pPr>
        <w:pStyle w:val="Txtjustifie"/>
      </w:pPr>
      <w:r w:rsidRPr="006F5687">
        <w:t>JS :</w:t>
      </w:r>
    </w:p>
    <w:p w14:paraId="4ED7D893" w14:textId="77777777" w:rsidR="00CF3368" w:rsidRDefault="00CF3368" w:rsidP="00CF3368">
      <w:pPr>
        <w:pStyle w:val="TxtCode3-Orange"/>
      </w:pPr>
      <w:r>
        <w:t>function initCtrl() {</w:t>
      </w:r>
    </w:p>
    <w:p w14:paraId="499C6096" w14:textId="77777777" w:rsidR="00CF3368" w:rsidRDefault="00CF3368" w:rsidP="00CF3368">
      <w:pPr>
        <w:pStyle w:val="TxtCode3-Orange"/>
      </w:pPr>
      <w:r>
        <w:t xml:space="preserve">  document.getElementById("for").addEventListener("click", testerFor);</w:t>
      </w:r>
    </w:p>
    <w:p w14:paraId="0F322486" w14:textId="77777777" w:rsidR="00CF3368" w:rsidRDefault="00CF3368" w:rsidP="00CF3368">
      <w:pPr>
        <w:pStyle w:val="TxtCode3-Orange"/>
      </w:pPr>
      <w:r>
        <w:t xml:space="preserve">  document.getElementById("while").addEventListener("click", testerWhile);</w:t>
      </w:r>
    </w:p>
    <w:p w14:paraId="11AFEDD7" w14:textId="77777777" w:rsidR="00CF3368" w:rsidRDefault="00CF3368" w:rsidP="00CF3368">
      <w:pPr>
        <w:pStyle w:val="TxtCode3-Orange"/>
      </w:pPr>
      <w:r>
        <w:t xml:space="preserve">  document.getElementById("do").addEventListener("click", testerDoWhile);</w:t>
      </w:r>
    </w:p>
    <w:p w14:paraId="25441DAF" w14:textId="77777777" w:rsidR="00CF3368" w:rsidRDefault="00CF3368" w:rsidP="00CF3368">
      <w:pPr>
        <w:pStyle w:val="TxtCode3-Orange"/>
      </w:pPr>
      <w:r>
        <w:t>}</w:t>
      </w:r>
    </w:p>
    <w:p w14:paraId="41338E7A" w14:textId="77777777" w:rsidR="00CF3368" w:rsidRDefault="00CF3368" w:rsidP="00CF3368">
      <w:pPr>
        <w:pStyle w:val="TxtCode3-Orange"/>
      </w:pPr>
    </w:p>
    <w:p w14:paraId="71EDB83B" w14:textId="77777777" w:rsidR="00CF3368" w:rsidRDefault="00CF3368" w:rsidP="00CF3368">
      <w:pPr>
        <w:pStyle w:val="TxtCode3-Orange"/>
      </w:pPr>
      <w:r>
        <w:t>function testerFor() {</w:t>
      </w:r>
    </w:p>
    <w:p w14:paraId="47C1AE70" w14:textId="77777777" w:rsidR="00CF3368" w:rsidRDefault="00CF3368" w:rsidP="00CF3368">
      <w:pPr>
        <w:pStyle w:val="TxtCode3-Orange"/>
      </w:pPr>
      <w:r>
        <w:t xml:space="preserve">  let s = "";</w:t>
      </w:r>
    </w:p>
    <w:p w14:paraId="6C4DD407" w14:textId="77777777" w:rsidR="00CF3368" w:rsidRDefault="00CF3368" w:rsidP="00CF3368">
      <w:pPr>
        <w:pStyle w:val="TxtCode3-Orange"/>
      </w:pPr>
      <w:r>
        <w:t xml:space="preserve">  console.log("aaa");</w:t>
      </w:r>
    </w:p>
    <w:p w14:paraId="00CC0C7B" w14:textId="77777777" w:rsidR="00CF3368" w:rsidRDefault="00CF3368" w:rsidP="00CF3368">
      <w:pPr>
        <w:pStyle w:val="TxtCode3-Orange"/>
      </w:pPr>
      <w:r>
        <w:t xml:space="preserve">  document.getElementById("info").innerHTML =</w:t>
      </w:r>
    </w:p>
    <w:p w14:paraId="2F076895" w14:textId="77777777" w:rsidR="00CF3368" w:rsidRDefault="00CF3368" w:rsidP="00CF3368">
      <w:pPr>
        <w:pStyle w:val="TxtCode3-Orange"/>
      </w:pPr>
      <w:r>
        <w:t xml:space="preserve">    "for (let i = 0; i &lt; 5; i++) {...}" + "&lt;br /&gt;";</w:t>
      </w:r>
    </w:p>
    <w:p w14:paraId="4A43E1D0" w14:textId="77777777" w:rsidR="00CF3368" w:rsidRDefault="00CF3368" w:rsidP="00CF3368">
      <w:pPr>
        <w:pStyle w:val="TxtCode3-Orange"/>
      </w:pPr>
      <w:r>
        <w:t xml:space="preserve">  for (let i = 0; i &lt; 5; i++) {</w:t>
      </w:r>
    </w:p>
    <w:p w14:paraId="293ACB0F" w14:textId="77777777" w:rsidR="00CF3368" w:rsidRDefault="00CF3368" w:rsidP="00CF3368">
      <w:pPr>
        <w:pStyle w:val="TxtCode3-Orange"/>
      </w:pPr>
      <w:r>
        <w:t xml:space="preserve">    s += "i = " + i + "&lt;br /&gt;";</w:t>
      </w:r>
    </w:p>
    <w:p w14:paraId="4F8CBC31" w14:textId="77777777" w:rsidR="00CF3368" w:rsidRDefault="00CF3368" w:rsidP="00CF3368">
      <w:pPr>
        <w:pStyle w:val="TxtCode3-Orange"/>
      </w:pPr>
      <w:r>
        <w:t xml:space="preserve">  }</w:t>
      </w:r>
    </w:p>
    <w:p w14:paraId="651C710D" w14:textId="77777777" w:rsidR="00CF3368" w:rsidRDefault="00CF3368" w:rsidP="00CF3368">
      <w:pPr>
        <w:pStyle w:val="TxtCode3-Orange"/>
      </w:pPr>
      <w:r>
        <w:t xml:space="preserve">  document.getElementById("info").innerHTML = s;</w:t>
      </w:r>
    </w:p>
    <w:p w14:paraId="0F29E3FB" w14:textId="77777777" w:rsidR="00CF3368" w:rsidRDefault="00CF3368" w:rsidP="00CF3368">
      <w:pPr>
        <w:pStyle w:val="TxtCode3-Orange"/>
      </w:pPr>
      <w:r>
        <w:t>}</w:t>
      </w:r>
    </w:p>
    <w:p w14:paraId="551BC902" w14:textId="77777777" w:rsidR="00CF3368" w:rsidRDefault="00CF3368" w:rsidP="00CF3368">
      <w:pPr>
        <w:pStyle w:val="TxtCode3-Orange"/>
      </w:pPr>
    </w:p>
    <w:p w14:paraId="25FB2DBE" w14:textId="77777777" w:rsidR="00CF3368" w:rsidRDefault="00CF3368" w:rsidP="00CF3368">
      <w:pPr>
        <w:pStyle w:val="TxtCode3-Orange"/>
      </w:pPr>
      <w:r>
        <w:t>function testerWhile() {</w:t>
      </w:r>
    </w:p>
    <w:p w14:paraId="30168799" w14:textId="77777777" w:rsidR="00CF3368" w:rsidRDefault="00CF3368" w:rsidP="00CF3368">
      <w:pPr>
        <w:pStyle w:val="TxtCode3-Orange"/>
      </w:pPr>
      <w:r>
        <w:t xml:space="preserve">  let i = 0;</w:t>
      </w:r>
    </w:p>
    <w:p w14:paraId="6B5CCD8C" w14:textId="77777777" w:rsidR="00CF3368" w:rsidRDefault="00CF3368" w:rsidP="00CF3368">
      <w:pPr>
        <w:pStyle w:val="TxtCode3-Orange"/>
      </w:pPr>
      <w:r>
        <w:t xml:space="preserve">  let s = "";</w:t>
      </w:r>
    </w:p>
    <w:p w14:paraId="62467350" w14:textId="77777777" w:rsidR="00CF3368" w:rsidRDefault="00CF3368" w:rsidP="00CF3368">
      <w:pPr>
        <w:pStyle w:val="TxtCode3-Orange"/>
      </w:pPr>
      <w:r>
        <w:t xml:space="preserve">  document.getElementById("info").innerHTML = "while (i &lt; 5) {...}" + "&lt;br /&gt;";</w:t>
      </w:r>
    </w:p>
    <w:p w14:paraId="43C29CDA" w14:textId="77777777" w:rsidR="00CF3368" w:rsidRDefault="00CF3368" w:rsidP="00CF3368">
      <w:pPr>
        <w:pStyle w:val="TxtCode3-Orange"/>
      </w:pPr>
      <w:r>
        <w:t xml:space="preserve">  while (i &lt; 5) {</w:t>
      </w:r>
    </w:p>
    <w:p w14:paraId="1C083A67" w14:textId="77777777" w:rsidR="00CF3368" w:rsidRDefault="00CF3368" w:rsidP="00CF3368">
      <w:pPr>
        <w:pStyle w:val="TxtCode3-Orange"/>
      </w:pPr>
      <w:r>
        <w:t xml:space="preserve">    s += "i = " + i + "&lt;br /&gt;";</w:t>
      </w:r>
    </w:p>
    <w:p w14:paraId="02B547C8" w14:textId="77777777" w:rsidR="00CF3368" w:rsidRDefault="00CF3368" w:rsidP="00CF3368">
      <w:pPr>
        <w:pStyle w:val="TxtCode3-Orange"/>
      </w:pPr>
      <w:r>
        <w:t xml:space="preserve">    i++;</w:t>
      </w:r>
    </w:p>
    <w:p w14:paraId="7F8F6645" w14:textId="77777777" w:rsidR="00CF3368" w:rsidRDefault="00CF3368" w:rsidP="00CF3368">
      <w:pPr>
        <w:pStyle w:val="TxtCode3-Orange"/>
      </w:pPr>
      <w:r>
        <w:t xml:space="preserve">  }</w:t>
      </w:r>
    </w:p>
    <w:p w14:paraId="3B536220" w14:textId="77777777" w:rsidR="00CF3368" w:rsidRDefault="00CF3368" w:rsidP="00CF3368">
      <w:pPr>
        <w:pStyle w:val="TxtCode3-Orange"/>
      </w:pPr>
      <w:r>
        <w:t xml:space="preserve">  document.getElementById("info").innerHTML = s;</w:t>
      </w:r>
    </w:p>
    <w:p w14:paraId="08E8362D" w14:textId="77777777" w:rsidR="00CF3368" w:rsidRDefault="00CF3368" w:rsidP="00CF3368">
      <w:pPr>
        <w:pStyle w:val="TxtCode3-Orange"/>
      </w:pPr>
      <w:r>
        <w:t>}</w:t>
      </w:r>
    </w:p>
    <w:p w14:paraId="4F7319F0" w14:textId="77777777" w:rsidR="00CF3368" w:rsidRDefault="00CF3368" w:rsidP="00CF3368">
      <w:pPr>
        <w:pStyle w:val="TxtCode3-Orange"/>
      </w:pPr>
    </w:p>
    <w:p w14:paraId="0DB6F1DE" w14:textId="77777777" w:rsidR="00CF3368" w:rsidRDefault="00CF3368" w:rsidP="00CF3368">
      <w:pPr>
        <w:pStyle w:val="TxtCode3-Orange"/>
      </w:pPr>
      <w:r>
        <w:t>function testerDoWhile() {</w:t>
      </w:r>
    </w:p>
    <w:p w14:paraId="3E6997C8" w14:textId="77777777" w:rsidR="00CF3368" w:rsidRDefault="00CF3368" w:rsidP="00CF3368">
      <w:pPr>
        <w:pStyle w:val="TxtCode3-Orange"/>
      </w:pPr>
      <w:r>
        <w:t xml:space="preserve">  let i = 0;</w:t>
      </w:r>
    </w:p>
    <w:p w14:paraId="73F0AE18" w14:textId="77777777" w:rsidR="00CF3368" w:rsidRDefault="00CF3368" w:rsidP="00CF3368">
      <w:pPr>
        <w:pStyle w:val="TxtCode3-Orange"/>
      </w:pPr>
      <w:r>
        <w:t xml:space="preserve">  let s = "";</w:t>
      </w:r>
    </w:p>
    <w:p w14:paraId="7353B1C5" w14:textId="77777777" w:rsidR="00CF3368" w:rsidRDefault="00CF3368" w:rsidP="00CF3368">
      <w:pPr>
        <w:pStyle w:val="TxtCode3-Orange"/>
      </w:pPr>
      <w:r>
        <w:t xml:space="preserve">  document.getElementById("info").innerHTML =</w:t>
      </w:r>
    </w:p>
    <w:p w14:paraId="6CD7D7DD" w14:textId="77777777" w:rsidR="00CF3368" w:rsidRDefault="00CF3368" w:rsidP="00CF3368">
      <w:pPr>
        <w:pStyle w:val="TxtCode3-Orange"/>
      </w:pPr>
      <w:r>
        <w:t xml:space="preserve">    "do {...} while (i &lt; 5)" + "&lt;br /&gt;";</w:t>
      </w:r>
    </w:p>
    <w:p w14:paraId="2F811885" w14:textId="77777777" w:rsidR="00CF3368" w:rsidRDefault="00CF3368" w:rsidP="00CF3368">
      <w:pPr>
        <w:pStyle w:val="TxtCode3-Orange"/>
      </w:pPr>
      <w:r>
        <w:t xml:space="preserve">  do {</w:t>
      </w:r>
    </w:p>
    <w:p w14:paraId="06967B10" w14:textId="77777777" w:rsidR="00CF3368" w:rsidRDefault="00CF3368" w:rsidP="00CF3368">
      <w:pPr>
        <w:pStyle w:val="TxtCode3-Orange"/>
      </w:pPr>
      <w:r>
        <w:t xml:space="preserve">    s += "i = " + i + "&lt;br /&gt;";</w:t>
      </w:r>
    </w:p>
    <w:p w14:paraId="55FBD8FF" w14:textId="77777777" w:rsidR="00CF3368" w:rsidRDefault="00CF3368" w:rsidP="00CF3368">
      <w:pPr>
        <w:pStyle w:val="TxtCode3-Orange"/>
      </w:pPr>
      <w:r>
        <w:t xml:space="preserve">    i++;</w:t>
      </w:r>
    </w:p>
    <w:p w14:paraId="39C093B7" w14:textId="77777777" w:rsidR="00CF3368" w:rsidRDefault="00CF3368" w:rsidP="00CF3368">
      <w:pPr>
        <w:pStyle w:val="TxtCode3-Orange"/>
      </w:pPr>
      <w:r>
        <w:t xml:space="preserve">  } while (i &lt; 5);</w:t>
      </w:r>
    </w:p>
    <w:p w14:paraId="2BEFAE98" w14:textId="77777777" w:rsidR="00CF3368" w:rsidRDefault="00CF3368" w:rsidP="00CF3368">
      <w:pPr>
        <w:pStyle w:val="TxtCode3-Orange"/>
      </w:pPr>
      <w:r>
        <w:lastRenderedPageBreak/>
        <w:t xml:space="preserve">  document.getElementById("info").innerHTML = s;</w:t>
      </w:r>
    </w:p>
    <w:p w14:paraId="3EEE9588" w14:textId="2509D244" w:rsidR="00D3568E" w:rsidRDefault="00CF3368" w:rsidP="00CF3368">
      <w:pPr>
        <w:pStyle w:val="TxtCode3-Orange"/>
      </w:pPr>
      <w:r>
        <w:t>}</w:t>
      </w:r>
    </w:p>
    <w:p w14:paraId="5A99EE45" w14:textId="77777777" w:rsidR="009E3367" w:rsidRPr="000675E4" w:rsidRDefault="009E3367" w:rsidP="009E3367">
      <w:pPr>
        <w:pStyle w:val="Titre3"/>
      </w:pPr>
      <w:bookmarkStart w:id="37" w:name="_Toc137936837"/>
      <w:r w:rsidRPr="000675E4">
        <w:t>Capture</w:t>
      </w:r>
      <w:bookmarkEnd w:id="37"/>
    </w:p>
    <w:p w14:paraId="1D61EF8D" w14:textId="77777777" w:rsidR="00D317FB" w:rsidRDefault="00D317FB" w:rsidP="00D317FB">
      <w:pPr>
        <w:pStyle w:val="StyleCentr"/>
        <w:rPr>
          <w:highlight w:val="yellow"/>
        </w:rPr>
      </w:pPr>
      <w:r w:rsidRPr="000475C9">
        <w:rPr>
          <w:noProof/>
        </w:rPr>
        <w:drawing>
          <wp:inline distT="0" distB="0" distL="0" distR="0" wp14:anchorId="2E5237E8" wp14:editId="23377B4D">
            <wp:extent cx="5760720" cy="1261110"/>
            <wp:effectExtent l="0" t="0" r="0" b="0"/>
            <wp:docPr id="28" name="Image 28"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capture d’écran&#10;&#10;Description générée automatiquement"/>
                    <pic:cNvPicPr/>
                  </pic:nvPicPr>
                  <pic:blipFill>
                    <a:blip r:embed="rId28"/>
                    <a:stretch>
                      <a:fillRect/>
                    </a:stretch>
                  </pic:blipFill>
                  <pic:spPr>
                    <a:xfrm>
                      <a:off x="0" y="0"/>
                      <a:ext cx="5760720" cy="1261110"/>
                    </a:xfrm>
                    <a:prstGeom prst="rect">
                      <a:avLst/>
                    </a:prstGeom>
                  </pic:spPr>
                </pic:pic>
              </a:graphicData>
            </a:graphic>
          </wp:inline>
        </w:drawing>
      </w:r>
    </w:p>
    <w:p w14:paraId="180C04BB" w14:textId="77777777" w:rsidR="00A24102" w:rsidRDefault="00D317FB" w:rsidP="00A24102">
      <w:pPr>
        <w:pStyle w:val="StyleCentr"/>
      </w:pPr>
      <w:r w:rsidRPr="00562290">
        <w:rPr>
          <w:noProof/>
        </w:rPr>
        <w:drawing>
          <wp:inline distT="0" distB="0" distL="0" distR="0" wp14:anchorId="2281FF68" wp14:editId="703008BA">
            <wp:extent cx="5760720" cy="1931670"/>
            <wp:effectExtent l="0" t="0" r="0" b="0"/>
            <wp:docPr id="30" name="Image 30"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capture d’écran, logiciel, affichage&#10;&#10;Description générée automatiquement"/>
                    <pic:cNvPicPr/>
                  </pic:nvPicPr>
                  <pic:blipFill>
                    <a:blip r:embed="rId29"/>
                    <a:stretch>
                      <a:fillRect/>
                    </a:stretch>
                  </pic:blipFill>
                  <pic:spPr>
                    <a:xfrm>
                      <a:off x="0" y="0"/>
                      <a:ext cx="5760720" cy="1931670"/>
                    </a:xfrm>
                    <a:prstGeom prst="rect">
                      <a:avLst/>
                    </a:prstGeom>
                  </pic:spPr>
                </pic:pic>
              </a:graphicData>
            </a:graphic>
          </wp:inline>
        </w:drawing>
      </w:r>
    </w:p>
    <w:p w14:paraId="702EFDE8" w14:textId="55CF9821" w:rsidR="00A24102" w:rsidRDefault="00D317FB" w:rsidP="00A24102">
      <w:pPr>
        <w:pStyle w:val="StyleCentr"/>
      </w:pPr>
      <w:r w:rsidRPr="00562290">
        <w:rPr>
          <w:noProof/>
        </w:rPr>
        <w:drawing>
          <wp:inline distT="0" distB="0" distL="0" distR="0" wp14:anchorId="7DCBC080" wp14:editId="0CA4F54D">
            <wp:extent cx="5760720" cy="1931670"/>
            <wp:effectExtent l="0" t="0" r="0" b="0"/>
            <wp:docPr id="31" name="Image 3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capture d’écran, logiciel, affichage&#10;&#10;Description générée automatiquement"/>
                    <pic:cNvPicPr/>
                  </pic:nvPicPr>
                  <pic:blipFill>
                    <a:blip r:embed="rId29"/>
                    <a:stretch>
                      <a:fillRect/>
                    </a:stretch>
                  </pic:blipFill>
                  <pic:spPr>
                    <a:xfrm>
                      <a:off x="0" y="0"/>
                      <a:ext cx="5760720" cy="1931670"/>
                    </a:xfrm>
                    <a:prstGeom prst="rect">
                      <a:avLst/>
                    </a:prstGeom>
                  </pic:spPr>
                </pic:pic>
              </a:graphicData>
            </a:graphic>
          </wp:inline>
        </w:drawing>
      </w:r>
    </w:p>
    <w:p w14:paraId="5070CFD4" w14:textId="4FCC6AEE" w:rsidR="00CF5F08" w:rsidRPr="00A24102" w:rsidRDefault="00D317FB" w:rsidP="00A24102">
      <w:pPr>
        <w:pStyle w:val="StyleCentr"/>
        <w:rPr>
          <w:highlight w:val="yellow"/>
        </w:rPr>
      </w:pPr>
      <w:r w:rsidRPr="00562290">
        <w:rPr>
          <w:noProof/>
        </w:rPr>
        <w:drawing>
          <wp:inline distT="0" distB="0" distL="0" distR="0" wp14:anchorId="2F6335C2" wp14:editId="0C122274">
            <wp:extent cx="5760720" cy="1931670"/>
            <wp:effectExtent l="0" t="0" r="0" b="0"/>
            <wp:docPr id="29" name="Image 29"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capture d’écran, logiciel, affichage&#10;&#10;Description générée automatiquement"/>
                    <pic:cNvPicPr/>
                  </pic:nvPicPr>
                  <pic:blipFill>
                    <a:blip r:embed="rId29"/>
                    <a:stretch>
                      <a:fillRect/>
                    </a:stretch>
                  </pic:blipFill>
                  <pic:spPr>
                    <a:xfrm>
                      <a:off x="0" y="0"/>
                      <a:ext cx="5760720" cy="1931670"/>
                    </a:xfrm>
                    <a:prstGeom prst="rect">
                      <a:avLst/>
                    </a:prstGeom>
                  </pic:spPr>
                </pic:pic>
              </a:graphicData>
            </a:graphic>
          </wp:inline>
        </w:drawing>
      </w:r>
    </w:p>
    <w:p w14:paraId="3912EB10" w14:textId="3F490559" w:rsidR="00A73C94" w:rsidRPr="00973728" w:rsidRDefault="00A73C94" w:rsidP="00C43491">
      <w:pPr>
        <w:pStyle w:val="Titre2"/>
      </w:pPr>
      <w:bookmarkStart w:id="38" w:name="_Toc137936838"/>
      <w:r w:rsidRPr="00973728">
        <w:lastRenderedPageBreak/>
        <w:t>Exercice 8 (Tableau d’objets JSON)</w:t>
      </w:r>
      <w:bookmarkEnd w:id="38"/>
    </w:p>
    <w:p w14:paraId="75486224" w14:textId="07343CBA" w:rsidR="00FF337C" w:rsidRPr="00511B62" w:rsidRDefault="00FF337C" w:rsidP="00FF337C">
      <w:pPr>
        <w:pStyle w:val="Titre3"/>
      </w:pPr>
      <w:bookmarkStart w:id="39" w:name="_Toc137936839"/>
      <w:r w:rsidRPr="00511B62">
        <w:t>Objectif de l’exercice</w:t>
      </w:r>
      <w:bookmarkEnd w:id="39"/>
    </w:p>
    <w:p w14:paraId="789A1BCC" w14:textId="20AC573A" w:rsidR="006C0DF1" w:rsidRPr="00511B62" w:rsidRDefault="00DF5021" w:rsidP="006C0DF1">
      <w:pPr>
        <w:pStyle w:val="Txtjustifie"/>
      </w:pPr>
      <w:r w:rsidRPr="00511B62">
        <w:t xml:space="preserve">Dans cet exercice nous allons voir comment fonctionne un tableau JSON et </w:t>
      </w:r>
      <w:r w:rsidR="001F186B" w:rsidRPr="00511B62">
        <w:t xml:space="preserve">réutiliser une boucle vue dans l’exercice </w:t>
      </w:r>
      <w:r w:rsidR="00D6001E" w:rsidRPr="00511B62">
        <w:t>précèdent</w:t>
      </w:r>
      <w:r w:rsidR="001F186B" w:rsidRPr="00511B62">
        <w:t>.</w:t>
      </w:r>
      <w:r w:rsidR="00D6001E" w:rsidRPr="00511B62">
        <w:t xml:space="preserve"> </w:t>
      </w:r>
    </w:p>
    <w:p w14:paraId="74E9F10B" w14:textId="4B296A01" w:rsidR="00FF337C" w:rsidRPr="008F7C85" w:rsidRDefault="00FF337C" w:rsidP="00FF337C">
      <w:pPr>
        <w:pStyle w:val="Titre3"/>
      </w:pPr>
      <w:bookmarkStart w:id="40" w:name="_Toc137936840"/>
      <w:r w:rsidRPr="008F7C85">
        <w:t>Explications / Descriptions</w:t>
      </w:r>
      <w:bookmarkEnd w:id="40"/>
    </w:p>
    <w:p w14:paraId="4DD11779" w14:textId="30336455" w:rsidR="00FF337C" w:rsidRPr="00882F21" w:rsidRDefault="00A07D55" w:rsidP="00FF337C">
      <w:pPr>
        <w:pStyle w:val="Txtjustifie"/>
        <w:rPr>
          <w:highlight w:val="yellow"/>
        </w:rPr>
      </w:pPr>
      <w:r w:rsidRPr="008F7C85">
        <w:t xml:space="preserve">Nous utilisons dans la fonction </w:t>
      </w:r>
      <w:r w:rsidRPr="008F7C85">
        <w:t>parcourirUnTableauJSON</w:t>
      </w:r>
      <w:r w:rsidRPr="008F7C85">
        <w:t xml:space="preserve"> </w:t>
      </w:r>
      <w:r w:rsidR="007E1490" w:rsidRPr="008F7C85">
        <w:t xml:space="preserve">une boucle for qui </w:t>
      </w:r>
      <w:r w:rsidR="003B2EC9" w:rsidRPr="008F7C85">
        <w:t>parcourt</w:t>
      </w:r>
      <w:r w:rsidR="007E1490" w:rsidRPr="008F7C85">
        <w:t xml:space="preserve"> tout un tableau</w:t>
      </w:r>
      <w:r w:rsidR="007E1490">
        <w:t xml:space="preserve"> JSON et qui affiche son contenu </w:t>
      </w:r>
      <w:proofErr w:type="spellStart"/>
      <w:r w:rsidR="007E1490">
        <w:t>a</w:t>
      </w:r>
      <w:proofErr w:type="spellEnd"/>
      <w:r w:rsidR="007E1490">
        <w:t xml:space="preserve"> chaque cellule.</w:t>
      </w:r>
    </w:p>
    <w:p w14:paraId="697E6D1F" w14:textId="77777777" w:rsidR="00FF337C" w:rsidRPr="00A24102" w:rsidRDefault="00FF337C" w:rsidP="00FF337C">
      <w:pPr>
        <w:pStyle w:val="Titre3"/>
      </w:pPr>
      <w:bookmarkStart w:id="41" w:name="_Toc137936841"/>
      <w:r w:rsidRPr="00A24102">
        <w:t>Extrait de code</w:t>
      </w:r>
      <w:bookmarkEnd w:id="41"/>
      <w:r w:rsidRPr="00A24102">
        <w:t xml:space="preserve"> </w:t>
      </w:r>
    </w:p>
    <w:p w14:paraId="24C5DC5B" w14:textId="77777777" w:rsidR="00D3568E" w:rsidRPr="006F5687" w:rsidRDefault="00D3568E" w:rsidP="00D3568E">
      <w:pPr>
        <w:pStyle w:val="Txtjustifie"/>
      </w:pPr>
      <w:r w:rsidRPr="006F5687">
        <w:t>JS :</w:t>
      </w:r>
    </w:p>
    <w:p w14:paraId="6B7D4104" w14:textId="77777777" w:rsidR="00A24102" w:rsidRDefault="00A24102" w:rsidP="00A24102">
      <w:pPr>
        <w:pStyle w:val="TxtCode3-Orange"/>
      </w:pPr>
      <w:r>
        <w:t>let s = "";</w:t>
      </w:r>
    </w:p>
    <w:p w14:paraId="3F3436CE" w14:textId="77777777" w:rsidR="00A24102" w:rsidRDefault="00A24102" w:rsidP="00A24102">
      <w:pPr>
        <w:pStyle w:val="TxtCode3-Orange"/>
      </w:pPr>
    </w:p>
    <w:p w14:paraId="51275C85" w14:textId="77777777" w:rsidR="00A24102" w:rsidRDefault="00A24102" w:rsidP="00A24102">
      <w:pPr>
        <w:pStyle w:val="TxtCode3-Orange"/>
      </w:pPr>
      <w:r>
        <w:t>const json = {</w:t>
      </w:r>
    </w:p>
    <w:p w14:paraId="6E15326E" w14:textId="77777777" w:rsidR="00A24102" w:rsidRDefault="00A24102" w:rsidP="00A24102">
      <w:pPr>
        <w:pStyle w:val="TxtCode3-Orange"/>
      </w:pPr>
      <w:r>
        <w:t xml:space="preserve">  personnes: [</w:t>
      </w:r>
    </w:p>
    <w:p w14:paraId="3E3C972E" w14:textId="77777777" w:rsidR="00A24102" w:rsidRDefault="00A24102" w:rsidP="00A24102">
      <w:pPr>
        <w:pStyle w:val="TxtCode3-Orange"/>
      </w:pPr>
      <w:r>
        <w:t xml:space="preserve">    { prenom: "John", nom: "Doe", age: 44 },</w:t>
      </w:r>
    </w:p>
    <w:p w14:paraId="358084DF" w14:textId="77777777" w:rsidR="00A24102" w:rsidRDefault="00A24102" w:rsidP="00A24102">
      <w:pPr>
        <w:pStyle w:val="TxtCode3-Orange"/>
      </w:pPr>
      <w:r>
        <w:t xml:space="preserve">    { prenom: "Anna", nom: "Smith", age: 32 },</w:t>
      </w:r>
    </w:p>
    <w:p w14:paraId="1E762B97" w14:textId="77777777" w:rsidR="00A24102" w:rsidRDefault="00A24102" w:rsidP="00A24102">
      <w:pPr>
        <w:pStyle w:val="TxtCode3-Orange"/>
      </w:pPr>
      <w:r>
        <w:t xml:space="preserve">    { prenom: "Peter", nom: "Jones", age: 29 },</w:t>
      </w:r>
    </w:p>
    <w:p w14:paraId="36730BC2" w14:textId="77777777" w:rsidR="00A24102" w:rsidRDefault="00A24102" w:rsidP="00A24102">
      <w:pPr>
        <w:pStyle w:val="TxtCode3-Orange"/>
      </w:pPr>
      <w:r>
        <w:t xml:space="preserve">  ],</w:t>
      </w:r>
    </w:p>
    <w:p w14:paraId="7696EB63" w14:textId="77777777" w:rsidR="00A24102" w:rsidRDefault="00A24102" w:rsidP="00A24102">
      <w:pPr>
        <w:pStyle w:val="TxtCode3-Orange"/>
      </w:pPr>
      <w:r>
        <w:t>};</w:t>
      </w:r>
    </w:p>
    <w:p w14:paraId="16D133F9" w14:textId="77777777" w:rsidR="00A24102" w:rsidRDefault="00A24102" w:rsidP="00A24102">
      <w:pPr>
        <w:pStyle w:val="TxtCode3-Orange"/>
      </w:pPr>
    </w:p>
    <w:p w14:paraId="72C3866F" w14:textId="77777777" w:rsidR="00A24102" w:rsidRDefault="00A24102" w:rsidP="00A24102">
      <w:pPr>
        <w:pStyle w:val="TxtCode3-Orange"/>
      </w:pPr>
      <w:r>
        <w:t>function parcourirUnTableauJSON() {</w:t>
      </w:r>
    </w:p>
    <w:p w14:paraId="52094C41" w14:textId="77777777" w:rsidR="00A24102" w:rsidRDefault="00A24102" w:rsidP="00A24102">
      <w:pPr>
        <w:pStyle w:val="TxtCode3-Orange"/>
      </w:pPr>
      <w:r>
        <w:t xml:space="preserve">    for (let i = 0; i &lt; json.personnes.length; i++) {</w:t>
      </w:r>
    </w:p>
    <w:p w14:paraId="49BF443C" w14:textId="77777777" w:rsidR="00A24102" w:rsidRDefault="00A24102" w:rsidP="00A24102">
      <w:pPr>
        <w:pStyle w:val="TxtCode3-Orange"/>
      </w:pPr>
      <w:r>
        <w:t>s +=i+". "</w:t>
      </w:r>
    </w:p>
    <w:p w14:paraId="49A99DD8" w14:textId="77777777" w:rsidR="00A24102" w:rsidRDefault="00A24102" w:rsidP="00A24102">
      <w:pPr>
        <w:pStyle w:val="TxtCode3-Orange"/>
      </w:pPr>
      <w:r>
        <w:t xml:space="preserve">        let personne = json.personnes[i];</w:t>
      </w:r>
    </w:p>
    <w:p w14:paraId="0B193E77" w14:textId="77777777" w:rsidR="00A24102" w:rsidRDefault="00A24102" w:rsidP="00A24102">
      <w:pPr>
        <w:pStyle w:val="TxtCode3-Orange"/>
      </w:pPr>
      <w:r>
        <w:t xml:space="preserve">        for (let f in personne) {</w:t>
      </w:r>
    </w:p>
    <w:p w14:paraId="627E0A49" w14:textId="77777777" w:rsidR="00A24102" w:rsidRDefault="00A24102" w:rsidP="00A24102">
      <w:pPr>
        <w:pStyle w:val="TxtCode3-Orange"/>
      </w:pPr>
      <w:r>
        <w:t xml:space="preserve">            s+= personne[f] +" ";</w:t>
      </w:r>
    </w:p>
    <w:p w14:paraId="185D6F0F" w14:textId="77777777" w:rsidR="00A24102" w:rsidRDefault="00A24102" w:rsidP="00A24102">
      <w:pPr>
        <w:pStyle w:val="TxtCode3-Orange"/>
      </w:pPr>
      <w:r>
        <w:t xml:space="preserve">        }</w:t>
      </w:r>
    </w:p>
    <w:p w14:paraId="537A5270" w14:textId="77777777" w:rsidR="00A24102" w:rsidRDefault="00A24102" w:rsidP="00A24102">
      <w:pPr>
        <w:pStyle w:val="TxtCode3-Orange"/>
      </w:pPr>
      <w:r>
        <w:t xml:space="preserve">        s+= "&lt;br /&gt;"</w:t>
      </w:r>
    </w:p>
    <w:p w14:paraId="16B9712D" w14:textId="77777777" w:rsidR="00A24102" w:rsidRDefault="00A24102" w:rsidP="00A24102">
      <w:pPr>
        <w:pStyle w:val="TxtCode3-Orange"/>
      </w:pPr>
      <w:r>
        <w:t xml:space="preserve">        document.getElementById("info").innerHTML = s;</w:t>
      </w:r>
    </w:p>
    <w:p w14:paraId="633780B2" w14:textId="77777777" w:rsidR="00A24102" w:rsidRDefault="00A24102" w:rsidP="00A24102">
      <w:pPr>
        <w:pStyle w:val="TxtCode3-Orange"/>
      </w:pPr>
      <w:r>
        <w:t xml:space="preserve">      }</w:t>
      </w:r>
    </w:p>
    <w:p w14:paraId="322D3B3E" w14:textId="7CFE409D" w:rsidR="00FF337C" w:rsidRPr="00A24102" w:rsidRDefault="00A24102" w:rsidP="00A24102">
      <w:pPr>
        <w:pStyle w:val="TxtCode3-Orange"/>
      </w:pPr>
      <w:r>
        <w:t>};</w:t>
      </w:r>
    </w:p>
    <w:p w14:paraId="0C469278" w14:textId="77777777" w:rsidR="00FF337C" w:rsidRPr="00BE6BDB" w:rsidRDefault="00FF337C" w:rsidP="00FF337C">
      <w:pPr>
        <w:pStyle w:val="Titre3"/>
      </w:pPr>
      <w:bookmarkStart w:id="42" w:name="_Toc137936842"/>
      <w:r w:rsidRPr="00BE6BDB">
        <w:t>Capture</w:t>
      </w:r>
      <w:bookmarkEnd w:id="42"/>
    </w:p>
    <w:p w14:paraId="197DA3AD" w14:textId="35E3EB11" w:rsidR="00973627" w:rsidRDefault="00BE6BDB" w:rsidP="00BE6BDB">
      <w:pPr>
        <w:pStyle w:val="StyleCentr"/>
      </w:pPr>
      <w:r w:rsidRPr="00BE6BDB">
        <w:rPr>
          <w:noProof/>
        </w:rPr>
        <w:drawing>
          <wp:inline distT="0" distB="0" distL="0" distR="0" wp14:anchorId="03BDC1F2" wp14:editId="21C6216E">
            <wp:extent cx="4753638" cy="1648055"/>
            <wp:effectExtent l="0" t="0" r="8890" b="9525"/>
            <wp:docPr id="33" name="Image 33" descr="Une image contenant texte, capture d’écran, affichag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 capture d’écran, affichage, Rectangle&#10;&#10;Description générée automatiquement"/>
                    <pic:cNvPicPr/>
                  </pic:nvPicPr>
                  <pic:blipFill>
                    <a:blip r:embed="rId30"/>
                    <a:stretch>
                      <a:fillRect/>
                    </a:stretch>
                  </pic:blipFill>
                  <pic:spPr>
                    <a:xfrm>
                      <a:off x="0" y="0"/>
                      <a:ext cx="4753638" cy="1648055"/>
                    </a:xfrm>
                    <a:prstGeom prst="rect">
                      <a:avLst/>
                    </a:prstGeom>
                  </pic:spPr>
                </pic:pic>
              </a:graphicData>
            </a:graphic>
          </wp:inline>
        </w:drawing>
      </w:r>
    </w:p>
    <w:p w14:paraId="65E6BFE6" w14:textId="601FE27C" w:rsidR="00BE6BDB" w:rsidRPr="00973728" w:rsidRDefault="00BE6BDB" w:rsidP="00BE6BDB">
      <w:pPr>
        <w:pStyle w:val="StyleCentr"/>
      </w:pPr>
      <w:r w:rsidRPr="00BE6BDB">
        <w:rPr>
          <w:noProof/>
        </w:rPr>
        <w:lastRenderedPageBreak/>
        <w:drawing>
          <wp:inline distT="0" distB="0" distL="0" distR="0" wp14:anchorId="424096AC" wp14:editId="42E12657">
            <wp:extent cx="4734586" cy="2114845"/>
            <wp:effectExtent l="0" t="0" r="8890" b="0"/>
            <wp:docPr id="32" name="Image 32"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 capture d’écran, affichage, Police&#10;&#10;Description générée automatiquement"/>
                    <pic:cNvPicPr/>
                  </pic:nvPicPr>
                  <pic:blipFill>
                    <a:blip r:embed="rId31"/>
                    <a:stretch>
                      <a:fillRect/>
                    </a:stretch>
                  </pic:blipFill>
                  <pic:spPr>
                    <a:xfrm>
                      <a:off x="0" y="0"/>
                      <a:ext cx="4734586" cy="2114845"/>
                    </a:xfrm>
                    <a:prstGeom prst="rect">
                      <a:avLst/>
                    </a:prstGeom>
                  </pic:spPr>
                </pic:pic>
              </a:graphicData>
            </a:graphic>
          </wp:inline>
        </w:drawing>
      </w:r>
    </w:p>
    <w:p w14:paraId="5828BC26" w14:textId="7A3F6D77" w:rsidR="00725AC5" w:rsidRPr="00973728" w:rsidRDefault="00725AC5" w:rsidP="00C43491">
      <w:pPr>
        <w:pStyle w:val="Titre2"/>
      </w:pPr>
      <w:bookmarkStart w:id="43" w:name="_Toc137936843"/>
      <w:r w:rsidRPr="00973728">
        <w:t xml:space="preserve">Exercice 9 </w:t>
      </w:r>
      <w:r w:rsidR="006A778D" w:rsidRPr="00973728">
        <w:t>(</w:t>
      </w:r>
      <w:r w:rsidR="0052433C" w:rsidRPr="00973728">
        <w:t>D</w:t>
      </w:r>
      <w:r w:rsidR="00D86C8C" w:rsidRPr="00973728">
        <w:t>émo sur les objets en JavaScript</w:t>
      </w:r>
      <w:r w:rsidR="006A778D" w:rsidRPr="00973728">
        <w:t>)</w:t>
      </w:r>
      <w:bookmarkEnd w:id="43"/>
    </w:p>
    <w:p w14:paraId="50FDCD46" w14:textId="0ED47CD0" w:rsidR="00FF337C" w:rsidRPr="00997665" w:rsidRDefault="00FF337C" w:rsidP="00FF337C">
      <w:pPr>
        <w:pStyle w:val="Titre3"/>
      </w:pPr>
      <w:bookmarkStart w:id="44" w:name="_Toc137936844"/>
      <w:r w:rsidRPr="00997665">
        <w:t>Objectif de l’exercice</w:t>
      </w:r>
      <w:bookmarkEnd w:id="44"/>
    </w:p>
    <w:p w14:paraId="33B8D4FE" w14:textId="3E70F724" w:rsidR="00FF337C" w:rsidRPr="00997665" w:rsidRDefault="000E625B" w:rsidP="00FF337C">
      <w:pPr>
        <w:pStyle w:val="Txtjustifie"/>
      </w:pPr>
      <w:r w:rsidRPr="00997665">
        <w:t xml:space="preserve">Cet exercice a pour but de </w:t>
      </w:r>
      <w:r w:rsidR="001B3C2E" w:rsidRPr="00997665">
        <w:t xml:space="preserve">nous montrer comment créer un objet avec différentes </w:t>
      </w:r>
      <w:r w:rsidR="00181985" w:rsidRPr="00997665">
        <w:t>méthode</w:t>
      </w:r>
      <w:r w:rsidR="001B3C2E" w:rsidRPr="00997665">
        <w:t>, le projet et les méthodes sont déjà fournis donc il suffit de regarder et comprendre le code.</w:t>
      </w:r>
    </w:p>
    <w:p w14:paraId="54CFD097" w14:textId="08C4DFE1" w:rsidR="00FF337C" w:rsidRPr="00784055" w:rsidRDefault="00FF337C" w:rsidP="00FF337C">
      <w:pPr>
        <w:pStyle w:val="Titre3"/>
      </w:pPr>
      <w:bookmarkStart w:id="45" w:name="_Toc137936845"/>
      <w:r w:rsidRPr="00784055">
        <w:t>Explications / Descriptions</w:t>
      </w:r>
      <w:bookmarkEnd w:id="45"/>
    </w:p>
    <w:p w14:paraId="43821329" w14:textId="34A994B9" w:rsidR="00FF337C" w:rsidRPr="00784055" w:rsidRDefault="00DC6A6B" w:rsidP="00FF337C">
      <w:pPr>
        <w:pStyle w:val="Txtjustifie"/>
      </w:pPr>
      <w:r w:rsidRPr="00784055">
        <w:t xml:space="preserve">Toutes ces méthodes nous permettent de créer </w:t>
      </w:r>
      <w:r w:rsidR="00734460" w:rsidRPr="00784055">
        <w:t>des objets mais de différent</w:t>
      </w:r>
      <w:r w:rsidR="005A7924" w:rsidRPr="00784055">
        <w:t xml:space="preserve">es façon </w:t>
      </w:r>
      <w:r w:rsidR="00734460" w:rsidRPr="00784055">
        <w:t>(JSON, object, fonction</w:t>
      </w:r>
      <w:r w:rsidR="005A7924" w:rsidRPr="00784055">
        <w:t>, classPrototype, class</w:t>
      </w:r>
      <w:r w:rsidR="00734460" w:rsidRPr="00784055">
        <w:t>).</w:t>
      </w:r>
    </w:p>
    <w:p w14:paraId="7025F1B8" w14:textId="77777777" w:rsidR="00FF337C" w:rsidRPr="007E4728" w:rsidRDefault="00FF337C" w:rsidP="00FF337C">
      <w:pPr>
        <w:pStyle w:val="Titre3"/>
      </w:pPr>
      <w:bookmarkStart w:id="46" w:name="_Toc137936846"/>
      <w:r w:rsidRPr="007E4728">
        <w:t>Extrait de code</w:t>
      </w:r>
      <w:bookmarkEnd w:id="46"/>
      <w:r w:rsidRPr="007E4728">
        <w:t xml:space="preserve"> </w:t>
      </w:r>
    </w:p>
    <w:p w14:paraId="1B5D056A" w14:textId="07CD81EE" w:rsidR="00F83AE1" w:rsidRPr="007E4728" w:rsidRDefault="00F83AE1" w:rsidP="00FF337C">
      <w:pPr>
        <w:pStyle w:val="Txtjustifie"/>
      </w:pPr>
      <w:r w:rsidRPr="007E4728">
        <w:t>JS :</w:t>
      </w:r>
    </w:p>
    <w:p w14:paraId="1DFD09FD" w14:textId="77777777" w:rsidR="00C14D31" w:rsidRDefault="00C14D31" w:rsidP="00C14D31">
      <w:pPr>
        <w:pStyle w:val="TxtCode3-Orange"/>
      </w:pPr>
      <w:r>
        <w:t>//  ****************** JSON **************************************************</w:t>
      </w:r>
    </w:p>
    <w:p w14:paraId="0F74E550" w14:textId="77777777" w:rsidR="00C14D31" w:rsidRDefault="00C14D31" w:rsidP="00C14D31">
      <w:pPr>
        <w:pStyle w:val="TxtCode3-Orange"/>
      </w:pPr>
    </w:p>
    <w:p w14:paraId="128DDC99" w14:textId="77777777" w:rsidR="00C14D31" w:rsidRDefault="00C14D31" w:rsidP="00C14D31">
      <w:pPr>
        <w:pStyle w:val="TxtCode3-Orange"/>
      </w:pPr>
      <w:r>
        <w:t>function creerDesObjetsJSON() {</w:t>
      </w:r>
    </w:p>
    <w:p w14:paraId="67548557" w14:textId="77777777" w:rsidR="00C14D31" w:rsidRDefault="00C14D31" w:rsidP="00C14D31">
      <w:pPr>
        <w:pStyle w:val="TxtCode3-Orange"/>
      </w:pPr>
      <w:r>
        <w:t xml:space="preserve">  console.log("---------------JSON-------------------------");</w:t>
      </w:r>
    </w:p>
    <w:p w14:paraId="308C3771" w14:textId="77777777" w:rsidR="00C14D31" w:rsidRDefault="00C14D31" w:rsidP="00C14D31">
      <w:pPr>
        <w:pStyle w:val="TxtCode3-Orange"/>
      </w:pPr>
      <w:r>
        <w:t xml:space="preserve">  // créer un objet en JSON</w:t>
      </w:r>
    </w:p>
    <w:p w14:paraId="0E37C5EB" w14:textId="77777777" w:rsidR="00C14D31" w:rsidRDefault="00C14D31" w:rsidP="00C14D31">
      <w:pPr>
        <w:pStyle w:val="TxtCode3-Orange"/>
      </w:pPr>
      <w:r>
        <w:t xml:space="preserve">  let p1 = {</w:t>
      </w:r>
    </w:p>
    <w:p w14:paraId="0CB07003" w14:textId="77777777" w:rsidR="00C14D31" w:rsidRDefault="00C14D31" w:rsidP="00C14D31">
      <w:pPr>
        <w:pStyle w:val="TxtCode3-Orange"/>
      </w:pPr>
      <w:r>
        <w:t xml:space="preserve">    prenom: "Jules",</w:t>
      </w:r>
    </w:p>
    <w:p w14:paraId="67C5D9EF" w14:textId="77777777" w:rsidR="00C14D31" w:rsidRDefault="00C14D31" w:rsidP="00C14D31">
      <w:pPr>
        <w:pStyle w:val="TxtCode3-Orange"/>
      </w:pPr>
      <w:r>
        <w:t xml:space="preserve">    nom: "Tartampion",</w:t>
      </w:r>
    </w:p>
    <w:p w14:paraId="2C46A488" w14:textId="77777777" w:rsidR="00C14D31" w:rsidRDefault="00C14D31" w:rsidP="00C14D31">
      <w:pPr>
        <w:pStyle w:val="TxtCode3-Orange"/>
      </w:pPr>
      <w:r>
        <w:t xml:space="preserve">    age: 25,</w:t>
      </w:r>
    </w:p>
    <w:p w14:paraId="2D22AECE" w14:textId="77777777" w:rsidR="00C14D31" w:rsidRDefault="00C14D31" w:rsidP="00C14D31">
      <w:pPr>
        <w:pStyle w:val="TxtCode3-Orange"/>
      </w:pPr>
      <w:r>
        <w:t xml:space="preserve">  };</w:t>
      </w:r>
    </w:p>
    <w:p w14:paraId="2698CD8F" w14:textId="77777777" w:rsidR="00C14D31" w:rsidRDefault="00C14D31" w:rsidP="00C14D31">
      <w:pPr>
        <w:pStyle w:val="TxtCode3-Orange"/>
      </w:pPr>
      <w:r>
        <w:t xml:space="preserve">  console.log(p1);</w:t>
      </w:r>
    </w:p>
    <w:p w14:paraId="4F12ADAE" w14:textId="77777777" w:rsidR="00C14D31" w:rsidRDefault="00C14D31" w:rsidP="00C14D31">
      <w:pPr>
        <w:pStyle w:val="TxtCode3-Orange"/>
      </w:pPr>
    </w:p>
    <w:p w14:paraId="1A9DD809" w14:textId="77777777" w:rsidR="00C14D31" w:rsidRDefault="00C14D31" w:rsidP="00C14D31">
      <w:pPr>
        <w:pStyle w:val="TxtCode3-Orange"/>
      </w:pPr>
      <w:r>
        <w:t xml:space="preserve">  // ajouter deux méthodes</w:t>
      </w:r>
    </w:p>
    <w:p w14:paraId="3475935B" w14:textId="77777777" w:rsidR="00C14D31" w:rsidRDefault="00C14D31" w:rsidP="00C14D31">
      <w:pPr>
        <w:pStyle w:val="TxtCode3-Orange"/>
      </w:pPr>
      <w:r>
        <w:t xml:space="preserve">  p1.toString = function () {</w:t>
      </w:r>
    </w:p>
    <w:p w14:paraId="1DA2EBD8" w14:textId="77777777" w:rsidR="00C14D31" w:rsidRDefault="00C14D31" w:rsidP="00C14D31">
      <w:pPr>
        <w:pStyle w:val="TxtCode3-Orange"/>
      </w:pPr>
      <w:r>
        <w:t xml:space="preserve">    return this.prenom + " " + this.nom;</w:t>
      </w:r>
    </w:p>
    <w:p w14:paraId="0E3E7285" w14:textId="77777777" w:rsidR="00C14D31" w:rsidRDefault="00C14D31" w:rsidP="00C14D31">
      <w:pPr>
        <w:pStyle w:val="TxtCode3-Orange"/>
      </w:pPr>
      <w:r>
        <w:t xml:space="preserve">  };</w:t>
      </w:r>
    </w:p>
    <w:p w14:paraId="0CBC22E0" w14:textId="77777777" w:rsidR="00C14D31" w:rsidRDefault="00C14D31" w:rsidP="00C14D31">
      <w:pPr>
        <w:pStyle w:val="TxtCode3-Orange"/>
      </w:pPr>
    </w:p>
    <w:p w14:paraId="28929496" w14:textId="77777777" w:rsidR="00C14D31" w:rsidRDefault="00C14D31" w:rsidP="00C14D31">
      <w:pPr>
        <w:pStyle w:val="TxtCode3-Orange"/>
      </w:pPr>
      <w:r>
        <w:t xml:space="preserve">  p1["toStringAge"] = function () {</w:t>
      </w:r>
    </w:p>
    <w:p w14:paraId="1A5B1496" w14:textId="77777777" w:rsidR="00C14D31" w:rsidRDefault="00C14D31" w:rsidP="00C14D31">
      <w:pPr>
        <w:pStyle w:val="TxtCode3-Orange"/>
      </w:pPr>
      <w:r>
        <w:t xml:space="preserve">    return this.prenom + " " + this.nom + " (" + this.age + ")";</w:t>
      </w:r>
    </w:p>
    <w:p w14:paraId="33318D05" w14:textId="77777777" w:rsidR="00C14D31" w:rsidRDefault="00C14D31" w:rsidP="00C14D31">
      <w:pPr>
        <w:pStyle w:val="TxtCode3-Orange"/>
      </w:pPr>
      <w:r>
        <w:t xml:space="preserve">  };</w:t>
      </w:r>
    </w:p>
    <w:p w14:paraId="0EFBBA15" w14:textId="77777777" w:rsidR="00C14D31" w:rsidRDefault="00C14D31" w:rsidP="00C14D31">
      <w:pPr>
        <w:pStyle w:val="TxtCode3-Orange"/>
      </w:pPr>
      <w:r>
        <w:t xml:space="preserve">  console.log(p1);</w:t>
      </w:r>
    </w:p>
    <w:p w14:paraId="6A1E731F" w14:textId="77777777" w:rsidR="00C14D31" w:rsidRDefault="00C14D31" w:rsidP="00C14D31">
      <w:pPr>
        <w:pStyle w:val="TxtCode3-Orange"/>
      </w:pPr>
    </w:p>
    <w:p w14:paraId="2D334EA5" w14:textId="77777777" w:rsidR="00C14D31" w:rsidRDefault="00C14D31" w:rsidP="00C14D31">
      <w:pPr>
        <w:pStyle w:val="TxtCode3-Orange"/>
      </w:pPr>
      <w:r>
        <w:t xml:space="preserve">  // let txt = p1.toString() + "&lt;br&gt;" + p1.toStringAge();</w:t>
      </w:r>
    </w:p>
    <w:p w14:paraId="245CD660" w14:textId="77777777" w:rsidR="00C14D31" w:rsidRDefault="00C14D31" w:rsidP="00C14D31">
      <w:pPr>
        <w:pStyle w:val="TxtCode3-Orange"/>
      </w:pPr>
      <w:r>
        <w:t xml:space="preserve">  let txt = p1 + "&lt;br&gt;" + p1.toStringAge();</w:t>
      </w:r>
    </w:p>
    <w:p w14:paraId="1898F0D4" w14:textId="77777777" w:rsidR="00C14D31" w:rsidRDefault="00C14D31" w:rsidP="00C14D31">
      <w:pPr>
        <w:pStyle w:val="TxtCode3-Orange"/>
      </w:pPr>
      <w:r>
        <w:t xml:space="preserve">  document.getElementById("info").innerHTML = txt;</w:t>
      </w:r>
    </w:p>
    <w:p w14:paraId="3E5BA139" w14:textId="77777777" w:rsidR="00C14D31" w:rsidRDefault="00C14D31" w:rsidP="00C14D31">
      <w:pPr>
        <w:pStyle w:val="TxtCode3-Orange"/>
      </w:pPr>
      <w:r>
        <w:t>}</w:t>
      </w:r>
    </w:p>
    <w:p w14:paraId="5C44E7FD" w14:textId="77777777" w:rsidR="00C14D31" w:rsidRDefault="00C14D31" w:rsidP="00C14D31">
      <w:pPr>
        <w:pStyle w:val="TxtCode3-Orange"/>
      </w:pPr>
    </w:p>
    <w:p w14:paraId="5A84BE68" w14:textId="77777777" w:rsidR="00C14D31" w:rsidRDefault="00C14D31" w:rsidP="00C14D31">
      <w:pPr>
        <w:pStyle w:val="TxtCode3-Orange"/>
      </w:pPr>
      <w:r>
        <w:t>//  ****************** Object *************************************************</w:t>
      </w:r>
    </w:p>
    <w:p w14:paraId="31899265" w14:textId="77777777" w:rsidR="00C14D31" w:rsidRDefault="00C14D31" w:rsidP="00C14D31">
      <w:pPr>
        <w:pStyle w:val="TxtCode3-Orange"/>
      </w:pPr>
    </w:p>
    <w:p w14:paraId="05C1F4C7" w14:textId="77777777" w:rsidR="00C14D31" w:rsidRDefault="00C14D31" w:rsidP="00C14D31">
      <w:pPr>
        <w:pStyle w:val="TxtCode3-Orange"/>
      </w:pPr>
      <w:r>
        <w:t>function creerDesObjetsObject() {</w:t>
      </w:r>
    </w:p>
    <w:p w14:paraId="7CD81FBA" w14:textId="77777777" w:rsidR="00C14D31" w:rsidRDefault="00C14D31" w:rsidP="00C14D31">
      <w:pPr>
        <w:pStyle w:val="TxtCode3-Orange"/>
      </w:pPr>
      <w:r>
        <w:t xml:space="preserve">  console.log("-----------------Object----------------------");</w:t>
      </w:r>
    </w:p>
    <w:p w14:paraId="0A460D92" w14:textId="77777777" w:rsidR="00C14D31" w:rsidRDefault="00C14D31" w:rsidP="00C14D31">
      <w:pPr>
        <w:pStyle w:val="TxtCode3-Orange"/>
      </w:pPr>
    </w:p>
    <w:p w14:paraId="3C835C34" w14:textId="77777777" w:rsidR="00C14D31" w:rsidRDefault="00C14D31" w:rsidP="00C14D31">
      <w:pPr>
        <w:pStyle w:val="TxtCode3-Orange"/>
      </w:pPr>
      <w:r>
        <w:t xml:space="preserve">  // créer un objet avec la fonction Object</w:t>
      </w:r>
    </w:p>
    <w:p w14:paraId="1674F948" w14:textId="77777777" w:rsidR="00C14D31" w:rsidRDefault="00C14D31" w:rsidP="00C14D31">
      <w:pPr>
        <w:pStyle w:val="TxtCode3-Orange"/>
      </w:pPr>
      <w:r>
        <w:t xml:space="preserve">  const p1 = new Object();</w:t>
      </w:r>
    </w:p>
    <w:p w14:paraId="208BF016" w14:textId="77777777" w:rsidR="00C14D31" w:rsidRDefault="00C14D31" w:rsidP="00C14D31">
      <w:pPr>
        <w:pStyle w:val="TxtCode3-Orange"/>
      </w:pPr>
      <w:r>
        <w:lastRenderedPageBreak/>
        <w:t xml:space="preserve">  p1.prenom = "Juliette";</w:t>
      </w:r>
    </w:p>
    <w:p w14:paraId="338646EC" w14:textId="77777777" w:rsidR="00C14D31" w:rsidRDefault="00C14D31" w:rsidP="00C14D31">
      <w:pPr>
        <w:pStyle w:val="TxtCode3-Orange"/>
      </w:pPr>
      <w:r>
        <w:t xml:space="preserve">  p1.nom = "Tartampion";</w:t>
      </w:r>
    </w:p>
    <w:p w14:paraId="415B97C9" w14:textId="77777777" w:rsidR="00C14D31" w:rsidRDefault="00C14D31" w:rsidP="00C14D31">
      <w:pPr>
        <w:pStyle w:val="TxtCode3-Orange"/>
      </w:pPr>
      <w:r>
        <w:t xml:space="preserve">  p1.age = 23;</w:t>
      </w:r>
    </w:p>
    <w:p w14:paraId="71DAE1DE" w14:textId="77777777" w:rsidR="00C14D31" w:rsidRDefault="00C14D31" w:rsidP="00C14D31">
      <w:pPr>
        <w:pStyle w:val="TxtCode3-Orange"/>
      </w:pPr>
      <w:r>
        <w:t xml:space="preserve">  console.log(p1);</w:t>
      </w:r>
    </w:p>
    <w:p w14:paraId="7517F868" w14:textId="77777777" w:rsidR="00C14D31" w:rsidRDefault="00C14D31" w:rsidP="00C14D31">
      <w:pPr>
        <w:pStyle w:val="TxtCode3-Orange"/>
      </w:pPr>
    </w:p>
    <w:p w14:paraId="33A1AA3D" w14:textId="77777777" w:rsidR="00C14D31" w:rsidRDefault="00C14D31" w:rsidP="00C14D31">
      <w:pPr>
        <w:pStyle w:val="TxtCode3-Orange"/>
      </w:pPr>
      <w:r>
        <w:t xml:space="preserve">  // ajouter deux méthodes</w:t>
      </w:r>
    </w:p>
    <w:p w14:paraId="5C0CB4C2" w14:textId="77777777" w:rsidR="00C14D31" w:rsidRDefault="00C14D31" w:rsidP="00C14D31">
      <w:pPr>
        <w:pStyle w:val="TxtCode3-Orange"/>
      </w:pPr>
      <w:r>
        <w:t xml:space="preserve">  p1.toString = function () {</w:t>
      </w:r>
    </w:p>
    <w:p w14:paraId="6E7F6511" w14:textId="77777777" w:rsidR="00C14D31" w:rsidRDefault="00C14D31" w:rsidP="00C14D31">
      <w:pPr>
        <w:pStyle w:val="TxtCode3-Orange"/>
      </w:pPr>
      <w:r>
        <w:t xml:space="preserve">    return this.prenom + " " + this.nom;</w:t>
      </w:r>
    </w:p>
    <w:p w14:paraId="28554147" w14:textId="77777777" w:rsidR="00C14D31" w:rsidRDefault="00C14D31" w:rsidP="00C14D31">
      <w:pPr>
        <w:pStyle w:val="TxtCode3-Orange"/>
      </w:pPr>
      <w:r>
        <w:t xml:space="preserve">  };</w:t>
      </w:r>
    </w:p>
    <w:p w14:paraId="69B5FD42" w14:textId="77777777" w:rsidR="00C14D31" w:rsidRDefault="00C14D31" w:rsidP="00C14D31">
      <w:pPr>
        <w:pStyle w:val="TxtCode3-Orange"/>
      </w:pPr>
    </w:p>
    <w:p w14:paraId="05C1BD39" w14:textId="77777777" w:rsidR="00C14D31" w:rsidRDefault="00C14D31" w:rsidP="00C14D31">
      <w:pPr>
        <w:pStyle w:val="TxtCode3-Orange"/>
      </w:pPr>
      <w:r>
        <w:t xml:space="preserve">  p1["toStringAge"] = function () {</w:t>
      </w:r>
    </w:p>
    <w:p w14:paraId="7484EAED" w14:textId="77777777" w:rsidR="00C14D31" w:rsidRDefault="00C14D31" w:rsidP="00C14D31">
      <w:pPr>
        <w:pStyle w:val="TxtCode3-Orange"/>
      </w:pPr>
      <w:r>
        <w:t xml:space="preserve">    return this.prenom + " " + this.nom + " (" + this.age + ")";</w:t>
      </w:r>
    </w:p>
    <w:p w14:paraId="2A358148" w14:textId="77777777" w:rsidR="00C14D31" w:rsidRDefault="00C14D31" w:rsidP="00C14D31">
      <w:pPr>
        <w:pStyle w:val="TxtCode3-Orange"/>
      </w:pPr>
      <w:r>
        <w:t xml:space="preserve">  };</w:t>
      </w:r>
    </w:p>
    <w:p w14:paraId="61AD724F" w14:textId="77777777" w:rsidR="00C14D31" w:rsidRDefault="00C14D31" w:rsidP="00C14D31">
      <w:pPr>
        <w:pStyle w:val="TxtCode3-Orange"/>
      </w:pPr>
      <w:r>
        <w:t xml:space="preserve">  console.log(p1);</w:t>
      </w:r>
    </w:p>
    <w:p w14:paraId="560721A8" w14:textId="77777777" w:rsidR="00C14D31" w:rsidRDefault="00C14D31" w:rsidP="00C14D31">
      <w:pPr>
        <w:pStyle w:val="TxtCode3-Orange"/>
      </w:pPr>
    </w:p>
    <w:p w14:paraId="6AA30584" w14:textId="77777777" w:rsidR="00C14D31" w:rsidRDefault="00C14D31" w:rsidP="00C14D31">
      <w:pPr>
        <w:pStyle w:val="TxtCode3-Orange"/>
      </w:pPr>
      <w:r>
        <w:t xml:space="preserve">  // var txt = p1.toString() + "&lt;br&gt;" + p1.toStringAge();</w:t>
      </w:r>
    </w:p>
    <w:p w14:paraId="0B1790D8" w14:textId="77777777" w:rsidR="00C14D31" w:rsidRDefault="00C14D31" w:rsidP="00C14D31">
      <w:pPr>
        <w:pStyle w:val="TxtCode3-Orange"/>
      </w:pPr>
      <w:r>
        <w:t xml:space="preserve">  let txt = p1 + "&lt;br&gt;" + p1.toStringAge();</w:t>
      </w:r>
    </w:p>
    <w:p w14:paraId="221C538F" w14:textId="77777777" w:rsidR="00C14D31" w:rsidRDefault="00C14D31" w:rsidP="00C14D31">
      <w:pPr>
        <w:pStyle w:val="TxtCode3-Orange"/>
      </w:pPr>
      <w:r>
        <w:t xml:space="preserve">  document.getElementById("info").innerHTML = txt;</w:t>
      </w:r>
    </w:p>
    <w:p w14:paraId="33BE6B6B" w14:textId="77777777" w:rsidR="00C14D31" w:rsidRDefault="00C14D31" w:rsidP="00C14D31">
      <w:pPr>
        <w:pStyle w:val="TxtCode3-Orange"/>
      </w:pPr>
      <w:r>
        <w:t>}</w:t>
      </w:r>
    </w:p>
    <w:p w14:paraId="2B2BB2E0" w14:textId="77777777" w:rsidR="00C14D31" w:rsidRDefault="00C14D31" w:rsidP="00C14D31">
      <w:pPr>
        <w:pStyle w:val="TxtCode3-Orange"/>
      </w:pPr>
    </w:p>
    <w:p w14:paraId="467A0E65" w14:textId="77777777" w:rsidR="00C14D31" w:rsidRDefault="00C14D31" w:rsidP="00C14D31">
      <w:pPr>
        <w:pStyle w:val="TxtCode3-Orange"/>
      </w:pPr>
      <w:r>
        <w:t>//  ****************** Objet fonction **********************************</w:t>
      </w:r>
    </w:p>
    <w:p w14:paraId="53871C6C" w14:textId="77777777" w:rsidR="00C14D31" w:rsidRDefault="00C14D31" w:rsidP="00C14D31">
      <w:pPr>
        <w:pStyle w:val="TxtCode3-Orange"/>
      </w:pPr>
    </w:p>
    <w:p w14:paraId="015A2C03" w14:textId="77777777" w:rsidR="00C14D31" w:rsidRDefault="00C14D31" w:rsidP="00C14D31">
      <w:pPr>
        <w:pStyle w:val="TxtCode3-Orange"/>
      </w:pPr>
      <w:r>
        <w:t>function Personne(prenom, nom, age) {</w:t>
      </w:r>
    </w:p>
    <w:p w14:paraId="7B571B38" w14:textId="77777777" w:rsidR="00C14D31" w:rsidRDefault="00C14D31" w:rsidP="00C14D31">
      <w:pPr>
        <w:pStyle w:val="TxtCode3-Orange"/>
      </w:pPr>
      <w:r>
        <w:t xml:space="preserve">  this.prenom = prenom;</w:t>
      </w:r>
    </w:p>
    <w:p w14:paraId="57BC3306" w14:textId="77777777" w:rsidR="00C14D31" w:rsidRDefault="00C14D31" w:rsidP="00C14D31">
      <w:pPr>
        <w:pStyle w:val="TxtCode3-Orange"/>
      </w:pPr>
      <w:r>
        <w:t xml:space="preserve">  this.nom = nom;</w:t>
      </w:r>
    </w:p>
    <w:p w14:paraId="69FE3FF9" w14:textId="77777777" w:rsidR="00C14D31" w:rsidRDefault="00C14D31" w:rsidP="00C14D31">
      <w:pPr>
        <w:pStyle w:val="TxtCode3-Orange"/>
      </w:pPr>
      <w:r>
        <w:t xml:space="preserve">  this.age = age;</w:t>
      </w:r>
    </w:p>
    <w:p w14:paraId="59E928A5" w14:textId="77777777" w:rsidR="00C14D31" w:rsidRDefault="00C14D31" w:rsidP="00C14D31">
      <w:pPr>
        <w:pStyle w:val="TxtCode3-Orange"/>
      </w:pPr>
    </w:p>
    <w:p w14:paraId="60C91F13" w14:textId="77777777" w:rsidR="00C14D31" w:rsidRDefault="00C14D31" w:rsidP="00C14D31">
      <w:pPr>
        <w:pStyle w:val="TxtCode3-Orange"/>
      </w:pPr>
      <w:r>
        <w:t xml:space="preserve">  this.toString = function () {</w:t>
      </w:r>
    </w:p>
    <w:p w14:paraId="1EBA13A4" w14:textId="77777777" w:rsidR="00C14D31" w:rsidRDefault="00C14D31" w:rsidP="00C14D31">
      <w:pPr>
        <w:pStyle w:val="TxtCode3-Orange"/>
      </w:pPr>
      <w:r>
        <w:t xml:space="preserve">    return this.prenom + " " + this.nom + " (" + this.age + ")";</w:t>
      </w:r>
    </w:p>
    <w:p w14:paraId="63903818" w14:textId="77777777" w:rsidR="00C14D31" w:rsidRDefault="00C14D31" w:rsidP="00C14D31">
      <w:pPr>
        <w:pStyle w:val="TxtCode3-Orange"/>
      </w:pPr>
      <w:r>
        <w:t xml:space="preserve">  };</w:t>
      </w:r>
    </w:p>
    <w:p w14:paraId="2EC4CF6E" w14:textId="77777777" w:rsidR="00C14D31" w:rsidRDefault="00C14D31" w:rsidP="00C14D31">
      <w:pPr>
        <w:pStyle w:val="TxtCode3-Orange"/>
      </w:pPr>
      <w:r>
        <w:t>}</w:t>
      </w:r>
    </w:p>
    <w:p w14:paraId="4F567937" w14:textId="77777777" w:rsidR="00C14D31" w:rsidRDefault="00C14D31" w:rsidP="00C14D31">
      <w:pPr>
        <w:pStyle w:val="TxtCode3-Orange"/>
      </w:pPr>
    </w:p>
    <w:p w14:paraId="43750D0B" w14:textId="77777777" w:rsidR="00C14D31" w:rsidRDefault="00C14D31" w:rsidP="00C14D31">
      <w:pPr>
        <w:pStyle w:val="TxtCode3-Orange"/>
      </w:pPr>
      <w:r>
        <w:t>function creerDesObjetsFonction() {</w:t>
      </w:r>
    </w:p>
    <w:p w14:paraId="7C824592" w14:textId="77777777" w:rsidR="00C14D31" w:rsidRDefault="00C14D31" w:rsidP="00C14D31">
      <w:pPr>
        <w:pStyle w:val="TxtCode3-Orange"/>
      </w:pPr>
      <w:r>
        <w:t xml:space="preserve">  console.log("-----------------objet fonction------------------");</w:t>
      </w:r>
    </w:p>
    <w:p w14:paraId="2CB3E56E" w14:textId="77777777" w:rsidR="00C14D31" w:rsidRDefault="00C14D31" w:rsidP="00C14D31">
      <w:pPr>
        <w:pStyle w:val="TxtCode3-Orange"/>
      </w:pPr>
      <w:r>
        <w:t xml:space="preserve">  let p1 = new Personne("JuJu", "Tartampion", 40);</w:t>
      </w:r>
    </w:p>
    <w:p w14:paraId="0C757C50" w14:textId="77777777" w:rsidR="00C14D31" w:rsidRDefault="00C14D31" w:rsidP="00C14D31">
      <w:pPr>
        <w:pStyle w:val="TxtCode3-Orange"/>
      </w:pPr>
      <w:r>
        <w:t xml:space="preserve">  console.log(p1);</w:t>
      </w:r>
    </w:p>
    <w:p w14:paraId="122ECA41" w14:textId="77777777" w:rsidR="00C14D31" w:rsidRDefault="00C14D31" w:rsidP="00C14D31">
      <w:pPr>
        <w:pStyle w:val="TxtCode3-Orange"/>
      </w:pPr>
      <w:r>
        <w:t xml:space="preserve">  let p2 = new Personne("Julie", "Tartampion", 32);</w:t>
      </w:r>
    </w:p>
    <w:p w14:paraId="2811D424" w14:textId="77777777" w:rsidR="00C14D31" w:rsidRDefault="00C14D31" w:rsidP="00C14D31">
      <w:pPr>
        <w:pStyle w:val="TxtCode3-Orange"/>
      </w:pPr>
      <w:r>
        <w:t xml:space="preserve">  console.log(p2);</w:t>
      </w:r>
    </w:p>
    <w:p w14:paraId="4F042937" w14:textId="77777777" w:rsidR="00C14D31" w:rsidRDefault="00C14D31" w:rsidP="00C14D31">
      <w:pPr>
        <w:pStyle w:val="TxtCode3-Orange"/>
      </w:pPr>
      <w:r>
        <w:t xml:space="preserve">  let txt = p1 + "&lt;br&gt;" + p2;</w:t>
      </w:r>
    </w:p>
    <w:p w14:paraId="6DAE0F66" w14:textId="77777777" w:rsidR="00C14D31" w:rsidRDefault="00C14D31" w:rsidP="00C14D31">
      <w:pPr>
        <w:pStyle w:val="TxtCode3-Orange"/>
      </w:pPr>
      <w:r>
        <w:t xml:space="preserve">  document.getElementById("info").innerHTML = txt;</w:t>
      </w:r>
    </w:p>
    <w:p w14:paraId="4991B5E3" w14:textId="77777777" w:rsidR="00C14D31" w:rsidRDefault="00C14D31" w:rsidP="00C14D31">
      <w:pPr>
        <w:pStyle w:val="TxtCode3-Orange"/>
      </w:pPr>
      <w:r>
        <w:t>}</w:t>
      </w:r>
    </w:p>
    <w:p w14:paraId="75FBACCA" w14:textId="77777777" w:rsidR="00C14D31" w:rsidRDefault="00C14D31" w:rsidP="00C14D31">
      <w:pPr>
        <w:pStyle w:val="TxtCode3-Orange"/>
      </w:pPr>
    </w:p>
    <w:p w14:paraId="5320ADBA" w14:textId="77777777" w:rsidR="00C14D31" w:rsidRDefault="00C14D31" w:rsidP="00C14D31">
      <w:pPr>
        <w:pStyle w:val="TxtCode3-Orange"/>
      </w:pPr>
      <w:r>
        <w:t>//  ************Function pseudo-classe =&gt; fonction-prototype **********************************</w:t>
      </w:r>
    </w:p>
    <w:p w14:paraId="27B5AB96" w14:textId="77777777" w:rsidR="00C14D31" w:rsidRDefault="00C14D31" w:rsidP="00C14D31">
      <w:pPr>
        <w:pStyle w:val="TxtCode3-Orange"/>
      </w:pPr>
      <w:r>
        <w:t xml:space="preserve"> </w:t>
      </w:r>
    </w:p>
    <w:p w14:paraId="7F846C5C" w14:textId="77777777" w:rsidR="00C14D31" w:rsidRDefault="00C14D31" w:rsidP="00C14D31">
      <w:pPr>
        <w:pStyle w:val="TxtCode3-Orange"/>
      </w:pPr>
      <w:r>
        <w:t>function Professeur(prenom, nom, age) {</w:t>
      </w:r>
    </w:p>
    <w:p w14:paraId="163E0195" w14:textId="77777777" w:rsidR="00C14D31" w:rsidRDefault="00C14D31" w:rsidP="00C14D31">
      <w:pPr>
        <w:pStyle w:val="TxtCode3-Orange"/>
      </w:pPr>
      <w:r>
        <w:t xml:space="preserve">  this.prenom = prenom;</w:t>
      </w:r>
    </w:p>
    <w:p w14:paraId="63CF63DA" w14:textId="77777777" w:rsidR="00C14D31" w:rsidRDefault="00C14D31" w:rsidP="00C14D31">
      <w:pPr>
        <w:pStyle w:val="TxtCode3-Orange"/>
      </w:pPr>
      <w:r>
        <w:t xml:space="preserve">  this.nom = nom;</w:t>
      </w:r>
    </w:p>
    <w:p w14:paraId="2636A147" w14:textId="77777777" w:rsidR="00C14D31" w:rsidRDefault="00C14D31" w:rsidP="00C14D31">
      <w:pPr>
        <w:pStyle w:val="TxtCode3-Orange"/>
      </w:pPr>
      <w:r>
        <w:t xml:space="preserve">  this.age = age;</w:t>
      </w:r>
    </w:p>
    <w:p w14:paraId="18D5D6AB" w14:textId="77777777" w:rsidR="00C14D31" w:rsidRDefault="00C14D31" w:rsidP="00C14D31">
      <w:pPr>
        <w:pStyle w:val="TxtCode3-Orange"/>
      </w:pPr>
      <w:r>
        <w:t>}</w:t>
      </w:r>
    </w:p>
    <w:p w14:paraId="5E992899" w14:textId="77777777" w:rsidR="00C14D31" w:rsidRDefault="00C14D31" w:rsidP="00C14D31">
      <w:pPr>
        <w:pStyle w:val="TxtCode3-Orange"/>
      </w:pPr>
    </w:p>
    <w:p w14:paraId="34B7648D" w14:textId="77777777" w:rsidR="00C14D31" w:rsidRDefault="00C14D31" w:rsidP="00C14D31">
      <w:pPr>
        <w:pStyle w:val="TxtCode3-Orange"/>
      </w:pPr>
      <w:r>
        <w:t>Professeur.prototype.toString = function () {</w:t>
      </w:r>
    </w:p>
    <w:p w14:paraId="7A994F6F" w14:textId="77777777" w:rsidR="00C14D31" w:rsidRDefault="00C14D31" w:rsidP="00C14D31">
      <w:pPr>
        <w:pStyle w:val="TxtCode3-Orange"/>
      </w:pPr>
      <w:r>
        <w:t xml:space="preserve">  return this.prenom + " " + this.nom + " (" + this.age + ")";</w:t>
      </w:r>
    </w:p>
    <w:p w14:paraId="668949D6" w14:textId="77777777" w:rsidR="00C14D31" w:rsidRDefault="00C14D31" w:rsidP="00C14D31">
      <w:pPr>
        <w:pStyle w:val="TxtCode3-Orange"/>
      </w:pPr>
      <w:r>
        <w:t>};</w:t>
      </w:r>
    </w:p>
    <w:p w14:paraId="3BE281F7" w14:textId="77777777" w:rsidR="00C14D31" w:rsidRDefault="00C14D31" w:rsidP="00C14D31">
      <w:pPr>
        <w:pStyle w:val="TxtCode3-Orange"/>
      </w:pPr>
    </w:p>
    <w:p w14:paraId="7BA0B7CB" w14:textId="77777777" w:rsidR="00C14D31" w:rsidRDefault="00C14D31" w:rsidP="00C14D31">
      <w:pPr>
        <w:pStyle w:val="TxtCode3-Orange"/>
      </w:pPr>
      <w:r>
        <w:t>function creerDesObjetsClassePrototype() {</w:t>
      </w:r>
    </w:p>
    <w:p w14:paraId="5FB7E97F" w14:textId="77777777" w:rsidR="00C14D31" w:rsidRDefault="00C14D31" w:rsidP="00C14D31">
      <w:pPr>
        <w:pStyle w:val="TxtCode3-Orange"/>
      </w:pPr>
      <w:r>
        <w:t xml:space="preserve">  console.log("-----------------prototype----------------------");</w:t>
      </w:r>
    </w:p>
    <w:p w14:paraId="2D8585A1" w14:textId="77777777" w:rsidR="00C14D31" w:rsidRDefault="00C14D31" w:rsidP="00C14D31">
      <w:pPr>
        <w:pStyle w:val="TxtCode3-Orange"/>
      </w:pPr>
      <w:r>
        <w:t xml:space="preserve">  let p1 = new Professeur("De Ju", "Tartampion", 25);</w:t>
      </w:r>
    </w:p>
    <w:p w14:paraId="766438D1" w14:textId="77777777" w:rsidR="00C14D31" w:rsidRDefault="00C14D31" w:rsidP="00C14D31">
      <w:pPr>
        <w:pStyle w:val="TxtCode3-Orange"/>
      </w:pPr>
      <w:r>
        <w:t xml:space="preserve">  console.log(p1);</w:t>
      </w:r>
    </w:p>
    <w:p w14:paraId="7DE4A721" w14:textId="77777777" w:rsidR="00C14D31" w:rsidRDefault="00C14D31" w:rsidP="00C14D31">
      <w:pPr>
        <w:pStyle w:val="TxtCode3-Orange"/>
      </w:pPr>
      <w:r>
        <w:t xml:space="preserve">  let p2 = new Professeur("De Jiette", "Tartampion", 24);</w:t>
      </w:r>
    </w:p>
    <w:p w14:paraId="47EC8AE8" w14:textId="77777777" w:rsidR="00C14D31" w:rsidRDefault="00C14D31" w:rsidP="00C14D31">
      <w:pPr>
        <w:pStyle w:val="TxtCode3-Orange"/>
      </w:pPr>
      <w:r>
        <w:t xml:space="preserve">  console.log(p2);</w:t>
      </w:r>
    </w:p>
    <w:p w14:paraId="5899D21A" w14:textId="77777777" w:rsidR="00C14D31" w:rsidRDefault="00C14D31" w:rsidP="00C14D31">
      <w:pPr>
        <w:pStyle w:val="TxtCode3-Orange"/>
      </w:pPr>
      <w:r>
        <w:t xml:space="preserve">  let txt = p1 + "&lt;br&gt;" + p2;</w:t>
      </w:r>
    </w:p>
    <w:p w14:paraId="201E17E6" w14:textId="77777777" w:rsidR="00C14D31" w:rsidRDefault="00C14D31" w:rsidP="00C14D31">
      <w:pPr>
        <w:pStyle w:val="TxtCode3-Orange"/>
      </w:pPr>
      <w:r>
        <w:t xml:space="preserve">  document.getElementById("info").innerHTML = txt;</w:t>
      </w:r>
    </w:p>
    <w:p w14:paraId="3D878DF9" w14:textId="77777777" w:rsidR="00C14D31" w:rsidRDefault="00C14D31" w:rsidP="00C14D31">
      <w:pPr>
        <w:pStyle w:val="TxtCode3-Orange"/>
      </w:pPr>
      <w:r>
        <w:t>}</w:t>
      </w:r>
    </w:p>
    <w:p w14:paraId="145E64DF" w14:textId="77777777" w:rsidR="00C14D31" w:rsidRDefault="00C14D31" w:rsidP="00C14D31">
      <w:pPr>
        <w:pStyle w:val="TxtCode3-Orange"/>
      </w:pPr>
    </w:p>
    <w:p w14:paraId="04508992" w14:textId="77777777" w:rsidR="00C14D31" w:rsidRDefault="00C14D31" w:rsidP="00C14D31">
      <w:pPr>
        <w:pStyle w:val="TxtCode3-Orange"/>
      </w:pPr>
      <w:r>
        <w:t>//  ************************* Class ****************************************</w:t>
      </w:r>
    </w:p>
    <w:p w14:paraId="20BA4F40" w14:textId="77777777" w:rsidR="00C14D31" w:rsidRDefault="00C14D31" w:rsidP="00C14D31">
      <w:pPr>
        <w:pStyle w:val="TxtCode3-Orange"/>
      </w:pPr>
    </w:p>
    <w:p w14:paraId="267F2058" w14:textId="77777777" w:rsidR="00C14D31" w:rsidRDefault="00C14D31" w:rsidP="00C14D31">
      <w:pPr>
        <w:pStyle w:val="TxtCode3-Orange"/>
      </w:pPr>
      <w:r>
        <w:t>class Eleve {</w:t>
      </w:r>
    </w:p>
    <w:p w14:paraId="76089E7E" w14:textId="77777777" w:rsidR="00C14D31" w:rsidRDefault="00C14D31" w:rsidP="00C14D31">
      <w:pPr>
        <w:pStyle w:val="TxtCode3-Orange"/>
      </w:pPr>
      <w:r>
        <w:t xml:space="preserve">  constructor(prenom, nom, age) {</w:t>
      </w:r>
    </w:p>
    <w:p w14:paraId="43B52F66" w14:textId="77777777" w:rsidR="00C14D31" w:rsidRDefault="00C14D31" w:rsidP="00C14D31">
      <w:pPr>
        <w:pStyle w:val="TxtCode3-Orange"/>
      </w:pPr>
      <w:r>
        <w:lastRenderedPageBreak/>
        <w:t xml:space="preserve">    this.prenom = prenom;</w:t>
      </w:r>
    </w:p>
    <w:p w14:paraId="18E83DFD" w14:textId="77777777" w:rsidR="00C14D31" w:rsidRDefault="00C14D31" w:rsidP="00C14D31">
      <w:pPr>
        <w:pStyle w:val="TxtCode3-Orange"/>
      </w:pPr>
      <w:r>
        <w:t xml:space="preserve">    this.nom = nom;</w:t>
      </w:r>
    </w:p>
    <w:p w14:paraId="209ED5E6" w14:textId="77777777" w:rsidR="00C14D31" w:rsidRDefault="00C14D31" w:rsidP="00C14D31">
      <w:pPr>
        <w:pStyle w:val="TxtCode3-Orange"/>
      </w:pPr>
      <w:r>
        <w:t xml:space="preserve">    this.age = age;</w:t>
      </w:r>
    </w:p>
    <w:p w14:paraId="08809ADF" w14:textId="77777777" w:rsidR="00C14D31" w:rsidRDefault="00C14D31" w:rsidP="00C14D31">
      <w:pPr>
        <w:pStyle w:val="TxtCode3-Orange"/>
      </w:pPr>
      <w:r>
        <w:t xml:space="preserve">  }</w:t>
      </w:r>
    </w:p>
    <w:p w14:paraId="48C206F9" w14:textId="77777777" w:rsidR="00C14D31" w:rsidRDefault="00C14D31" w:rsidP="00C14D31">
      <w:pPr>
        <w:pStyle w:val="TxtCode3-Orange"/>
      </w:pPr>
    </w:p>
    <w:p w14:paraId="56924D81" w14:textId="77777777" w:rsidR="00C14D31" w:rsidRDefault="00C14D31" w:rsidP="00C14D31">
      <w:pPr>
        <w:pStyle w:val="TxtCode3-Orange"/>
      </w:pPr>
      <w:r>
        <w:t xml:space="preserve">  toString() {</w:t>
      </w:r>
    </w:p>
    <w:p w14:paraId="45B43FE7" w14:textId="77777777" w:rsidR="00C14D31" w:rsidRDefault="00C14D31" w:rsidP="00C14D31">
      <w:pPr>
        <w:pStyle w:val="TxtCode3-Orange"/>
      </w:pPr>
      <w:r>
        <w:t xml:space="preserve">    return this.prenom + " " + this.nom + " (" + this.age + ")";</w:t>
      </w:r>
    </w:p>
    <w:p w14:paraId="2F046C4B" w14:textId="77777777" w:rsidR="00C14D31" w:rsidRDefault="00C14D31" w:rsidP="00C14D31">
      <w:pPr>
        <w:pStyle w:val="TxtCode3-Orange"/>
      </w:pPr>
      <w:r>
        <w:t xml:space="preserve">  }</w:t>
      </w:r>
    </w:p>
    <w:p w14:paraId="57BB37E3" w14:textId="77777777" w:rsidR="00C14D31" w:rsidRDefault="00C14D31" w:rsidP="00C14D31">
      <w:pPr>
        <w:pStyle w:val="TxtCode3-Orange"/>
      </w:pPr>
      <w:r>
        <w:t>}</w:t>
      </w:r>
    </w:p>
    <w:p w14:paraId="445BD39C" w14:textId="77777777" w:rsidR="00C14D31" w:rsidRDefault="00C14D31" w:rsidP="00C14D31">
      <w:pPr>
        <w:pStyle w:val="TxtCode3-Orange"/>
      </w:pPr>
    </w:p>
    <w:p w14:paraId="11D1E0D7" w14:textId="77777777" w:rsidR="00C14D31" w:rsidRDefault="00C14D31" w:rsidP="00C14D31">
      <w:pPr>
        <w:pStyle w:val="TxtCode3-Orange"/>
      </w:pPr>
      <w:r>
        <w:t>function creerDesObjetsClasse() {</w:t>
      </w:r>
    </w:p>
    <w:p w14:paraId="3BAB516D" w14:textId="77777777" w:rsidR="00C14D31" w:rsidRDefault="00C14D31" w:rsidP="00C14D31">
      <w:pPr>
        <w:pStyle w:val="TxtCode3-Orange"/>
      </w:pPr>
      <w:r>
        <w:t xml:space="preserve">  console.log("-----------------Class----------------------");</w:t>
      </w:r>
    </w:p>
    <w:p w14:paraId="365F9AB7" w14:textId="77777777" w:rsidR="00C14D31" w:rsidRDefault="00C14D31" w:rsidP="00C14D31">
      <w:pPr>
        <w:pStyle w:val="TxtCode3-Orange"/>
      </w:pPr>
      <w:r>
        <w:t xml:space="preserve">  let p1 = new Eleve("Julien", "Tartampion", 18);</w:t>
      </w:r>
    </w:p>
    <w:p w14:paraId="0CBF2956" w14:textId="77777777" w:rsidR="00C14D31" w:rsidRDefault="00C14D31" w:rsidP="00C14D31">
      <w:pPr>
        <w:pStyle w:val="TxtCode3-Orange"/>
      </w:pPr>
      <w:r>
        <w:t xml:space="preserve">  console.log(p1);</w:t>
      </w:r>
    </w:p>
    <w:p w14:paraId="1CA18D54" w14:textId="77777777" w:rsidR="00C14D31" w:rsidRDefault="00C14D31" w:rsidP="00C14D31">
      <w:pPr>
        <w:pStyle w:val="TxtCode3-Orange"/>
      </w:pPr>
      <w:r>
        <w:t xml:space="preserve">  let p2 = new Eleve("Julia", "Tartampion", 22);</w:t>
      </w:r>
    </w:p>
    <w:p w14:paraId="7CB7951F" w14:textId="77777777" w:rsidR="00C14D31" w:rsidRDefault="00C14D31" w:rsidP="00C14D31">
      <w:pPr>
        <w:pStyle w:val="TxtCode3-Orange"/>
      </w:pPr>
      <w:r>
        <w:t xml:space="preserve">  console.log(p2);</w:t>
      </w:r>
    </w:p>
    <w:p w14:paraId="29E0BCA6" w14:textId="77777777" w:rsidR="00C14D31" w:rsidRDefault="00C14D31" w:rsidP="00C14D31">
      <w:pPr>
        <w:pStyle w:val="TxtCode3-Orange"/>
      </w:pPr>
      <w:r>
        <w:t xml:space="preserve">  let txt = p1 + "&lt;br&gt;" + p2;</w:t>
      </w:r>
    </w:p>
    <w:p w14:paraId="42ABE967" w14:textId="2DB205D8" w:rsidR="00F83AE1" w:rsidRPr="00BC3474" w:rsidRDefault="00C14D31" w:rsidP="00C14D31">
      <w:pPr>
        <w:pStyle w:val="TxtCode3-Orange"/>
        <w:rPr>
          <w:highlight w:val="yellow"/>
        </w:rPr>
      </w:pPr>
      <w:r>
        <w:t>}</w:t>
      </w:r>
    </w:p>
    <w:p w14:paraId="5D77E823" w14:textId="77777777" w:rsidR="00FF337C" w:rsidRPr="00430511" w:rsidRDefault="00FF337C" w:rsidP="00FF337C">
      <w:pPr>
        <w:pStyle w:val="Titre3"/>
      </w:pPr>
      <w:bookmarkStart w:id="47" w:name="_Toc137936847"/>
      <w:r w:rsidRPr="00430511">
        <w:t>Capture</w:t>
      </w:r>
      <w:bookmarkEnd w:id="47"/>
    </w:p>
    <w:p w14:paraId="7F087C00" w14:textId="3E7E553C" w:rsidR="00A42410" w:rsidRDefault="00430511" w:rsidP="00430511">
      <w:pPr>
        <w:pStyle w:val="StyleCentr"/>
      </w:pPr>
      <w:r w:rsidRPr="00430511">
        <w:rPr>
          <w:noProof/>
        </w:rPr>
        <w:drawing>
          <wp:inline distT="0" distB="0" distL="0" distR="0" wp14:anchorId="0F98A382" wp14:editId="2F024296">
            <wp:extent cx="5760720" cy="1433830"/>
            <wp:effectExtent l="0" t="0" r="0" b="0"/>
            <wp:docPr id="34" name="Image 34"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capture d’écran, affichage, Police&#10;&#10;Description générée automatiquement"/>
                    <pic:cNvPicPr/>
                  </pic:nvPicPr>
                  <pic:blipFill>
                    <a:blip r:embed="rId32"/>
                    <a:stretch>
                      <a:fillRect/>
                    </a:stretch>
                  </pic:blipFill>
                  <pic:spPr>
                    <a:xfrm>
                      <a:off x="0" y="0"/>
                      <a:ext cx="5760720" cy="1433830"/>
                    </a:xfrm>
                    <a:prstGeom prst="rect">
                      <a:avLst/>
                    </a:prstGeom>
                  </pic:spPr>
                </pic:pic>
              </a:graphicData>
            </a:graphic>
          </wp:inline>
        </w:drawing>
      </w:r>
    </w:p>
    <w:p w14:paraId="06E124D0" w14:textId="1C2A4D81" w:rsidR="00430511" w:rsidRDefault="00430511" w:rsidP="00430511">
      <w:pPr>
        <w:pStyle w:val="StyleCentr"/>
      </w:pPr>
      <w:r w:rsidRPr="00430511">
        <w:rPr>
          <w:noProof/>
        </w:rPr>
        <w:drawing>
          <wp:inline distT="0" distB="0" distL="0" distR="0" wp14:anchorId="1DEC0098" wp14:editId="3EA3151D">
            <wp:extent cx="5760720" cy="1575435"/>
            <wp:effectExtent l="0" t="0" r="0" b="5715"/>
            <wp:docPr id="35" name="Image 35"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 capture d’écran, affichage, Police&#10;&#10;Description générée automatiquement"/>
                    <pic:cNvPicPr/>
                  </pic:nvPicPr>
                  <pic:blipFill>
                    <a:blip r:embed="rId33"/>
                    <a:stretch>
                      <a:fillRect/>
                    </a:stretch>
                  </pic:blipFill>
                  <pic:spPr>
                    <a:xfrm>
                      <a:off x="0" y="0"/>
                      <a:ext cx="5760720" cy="1575435"/>
                    </a:xfrm>
                    <a:prstGeom prst="rect">
                      <a:avLst/>
                    </a:prstGeom>
                  </pic:spPr>
                </pic:pic>
              </a:graphicData>
            </a:graphic>
          </wp:inline>
        </w:drawing>
      </w:r>
    </w:p>
    <w:p w14:paraId="59C5AFCF" w14:textId="7DDDF8B7" w:rsidR="004C20E3" w:rsidRDefault="004C20E3" w:rsidP="00430511">
      <w:pPr>
        <w:pStyle w:val="StyleCentr"/>
      </w:pPr>
      <w:r w:rsidRPr="004C20E3">
        <w:rPr>
          <w:noProof/>
        </w:rPr>
        <w:drawing>
          <wp:inline distT="0" distB="0" distL="0" distR="0" wp14:anchorId="479B85CE" wp14:editId="68134982">
            <wp:extent cx="5760720" cy="1781810"/>
            <wp:effectExtent l="0" t="0" r="0" b="8890"/>
            <wp:docPr id="36" name="Image 36" descr="Une image contenant texte, capture d’écran, Polic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 capture d’écran, Police, affichage&#10;&#10;Description générée automatiquement"/>
                    <pic:cNvPicPr/>
                  </pic:nvPicPr>
                  <pic:blipFill>
                    <a:blip r:embed="rId34"/>
                    <a:stretch>
                      <a:fillRect/>
                    </a:stretch>
                  </pic:blipFill>
                  <pic:spPr>
                    <a:xfrm>
                      <a:off x="0" y="0"/>
                      <a:ext cx="5760720" cy="1781810"/>
                    </a:xfrm>
                    <a:prstGeom prst="rect">
                      <a:avLst/>
                    </a:prstGeom>
                  </pic:spPr>
                </pic:pic>
              </a:graphicData>
            </a:graphic>
          </wp:inline>
        </w:drawing>
      </w:r>
    </w:p>
    <w:p w14:paraId="2FBFF577" w14:textId="234367DB" w:rsidR="004C20E3" w:rsidRDefault="004C20E3" w:rsidP="00430511">
      <w:pPr>
        <w:pStyle w:val="StyleCentr"/>
      </w:pPr>
      <w:r w:rsidRPr="004C20E3">
        <w:rPr>
          <w:noProof/>
        </w:rPr>
        <w:lastRenderedPageBreak/>
        <w:drawing>
          <wp:inline distT="0" distB="0" distL="0" distR="0" wp14:anchorId="6BF40E4E" wp14:editId="180F9A0E">
            <wp:extent cx="5760720" cy="1671320"/>
            <wp:effectExtent l="0" t="0" r="0" b="5080"/>
            <wp:docPr id="37" name="Image 37"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capture d’écran, affichage, Police&#10;&#10;Description générée automatiquement"/>
                    <pic:cNvPicPr/>
                  </pic:nvPicPr>
                  <pic:blipFill>
                    <a:blip r:embed="rId35"/>
                    <a:stretch>
                      <a:fillRect/>
                    </a:stretch>
                  </pic:blipFill>
                  <pic:spPr>
                    <a:xfrm>
                      <a:off x="0" y="0"/>
                      <a:ext cx="5760720" cy="1671320"/>
                    </a:xfrm>
                    <a:prstGeom prst="rect">
                      <a:avLst/>
                    </a:prstGeom>
                  </pic:spPr>
                </pic:pic>
              </a:graphicData>
            </a:graphic>
          </wp:inline>
        </w:drawing>
      </w:r>
    </w:p>
    <w:p w14:paraId="12E4B98B" w14:textId="77777777" w:rsidR="00D25EC7" w:rsidRDefault="004C20E3" w:rsidP="00430511">
      <w:pPr>
        <w:pStyle w:val="StyleCentr"/>
      </w:pPr>
      <w:r w:rsidRPr="004C20E3">
        <w:rPr>
          <w:noProof/>
        </w:rPr>
        <w:drawing>
          <wp:inline distT="0" distB="0" distL="0" distR="0" wp14:anchorId="12F0845C" wp14:editId="0EC74A38">
            <wp:extent cx="5760720" cy="1525270"/>
            <wp:effectExtent l="0" t="0" r="0" b="0"/>
            <wp:docPr id="39" name="Image 39"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Appareils électroniques, capture d’écran, affichage&#10;&#10;Description générée automatiquement"/>
                    <pic:cNvPicPr/>
                  </pic:nvPicPr>
                  <pic:blipFill>
                    <a:blip r:embed="rId36"/>
                    <a:stretch>
                      <a:fillRect/>
                    </a:stretch>
                  </pic:blipFill>
                  <pic:spPr>
                    <a:xfrm>
                      <a:off x="0" y="0"/>
                      <a:ext cx="5760720" cy="1525270"/>
                    </a:xfrm>
                    <a:prstGeom prst="rect">
                      <a:avLst/>
                    </a:prstGeom>
                  </pic:spPr>
                </pic:pic>
              </a:graphicData>
            </a:graphic>
          </wp:inline>
        </w:drawing>
      </w:r>
    </w:p>
    <w:p w14:paraId="070744CB" w14:textId="75A8D954" w:rsidR="004C20E3" w:rsidRPr="00973728" w:rsidRDefault="004C20E3" w:rsidP="00F428EE">
      <w:pPr>
        <w:pStyle w:val="StyleCentr"/>
      </w:pPr>
      <w:r w:rsidRPr="004C20E3">
        <w:rPr>
          <w:noProof/>
        </w:rPr>
        <w:drawing>
          <wp:inline distT="0" distB="0" distL="0" distR="0" wp14:anchorId="387423FB" wp14:editId="04EE26BA">
            <wp:extent cx="5760720" cy="1525270"/>
            <wp:effectExtent l="0" t="0" r="0" b="0"/>
            <wp:docPr id="38" name="Image 38"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Appareils électroniques, capture d’écran, affichage&#10;&#10;Description générée automatiquement"/>
                    <pic:cNvPicPr/>
                  </pic:nvPicPr>
                  <pic:blipFill>
                    <a:blip r:embed="rId36"/>
                    <a:stretch>
                      <a:fillRect/>
                    </a:stretch>
                  </pic:blipFill>
                  <pic:spPr>
                    <a:xfrm>
                      <a:off x="0" y="0"/>
                      <a:ext cx="5760720" cy="1525270"/>
                    </a:xfrm>
                    <a:prstGeom prst="rect">
                      <a:avLst/>
                    </a:prstGeom>
                  </pic:spPr>
                </pic:pic>
              </a:graphicData>
            </a:graphic>
          </wp:inline>
        </w:drawing>
      </w:r>
    </w:p>
    <w:p w14:paraId="31ECBCE7" w14:textId="49AD605B" w:rsidR="00725AC5" w:rsidRDefault="00725AC5" w:rsidP="00C43491">
      <w:pPr>
        <w:pStyle w:val="Titre2"/>
      </w:pPr>
      <w:bookmarkStart w:id="48" w:name="_Toc137936848"/>
      <w:r w:rsidRPr="00973728">
        <w:t xml:space="preserve">Exercice 10 </w:t>
      </w:r>
      <w:r w:rsidR="0089576E" w:rsidRPr="00973728">
        <w:t>(</w:t>
      </w:r>
      <w:r w:rsidR="0052433C" w:rsidRPr="00973728">
        <w:t>P</w:t>
      </w:r>
      <w:r w:rsidR="0089576E" w:rsidRPr="00973728">
        <w:t>rogrammation orienté</w:t>
      </w:r>
      <w:r w:rsidR="0052433C" w:rsidRPr="00973728">
        <w:t>e</w:t>
      </w:r>
      <w:r w:rsidR="0089576E" w:rsidRPr="00973728">
        <w:t xml:space="preserve"> "objets")</w:t>
      </w:r>
      <w:bookmarkEnd w:id="48"/>
    </w:p>
    <w:p w14:paraId="4B0221D7" w14:textId="7971D803" w:rsidR="00BC3474" w:rsidRPr="0047397D" w:rsidRDefault="00BC3474" w:rsidP="00BC3474">
      <w:pPr>
        <w:pStyle w:val="Titre3"/>
      </w:pPr>
      <w:bookmarkStart w:id="49" w:name="_Toc137936849"/>
      <w:r w:rsidRPr="0047397D">
        <w:t>Objectif de l’exercice</w:t>
      </w:r>
      <w:bookmarkEnd w:id="49"/>
    </w:p>
    <w:p w14:paraId="2BD92413" w14:textId="26212D3A" w:rsidR="00BC3474" w:rsidRPr="0047397D" w:rsidRDefault="0047397D" w:rsidP="00BC3474">
      <w:pPr>
        <w:pStyle w:val="Txtjustifie"/>
      </w:pPr>
      <w:r w:rsidRPr="0047397D">
        <w:t xml:space="preserve">Le but de cet exercice et de </w:t>
      </w:r>
      <w:r w:rsidRPr="0047397D">
        <w:rPr>
          <w:rFonts w:ascii="Calibri" w:hAnsi="Calibri" w:cs="Calibri"/>
        </w:rPr>
        <w:t>permette de gérer simplement les informations d’une liste de personnes</w:t>
      </w:r>
      <w:r w:rsidR="00455204">
        <w:rPr>
          <w:rFonts w:ascii="Calibri" w:hAnsi="Calibri" w:cs="Calibri"/>
        </w:rPr>
        <w:t>, avec les méthodes pour ajouter, supprimer et nettoyer (res</w:t>
      </w:r>
      <w:r w:rsidR="000D1DA3">
        <w:rPr>
          <w:rFonts w:ascii="Calibri" w:hAnsi="Calibri" w:cs="Calibri"/>
        </w:rPr>
        <w:t>et</w:t>
      </w:r>
      <w:r w:rsidR="00455204">
        <w:rPr>
          <w:rFonts w:ascii="Calibri" w:hAnsi="Calibri" w:cs="Calibri"/>
        </w:rPr>
        <w:t>)</w:t>
      </w:r>
      <w:r w:rsidR="006875EC">
        <w:rPr>
          <w:rFonts w:ascii="Calibri" w:hAnsi="Calibri" w:cs="Calibri"/>
        </w:rPr>
        <w:t>.</w:t>
      </w:r>
    </w:p>
    <w:p w14:paraId="4449C71E" w14:textId="03CD6394" w:rsidR="00BC3474" w:rsidRPr="00AF552D" w:rsidRDefault="00BC3474" w:rsidP="00BC3474">
      <w:pPr>
        <w:pStyle w:val="Titre3"/>
      </w:pPr>
      <w:bookmarkStart w:id="50" w:name="_Toc137936850"/>
      <w:r w:rsidRPr="00AF552D">
        <w:t>Explications / Descriptions</w:t>
      </w:r>
      <w:bookmarkEnd w:id="50"/>
    </w:p>
    <w:p w14:paraId="5D68980C" w14:textId="562E3540" w:rsidR="00BC3474" w:rsidRPr="00AF552D" w:rsidRDefault="009644D8" w:rsidP="00BC3474">
      <w:pPr>
        <w:pStyle w:val="Txtjustifie"/>
      </w:pPr>
      <w:r w:rsidRPr="00AF552D">
        <w:t xml:space="preserve">Dans cet exercice nous </w:t>
      </w:r>
      <w:r w:rsidR="00AF552D" w:rsidRPr="00AF552D">
        <w:t>créons</w:t>
      </w:r>
      <w:r w:rsidRPr="00AF552D">
        <w:t xml:space="preserve"> des personnes puis nous lisons les personnes, leur infos et finalement on les afficher.</w:t>
      </w:r>
    </w:p>
    <w:p w14:paraId="109DEF83" w14:textId="77777777" w:rsidR="00BC3474" w:rsidRPr="00AC0188" w:rsidRDefault="00BC3474" w:rsidP="00BC3474">
      <w:pPr>
        <w:pStyle w:val="Titre3"/>
      </w:pPr>
      <w:bookmarkStart w:id="51" w:name="_Toc137936851"/>
      <w:r w:rsidRPr="00AC0188">
        <w:t>Extrait de code</w:t>
      </w:r>
      <w:bookmarkEnd w:id="51"/>
      <w:r w:rsidRPr="00AC0188">
        <w:t xml:space="preserve"> </w:t>
      </w:r>
    </w:p>
    <w:p w14:paraId="1CCEF2A0" w14:textId="03B16584" w:rsidR="00EF3587" w:rsidRPr="00AC0188" w:rsidRDefault="00EF4887" w:rsidP="00BC3474">
      <w:pPr>
        <w:pStyle w:val="Txtjustifie"/>
      </w:pPr>
      <w:r w:rsidRPr="00AC0188">
        <w:t>JS</w:t>
      </w:r>
      <w:r w:rsidR="007221B6" w:rsidRPr="00AC0188">
        <w:t> :</w:t>
      </w:r>
    </w:p>
    <w:p w14:paraId="6BC987A3" w14:textId="15E36662" w:rsidR="007221B6" w:rsidRPr="00AC0188" w:rsidRDefault="00EF3587" w:rsidP="00BC3474">
      <w:pPr>
        <w:pStyle w:val="Txtjustifie"/>
      </w:pPr>
      <w:r w:rsidRPr="00AC0188">
        <w:t>Personne :</w:t>
      </w:r>
    </w:p>
    <w:p w14:paraId="1E88D8C3" w14:textId="77777777" w:rsidR="00E66B34" w:rsidRDefault="00E66B34" w:rsidP="00E66B34">
      <w:pPr>
        <w:pStyle w:val="TxtCode3-Orange"/>
      </w:pPr>
      <w:r>
        <w:t>function Personne(prenom, nom, age) {</w:t>
      </w:r>
    </w:p>
    <w:p w14:paraId="02F07CF9" w14:textId="77777777" w:rsidR="00E66B34" w:rsidRDefault="00E66B34" w:rsidP="00E66B34">
      <w:pPr>
        <w:pStyle w:val="TxtCode3-Orange"/>
      </w:pPr>
      <w:r>
        <w:t xml:space="preserve">  this.prenom = prenom;</w:t>
      </w:r>
    </w:p>
    <w:p w14:paraId="5EF6FE8C" w14:textId="77777777" w:rsidR="00E66B34" w:rsidRDefault="00E66B34" w:rsidP="00E66B34">
      <w:pPr>
        <w:pStyle w:val="TxtCode3-Orange"/>
      </w:pPr>
      <w:r>
        <w:t xml:space="preserve">  this.nom = nom;</w:t>
      </w:r>
    </w:p>
    <w:p w14:paraId="44903381" w14:textId="77777777" w:rsidR="00E66B34" w:rsidRDefault="00E66B34" w:rsidP="00E66B34">
      <w:pPr>
        <w:pStyle w:val="TxtCode3-Orange"/>
      </w:pPr>
      <w:r>
        <w:t xml:space="preserve">  this.age = age;</w:t>
      </w:r>
    </w:p>
    <w:p w14:paraId="6B14A2E5" w14:textId="77777777" w:rsidR="00E66B34" w:rsidRDefault="00E66B34" w:rsidP="00E66B34">
      <w:pPr>
        <w:pStyle w:val="TxtCode3-Orange"/>
      </w:pPr>
      <w:r>
        <w:t>}</w:t>
      </w:r>
    </w:p>
    <w:p w14:paraId="11BA0C87" w14:textId="77777777" w:rsidR="00E66B34" w:rsidRDefault="00E66B34" w:rsidP="00E66B34">
      <w:pPr>
        <w:pStyle w:val="TxtCode3-Orange"/>
      </w:pPr>
    </w:p>
    <w:p w14:paraId="297F48B9" w14:textId="77777777" w:rsidR="00E66B34" w:rsidRDefault="00E66B34" w:rsidP="00E66B34">
      <w:pPr>
        <w:pStyle w:val="TxtCode3-Orange"/>
      </w:pPr>
      <w:r>
        <w:t>Personne.prototype.toString = function () {</w:t>
      </w:r>
    </w:p>
    <w:p w14:paraId="1315A518" w14:textId="77777777" w:rsidR="00E66B34" w:rsidRDefault="00E66B34" w:rsidP="00E66B34">
      <w:pPr>
        <w:pStyle w:val="TxtCode3-Orange"/>
      </w:pPr>
      <w:r>
        <w:t xml:space="preserve">  return this.nom + " " + this.prenom + " (" + this.age + ").";</w:t>
      </w:r>
    </w:p>
    <w:p w14:paraId="0F0B0505" w14:textId="406B52ED" w:rsidR="00EF3587" w:rsidRDefault="00E66B34" w:rsidP="00E66B34">
      <w:pPr>
        <w:pStyle w:val="TxtCode3-Orange"/>
        <w:rPr>
          <w:highlight w:val="yellow"/>
        </w:rPr>
      </w:pPr>
      <w:r>
        <w:t>};</w:t>
      </w:r>
    </w:p>
    <w:p w14:paraId="347630EF" w14:textId="366E3FCC" w:rsidR="00EF3587" w:rsidRPr="00AC0188" w:rsidRDefault="00EF3587" w:rsidP="00BC3474">
      <w:pPr>
        <w:pStyle w:val="Txtjustifie"/>
      </w:pPr>
      <w:r w:rsidRPr="00AC0188">
        <w:t>IndexCtrl :</w:t>
      </w:r>
    </w:p>
    <w:p w14:paraId="00E23342" w14:textId="77777777" w:rsidR="005847FF" w:rsidRDefault="005847FF" w:rsidP="005847FF">
      <w:pPr>
        <w:pStyle w:val="TxtCode3-Orange"/>
      </w:pPr>
      <w:r>
        <w:lastRenderedPageBreak/>
        <w:t>/*</w:t>
      </w:r>
    </w:p>
    <w:p w14:paraId="00D522A7" w14:textId="77777777" w:rsidR="005847FF" w:rsidRDefault="005847FF" w:rsidP="005847FF">
      <w:pPr>
        <w:pStyle w:val="TxtCode3-Orange"/>
      </w:pPr>
      <w:r>
        <w:t xml:space="preserve"> * 1. DOM PRET : DEMARRAGE DE L'APPLICATION</w:t>
      </w:r>
    </w:p>
    <w:p w14:paraId="0B9F1293" w14:textId="77777777" w:rsidR="005847FF" w:rsidRDefault="005847FF" w:rsidP="005847FF">
      <w:pPr>
        <w:pStyle w:val="TxtCode3-Orange"/>
      </w:pPr>
      <w:r>
        <w:t xml:space="preserve"> */</w:t>
      </w:r>
    </w:p>
    <w:p w14:paraId="70984F53" w14:textId="77777777" w:rsidR="005847FF" w:rsidRDefault="005847FF" w:rsidP="005847FF">
      <w:pPr>
        <w:pStyle w:val="TxtCode3-Orange"/>
      </w:pPr>
    </w:p>
    <w:p w14:paraId="1E282461" w14:textId="77777777" w:rsidR="005847FF" w:rsidRDefault="005847FF" w:rsidP="005847FF">
      <w:pPr>
        <w:pStyle w:val="TxtCode3-Orange"/>
      </w:pPr>
      <w:r>
        <w:t>document.onreadystatechange = function () {</w:t>
      </w:r>
    </w:p>
    <w:p w14:paraId="0508561D" w14:textId="77777777" w:rsidR="005847FF" w:rsidRDefault="005847FF" w:rsidP="005847FF">
      <w:pPr>
        <w:pStyle w:val="TxtCode3-Orange"/>
      </w:pPr>
      <w:r>
        <w:t xml:space="preserve">  if (document.readyState === "complete") {</w:t>
      </w:r>
    </w:p>
    <w:p w14:paraId="2BDC44D8" w14:textId="77777777" w:rsidR="005847FF" w:rsidRDefault="005847FF" w:rsidP="005847FF">
      <w:pPr>
        <w:pStyle w:val="TxtCode3-Orange"/>
      </w:pPr>
      <w:r>
        <w:t xml:space="preserve">    _afficherPersonnes();</w:t>
      </w:r>
    </w:p>
    <w:p w14:paraId="3C49CFB0" w14:textId="77777777" w:rsidR="005847FF" w:rsidRDefault="005847FF" w:rsidP="005847FF">
      <w:pPr>
        <w:pStyle w:val="TxtCode3-Orange"/>
      </w:pPr>
      <w:r>
        <w:t xml:space="preserve">  }</w:t>
      </w:r>
    </w:p>
    <w:p w14:paraId="76B155C5" w14:textId="77777777" w:rsidR="005847FF" w:rsidRDefault="005847FF" w:rsidP="005847FF">
      <w:pPr>
        <w:pStyle w:val="TxtCode3-Orange"/>
      </w:pPr>
      <w:r>
        <w:t>};</w:t>
      </w:r>
    </w:p>
    <w:p w14:paraId="0C3467AC" w14:textId="77777777" w:rsidR="005847FF" w:rsidRDefault="005847FF" w:rsidP="005847FF">
      <w:pPr>
        <w:pStyle w:val="TxtCode3-Orange"/>
      </w:pPr>
    </w:p>
    <w:p w14:paraId="5179E3C3" w14:textId="77777777" w:rsidR="005847FF" w:rsidRDefault="005847FF" w:rsidP="005847FF">
      <w:pPr>
        <w:pStyle w:val="TxtCode3-Orange"/>
      </w:pPr>
      <w:r>
        <w:t>/*</w:t>
      </w:r>
    </w:p>
    <w:p w14:paraId="4C23851C" w14:textId="77777777" w:rsidR="005847FF" w:rsidRDefault="005847FF" w:rsidP="005847FF">
      <w:pPr>
        <w:pStyle w:val="TxtCode3-Orange"/>
      </w:pPr>
      <w:r>
        <w:t>* 2. METHODES PRIVEES DE LECTURE/ECRITURE DANS LA VUE</w:t>
      </w:r>
    </w:p>
    <w:p w14:paraId="09B651C6" w14:textId="77777777" w:rsidR="005847FF" w:rsidRDefault="005847FF" w:rsidP="005847FF">
      <w:pPr>
        <w:pStyle w:val="TxtCode3-Orange"/>
      </w:pPr>
      <w:r>
        <w:t>*/</w:t>
      </w:r>
    </w:p>
    <w:p w14:paraId="326BE129" w14:textId="77777777" w:rsidR="005847FF" w:rsidRDefault="005847FF" w:rsidP="005847FF">
      <w:pPr>
        <w:pStyle w:val="TxtCode3-Orange"/>
      </w:pPr>
    </w:p>
    <w:p w14:paraId="6FA9BFA1" w14:textId="77777777" w:rsidR="005847FF" w:rsidRDefault="005847FF" w:rsidP="005847FF">
      <w:pPr>
        <w:pStyle w:val="TxtCode3-Orange"/>
      </w:pPr>
      <w:r>
        <w:t>// affiche la liste des données au bas de la vue (avec du HTML généré)</w:t>
      </w:r>
    </w:p>
    <w:p w14:paraId="5E29663E" w14:textId="77777777" w:rsidR="005847FF" w:rsidRDefault="005847FF" w:rsidP="005847FF">
      <w:pPr>
        <w:pStyle w:val="TxtCode3-Orange"/>
      </w:pPr>
    </w:p>
    <w:p w14:paraId="754441F2" w14:textId="77777777" w:rsidR="005847FF" w:rsidRDefault="005847FF" w:rsidP="005847FF">
      <w:pPr>
        <w:pStyle w:val="TxtCode3-Orange"/>
      </w:pPr>
      <w:r>
        <w:t>function _afficherPersonnes() {</w:t>
      </w:r>
    </w:p>
    <w:p w14:paraId="56A2D08E" w14:textId="77777777" w:rsidR="005847FF" w:rsidRDefault="005847FF" w:rsidP="005847FF">
      <w:pPr>
        <w:pStyle w:val="TxtCode3-Orange"/>
      </w:pPr>
      <w:r>
        <w:t xml:space="preserve">  let txt = "&lt;ul&gt;";</w:t>
      </w:r>
    </w:p>
    <w:p w14:paraId="3F27CA4D" w14:textId="77777777" w:rsidR="005847FF" w:rsidRDefault="005847FF" w:rsidP="005847FF">
      <w:pPr>
        <w:pStyle w:val="TxtCode3-Orange"/>
      </w:pPr>
    </w:p>
    <w:p w14:paraId="7488C955" w14:textId="77777777" w:rsidR="005847FF" w:rsidRDefault="005847FF" w:rsidP="005847FF">
      <w:pPr>
        <w:pStyle w:val="TxtCode3-Orange"/>
      </w:pPr>
      <w:r>
        <w:t xml:space="preserve">  for (let i = 0; i &lt; personnes.length; i++) {</w:t>
      </w:r>
    </w:p>
    <w:p w14:paraId="3EA0A828" w14:textId="77777777" w:rsidR="005847FF" w:rsidRDefault="005847FF" w:rsidP="005847FF">
      <w:pPr>
        <w:pStyle w:val="TxtCode3-Orange"/>
      </w:pPr>
      <w:r>
        <w:t xml:space="preserve">    txt += "&lt;li&gt;";</w:t>
      </w:r>
    </w:p>
    <w:p w14:paraId="345FDE20" w14:textId="77777777" w:rsidR="005847FF" w:rsidRDefault="005847FF" w:rsidP="005847FF">
      <w:pPr>
        <w:pStyle w:val="TxtCode3-Orange"/>
      </w:pPr>
      <w:r>
        <w:t xml:space="preserve">    txt += "&lt;a href='#' onclick='selectionnerPersonne(" + i + ")'/&gt;";</w:t>
      </w:r>
    </w:p>
    <w:p w14:paraId="5CD93210" w14:textId="77777777" w:rsidR="005847FF" w:rsidRDefault="005847FF" w:rsidP="005847FF">
      <w:pPr>
        <w:pStyle w:val="TxtCode3-Orange"/>
      </w:pPr>
      <w:r>
        <w:t xml:space="preserve">    txt += personnes[i].toString();</w:t>
      </w:r>
    </w:p>
    <w:p w14:paraId="136271BF" w14:textId="77777777" w:rsidR="005847FF" w:rsidRDefault="005847FF" w:rsidP="005847FF">
      <w:pPr>
        <w:pStyle w:val="TxtCode3-Orange"/>
      </w:pPr>
      <w:r>
        <w:t xml:space="preserve">    txt += "&lt;/a&gt;";</w:t>
      </w:r>
    </w:p>
    <w:p w14:paraId="42B26F5F" w14:textId="77777777" w:rsidR="005847FF" w:rsidRDefault="005847FF" w:rsidP="005847FF">
      <w:pPr>
        <w:pStyle w:val="TxtCode3-Orange"/>
      </w:pPr>
      <w:r>
        <w:t xml:space="preserve">    txt += "&lt;/li&gt;";</w:t>
      </w:r>
    </w:p>
    <w:p w14:paraId="52677830" w14:textId="77777777" w:rsidR="005847FF" w:rsidRDefault="005847FF" w:rsidP="005847FF">
      <w:pPr>
        <w:pStyle w:val="TxtCode3-Orange"/>
      </w:pPr>
      <w:r>
        <w:t xml:space="preserve">  }</w:t>
      </w:r>
    </w:p>
    <w:p w14:paraId="667A99C2" w14:textId="77777777" w:rsidR="005847FF" w:rsidRDefault="005847FF" w:rsidP="005847FF">
      <w:pPr>
        <w:pStyle w:val="TxtCode3-Orange"/>
      </w:pPr>
    </w:p>
    <w:p w14:paraId="08699CE5" w14:textId="77777777" w:rsidR="005847FF" w:rsidRDefault="005847FF" w:rsidP="005847FF">
      <w:pPr>
        <w:pStyle w:val="TxtCode3-Orange"/>
      </w:pPr>
      <w:r>
        <w:t xml:space="preserve">  txt += "&lt;/ul&gt;";</w:t>
      </w:r>
    </w:p>
    <w:p w14:paraId="56B4A281" w14:textId="77777777" w:rsidR="005847FF" w:rsidRDefault="005847FF" w:rsidP="005847FF">
      <w:pPr>
        <w:pStyle w:val="TxtCode3-Orange"/>
      </w:pPr>
      <w:r>
        <w:t xml:space="preserve">  document.getElementById("info").innerHTML = txt;</w:t>
      </w:r>
    </w:p>
    <w:p w14:paraId="6ACB1A3C" w14:textId="77777777" w:rsidR="005847FF" w:rsidRDefault="005847FF" w:rsidP="005847FF">
      <w:pPr>
        <w:pStyle w:val="TxtCode3-Orange"/>
      </w:pPr>
      <w:r>
        <w:t>}</w:t>
      </w:r>
    </w:p>
    <w:p w14:paraId="0CBA54CE" w14:textId="77777777" w:rsidR="005847FF" w:rsidRDefault="005847FF" w:rsidP="005847FF">
      <w:pPr>
        <w:pStyle w:val="TxtCode3-Orange"/>
      </w:pPr>
    </w:p>
    <w:p w14:paraId="6354109E" w14:textId="77777777" w:rsidR="005847FF" w:rsidRDefault="005847FF" w:rsidP="005847FF">
      <w:pPr>
        <w:pStyle w:val="TxtCode3-Orange"/>
      </w:pPr>
      <w:r>
        <w:t>// affiche les infos d'une personne dans le formulaire</w:t>
      </w:r>
    </w:p>
    <w:p w14:paraId="2B0E5691" w14:textId="77777777" w:rsidR="005847FF" w:rsidRDefault="005847FF" w:rsidP="005847FF">
      <w:pPr>
        <w:pStyle w:val="TxtCode3-Orange"/>
      </w:pPr>
    </w:p>
    <w:p w14:paraId="601BB1FF" w14:textId="77777777" w:rsidR="005847FF" w:rsidRDefault="005847FF" w:rsidP="005847FF">
      <w:pPr>
        <w:pStyle w:val="TxtCode3-Orange"/>
      </w:pPr>
      <w:r>
        <w:t>function _afficherInfosPersonne(p) {</w:t>
      </w:r>
    </w:p>
    <w:p w14:paraId="21885BC1" w14:textId="77777777" w:rsidR="005847FF" w:rsidRDefault="005847FF" w:rsidP="005847FF">
      <w:pPr>
        <w:pStyle w:val="TxtCode3-Orange"/>
      </w:pPr>
      <w:r>
        <w:t xml:space="preserve">  document.getElementById("prenom").value = p.prenom;</w:t>
      </w:r>
    </w:p>
    <w:p w14:paraId="0734C5F8" w14:textId="77777777" w:rsidR="005847FF" w:rsidRDefault="005847FF" w:rsidP="005847FF">
      <w:pPr>
        <w:pStyle w:val="TxtCode3-Orange"/>
      </w:pPr>
      <w:r>
        <w:t xml:space="preserve">  document.getElementById("nom").value = p.nom;</w:t>
      </w:r>
    </w:p>
    <w:p w14:paraId="0E9B802E" w14:textId="77777777" w:rsidR="005847FF" w:rsidRDefault="005847FF" w:rsidP="005847FF">
      <w:pPr>
        <w:pStyle w:val="TxtCode3-Orange"/>
      </w:pPr>
      <w:r>
        <w:t xml:space="preserve">  document.getElementById("age").value = p.age;</w:t>
      </w:r>
    </w:p>
    <w:p w14:paraId="7E912A51" w14:textId="77777777" w:rsidR="005847FF" w:rsidRDefault="005847FF" w:rsidP="005847FF">
      <w:pPr>
        <w:pStyle w:val="TxtCode3-Orange"/>
      </w:pPr>
      <w:r>
        <w:t>}</w:t>
      </w:r>
    </w:p>
    <w:p w14:paraId="22115BD1" w14:textId="77777777" w:rsidR="005847FF" w:rsidRDefault="005847FF" w:rsidP="005847FF">
      <w:pPr>
        <w:pStyle w:val="TxtCode3-Orange"/>
      </w:pPr>
    </w:p>
    <w:p w14:paraId="0EFC141B" w14:textId="77777777" w:rsidR="005847FF" w:rsidRDefault="005847FF" w:rsidP="005847FF">
      <w:pPr>
        <w:pStyle w:val="TxtCode3-Orange"/>
      </w:pPr>
      <w:r>
        <w:t>// lit le contenu des masques de saisie pour en faire une personne</w:t>
      </w:r>
    </w:p>
    <w:p w14:paraId="779C059B" w14:textId="77777777" w:rsidR="005847FF" w:rsidRDefault="005847FF" w:rsidP="005847FF">
      <w:pPr>
        <w:pStyle w:val="TxtCode3-Orange"/>
      </w:pPr>
    </w:p>
    <w:p w14:paraId="378FF52F" w14:textId="77777777" w:rsidR="005847FF" w:rsidRDefault="005847FF" w:rsidP="005847FF">
      <w:pPr>
        <w:pStyle w:val="TxtCode3-Orange"/>
      </w:pPr>
      <w:r>
        <w:t>function _lireInfosPersonne() {</w:t>
      </w:r>
    </w:p>
    <w:p w14:paraId="28BDD8E1" w14:textId="77777777" w:rsidR="005847FF" w:rsidRDefault="005847FF" w:rsidP="005847FF">
      <w:pPr>
        <w:pStyle w:val="TxtCode3-Orange"/>
      </w:pPr>
      <w:r>
        <w:t xml:space="preserve">  let p = new Personne(</w:t>
      </w:r>
    </w:p>
    <w:p w14:paraId="1635EA2F" w14:textId="77777777" w:rsidR="005847FF" w:rsidRDefault="005847FF" w:rsidP="005847FF">
      <w:pPr>
        <w:pStyle w:val="TxtCode3-Orange"/>
      </w:pPr>
      <w:r>
        <w:t xml:space="preserve">    document.getElementById("prenom").value,</w:t>
      </w:r>
    </w:p>
    <w:p w14:paraId="2D65DAA0" w14:textId="77777777" w:rsidR="005847FF" w:rsidRDefault="005847FF" w:rsidP="005847FF">
      <w:pPr>
        <w:pStyle w:val="TxtCode3-Orange"/>
      </w:pPr>
      <w:r>
        <w:t xml:space="preserve">    document.getElementById("nom").value,</w:t>
      </w:r>
    </w:p>
    <w:p w14:paraId="378105E4" w14:textId="77777777" w:rsidR="005847FF" w:rsidRDefault="005847FF" w:rsidP="005847FF">
      <w:pPr>
        <w:pStyle w:val="TxtCode3-Orange"/>
      </w:pPr>
      <w:r>
        <w:t xml:space="preserve">    document.getElementById("age").value</w:t>
      </w:r>
    </w:p>
    <w:p w14:paraId="6BCBC687" w14:textId="77777777" w:rsidR="005847FF" w:rsidRDefault="005847FF" w:rsidP="005847FF">
      <w:pPr>
        <w:pStyle w:val="TxtCode3-Orange"/>
      </w:pPr>
      <w:r>
        <w:t xml:space="preserve">  );</w:t>
      </w:r>
    </w:p>
    <w:p w14:paraId="038C2CEC" w14:textId="77777777" w:rsidR="005847FF" w:rsidRDefault="005847FF" w:rsidP="005847FF">
      <w:pPr>
        <w:pStyle w:val="TxtCode3-Orange"/>
      </w:pPr>
    </w:p>
    <w:p w14:paraId="33A40139" w14:textId="77777777" w:rsidR="005847FF" w:rsidRDefault="005847FF" w:rsidP="005847FF">
      <w:pPr>
        <w:pStyle w:val="TxtCode3-Orange"/>
      </w:pPr>
      <w:r>
        <w:t xml:space="preserve">  return p;</w:t>
      </w:r>
    </w:p>
    <w:p w14:paraId="35CFB6FB" w14:textId="77777777" w:rsidR="005847FF" w:rsidRDefault="005847FF" w:rsidP="005847FF">
      <w:pPr>
        <w:pStyle w:val="TxtCode3-Orange"/>
      </w:pPr>
      <w:r>
        <w:t>}</w:t>
      </w:r>
    </w:p>
    <w:p w14:paraId="7CAB9BC3" w14:textId="77777777" w:rsidR="005847FF" w:rsidRDefault="005847FF" w:rsidP="005847FF">
      <w:pPr>
        <w:pStyle w:val="TxtCode3-Orange"/>
      </w:pPr>
    </w:p>
    <w:p w14:paraId="5E838D36" w14:textId="77777777" w:rsidR="005847FF" w:rsidRDefault="005847FF" w:rsidP="005847FF">
      <w:pPr>
        <w:pStyle w:val="TxtCode3-Orange"/>
      </w:pPr>
      <w:r>
        <w:t>/*</w:t>
      </w:r>
    </w:p>
    <w:p w14:paraId="77CD36BE" w14:textId="77777777" w:rsidR="005847FF" w:rsidRDefault="005847FF" w:rsidP="005847FF">
      <w:pPr>
        <w:pStyle w:val="TxtCode3-Orange"/>
      </w:pPr>
      <w:r>
        <w:t>* 3. METHODES PUBLIQUES NECESSAIRES A LA VUE</w:t>
      </w:r>
    </w:p>
    <w:p w14:paraId="16BA06F8" w14:textId="77777777" w:rsidR="005847FF" w:rsidRDefault="005847FF" w:rsidP="005847FF">
      <w:pPr>
        <w:pStyle w:val="TxtCode3-Orange"/>
      </w:pPr>
      <w:r>
        <w:t>*/</w:t>
      </w:r>
    </w:p>
    <w:p w14:paraId="79AA19F4" w14:textId="77777777" w:rsidR="005847FF" w:rsidRDefault="005847FF" w:rsidP="005847FF">
      <w:pPr>
        <w:pStyle w:val="TxtCode3-Orange"/>
      </w:pPr>
    </w:p>
    <w:p w14:paraId="0DB298E2" w14:textId="77777777" w:rsidR="005847FF" w:rsidRDefault="005847FF" w:rsidP="005847FF">
      <w:pPr>
        <w:pStyle w:val="TxtCode3-Orange"/>
      </w:pPr>
      <w:r>
        <w:t>// appelée depuis la vue pour afficher les données de la personne sélectionnné</w:t>
      </w:r>
    </w:p>
    <w:p w14:paraId="179FD7AB" w14:textId="77777777" w:rsidR="005847FF" w:rsidRDefault="005847FF" w:rsidP="005847FF">
      <w:pPr>
        <w:pStyle w:val="TxtCode3-Orange"/>
      </w:pPr>
    </w:p>
    <w:p w14:paraId="6A216C1F" w14:textId="77777777" w:rsidR="005847FF" w:rsidRDefault="005847FF" w:rsidP="005847FF">
      <w:pPr>
        <w:pStyle w:val="TxtCode3-Orange"/>
      </w:pPr>
      <w:r>
        <w:t>function selectionnerPersonne(i) {</w:t>
      </w:r>
    </w:p>
    <w:p w14:paraId="1F3DD986" w14:textId="77777777" w:rsidR="005847FF" w:rsidRDefault="005847FF" w:rsidP="005847FF">
      <w:pPr>
        <w:pStyle w:val="TxtCode3-Orange"/>
      </w:pPr>
      <w:r>
        <w:t xml:space="preserve">  _afficherInfosPersonne(personnes[i]);</w:t>
      </w:r>
    </w:p>
    <w:p w14:paraId="22CEB19D" w14:textId="77777777" w:rsidR="005847FF" w:rsidRDefault="005847FF" w:rsidP="005847FF">
      <w:pPr>
        <w:pStyle w:val="TxtCode3-Orange"/>
      </w:pPr>
      <w:r>
        <w:t>}</w:t>
      </w:r>
    </w:p>
    <w:p w14:paraId="6E8095E5" w14:textId="77777777" w:rsidR="005847FF" w:rsidRDefault="005847FF" w:rsidP="005847FF">
      <w:pPr>
        <w:pStyle w:val="TxtCode3-Orange"/>
      </w:pPr>
    </w:p>
    <w:p w14:paraId="5603656E" w14:textId="77777777" w:rsidR="005847FF" w:rsidRDefault="005847FF" w:rsidP="005847FF">
      <w:pPr>
        <w:pStyle w:val="TxtCode3-Orange"/>
      </w:pPr>
      <w:r>
        <w:t>// appelée depuis la vue pour ajouter une personne</w:t>
      </w:r>
    </w:p>
    <w:p w14:paraId="5B5714E3" w14:textId="77777777" w:rsidR="005847FF" w:rsidRDefault="005847FF" w:rsidP="005847FF">
      <w:pPr>
        <w:pStyle w:val="TxtCode3-Orange"/>
      </w:pPr>
    </w:p>
    <w:p w14:paraId="36C91FD5" w14:textId="77777777" w:rsidR="005847FF" w:rsidRDefault="005847FF" w:rsidP="005847FF">
      <w:pPr>
        <w:pStyle w:val="TxtCode3-Orange"/>
      </w:pPr>
      <w:r>
        <w:t>function ajouter() {</w:t>
      </w:r>
    </w:p>
    <w:p w14:paraId="5CD70046" w14:textId="77777777" w:rsidR="005847FF" w:rsidRDefault="005847FF" w:rsidP="005847FF">
      <w:pPr>
        <w:pStyle w:val="TxtCode3-Orange"/>
      </w:pPr>
      <w:r>
        <w:t xml:space="preserve">  let p = _lireInfosPersonne();</w:t>
      </w:r>
    </w:p>
    <w:p w14:paraId="3F326BB9" w14:textId="77777777" w:rsidR="005847FF" w:rsidRDefault="005847FF" w:rsidP="005847FF">
      <w:pPr>
        <w:pStyle w:val="TxtCode3-Orange"/>
      </w:pPr>
      <w:r>
        <w:t xml:space="preserve">  ajouterPersonne(p);</w:t>
      </w:r>
    </w:p>
    <w:p w14:paraId="0C5B8070" w14:textId="77777777" w:rsidR="005847FF" w:rsidRDefault="005847FF" w:rsidP="005847FF">
      <w:pPr>
        <w:pStyle w:val="TxtCode3-Orange"/>
      </w:pPr>
      <w:r>
        <w:t xml:space="preserve">  _afficherPersonnes();</w:t>
      </w:r>
    </w:p>
    <w:p w14:paraId="2D5AEF34" w14:textId="77777777" w:rsidR="005847FF" w:rsidRDefault="005847FF" w:rsidP="005847FF">
      <w:pPr>
        <w:pStyle w:val="TxtCode3-Orange"/>
      </w:pPr>
      <w:r>
        <w:t>}</w:t>
      </w:r>
    </w:p>
    <w:p w14:paraId="14975F4E" w14:textId="77777777" w:rsidR="005847FF" w:rsidRDefault="005847FF" w:rsidP="005847FF">
      <w:pPr>
        <w:pStyle w:val="TxtCode3-Orange"/>
      </w:pPr>
    </w:p>
    <w:p w14:paraId="0E2FFCC5" w14:textId="77777777" w:rsidR="005847FF" w:rsidRDefault="005847FF" w:rsidP="005847FF">
      <w:pPr>
        <w:pStyle w:val="TxtCode3-Orange"/>
      </w:pPr>
      <w:r>
        <w:t>// appelée depuis la vue pour supprimer une personne</w:t>
      </w:r>
    </w:p>
    <w:p w14:paraId="6200C557" w14:textId="77777777" w:rsidR="005847FF" w:rsidRDefault="005847FF" w:rsidP="005847FF">
      <w:pPr>
        <w:pStyle w:val="TxtCode3-Orange"/>
      </w:pPr>
    </w:p>
    <w:p w14:paraId="529F8826" w14:textId="77777777" w:rsidR="005847FF" w:rsidRDefault="005847FF" w:rsidP="005847FF">
      <w:pPr>
        <w:pStyle w:val="TxtCode3-Orange"/>
      </w:pPr>
      <w:r>
        <w:t>function supprimer() {</w:t>
      </w:r>
    </w:p>
    <w:p w14:paraId="4D370913" w14:textId="77777777" w:rsidR="005847FF" w:rsidRDefault="005847FF" w:rsidP="005847FF">
      <w:pPr>
        <w:pStyle w:val="TxtCode3-Orange"/>
      </w:pPr>
      <w:r>
        <w:t xml:space="preserve">  let p = _lireInfosPersonne();</w:t>
      </w:r>
    </w:p>
    <w:p w14:paraId="5363EDA0" w14:textId="77777777" w:rsidR="005847FF" w:rsidRDefault="005847FF" w:rsidP="005847FF">
      <w:pPr>
        <w:pStyle w:val="TxtCode3-Orange"/>
      </w:pPr>
      <w:r>
        <w:t xml:space="preserve">  supprimerPersonne(p);</w:t>
      </w:r>
    </w:p>
    <w:p w14:paraId="3B9FF728" w14:textId="77777777" w:rsidR="005847FF" w:rsidRDefault="005847FF" w:rsidP="005847FF">
      <w:pPr>
        <w:pStyle w:val="TxtCode3-Orange"/>
      </w:pPr>
      <w:r>
        <w:t xml:space="preserve">  _afficherPersonnes();</w:t>
      </w:r>
    </w:p>
    <w:p w14:paraId="35F2B98F" w14:textId="02D97FD1" w:rsidR="00EF4887" w:rsidRPr="00BC3474" w:rsidRDefault="005847FF" w:rsidP="005847FF">
      <w:pPr>
        <w:pStyle w:val="TxtCode3-Orange"/>
        <w:rPr>
          <w:highlight w:val="yellow"/>
        </w:rPr>
      </w:pPr>
      <w:r>
        <w:t>}</w:t>
      </w:r>
    </w:p>
    <w:p w14:paraId="376A36A9" w14:textId="77777777" w:rsidR="00BC3474" w:rsidRPr="00F428EE" w:rsidRDefault="00BC3474" w:rsidP="00BC3474">
      <w:pPr>
        <w:pStyle w:val="Titre3"/>
      </w:pPr>
      <w:bookmarkStart w:id="52" w:name="_Toc137936852"/>
      <w:r w:rsidRPr="00F428EE">
        <w:t>Capture</w:t>
      </w:r>
      <w:bookmarkEnd w:id="52"/>
    </w:p>
    <w:p w14:paraId="7ECAF411" w14:textId="741A89F6" w:rsidR="00BC3474" w:rsidRDefault="00B8163F" w:rsidP="00F428EE">
      <w:pPr>
        <w:pStyle w:val="StyleCentr"/>
      </w:pPr>
      <w:r w:rsidRPr="00B8163F">
        <w:rPr>
          <w:noProof/>
        </w:rPr>
        <w:drawing>
          <wp:inline distT="0" distB="0" distL="0" distR="0" wp14:anchorId="392B8520" wp14:editId="004AC64A">
            <wp:extent cx="5760720" cy="1497330"/>
            <wp:effectExtent l="0" t="0" r="0" b="7620"/>
            <wp:docPr id="40" name="Image 40" descr="Une image contenant texte, logiciel, Logiciel multimédia,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 logiciel, Logiciel multimédia, Icône d’ordinateur&#10;&#10;Description générée automatiquement"/>
                    <pic:cNvPicPr/>
                  </pic:nvPicPr>
                  <pic:blipFill>
                    <a:blip r:embed="rId37"/>
                    <a:stretch>
                      <a:fillRect/>
                    </a:stretch>
                  </pic:blipFill>
                  <pic:spPr>
                    <a:xfrm>
                      <a:off x="0" y="0"/>
                      <a:ext cx="5760720" cy="1497330"/>
                    </a:xfrm>
                    <a:prstGeom prst="rect">
                      <a:avLst/>
                    </a:prstGeom>
                  </pic:spPr>
                </pic:pic>
              </a:graphicData>
            </a:graphic>
          </wp:inline>
        </w:drawing>
      </w:r>
    </w:p>
    <w:p w14:paraId="33A78FEB" w14:textId="195F904A" w:rsidR="00F66FD5" w:rsidRDefault="00F66FD5" w:rsidP="00F428EE">
      <w:pPr>
        <w:pStyle w:val="StyleCentr"/>
      </w:pPr>
      <w:r w:rsidRPr="00F66FD5">
        <w:rPr>
          <w:noProof/>
        </w:rPr>
        <w:drawing>
          <wp:inline distT="0" distB="0" distL="0" distR="0" wp14:anchorId="022F19B0" wp14:editId="3DAEBDC9">
            <wp:extent cx="5760720" cy="1459865"/>
            <wp:effectExtent l="0" t="0" r="0" b="6985"/>
            <wp:docPr id="43" name="Image 43" descr="Une image contenant texte, logiciel, capture d’écran,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 logiciel, capture d’écran, Page web&#10;&#10;Description générée automatiquement"/>
                    <pic:cNvPicPr/>
                  </pic:nvPicPr>
                  <pic:blipFill>
                    <a:blip r:embed="rId38"/>
                    <a:stretch>
                      <a:fillRect/>
                    </a:stretch>
                  </pic:blipFill>
                  <pic:spPr>
                    <a:xfrm>
                      <a:off x="0" y="0"/>
                      <a:ext cx="5760720" cy="1459865"/>
                    </a:xfrm>
                    <a:prstGeom prst="rect">
                      <a:avLst/>
                    </a:prstGeom>
                  </pic:spPr>
                </pic:pic>
              </a:graphicData>
            </a:graphic>
          </wp:inline>
        </w:drawing>
      </w:r>
    </w:p>
    <w:p w14:paraId="1CC5127A" w14:textId="0B5F8996" w:rsidR="00F428EE" w:rsidRPr="00BC3474" w:rsidRDefault="00F428EE" w:rsidP="00F428EE">
      <w:pPr>
        <w:pStyle w:val="StyleCentr"/>
      </w:pPr>
      <w:r w:rsidRPr="00F428EE">
        <w:rPr>
          <w:noProof/>
        </w:rPr>
        <w:drawing>
          <wp:inline distT="0" distB="0" distL="0" distR="0" wp14:anchorId="6B2DE3AE" wp14:editId="4CFAA7AC">
            <wp:extent cx="5760720" cy="1371600"/>
            <wp:effectExtent l="0" t="0" r="0" b="0"/>
            <wp:docPr id="41" name="Image 41" descr="Une image contenant texte, logiciel,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 logiciel, capture d’écran, Logiciel multimédia&#10;&#10;Description générée automatiquement"/>
                    <pic:cNvPicPr/>
                  </pic:nvPicPr>
                  <pic:blipFill>
                    <a:blip r:embed="rId39"/>
                    <a:stretch>
                      <a:fillRect/>
                    </a:stretch>
                  </pic:blipFill>
                  <pic:spPr>
                    <a:xfrm>
                      <a:off x="0" y="0"/>
                      <a:ext cx="5760720" cy="1371600"/>
                    </a:xfrm>
                    <a:prstGeom prst="rect">
                      <a:avLst/>
                    </a:prstGeom>
                  </pic:spPr>
                </pic:pic>
              </a:graphicData>
            </a:graphic>
          </wp:inline>
        </w:drawing>
      </w:r>
    </w:p>
    <w:p w14:paraId="1B566152" w14:textId="018FD96F" w:rsidR="00274D4A" w:rsidRDefault="000F41E8" w:rsidP="00973728">
      <w:pPr>
        <w:pStyle w:val="Titre2"/>
      </w:pPr>
      <w:bookmarkStart w:id="53" w:name="_Toc137936853"/>
      <w:r w:rsidRPr="00973728">
        <w:t xml:space="preserve">Exercice </w:t>
      </w:r>
      <w:r w:rsidR="00DC41D7" w:rsidRPr="00973728">
        <w:t>11</w:t>
      </w:r>
      <w:r w:rsidR="00FB0DFC" w:rsidRPr="00973728">
        <w:t xml:space="preserve"> (</w:t>
      </w:r>
      <w:r w:rsidR="009E1BF7" w:rsidRPr="00973728">
        <w:t>P</w:t>
      </w:r>
      <w:r w:rsidR="00FB0DFC" w:rsidRPr="00973728">
        <w:t>rogrammation orientée "classe" en Javascript)</w:t>
      </w:r>
      <w:bookmarkEnd w:id="53"/>
    </w:p>
    <w:p w14:paraId="30884763" w14:textId="7E4BDDF4" w:rsidR="00BC3474" w:rsidRPr="00AE1ADC" w:rsidRDefault="00BC3474" w:rsidP="00BC3474">
      <w:pPr>
        <w:pStyle w:val="Titre3"/>
      </w:pPr>
      <w:bookmarkStart w:id="54" w:name="_Toc137936854"/>
      <w:r w:rsidRPr="00AE1ADC">
        <w:t>Objectif de l’exercice</w:t>
      </w:r>
      <w:bookmarkEnd w:id="54"/>
    </w:p>
    <w:p w14:paraId="7727600D" w14:textId="372DB686" w:rsidR="00BC3474" w:rsidRPr="00AE1ADC" w:rsidRDefault="00072813" w:rsidP="00BC3474">
      <w:pPr>
        <w:pStyle w:val="Txtjustifie"/>
      </w:pPr>
      <w:r w:rsidRPr="00AE1ADC">
        <w:t xml:space="preserve">Cet exercice </w:t>
      </w:r>
      <w:r w:rsidR="0043174F" w:rsidRPr="00AE1ADC">
        <w:t xml:space="preserve">nous permet de </w:t>
      </w:r>
      <w:r w:rsidR="00AE1ADC" w:rsidRPr="00AE1ADC">
        <w:t>découvrir</w:t>
      </w:r>
      <w:r w:rsidR="0043174F" w:rsidRPr="00AE1ADC">
        <w:t xml:space="preserve"> les classes dans JS et nous montre comment elles fonctionnent et quelles sont les </w:t>
      </w:r>
      <w:r w:rsidR="00AE1ADC" w:rsidRPr="00AE1ADC">
        <w:t>différence</w:t>
      </w:r>
      <w:r w:rsidR="0043174F" w:rsidRPr="00AE1ADC">
        <w:t xml:space="preserve"> avec les classes de Java</w:t>
      </w:r>
      <w:r w:rsidR="00AE1ADC">
        <w:t>.</w:t>
      </w:r>
    </w:p>
    <w:p w14:paraId="3C9CD0AD" w14:textId="1F78F496" w:rsidR="00BC3474" w:rsidRPr="00AA575D" w:rsidRDefault="00BC3474" w:rsidP="00BC3474">
      <w:pPr>
        <w:pStyle w:val="Titre3"/>
      </w:pPr>
      <w:bookmarkStart w:id="55" w:name="_Toc137936855"/>
      <w:r w:rsidRPr="00AA575D">
        <w:t>Explications / Descriptions</w:t>
      </w:r>
      <w:bookmarkEnd w:id="55"/>
    </w:p>
    <w:p w14:paraId="66FE63B9" w14:textId="05969B1B" w:rsidR="00BC3474" w:rsidRPr="00AA575D" w:rsidRDefault="0036509F" w:rsidP="00BC3474">
      <w:pPr>
        <w:pStyle w:val="Txtjustifie"/>
      </w:pPr>
      <w:r w:rsidRPr="00AA575D">
        <w:t xml:space="preserve">Dans cet exercice </w:t>
      </w:r>
      <w:r w:rsidR="000B24A9" w:rsidRPr="00AA575D">
        <w:t xml:space="preserve">nous allons écrire </w:t>
      </w:r>
      <w:r w:rsidR="00AA575D">
        <w:t xml:space="preserve">des nouvelle personne avec ce que l’utilisateur a mis </w:t>
      </w:r>
      <w:r w:rsidR="000B24A9" w:rsidRPr="00AA575D">
        <w:t xml:space="preserve">et supprimer des données qui sont </w:t>
      </w:r>
      <w:r w:rsidR="00AE48A3" w:rsidRPr="00AA575D">
        <w:t>enregistré</w:t>
      </w:r>
      <w:r w:rsidR="00AA575D">
        <w:t>.</w:t>
      </w:r>
    </w:p>
    <w:p w14:paraId="4844991B" w14:textId="77777777" w:rsidR="00BC3474" w:rsidRPr="0059614E" w:rsidRDefault="00BC3474" w:rsidP="00BC3474">
      <w:pPr>
        <w:pStyle w:val="Titre3"/>
      </w:pPr>
      <w:bookmarkStart w:id="56" w:name="_Toc137936856"/>
      <w:r w:rsidRPr="0059614E">
        <w:t>Extrait de code</w:t>
      </w:r>
      <w:bookmarkEnd w:id="56"/>
      <w:r w:rsidRPr="0059614E">
        <w:t xml:space="preserve"> </w:t>
      </w:r>
    </w:p>
    <w:p w14:paraId="0AB2860A" w14:textId="67863631" w:rsidR="00BC3474" w:rsidRPr="0059614E" w:rsidRDefault="00D72497" w:rsidP="00BC3474">
      <w:pPr>
        <w:pStyle w:val="Txtjustifie"/>
      </w:pPr>
      <w:r w:rsidRPr="0059614E">
        <w:t>JS :</w:t>
      </w:r>
    </w:p>
    <w:p w14:paraId="19E8D61C" w14:textId="5B5A45BC" w:rsidR="0059614E" w:rsidRPr="0059614E" w:rsidRDefault="00D72497" w:rsidP="00BC3474">
      <w:pPr>
        <w:pStyle w:val="Txtjustifie"/>
      </w:pPr>
      <w:r w:rsidRPr="0059614E">
        <w:t>Personne</w:t>
      </w:r>
      <w:r w:rsidR="0059614E" w:rsidRPr="0059614E">
        <w:t> :</w:t>
      </w:r>
    </w:p>
    <w:p w14:paraId="16AE665D" w14:textId="77777777" w:rsidR="0059614E" w:rsidRDefault="0059614E" w:rsidP="0059614E">
      <w:pPr>
        <w:pStyle w:val="TxtCode3-Orange"/>
      </w:pPr>
      <w:r>
        <w:t>class Personne {</w:t>
      </w:r>
    </w:p>
    <w:p w14:paraId="3B99C7BD" w14:textId="77777777" w:rsidR="0059614E" w:rsidRDefault="0059614E" w:rsidP="0059614E">
      <w:pPr>
        <w:pStyle w:val="TxtCode3-Orange"/>
      </w:pPr>
      <w:r>
        <w:t xml:space="preserve">  constructor(prenom, nom, age) {</w:t>
      </w:r>
    </w:p>
    <w:p w14:paraId="15908238" w14:textId="77777777" w:rsidR="0059614E" w:rsidRDefault="0059614E" w:rsidP="0059614E">
      <w:pPr>
        <w:pStyle w:val="TxtCode3-Orange"/>
      </w:pPr>
      <w:r>
        <w:t xml:space="preserve">    this.prenom = prenom;</w:t>
      </w:r>
    </w:p>
    <w:p w14:paraId="63E048AD" w14:textId="77777777" w:rsidR="0059614E" w:rsidRDefault="0059614E" w:rsidP="0059614E">
      <w:pPr>
        <w:pStyle w:val="TxtCode3-Orange"/>
      </w:pPr>
      <w:r>
        <w:lastRenderedPageBreak/>
        <w:t xml:space="preserve">    this.nom = nom;</w:t>
      </w:r>
    </w:p>
    <w:p w14:paraId="2E5106BD" w14:textId="77777777" w:rsidR="0059614E" w:rsidRDefault="0059614E" w:rsidP="0059614E">
      <w:pPr>
        <w:pStyle w:val="TxtCode3-Orange"/>
      </w:pPr>
      <w:r>
        <w:t xml:space="preserve">    this.age = age;</w:t>
      </w:r>
    </w:p>
    <w:p w14:paraId="757C5E18" w14:textId="77777777" w:rsidR="0059614E" w:rsidRDefault="0059614E" w:rsidP="0059614E">
      <w:pPr>
        <w:pStyle w:val="TxtCode3-Orange"/>
      </w:pPr>
      <w:r>
        <w:t xml:space="preserve">  }</w:t>
      </w:r>
    </w:p>
    <w:p w14:paraId="3F32ABF7" w14:textId="77777777" w:rsidR="0059614E" w:rsidRDefault="0059614E" w:rsidP="0059614E">
      <w:pPr>
        <w:pStyle w:val="TxtCode3-Orange"/>
      </w:pPr>
    </w:p>
    <w:p w14:paraId="15FBF647" w14:textId="77777777" w:rsidR="0059614E" w:rsidRDefault="0059614E" w:rsidP="0059614E">
      <w:pPr>
        <w:pStyle w:val="TxtCode3-Orange"/>
      </w:pPr>
      <w:r>
        <w:t xml:space="preserve"> toString() {</w:t>
      </w:r>
    </w:p>
    <w:p w14:paraId="7E23C992" w14:textId="77777777" w:rsidR="0059614E" w:rsidRDefault="0059614E" w:rsidP="0059614E">
      <w:pPr>
        <w:pStyle w:val="TxtCode3-Orange"/>
      </w:pPr>
      <w:r>
        <w:t xml:space="preserve">    return this.nom + " " + this.prenom + " (" + this.age + ")";</w:t>
      </w:r>
    </w:p>
    <w:p w14:paraId="3DF8E6B1" w14:textId="77777777" w:rsidR="0059614E" w:rsidRDefault="0059614E" w:rsidP="0059614E">
      <w:pPr>
        <w:pStyle w:val="TxtCode3-Orange"/>
      </w:pPr>
      <w:r>
        <w:t xml:space="preserve"> }</w:t>
      </w:r>
    </w:p>
    <w:p w14:paraId="6B4F38A2" w14:textId="10B6E97F" w:rsidR="0059614E" w:rsidRDefault="0059614E" w:rsidP="0059614E">
      <w:pPr>
        <w:pStyle w:val="TxtCode3-Orange"/>
        <w:rPr>
          <w:highlight w:val="yellow"/>
        </w:rPr>
      </w:pPr>
      <w:r>
        <w:t>}</w:t>
      </w:r>
    </w:p>
    <w:p w14:paraId="497759D0" w14:textId="4601EC89" w:rsidR="00D72497" w:rsidRPr="0059614E" w:rsidRDefault="00D72497" w:rsidP="00BC3474">
      <w:pPr>
        <w:pStyle w:val="Txtjustifie"/>
      </w:pPr>
      <w:r w:rsidRPr="0059614E">
        <w:t>IndexCtrl :</w:t>
      </w:r>
    </w:p>
    <w:p w14:paraId="6F78D294" w14:textId="77777777" w:rsidR="0059614E" w:rsidRDefault="0059614E" w:rsidP="0059614E">
      <w:pPr>
        <w:pStyle w:val="TxtCode3-Orange"/>
      </w:pPr>
      <w:r>
        <w:t>/*</w:t>
      </w:r>
    </w:p>
    <w:p w14:paraId="093368FC" w14:textId="77777777" w:rsidR="0059614E" w:rsidRDefault="0059614E" w:rsidP="0059614E">
      <w:pPr>
        <w:pStyle w:val="TxtCode3-Orange"/>
      </w:pPr>
    </w:p>
    <w:p w14:paraId="144F50B5" w14:textId="77777777" w:rsidR="0059614E" w:rsidRDefault="0059614E" w:rsidP="0059614E">
      <w:pPr>
        <w:pStyle w:val="TxtCode3-Orange"/>
      </w:pPr>
      <w:r>
        <w:t> * 1. DOM PRET : DEMARRAGE DE L'APPLICATION</w:t>
      </w:r>
    </w:p>
    <w:p w14:paraId="41D7FC55" w14:textId="77777777" w:rsidR="0059614E" w:rsidRDefault="0059614E" w:rsidP="0059614E">
      <w:pPr>
        <w:pStyle w:val="TxtCode3-Orange"/>
      </w:pPr>
    </w:p>
    <w:p w14:paraId="15F814C9" w14:textId="77777777" w:rsidR="0059614E" w:rsidRDefault="0059614E" w:rsidP="0059614E">
      <w:pPr>
        <w:pStyle w:val="TxtCode3-Orange"/>
      </w:pPr>
      <w:r>
        <w:t> */</w:t>
      </w:r>
    </w:p>
    <w:p w14:paraId="69421691" w14:textId="77777777" w:rsidR="0059614E" w:rsidRDefault="0059614E" w:rsidP="0059614E">
      <w:pPr>
        <w:pStyle w:val="TxtCode3-Orange"/>
      </w:pPr>
    </w:p>
    <w:p w14:paraId="2768B7AE" w14:textId="77777777" w:rsidR="0059614E" w:rsidRDefault="0059614E" w:rsidP="0059614E">
      <w:pPr>
        <w:pStyle w:val="TxtCode3-Orange"/>
      </w:pPr>
      <w:r>
        <w:t xml:space="preserve">  document.onreadystatechange = function () {</w:t>
      </w:r>
    </w:p>
    <w:p w14:paraId="775B637A" w14:textId="77777777" w:rsidR="0059614E" w:rsidRDefault="0059614E" w:rsidP="0059614E">
      <w:pPr>
        <w:pStyle w:val="TxtCode3-Orange"/>
      </w:pPr>
      <w:r>
        <w:t xml:space="preserve">    if (document.readyState === "complete") {</w:t>
      </w:r>
    </w:p>
    <w:p w14:paraId="0804344A" w14:textId="77777777" w:rsidR="0059614E" w:rsidRDefault="0059614E" w:rsidP="0059614E">
      <w:pPr>
        <w:pStyle w:val="TxtCode3-Orange"/>
      </w:pPr>
      <w:r>
        <w:t xml:space="preserve">      window.ctrl = new Ctrl();</w:t>
      </w:r>
    </w:p>
    <w:p w14:paraId="24569CD4" w14:textId="77777777" w:rsidR="0059614E" w:rsidRDefault="0059614E" w:rsidP="0059614E">
      <w:pPr>
        <w:pStyle w:val="TxtCode3-Orange"/>
      </w:pPr>
      <w:r>
        <w:t xml:space="preserve">    }</w:t>
      </w:r>
    </w:p>
    <w:p w14:paraId="29CB2F5C" w14:textId="77777777" w:rsidR="0059614E" w:rsidRDefault="0059614E" w:rsidP="0059614E">
      <w:pPr>
        <w:pStyle w:val="TxtCode3-Orange"/>
      </w:pPr>
      <w:r>
        <w:t xml:space="preserve">  };</w:t>
      </w:r>
    </w:p>
    <w:p w14:paraId="72E494B1" w14:textId="77777777" w:rsidR="0059614E" w:rsidRDefault="0059614E" w:rsidP="0059614E">
      <w:pPr>
        <w:pStyle w:val="TxtCode3-Orange"/>
      </w:pPr>
    </w:p>
    <w:p w14:paraId="462933F3" w14:textId="77777777" w:rsidR="0059614E" w:rsidRDefault="0059614E" w:rsidP="0059614E">
      <w:pPr>
        <w:pStyle w:val="TxtCode3-Orange"/>
      </w:pPr>
      <w:r>
        <w:t>class Ctrl {</w:t>
      </w:r>
    </w:p>
    <w:p w14:paraId="35BACF9D" w14:textId="77777777" w:rsidR="0059614E" w:rsidRDefault="0059614E" w:rsidP="0059614E">
      <w:pPr>
        <w:pStyle w:val="TxtCode3-Orange"/>
      </w:pPr>
      <w:r>
        <w:t xml:space="preserve">  constructor() {</w:t>
      </w:r>
    </w:p>
    <w:p w14:paraId="5ABB87CF" w14:textId="77777777" w:rsidR="0059614E" w:rsidRDefault="0059614E" w:rsidP="0059614E">
      <w:pPr>
        <w:pStyle w:val="TxtCode3-Orange"/>
      </w:pPr>
      <w:r>
        <w:t xml:space="preserve">    this.wrk = new Worker();</w:t>
      </w:r>
    </w:p>
    <w:p w14:paraId="6755FEDE" w14:textId="77777777" w:rsidR="0059614E" w:rsidRDefault="0059614E" w:rsidP="0059614E">
      <w:pPr>
        <w:pStyle w:val="TxtCode3-Orange"/>
      </w:pPr>
      <w:r>
        <w:t xml:space="preserve">    this.afficherPersonnes();</w:t>
      </w:r>
    </w:p>
    <w:p w14:paraId="691F6F5A" w14:textId="77777777" w:rsidR="0059614E" w:rsidRDefault="0059614E" w:rsidP="0059614E">
      <w:pPr>
        <w:pStyle w:val="TxtCode3-Orange"/>
      </w:pPr>
    </w:p>
    <w:p w14:paraId="75FFAE54" w14:textId="77777777" w:rsidR="0059614E" w:rsidRDefault="0059614E" w:rsidP="0059614E">
      <w:pPr>
        <w:pStyle w:val="TxtCode3-Orange"/>
      </w:pPr>
      <w:r>
        <w:t xml:space="preserve">  }</w:t>
      </w:r>
    </w:p>
    <w:p w14:paraId="6CCFB62A" w14:textId="77777777" w:rsidR="0059614E" w:rsidRDefault="0059614E" w:rsidP="0059614E">
      <w:pPr>
        <w:pStyle w:val="TxtCode3-Orange"/>
      </w:pPr>
    </w:p>
    <w:p w14:paraId="778C4797" w14:textId="77777777" w:rsidR="0059614E" w:rsidRDefault="0059614E" w:rsidP="0059614E">
      <w:pPr>
        <w:pStyle w:val="TxtCode3-Orange"/>
      </w:pPr>
      <w:r>
        <w:t xml:space="preserve">  /*</w:t>
      </w:r>
    </w:p>
    <w:p w14:paraId="5BA36011" w14:textId="77777777" w:rsidR="0059614E" w:rsidRDefault="0059614E" w:rsidP="0059614E">
      <w:pPr>
        <w:pStyle w:val="TxtCode3-Orange"/>
      </w:pPr>
      <w:r>
        <w:t xml:space="preserve">   * 2. METHODES PRIVEES DE LECTURE/ECRITURE DANS LA VUE</w:t>
      </w:r>
    </w:p>
    <w:p w14:paraId="25A961E4" w14:textId="77777777" w:rsidR="0059614E" w:rsidRDefault="0059614E" w:rsidP="0059614E">
      <w:pPr>
        <w:pStyle w:val="TxtCode3-Orange"/>
      </w:pPr>
      <w:r>
        <w:t xml:space="preserve">   */</w:t>
      </w:r>
    </w:p>
    <w:p w14:paraId="6E1D2903" w14:textId="77777777" w:rsidR="0059614E" w:rsidRDefault="0059614E" w:rsidP="0059614E">
      <w:pPr>
        <w:pStyle w:val="TxtCode3-Orange"/>
      </w:pPr>
    </w:p>
    <w:p w14:paraId="6FBB5957" w14:textId="77777777" w:rsidR="0059614E" w:rsidRDefault="0059614E" w:rsidP="0059614E">
      <w:pPr>
        <w:pStyle w:val="TxtCode3-Orange"/>
      </w:pPr>
      <w:r>
        <w:t xml:space="preserve">  // affiche la liste des données au bas de la vue (avec du HTML généré)</w:t>
      </w:r>
    </w:p>
    <w:p w14:paraId="015F4530" w14:textId="77777777" w:rsidR="0059614E" w:rsidRDefault="0059614E" w:rsidP="0059614E">
      <w:pPr>
        <w:pStyle w:val="TxtCode3-Orange"/>
      </w:pPr>
      <w:r>
        <w:t xml:space="preserve">  afficherPersonnes() {</w:t>
      </w:r>
    </w:p>
    <w:p w14:paraId="3EEDE92D" w14:textId="77777777" w:rsidR="0059614E" w:rsidRDefault="0059614E" w:rsidP="0059614E">
      <w:pPr>
        <w:pStyle w:val="TxtCode3-Orange"/>
      </w:pPr>
      <w:r>
        <w:t xml:space="preserve">    let txt = "&lt;ul&gt;";</w:t>
      </w:r>
    </w:p>
    <w:p w14:paraId="481739AB" w14:textId="77777777" w:rsidR="0059614E" w:rsidRDefault="0059614E" w:rsidP="0059614E">
      <w:pPr>
        <w:pStyle w:val="TxtCode3-Orange"/>
      </w:pPr>
      <w:r>
        <w:t xml:space="preserve">    for (let i = 0; i &lt; this.wrk.personnes.length; i++) {</w:t>
      </w:r>
    </w:p>
    <w:p w14:paraId="3E0C1DA7" w14:textId="77777777" w:rsidR="0059614E" w:rsidRDefault="0059614E" w:rsidP="0059614E">
      <w:pPr>
        <w:pStyle w:val="TxtCode3-Orange"/>
      </w:pPr>
      <w:r>
        <w:t xml:space="preserve">      txt += "&lt;li&gt;";</w:t>
      </w:r>
    </w:p>
    <w:p w14:paraId="71DA62E9" w14:textId="77777777" w:rsidR="0059614E" w:rsidRDefault="0059614E" w:rsidP="0059614E">
      <w:pPr>
        <w:pStyle w:val="TxtCode3-Orange"/>
      </w:pPr>
      <w:r>
        <w:t xml:space="preserve">      txt += "&lt;a href='#' onclick='ctrl.selectionnerPersonne(" + i + ")'/&gt;";</w:t>
      </w:r>
    </w:p>
    <w:p w14:paraId="62117D47" w14:textId="77777777" w:rsidR="0059614E" w:rsidRDefault="0059614E" w:rsidP="0059614E">
      <w:pPr>
        <w:pStyle w:val="TxtCode3-Orange"/>
      </w:pPr>
      <w:r>
        <w:t xml:space="preserve">      txt += this.wrk.personnes[i].toString();</w:t>
      </w:r>
    </w:p>
    <w:p w14:paraId="53FFF7B7" w14:textId="77777777" w:rsidR="0059614E" w:rsidRDefault="0059614E" w:rsidP="0059614E">
      <w:pPr>
        <w:pStyle w:val="TxtCode3-Orange"/>
      </w:pPr>
      <w:r>
        <w:t xml:space="preserve">      txt += "&lt;/a&gt;";</w:t>
      </w:r>
    </w:p>
    <w:p w14:paraId="1DCF090A" w14:textId="77777777" w:rsidR="0059614E" w:rsidRDefault="0059614E" w:rsidP="0059614E">
      <w:pPr>
        <w:pStyle w:val="TxtCode3-Orange"/>
      </w:pPr>
      <w:r>
        <w:t xml:space="preserve">      txt += "&lt;/li&gt;";</w:t>
      </w:r>
    </w:p>
    <w:p w14:paraId="2A9A8B24" w14:textId="77777777" w:rsidR="0059614E" w:rsidRDefault="0059614E" w:rsidP="0059614E">
      <w:pPr>
        <w:pStyle w:val="TxtCode3-Orange"/>
      </w:pPr>
      <w:r>
        <w:t xml:space="preserve">    }</w:t>
      </w:r>
    </w:p>
    <w:p w14:paraId="05D8BB00" w14:textId="77777777" w:rsidR="0059614E" w:rsidRDefault="0059614E" w:rsidP="0059614E">
      <w:pPr>
        <w:pStyle w:val="TxtCode3-Orange"/>
      </w:pPr>
      <w:r>
        <w:t xml:space="preserve">    txt += "&lt;/ul&gt;";</w:t>
      </w:r>
    </w:p>
    <w:p w14:paraId="668A9716" w14:textId="77777777" w:rsidR="0059614E" w:rsidRDefault="0059614E" w:rsidP="0059614E">
      <w:pPr>
        <w:pStyle w:val="TxtCode3-Orange"/>
      </w:pPr>
      <w:r>
        <w:t xml:space="preserve">    document.getElementById("info").innerHTML = txt;</w:t>
      </w:r>
    </w:p>
    <w:p w14:paraId="6DD307A6" w14:textId="77777777" w:rsidR="0059614E" w:rsidRDefault="0059614E" w:rsidP="0059614E">
      <w:pPr>
        <w:pStyle w:val="TxtCode3-Orange"/>
      </w:pPr>
      <w:r>
        <w:t xml:space="preserve">  }</w:t>
      </w:r>
    </w:p>
    <w:p w14:paraId="53D95148" w14:textId="77777777" w:rsidR="0059614E" w:rsidRDefault="0059614E" w:rsidP="0059614E">
      <w:pPr>
        <w:pStyle w:val="TxtCode3-Orange"/>
      </w:pPr>
    </w:p>
    <w:p w14:paraId="5310193D" w14:textId="77777777" w:rsidR="0059614E" w:rsidRDefault="0059614E" w:rsidP="0059614E">
      <w:pPr>
        <w:pStyle w:val="TxtCode3-Orange"/>
      </w:pPr>
      <w:r>
        <w:t xml:space="preserve">  // affiche les infos d'une personne dans le formulaire</w:t>
      </w:r>
    </w:p>
    <w:p w14:paraId="2BA50A16" w14:textId="77777777" w:rsidR="0059614E" w:rsidRDefault="0059614E" w:rsidP="0059614E">
      <w:pPr>
        <w:pStyle w:val="TxtCode3-Orange"/>
      </w:pPr>
      <w:r>
        <w:t xml:space="preserve">  afficherInfosPersonne(p) {</w:t>
      </w:r>
    </w:p>
    <w:p w14:paraId="7580A80F" w14:textId="77777777" w:rsidR="0059614E" w:rsidRDefault="0059614E" w:rsidP="0059614E">
      <w:pPr>
        <w:pStyle w:val="TxtCode3-Orange"/>
      </w:pPr>
      <w:r>
        <w:t xml:space="preserve">    document.getElementById("prenom").value = p.prenom;</w:t>
      </w:r>
    </w:p>
    <w:p w14:paraId="63BC3EE2" w14:textId="77777777" w:rsidR="0059614E" w:rsidRDefault="0059614E" w:rsidP="0059614E">
      <w:pPr>
        <w:pStyle w:val="TxtCode3-Orange"/>
      </w:pPr>
      <w:r>
        <w:t xml:space="preserve">    document.getElementById("nom").value = p.nom;</w:t>
      </w:r>
    </w:p>
    <w:p w14:paraId="47C5529F" w14:textId="77777777" w:rsidR="0059614E" w:rsidRDefault="0059614E" w:rsidP="0059614E">
      <w:pPr>
        <w:pStyle w:val="TxtCode3-Orange"/>
      </w:pPr>
      <w:r>
        <w:t xml:space="preserve">    document.getElementById("age").value = p.age;</w:t>
      </w:r>
    </w:p>
    <w:p w14:paraId="77FF7487" w14:textId="77777777" w:rsidR="0059614E" w:rsidRDefault="0059614E" w:rsidP="0059614E">
      <w:pPr>
        <w:pStyle w:val="TxtCode3-Orange"/>
      </w:pPr>
      <w:r>
        <w:t xml:space="preserve">  }</w:t>
      </w:r>
    </w:p>
    <w:p w14:paraId="1E2645EC" w14:textId="77777777" w:rsidR="0059614E" w:rsidRDefault="0059614E" w:rsidP="0059614E">
      <w:pPr>
        <w:pStyle w:val="TxtCode3-Orange"/>
      </w:pPr>
    </w:p>
    <w:p w14:paraId="3D553159" w14:textId="77777777" w:rsidR="0059614E" w:rsidRDefault="0059614E" w:rsidP="0059614E">
      <w:pPr>
        <w:pStyle w:val="TxtCode3-Orange"/>
      </w:pPr>
      <w:r>
        <w:t xml:space="preserve">  // lit le contenu des masques de saisie pour en faire une personne</w:t>
      </w:r>
    </w:p>
    <w:p w14:paraId="0852E92B" w14:textId="77777777" w:rsidR="0059614E" w:rsidRDefault="0059614E" w:rsidP="0059614E">
      <w:pPr>
        <w:pStyle w:val="TxtCode3-Orange"/>
      </w:pPr>
      <w:r>
        <w:t xml:space="preserve">  lireInfosPersonne() {</w:t>
      </w:r>
    </w:p>
    <w:p w14:paraId="6FC7D52F" w14:textId="77777777" w:rsidR="0059614E" w:rsidRDefault="0059614E" w:rsidP="0059614E">
      <w:pPr>
        <w:pStyle w:val="TxtCode3-Orange"/>
      </w:pPr>
      <w:r>
        <w:t xml:space="preserve">    let p = new Personne(</w:t>
      </w:r>
    </w:p>
    <w:p w14:paraId="604A5F9D" w14:textId="77777777" w:rsidR="0059614E" w:rsidRDefault="0059614E" w:rsidP="0059614E">
      <w:pPr>
        <w:pStyle w:val="TxtCode3-Orange"/>
      </w:pPr>
      <w:r>
        <w:t xml:space="preserve">      document.getElementById("prenom").value,</w:t>
      </w:r>
    </w:p>
    <w:p w14:paraId="2042E779" w14:textId="77777777" w:rsidR="0059614E" w:rsidRDefault="0059614E" w:rsidP="0059614E">
      <w:pPr>
        <w:pStyle w:val="TxtCode3-Orange"/>
      </w:pPr>
      <w:r>
        <w:t xml:space="preserve">      document.getElementById("nom").value,</w:t>
      </w:r>
    </w:p>
    <w:p w14:paraId="41B6D3D7" w14:textId="77777777" w:rsidR="0059614E" w:rsidRDefault="0059614E" w:rsidP="0059614E">
      <w:pPr>
        <w:pStyle w:val="TxtCode3-Orange"/>
      </w:pPr>
      <w:r>
        <w:t xml:space="preserve">      document.getElementById("age").value</w:t>
      </w:r>
    </w:p>
    <w:p w14:paraId="1DE9B281" w14:textId="77777777" w:rsidR="0059614E" w:rsidRDefault="0059614E" w:rsidP="0059614E">
      <w:pPr>
        <w:pStyle w:val="TxtCode3-Orange"/>
      </w:pPr>
      <w:r>
        <w:t xml:space="preserve">    );</w:t>
      </w:r>
    </w:p>
    <w:p w14:paraId="2971B8B6" w14:textId="77777777" w:rsidR="0059614E" w:rsidRDefault="0059614E" w:rsidP="0059614E">
      <w:pPr>
        <w:pStyle w:val="TxtCode3-Orange"/>
      </w:pPr>
      <w:r>
        <w:t xml:space="preserve">    return p;</w:t>
      </w:r>
    </w:p>
    <w:p w14:paraId="0AC7DA4A" w14:textId="77777777" w:rsidR="0059614E" w:rsidRDefault="0059614E" w:rsidP="0059614E">
      <w:pPr>
        <w:pStyle w:val="TxtCode3-Orange"/>
      </w:pPr>
      <w:r>
        <w:t xml:space="preserve">  }</w:t>
      </w:r>
    </w:p>
    <w:p w14:paraId="300DF6E4" w14:textId="77777777" w:rsidR="0059614E" w:rsidRDefault="0059614E" w:rsidP="0059614E">
      <w:pPr>
        <w:pStyle w:val="TxtCode3-Orange"/>
      </w:pPr>
    </w:p>
    <w:p w14:paraId="22C55089" w14:textId="77777777" w:rsidR="0059614E" w:rsidRDefault="0059614E" w:rsidP="0059614E">
      <w:pPr>
        <w:pStyle w:val="TxtCode3-Orange"/>
      </w:pPr>
      <w:r>
        <w:t xml:space="preserve">  /*</w:t>
      </w:r>
    </w:p>
    <w:p w14:paraId="06AF6B18" w14:textId="77777777" w:rsidR="0059614E" w:rsidRDefault="0059614E" w:rsidP="0059614E">
      <w:pPr>
        <w:pStyle w:val="TxtCode3-Orange"/>
      </w:pPr>
      <w:r>
        <w:t xml:space="preserve">   * 3. METHODES PUBLIQUES NECESSAIRES A LA VUE</w:t>
      </w:r>
    </w:p>
    <w:p w14:paraId="12AC2A99" w14:textId="77777777" w:rsidR="0059614E" w:rsidRDefault="0059614E" w:rsidP="0059614E">
      <w:pPr>
        <w:pStyle w:val="TxtCode3-Orange"/>
      </w:pPr>
      <w:r>
        <w:t xml:space="preserve">   */</w:t>
      </w:r>
    </w:p>
    <w:p w14:paraId="71EAEFDE" w14:textId="77777777" w:rsidR="0059614E" w:rsidRDefault="0059614E" w:rsidP="0059614E">
      <w:pPr>
        <w:pStyle w:val="TxtCode3-Orange"/>
      </w:pPr>
    </w:p>
    <w:p w14:paraId="5D011201" w14:textId="77777777" w:rsidR="0059614E" w:rsidRDefault="0059614E" w:rsidP="0059614E">
      <w:pPr>
        <w:pStyle w:val="TxtCode3-Orange"/>
      </w:pPr>
      <w:r>
        <w:lastRenderedPageBreak/>
        <w:t xml:space="preserve">  // appelée depuis la vue pour afficher les données de la personne sélectionnné</w:t>
      </w:r>
    </w:p>
    <w:p w14:paraId="0D1CA208" w14:textId="77777777" w:rsidR="0059614E" w:rsidRDefault="0059614E" w:rsidP="0059614E">
      <w:pPr>
        <w:pStyle w:val="TxtCode3-Orange"/>
      </w:pPr>
      <w:r>
        <w:t xml:space="preserve">  selectionnerPersonne(i) {</w:t>
      </w:r>
    </w:p>
    <w:p w14:paraId="1E80D570" w14:textId="77777777" w:rsidR="0059614E" w:rsidRDefault="0059614E" w:rsidP="0059614E">
      <w:pPr>
        <w:pStyle w:val="TxtCode3-Orange"/>
      </w:pPr>
      <w:r>
        <w:t xml:space="preserve">    this.afficherInfosPersonne(this.wrk.personnes[i]);</w:t>
      </w:r>
    </w:p>
    <w:p w14:paraId="4F88FCEF" w14:textId="77777777" w:rsidR="0059614E" w:rsidRDefault="0059614E" w:rsidP="0059614E">
      <w:pPr>
        <w:pStyle w:val="TxtCode3-Orange"/>
      </w:pPr>
      <w:r>
        <w:t xml:space="preserve">  }</w:t>
      </w:r>
    </w:p>
    <w:p w14:paraId="555C2F18" w14:textId="77777777" w:rsidR="0059614E" w:rsidRDefault="0059614E" w:rsidP="0059614E">
      <w:pPr>
        <w:pStyle w:val="TxtCode3-Orange"/>
      </w:pPr>
    </w:p>
    <w:p w14:paraId="4C87967E" w14:textId="77777777" w:rsidR="0059614E" w:rsidRDefault="0059614E" w:rsidP="0059614E">
      <w:pPr>
        <w:pStyle w:val="TxtCode3-Orange"/>
      </w:pPr>
      <w:r>
        <w:t xml:space="preserve">  // appelée depuis la vue pour ajouter une personne</w:t>
      </w:r>
    </w:p>
    <w:p w14:paraId="08A53366" w14:textId="77777777" w:rsidR="0059614E" w:rsidRDefault="0059614E" w:rsidP="0059614E">
      <w:pPr>
        <w:pStyle w:val="TxtCode3-Orange"/>
      </w:pPr>
      <w:r>
        <w:t xml:space="preserve">  ajouter() {</w:t>
      </w:r>
    </w:p>
    <w:p w14:paraId="44B17871" w14:textId="77777777" w:rsidR="0059614E" w:rsidRDefault="0059614E" w:rsidP="0059614E">
      <w:pPr>
        <w:pStyle w:val="TxtCode3-Orange"/>
      </w:pPr>
      <w:r>
        <w:t xml:space="preserve">    let p = this.lireInfosPersonne();</w:t>
      </w:r>
    </w:p>
    <w:p w14:paraId="67665D37" w14:textId="77777777" w:rsidR="0059614E" w:rsidRDefault="0059614E" w:rsidP="0059614E">
      <w:pPr>
        <w:pStyle w:val="TxtCode3-Orange"/>
      </w:pPr>
      <w:r>
        <w:t xml:space="preserve">    this.wrk.ajouterPersonne(p);</w:t>
      </w:r>
    </w:p>
    <w:p w14:paraId="5D1302D6" w14:textId="77777777" w:rsidR="0059614E" w:rsidRDefault="0059614E" w:rsidP="0059614E">
      <w:pPr>
        <w:pStyle w:val="TxtCode3-Orange"/>
      </w:pPr>
      <w:r>
        <w:t xml:space="preserve">    this.afficherPersonnes();</w:t>
      </w:r>
    </w:p>
    <w:p w14:paraId="3D60AF3F" w14:textId="77777777" w:rsidR="0059614E" w:rsidRDefault="0059614E" w:rsidP="0059614E">
      <w:pPr>
        <w:pStyle w:val="TxtCode3-Orange"/>
      </w:pPr>
      <w:r>
        <w:t xml:space="preserve">  }</w:t>
      </w:r>
    </w:p>
    <w:p w14:paraId="412FE61E" w14:textId="77777777" w:rsidR="0059614E" w:rsidRDefault="0059614E" w:rsidP="0059614E">
      <w:pPr>
        <w:pStyle w:val="TxtCode3-Orange"/>
      </w:pPr>
    </w:p>
    <w:p w14:paraId="659BEBC1" w14:textId="77777777" w:rsidR="0059614E" w:rsidRDefault="0059614E" w:rsidP="0059614E">
      <w:pPr>
        <w:pStyle w:val="TxtCode3-Orange"/>
      </w:pPr>
      <w:r>
        <w:t xml:space="preserve">  // appelée depuis la vue pour supprimer une personne</w:t>
      </w:r>
    </w:p>
    <w:p w14:paraId="29B049AB" w14:textId="77777777" w:rsidR="0059614E" w:rsidRDefault="0059614E" w:rsidP="0059614E">
      <w:pPr>
        <w:pStyle w:val="TxtCode3-Orange"/>
      </w:pPr>
      <w:r>
        <w:t xml:space="preserve">  supprimer() {</w:t>
      </w:r>
    </w:p>
    <w:p w14:paraId="6B06F6F1" w14:textId="77777777" w:rsidR="0059614E" w:rsidRDefault="0059614E" w:rsidP="0059614E">
      <w:pPr>
        <w:pStyle w:val="TxtCode3-Orange"/>
      </w:pPr>
      <w:r>
        <w:t xml:space="preserve">    let p = this.lireInfosPersonne();</w:t>
      </w:r>
    </w:p>
    <w:p w14:paraId="053C62E1" w14:textId="77777777" w:rsidR="0059614E" w:rsidRDefault="0059614E" w:rsidP="0059614E">
      <w:pPr>
        <w:pStyle w:val="TxtCode3-Orange"/>
      </w:pPr>
      <w:r>
        <w:t xml:space="preserve">    this.wrk.supprimerPersonne(p);</w:t>
      </w:r>
    </w:p>
    <w:p w14:paraId="78AA17CB" w14:textId="77777777" w:rsidR="0059614E" w:rsidRDefault="0059614E" w:rsidP="0059614E">
      <w:pPr>
        <w:pStyle w:val="TxtCode3-Orange"/>
      </w:pPr>
      <w:r>
        <w:t xml:space="preserve">    this.afficherPersonnes();</w:t>
      </w:r>
    </w:p>
    <w:p w14:paraId="305FC095" w14:textId="77777777" w:rsidR="0059614E" w:rsidRDefault="0059614E" w:rsidP="0059614E">
      <w:pPr>
        <w:pStyle w:val="TxtCode3-Orange"/>
      </w:pPr>
      <w:r>
        <w:t xml:space="preserve">  }</w:t>
      </w:r>
    </w:p>
    <w:p w14:paraId="636B4431" w14:textId="646BD517" w:rsidR="0059614E" w:rsidRPr="00BC3474" w:rsidRDefault="0059614E" w:rsidP="0059614E">
      <w:pPr>
        <w:pStyle w:val="TxtCode3-Orange"/>
        <w:rPr>
          <w:highlight w:val="yellow"/>
        </w:rPr>
      </w:pPr>
      <w:r>
        <w:t>}</w:t>
      </w:r>
    </w:p>
    <w:p w14:paraId="7DCCF051" w14:textId="77777777" w:rsidR="00BC3474" w:rsidRPr="005E01F9" w:rsidRDefault="00BC3474" w:rsidP="00BC3474">
      <w:pPr>
        <w:pStyle w:val="Titre3"/>
      </w:pPr>
      <w:bookmarkStart w:id="57" w:name="_Toc137936857"/>
      <w:r w:rsidRPr="005E01F9">
        <w:t>Capture</w:t>
      </w:r>
      <w:bookmarkEnd w:id="57"/>
    </w:p>
    <w:p w14:paraId="4B63E227" w14:textId="051EAD72" w:rsidR="00DD4D84" w:rsidRPr="00DD4D84" w:rsidRDefault="00DD4D84" w:rsidP="005E01F9">
      <w:pPr>
        <w:pStyle w:val="StyleCentr"/>
        <w:rPr>
          <w:highlight w:val="yellow"/>
        </w:rPr>
      </w:pPr>
      <w:r w:rsidRPr="00DD4D84">
        <w:rPr>
          <w:noProof/>
        </w:rPr>
        <w:drawing>
          <wp:inline distT="0" distB="0" distL="0" distR="0" wp14:anchorId="04F0AB69" wp14:editId="52360DB3">
            <wp:extent cx="5760720" cy="1434465"/>
            <wp:effectExtent l="0" t="0" r="0" b="0"/>
            <wp:docPr id="44" name="Image 44" descr="Une image contenant texte,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 logiciel, Logiciel multimédia, capture d’écran&#10;&#10;Description générée automatiquement"/>
                    <pic:cNvPicPr/>
                  </pic:nvPicPr>
                  <pic:blipFill>
                    <a:blip r:embed="rId40"/>
                    <a:stretch>
                      <a:fillRect/>
                    </a:stretch>
                  </pic:blipFill>
                  <pic:spPr>
                    <a:xfrm>
                      <a:off x="0" y="0"/>
                      <a:ext cx="5760720" cy="1434465"/>
                    </a:xfrm>
                    <a:prstGeom prst="rect">
                      <a:avLst/>
                    </a:prstGeom>
                  </pic:spPr>
                </pic:pic>
              </a:graphicData>
            </a:graphic>
          </wp:inline>
        </w:drawing>
      </w:r>
    </w:p>
    <w:p w14:paraId="059B6B22" w14:textId="1530FD03" w:rsidR="00DD4D84" w:rsidRPr="00BC3474" w:rsidRDefault="00F66FD5" w:rsidP="005E01F9">
      <w:pPr>
        <w:pStyle w:val="StyleCentr"/>
      </w:pPr>
      <w:r w:rsidRPr="00F66FD5">
        <w:rPr>
          <w:noProof/>
        </w:rPr>
        <w:drawing>
          <wp:inline distT="0" distB="0" distL="0" distR="0" wp14:anchorId="4BF9FF71" wp14:editId="5C199EBD">
            <wp:extent cx="5760720" cy="1459865"/>
            <wp:effectExtent l="0" t="0" r="0" b="6985"/>
            <wp:docPr id="42" name="Image 42" descr="Une image contenant texte, logiciel, capture d’écran,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 logiciel, capture d’écran, Page web&#10;&#10;Description générée automatiquement"/>
                    <pic:cNvPicPr/>
                  </pic:nvPicPr>
                  <pic:blipFill>
                    <a:blip r:embed="rId38"/>
                    <a:stretch>
                      <a:fillRect/>
                    </a:stretch>
                  </pic:blipFill>
                  <pic:spPr>
                    <a:xfrm>
                      <a:off x="0" y="0"/>
                      <a:ext cx="5760720" cy="1459865"/>
                    </a:xfrm>
                    <a:prstGeom prst="rect">
                      <a:avLst/>
                    </a:prstGeom>
                  </pic:spPr>
                </pic:pic>
              </a:graphicData>
            </a:graphic>
          </wp:inline>
        </w:drawing>
      </w:r>
    </w:p>
    <w:p w14:paraId="0BB9CC59" w14:textId="6F5FE713" w:rsidR="00DC41D7" w:rsidRPr="00184D97" w:rsidRDefault="00DC41D7" w:rsidP="00973728">
      <w:pPr>
        <w:pStyle w:val="Titre2"/>
      </w:pPr>
      <w:bookmarkStart w:id="58" w:name="_Toc137936858"/>
      <w:r w:rsidRPr="00184D97">
        <w:t>Exercice 12</w:t>
      </w:r>
      <w:r w:rsidR="00FB0DFC" w:rsidRPr="00184D97">
        <w:t xml:space="preserve"> (</w:t>
      </w:r>
      <w:r w:rsidR="009E1BF7" w:rsidRPr="00184D97">
        <w:t>Fonctions et IIFE en JavaScript</w:t>
      </w:r>
      <w:r w:rsidR="00FB0DFC" w:rsidRPr="00184D97">
        <w:t>)</w:t>
      </w:r>
      <w:bookmarkEnd w:id="58"/>
    </w:p>
    <w:p w14:paraId="2901E6E7" w14:textId="4F9AFDB2" w:rsidR="00BC3474" w:rsidRPr="00184D97" w:rsidRDefault="00BC3474" w:rsidP="00BC3474">
      <w:pPr>
        <w:pStyle w:val="Titre3"/>
      </w:pPr>
      <w:bookmarkStart w:id="59" w:name="_Toc137936859"/>
      <w:r w:rsidRPr="00184D97">
        <w:t>Objectif de l’exercice</w:t>
      </w:r>
      <w:bookmarkEnd w:id="59"/>
    </w:p>
    <w:p w14:paraId="4903F353" w14:textId="774B4F8D" w:rsidR="00BC3474" w:rsidRPr="00EC6A29" w:rsidRDefault="005235AA" w:rsidP="00BC3474">
      <w:pPr>
        <w:pStyle w:val="Txtjustifie"/>
      </w:pPr>
      <w:r w:rsidRPr="00EC6A29">
        <w:t xml:space="preserve">Dans cet exercice nous devons voir 4 </w:t>
      </w:r>
      <w:r w:rsidR="00EC6A29" w:rsidRPr="00EC6A29">
        <w:t>méthode</w:t>
      </w:r>
      <w:r w:rsidRPr="00EC6A29">
        <w:t xml:space="preserve"> pour écrire une fonction, Voici les 4 </w:t>
      </w:r>
      <w:r w:rsidR="00EC6A29" w:rsidRPr="00EC6A29">
        <w:t>différentes</w:t>
      </w:r>
      <w:r w:rsidRPr="00EC6A29">
        <w:t xml:space="preserve"> façon </w:t>
      </w:r>
    </w:p>
    <w:p w14:paraId="5B66FF5A" w14:textId="77777777" w:rsidR="00BA5F26" w:rsidRDefault="00BA5F26" w:rsidP="00BA5F26">
      <w:pPr>
        <w:pStyle w:val="TxtCode3-Orange"/>
      </w:pPr>
      <w:r>
        <w:t>// Déclaration d’une fonction</w:t>
      </w:r>
    </w:p>
    <w:p w14:paraId="195F0AFF" w14:textId="77777777" w:rsidR="00BA5F26" w:rsidRDefault="00BA5F26" w:rsidP="00BA5F26">
      <w:pPr>
        <w:pStyle w:val="TxtCode3-Orange"/>
      </w:pPr>
      <w:r>
        <w:t>function a() {</w:t>
      </w:r>
    </w:p>
    <w:p w14:paraId="6E35904E" w14:textId="77777777" w:rsidR="00BA5F26" w:rsidRDefault="00BA5F26" w:rsidP="00BA5F26">
      <w:pPr>
        <w:pStyle w:val="TxtCode3-Orange"/>
      </w:pPr>
      <w:r>
        <w:t xml:space="preserve">   let val = 1;</w:t>
      </w:r>
    </w:p>
    <w:p w14:paraId="17EDFEF8" w14:textId="77777777" w:rsidR="00BA5F26" w:rsidRDefault="00BA5F26" w:rsidP="00BA5F26">
      <w:pPr>
        <w:pStyle w:val="TxtCode3-Orange"/>
      </w:pPr>
      <w:r>
        <w:t xml:space="preserve">   console.log(val) ;</w:t>
      </w:r>
    </w:p>
    <w:p w14:paraId="205B22AC" w14:textId="77777777" w:rsidR="00BA5F26" w:rsidRDefault="00BA5F26" w:rsidP="00BA5F26">
      <w:pPr>
        <w:pStyle w:val="TxtCode3-Orange"/>
      </w:pPr>
      <w:r>
        <w:t>}</w:t>
      </w:r>
    </w:p>
    <w:p w14:paraId="634DEB43" w14:textId="77777777" w:rsidR="00BA5F26" w:rsidRDefault="00BA5F26" w:rsidP="00BA5F26">
      <w:pPr>
        <w:pStyle w:val="TxtCode3-Orange"/>
      </w:pPr>
      <w:r>
        <w:t>a();    // =&gt; exécution de la méthode et affichage de 1 dans la console</w:t>
      </w:r>
    </w:p>
    <w:p w14:paraId="3F474DD2" w14:textId="77777777" w:rsidR="00BA5F26" w:rsidRDefault="00BA5F26" w:rsidP="00BA5F26">
      <w:pPr>
        <w:pStyle w:val="TxtCode3-Orange"/>
      </w:pPr>
      <w:r>
        <w:t xml:space="preserve">    // si on écrit a(); avant la déclaration de la fonction, cela fonctionne !</w:t>
      </w:r>
    </w:p>
    <w:p w14:paraId="2D813B05" w14:textId="77777777" w:rsidR="00BA5F26" w:rsidRDefault="00BA5F26" w:rsidP="00BA5F26">
      <w:pPr>
        <w:pStyle w:val="TxtCode3-Orange"/>
      </w:pPr>
      <w:r>
        <w:t xml:space="preserve"> </w:t>
      </w:r>
    </w:p>
    <w:p w14:paraId="51C1FE77" w14:textId="77777777" w:rsidR="00BA5F26" w:rsidRDefault="00BA5F26" w:rsidP="00BA5F26">
      <w:pPr>
        <w:pStyle w:val="TxtCode3-Orange"/>
      </w:pPr>
      <w:r>
        <w:t xml:space="preserve"> </w:t>
      </w:r>
    </w:p>
    <w:p w14:paraId="1A4BF84B" w14:textId="77777777" w:rsidR="00BA5F26" w:rsidRDefault="00BA5F26" w:rsidP="00BA5F26">
      <w:pPr>
        <w:pStyle w:val="TxtCode3-Orange"/>
      </w:pPr>
      <w:r>
        <w:t>// Déclaration d’une expression fonction (fonction anonyme)</w:t>
      </w:r>
    </w:p>
    <w:p w14:paraId="6F811FA6" w14:textId="77777777" w:rsidR="00BA5F26" w:rsidRDefault="00BA5F26" w:rsidP="00BA5F26">
      <w:pPr>
        <w:pStyle w:val="TxtCode3-Orange"/>
      </w:pPr>
      <w:r>
        <w:t>let b = function() {</w:t>
      </w:r>
    </w:p>
    <w:p w14:paraId="47A80B4E" w14:textId="77777777" w:rsidR="00BA5F26" w:rsidRDefault="00BA5F26" w:rsidP="00BA5F26">
      <w:pPr>
        <w:pStyle w:val="TxtCode3-Orange"/>
      </w:pPr>
      <w:r>
        <w:t xml:space="preserve">   let val = 2;</w:t>
      </w:r>
    </w:p>
    <w:p w14:paraId="14C68DAC" w14:textId="77777777" w:rsidR="00BA5F26" w:rsidRDefault="00BA5F26" w:rsidP="00BA5F26">
      <w:pPr>
        <w:pStyle w:val="TxtCode3-Orange"/>
      </w:pPr>
      <w:r>
        <w:t xml:space="preserve">   console.log(val) ;</w:t>
      </w:r>
    </w:p>
    <w:p w14:paraId="2035CD43" w14:textId="77777777" w:rsidR="00BA5F26" w:rsidRDefault="00BA5F26" w:rsidP="00BA5F26">
      <w:pPr>
        <w:pStyle w:val="TxtCode3-Orange"/>
      </w:pPr>
      <w:r>
        <w:t>} ;</w:t>
      </w:r>
    </w:p>
    <w:p w14:paraId="4B104BA5" w14:textId="77777777" w:rsidR="00BA5F26" w:rsidRDefault="00BA5F26" w:rsidP="00BA5F26">
      <w:pPr>
        <w:pStyle w:val="TxtCode3-Orange"/>
      </w:pPr>
      <w:r>
        <w:lastRenderedPageBreak/>
        <w:t>b();    // =&gt; exécution de la méthode et affichage de 2 dans la console</w:t>
      </w:r>
    </w:p>
    <w:p w14:paraId="4B32DDA5" w14:textId="77777777" w:rsidR="00BA5F26" w:rsidRDefault="00BA5F26" w:rsidP="00BA5F26">
      <w:pPr>
        <w:pStyle w:val="TxtCode3-Orange"/>
      </w:pPr>
      <w:r>
        <w:t xml:space="preserve"> </w:t>
      </w:r>
    </w:p>
    <w:p w14:paraId="796DE193" w14:textId="77777777" w:rsidR="00BA5F26" w:rsidRDefault="00BA5F26" w:rsidP="00BA5F26">
      <w:pPr>
        <w:pStyle w:val="TxtCode3-Orange"/>
      </w:pPr>
      <w:r>
        <w:t>// Déclaration d’une fonction flèche (arrow function) ; 3 cas de figure</w:t>
      </w:r>
    </w:p>
    <w:p w14:paraId="0773AE0E" w14:textId="77777777" w:rsidR="00BA5F26" w:rsidRDefault="00BA5F26" w:rsidP="00BA5F26">
      <w:pPr>
        <w:pStyle w:val="TxtCode3-Orange"/>
      </w:pPr>
      <w:r>
        <w:t>let c = (a,b) =&gt; a + b ;</w:t>
      </w:r>
    </w:p>
    <w:p w14:paraId="7BE9070E" w14:textId="77777777" w:rsidR="00BA5F26" w:rsidRDefault="00BA5F26" w:rsidP="00BA5F26">
      <w:pPr>
        <w:pStyle w:val="TxtCode3-Orange"/>
      </w:pPr>
      <w:r>
        <w:t>console.log(c(2,5)) ;  // = 7</w:t>
      </w:r>
    </w:p>
    <w:p w14:paraId="35C0983A" w14:textId="77777777" w:rsidR="00BA5F26" w:rsidRDefault="00BA5F26" w:rsidP="00BA5F26">
      <w:pPr>
        <w:pStyle w:val="TxtCode3-Orange"/>
      </w:pPr>
      <w:r>
        <w:t xml:space="preserve"> </w:t>
      </w:r>
    </w:p>
    <w:p w14:paraId="389CB187" w14:textId="77777777" w:rsidR="00BA5F26" w:rsidRDefault="00BA5F26" w:rsidP="00BA5F26">
      <w:pPr>
        <w:pStyle w:val="TxtCode3-Orange"/>
      </w:pPr>
      <w:r>
        <w:t>let d = val =&gt; val*val ;  // avec un paramètre</w:t>
      </w:r>
    </w:p>
    <w:p w14:paraId="6E535451" w14:textId="77777777" w:rsidR="00BA5F26" w:rsidRDefault="00BA5F26" w:rsidP="00BA5F26">
      <w:pPr>
        <w:pStyle w:val="TxtCode3-Orange"/>
      </w:pPr>
      <w:r>
        <w:t>console.log(d(5));    // = 25</w:t>
      </w:r>
    </w:p>
    <w:p w14:paraId="0DD6A42F" w14:textId="77777777" w:rsidR="00BA5F26" w:rsidRDefault="00BA5F26" w:rsidP="00BA5F26">
      <w:pPr>
        <w:pStyle w:val="TxtCode3-Orange"/>
      </w:pPr>
      <w:r>
        <w:t xml:space="preserve"> </w:t>
      </w:r>
    </w:p>
    <w:p w14:paraId="7E65632E" w14:textId="77777777" w:rsidR="00BA5F26" w:rsidRDefault="00BA5F26" w:rsidP="00BA5F26">
      <w:pPr>
        <w:pStyle w:val="TxtCode3-Orange"/>
      </w:pPr>
      <w:r>
        <w:t>let e = (a,b) =&gt; {    // avec plusieurs instructions</w:t>
      </w:r>
    </w:p>
    <w:p w14:paraId="129AE030" w14:textId="77777777" w:rsidR="00BA5F26" w:rsidRDefault="00BA5F26" w:rsidP="00BA5F26">
      <w:pPr>
        <w:pStyle w:val="TxtCode3-Orange"/>
      </w:pPr>
      <w:r>
        <w:t xml:space="preserve">  let somme = a+b; </w:t>
      </w:r>
    </w:p>
    <w:p w14:paraId="5A974A4F" w14:textId="77777777" w:rsidR="00BA5F26" w:rsidRDefault="00BA5F26" w:rsidP="00BA5F26">
      <w:pPr>
        <w:pStyle w:val="TxtCode3-Orange"/>
      </w:pPr>
      <w:r>
        <w:t xml:space="preserve">  return somme;</w:t>
      </w:r>
    </w:p>
    <w:p w14:paraId="790A8D5D" w14:textId="77777777" w:rsidR="00BA5F26" w:rsidRDefault="00BA5F26" w:rsidP="00BA5F26">
      <w:pPr>
        <w:pStyle w:val="TxtCode3-Orange"/>
      </w:pPr>
      <w:r>
        <w:t xml:space="preserve">};  </w:t>
      </w:r>
    </w:p>
    <w:p w14:paraId="095E7961" w14:textId="24DE32BB" w:rsidR="00BA5F26" w:rsidRDefault="00BA5F26" w:rsidP="00BA5F26">
      <w:pPr>
        <w:pStyle w:val="TxtCode3-Orange"/>
      </w:pPr>
      <w:r>
        <w:t>console.log(e(5,7));   // = 12</w:t>
      </w:r>
    </w:p>
    <w:p w14:paraId="641F7434" w14:textId="77777777" w:rsidR="009809AF" w:rsidRDefault="009809AF" w:rsidP="00BA5F26">
      <w:pPr>
        <w:pStyle w:val="TxtCode3-Orange"/>
      </w:pPr>
    </w:p>
    <w:p w14:paraId="2BA93444" w14:textId="77777777" w:rsidR="009809AF" w:rsidRDefault="009809AF" w:rsidP="009809AF">
      <w:pPr>
        <w:pStyle w:val="TxtCode3-Orange"/>
      </w:pPr>
      <w:r>
        <w:t>(function() {</w:t>
      </w:r>
    </w:p>
    <w:p w14:paraId="1546F13E" w14:textId="77777777" w:rsidR="009809AF" w:rsidRDefault="009809AF" w:rsidP="009809AF">
      <w:pPr>
        <w:pStyle w:val="TxtCode3-Orange"/>
      </w:pPr>
      <w:r>
        <w:t xml:space="preserve">   let val = 3;</w:t>
      </w:r>
    </w:p>
    <w:p w14:paraId="5DA19783" w14:textId="77777777" w:rsidR="009809AF" w:rsidRDefault="009809AF" w:rsidP="009809AF">
      <w:pPr>
        <w:pStyle w:val="TxtCode3-Orange"/>
      </w:pPr>
      <w:r>
        <w:t xml:space="preserve">   console.log(val) ;</w:t>
      </w:r>
    </w:p>
    <w:p w14:paraId="1B3E5B14" w14:textId="77777777" w:rsidR="009809AF" w:rsidRDefault="009809AF" w:rsidP="009809AF">
      <w:pPr>
        <w:pStyle w:val="TxtCode3-Orange"/>
      </w:pPr>
      <w:r>
        <w:t>})() ;    // =&gt; exécution et affichage de 3 dans la console</w:t>
      </w:r>
    </w:p>
    <w:p w14:paraId="4238C39D" w14:textId="77777777" w:rsidR="009809AF" w:rsidRDefault="009809AF" w:rsidP="009809AF">
      <w:pPr>
        <w:pStyle w:val="TxtCode3-Orange"/>
      </w:pPr>
      <w:r>
        <w:t xml:space="preserve"> </w:t>
      </w:r>
    </w:p>
    <w:p w14:paraId="16B54477" w14:textId="77777777" w:rsidR="009809AF" w:rsidRDefault="009809AF" w:rsidP="009809AF">
      <w:pPr>
        <w:pStyle w:val="TxtCode3-Orange"/>
      </w:pPr>
      <w:r>
        <w:t xml:space="preserve"> </w:t>
      </w:r>
    </w:p>
    <w:p w14:paraId="43104852" w14:textId="77777777" w:rsidR="009809AF" w:rsidRDefault="009809AF" w:rsidP="009809AF">
      <w:pPr>
        <w:pStyle w:val="TxtCode3-Orange"/>
      </w:pPr>
      <w:r>
        <w:t>(() =&gt; {</w:t>
      </w:r>
    </w:p>
    <w:p w14:paraId="62B34961" w14:textId="77777777" w:rsidR="009809AF" w:rsidRDefault="009809AF" w:rsidP="009809AF">
      <w:pPr>
        <w:pStyle w:val="TxtCode3-Orange"/>
      </w:pPr>
      <w:r>
        <w:t xml:space="preserve">   let val = 4;</w:t>
      </w:r>
    </w:p>
    <w:p w14:paraId="1312F50B" w14:textId="77777777" w:rsidR="009809AF" w:rsidRDefault="009809AF" w:rsidP="009809AF">
      <w:pPr>
        <w:pStyle w:val="TxtCode3-Orange"/>
      </w:pPr>
      <w:r>
        <w:t xml:space="preserve">   console.log(val) ;</w:t>
      </w:r>
    </w:p>
    <w:p w14:paraId="742EA6FE" w14:textId="594F6290" w:rsidR="009809AF" w:rsidRPr="00882F21" w:rsidRDefault="009809AF" w:rsidP="009809AF">
      <w:pPr>
        <w:pStyle w:val="TxtCode3-Orange"/>
        <w:rPr>
          <w:highlight w:val="yellow"/>
        </w:rPr>
      </w:pPr>
      <w:r>
        <w:t>})() ;  // =&gt; exécution et affichage de 4 dans la console via une fonction flèche</w:t>
      </w:r>
    </w:p>
    <w:p w14:paraId="52D8CFA9" w14:textId="2255DAA2" w:rsidR="00DC41D7" w:rsidRDefault="00DC41D7" w:rsidP="00973728">
      <w:pPr>
        <w:pStyle w:val="Titre2"/>
      </w:pPr>
      <w:bookmarkStart w:id="60" w:name="_Toc137936860"/>
      <w:r w:rsidRPr="00973728">
        <w:t>Exercice 13</w:t>
      </w:r>
      <w:r w:rsidR="00FB0DFC" w:rsidRPr="00973728">
        <w:t xml:space="preserve"> (</w:t>
      </w:r>
      <w:r w:rsidR="009E1BF7" w:rsidRPr="00973728">
        <w:t>Les cookies</w:t>
      </w:r>
      <w:r w:rsidR="00FB0DFC" w:rsidRPr="00973728">
        <w:t>)</w:t>
      </w:r>
      <w:bookmarkEnd w:id="60"/>
    </w:p>
    <w:p w14:paraId="4D8A9036" w14:textId="44EC7A6C" w:rsidR="00BC3474" w:rsidRPr="00876137" w:rsidRDefault="00BC3474" w:rsidP="00BC3474">
      <w:pPr>
        <w:pStyle w:val="Titre3"/>
      </w:pPr>
      <w:bookmarkStart w:id="61" w:name="_Toc137936861"/>
      <w:r w:rsidRPr="00876137">
        <w:t>Objectif de l’exercice</w:t>
      </w:r>
      <w:bookmarkEnd w:id="61"/>
    </w:p>
    <w:p w14:paraId="006D1A06" w14:textId="4876DCE1" w:rsidR="00EA234A" w:rsidRPr="00876137" w:rsidRDefault="00E2002A" w:rsidP="00EA234A">
      <w:pPr>
        <w:pStyle w:val="Txtjustifie"/>
      </w:pPr>
      <w:r w:rsidRPr="00876137">
        <w:t>Le but de l’exercice 13 et de découvrir comment fonctionnent les cookies et de faire un formulaire que l’on va sauvegarder dans un cookie.</w:t>
      </w:r>
    </w:p>
    <w:p w14:paraId="57CB365E" w14:textId="6C459831" w:rsidR="00BC3474" w:rsidRPr="00510DDC" w:rsidRDefault="00BC3474" w:rsidP="00BC3474">
      <w:pPr>
        <w:pStyle w:val="Titre3"/>
      </w:pPr>
      <w:bookmarkStart w:id="62" w:name="_Toc137936862"/>
      <w:r w:rsidRPr="00510DDC">
        <w:t>Explications / Descriptions</w:t>
      </w:r>
      <w:bookmarkEnd w:id="62"/>
    </w:p>
    <w:p w14:paraId="29F18A51" w14:textId="260FED64" w:rsidR="00BC3474" w:rsidRPr="00510DDC" w:rsidRDefault="00A40E5D" w:rsidP="00BC3474">
      <w:pPr>
        <w:pStyle w:val="Txtjustifie"/>
      </w:pPr>
      <w:r w:rsidRPr="00510DDC">
        <w:t xml:space="preserve">Dans cet exercice nous </w:t>
      </w:r>
      <w:r w:rsidR="00C00C39" w:rsidRPr="00510DDC">
        <w:t>récupérons</w:t>
      </w:r>
      <w:r w:rsidRPr="00510DDC">
        <w:t xml:space="preserve"> les infos que l’utilisateur a entré et nous les mettons en cookies </w:t>
      </w:r>
      <w:r w:rsidR="00F828E7" w:rsidRPr="00510DDC">
        <w:t xml:space="preserve">qui seront </w:t>
      </w:r>
      <w:proofErr w:type="spellStart"/>
      <w:r w:rsidR="00F828E7" w:rsidRPr="00510DDC">
        <w:t>enregistre</w:t>
      </w:r>
      <w:proofErr w:type="spellEnd"/>
      <w:r w:rsidR="00F828E7" w:rsidRPr="00510DDC">
        <w:t xml:space="preserve"> pendant quelques minutes.</w:t>
      </w:r>
    </w:p>
    <w:p w14:paraId="32541AEC" w14:textId="77777777" w:rsidR="00BC3474" w:rsidRPr="006D3EEB" w:rsidRDefault="00BC3474" w:rsidP="00BC3474">
      <w:pPr>
        <w:pStyle w:val="Titre3"/>
      </w:pPr>
      <w:bookmarkStart w:id="63" w:name="_Toc137936863"/>
      <w:r w:rsidRPr="006D3EEB">
        <w:t>Extrait de code</w:t>
      </w:r>
      <w:bookmarkEnd w:id="63"/>
      <w:r w:rsidRPr="006D3EEB">
        <w:t xml:space="preserve"> </w:t>
      </w:r>
    </w:p>
    <w:p w14:paraId="5F998CE0" w14:textId="2A449A4F" w:rsidR="00BC3474" w:rsidRDefault="00733F68" w:rsidP="00BC3474">
      <w:pPr>
        <w:pStyle w:val="Txtjustifie"/>
      </w:pPr>
      <w:r>
        <w:t>JS :</w:t>
      </w:r>
    </w:p>
    <w:p w14:paraId="28E9ED74" w14:textId="77777777" w:rsidR="00733F68" w:rsidRDefault="00733F68" w:rsidP="00733F68">
      <w:pPr>
        <w:pStyle w:val="TxtCode3-Orange"/>
      </w:pPr>
      <w:r>
        <w:t>document.onreadystatechange = function () {</w:t>
      </w:r>
    </w:p>
    <w:p w14:paraId="314750C9" w14:textId="77777777" w:rsidR="00733F68" w:rsidRDefault="00733F68" w:rsidP="00733F68">
      <w:pPr>
        <w:pStyle w:val="TxtCode3-Orange"/>
      </w:pPr>
      <w:r>
        <w:t xml:space="preserve">  // Code exécuté lorsque la page a terminé d'être chargée.</w:t>
      </w:r>
    </w:p>
    <w:p w14:paraId="17F2FA1A" w14:textId="77777777" w:rsidR="00733F68" w:rsidRDefault="00733F68" w:rsidP="00733F68">
      <w:pPr>
        <w:pStyle w:val="TxtCode3-Orange"/>
      </w:pPr>
      <w:r>
        <w:t xml:space="preserve">  if (document.readyState === "complete") {</w:t>
      </w:r>
    </w:p>
    <w:p w14:paraId="5F716B12" w14:textId="77777777" w:rsidR="00733F68" w:rsidRDefault="00733F68" w:rsidP="00733F68">
      <w:pPr>
        <w:pStyle w:val="TxtCode3-Orange"/>
      </w:pPr>
      <w:r>
        <w:t xml:space="preserve">    // Chargement de l'éventuelle cookie.</w:t>
      </w:r>
    </w:p>
    <w:p w14:paraId="1D257126" w14:textId="77777777" w:rsidR="00733F68" w:rsidRDefault="00733F68" w:rsidP="00733F68">
      <w:pPr>
        <w:pStyle w:val="TxtCode3-Orange"/>
      </w:pPr>
      <w:r>
        <w:t xml:space="preserve">    getCookie();</w:t>
      </w:r>
    </w:p>
    <w:p w14:paraId="40728FF4" w14:textId="77777777" w:rsidR="00733F68" w:rsidRDefault="00733F68" w:rsidP="00733F68">
      <w:pPr>
        <w:pStyle w:val="TxtCode3-Orange"/>
      </w:pPr>
      <w:r>
        <w:t xml:space="preserve">    // Ajout d'un écouteur "click" sur le bouton "enregistrer".</w:t>
      </w:r>
    </w:p>
    <w:p w14:paraId="0609529E" w14:textId="77777777" w:rsidR="00733F68" w:rsidRDefault="00733F68" w:rsidP="00733F68">
      <w:pPr>
        <w:pStyle w:val="TxtCode3-Orange"/>
      </w:pPr>
      <w:r>
        <w:t xml:space="preserve">    document.getElementById("enregistrer").addEventListener("click", saveData);</w:t>
      </w:r>
    </w:p>
    <w:p w14:paraId="2EB33C1C" w14:textId="77777777" w:rsidR="00733F68" w:rsidRDefault="00733F68" w:rsidP="00733F68">
      <w:pPr>
        <w:pStyle w:val="TxtCode3-Orange"/>
      </w:pPr>
      <w:r>
        <w:t xml:space="preserve">  }</w:t>
      </w:r>
    </w:p>
    <w:p w14:paraId="2D15C74E" w14:textId="77777777" w:rsidR="00733F68" w:rsidRDefault="00733F68" w:rsidP="00733F68">
      <w:pPr>
        <w:pStyle w:val="TxtCode3-Orange"/>
      </w:pPr>
      <w:r>
        <w:t>};</w:t>
      </w:r>
    </w:p>
    <w:p w14:paraId="378BB99A" w14:textId="77777777" w:rsidR="00733F68" w:rsidRDefault="00733F68" w:rsidP="00733F68">
      <w:pPr>
        <w:pStyle w:val="TxtCode3-Orange"/>
      </w:pPr>
    </w:p>
    <w:p w14:paraId="065C209E" w14:textId="77777777" w:rsidR="00733F68" w:rsidRDefault="00733F68" w:rsidP="00733F68">
      <w:pPr>
        <w:pStyle w:val="TxtCode3-Orange"/>
      </w:pPr>
      <w:r>
        <w:t>function saveData() {</w:t>
      </w:r>
    </w:p>
    <w:p w14:paraId="175BEE72" w14:textId="77777777" w:rsidR="00733F68" w:rsidRDefault="00733F68" w:rsidP="00733F68">
      <w:pPr>
        <w:pStyle w:val="TxtCode3-Orange"/>
      </w:pPr>
      <w:r>
        <w:t xml:space="preserve">  // Récupérer les valeurs contenues dans les champs "prenom" et "nom".</w:t>
      </w:r>
    </w:p>
    <w:p w14:paraId="3CD742DD" w14:textId="77777777" w:rsidR="00733F68" w:rsidRDefault="00733F68" w:rsidP="00733F68">
      <w:pPr>
        <w:pStyle w:val="TxtCode3-Orange"/>
      </w:pPr>
      <w:r>
        <w:t xml:space="preserve">  let nom = "";</w:t>
      </w:r>
    </w:p>
    <w:p w14:paraId="292CDBA6" w14:textId="77777777" w:rsidR="00733F68" w:rsidRDefault="00733F68" w:rsidP="00733F68">
      <w:pPr>
        <w:pStyle w:val="TxtCode3-Orange"/>
      </w:pPr>
      <w:r>
        <w:t xml:space="preserve">  nom = document.getElementById("nom").value;</w:t>
      </w:r>
    </w:p>
    <w:p w14:paraId="38F32E18" w14:textId="77777777" w:rsidR="00733F68" w:rsidRDefault="00733F68" w:rsidP="00733F68">
      <w:pPr>
        <w:pStyle w:val="TxtCode3-Orange"/>
      </w:pPr>
      <w:r>
        <w:t xml:space="preserve">  let prenom = "";</w:t>
      </w:r>
    </w:p>
    <w:p w14:paraId="643C30CC" w14:textId="77777777" w:rsidR="00733F68" w:rsidRDefault="00733F68" w:rsidP="00733F68">
      <w:pPr>
        <w:pStyle w:val="TxtCode3-Orange"/>
      </w:pPr>
      <w:r>
        <w:t xml:space="preserve">  prenom = document.getElementById("prenom").value;</w:t>
      </w:r>
    </w:p>
    <w:p w14:paraId="7428F964" w14:textId="77777777" w:rsidR="00733F68" w:rsidRDefault="00733F68" w:rsidP="00733F68">
      <w:pPr>
        <w:pStyle w:val="TxtCode3-Orange"/>
      </w:pPr>
    </w:p>
    <w:p w14:paraId="62F4781F" w14:textId="77777777" w:rsidR="00733F68" w:rsidRDefault="00733F68" w:rsidP="00733F68">
      <w:pPr>
        <w:pStyle w:val="TxtCode3-Orange"/>
      </w:pPr>
      <w:r>
        <w:t xml:space="preserve">  // Créer un objet json "personneJson" contenant le prénom et le "nom".</w:t>
      </w:r>
    </w:p>
    <w:p w14:paraId="57B134C5" w14:textId="77777777" w:rsidR="00733F68" w:rsidRDefault="00733F68" w:rsidP="00733F68">
      <w:pPr>
        <w:pStyle w:val="TxtCode3-Orange"/>
      </w:pPr>
      <w:r>
        <w:t xml:space="preserve">  let personneJson = {</w:t>
      </w:r>
    </w:p>
    <w:p w14:paraId="44425EE7" w14:textId="77777777" w:rsidR="00733F68" w:rsidRDefault="00733F68" w:rsidP="00733F68">
      <w:pPr>
        <w:pStyle w:val="TxtCode3-Orange"/>
      </w:pPr>
      <w:r>
        <w:t xml:space="preserve">    prenom: prenom,</w:t>
      </w:r>
    </w:p>
    <w:p w14:paraId="413FAEFE" w14:textId="77777777" w:rsidR="00733F68" w:rsidRDefault="00733F68" w:rsidP="00733F68">
      <w:pPr>
        <w:pStyle w:val="TxtCode3-Orange"/>
      </w:pPr>
      <w:r>
        <w:t xml:space="preserve">    nom: nom,</w:t>
      </w:r>
    </w:p>
    <w:p w14:paraId="43290F67" w14:textId="77777777" w:rsidR="00733F68" w:rsidRDefault="00733F68" w:rsidP="00733F68">
      <w:pPr>
        <w:pStyle w:val="TxtCode3-Orange"/>
      </w:pPr>
      <w:r>
        <w:t xml:space="preserve">  };</w:t>
      </w:r>
    </w:p>
    <w:p w14:paraId="1940C70D" w14:textId="77777777" w:rsidR="00733F68" w:rsidRDefault="00733F68" w:rsidP="00733F68">
      <w:pPr>
        <w:pStyle w:val="TxtCode3-Orange"/>
      </w:pPr>
    </w:p>
    <w:p w14:paraId="6520EF06" w14:textId="77777777" w:rsidR="00733F68" w:rsidRDefault="00733F68" w:rsidP="00733F68">
      <w:pPr>
        <w:pStyle w:val="TxtCode3-Orange"/>
      </w:pPr>
      <w:r>
        <w:t xml:space="preserve">  // Convertir l'objet json "personneJson" en chaine de caractère.</w:t>
      </w:r>
    </w:p>
    <w:p w14:paraId="3B7EA6F3" w14:textId="77777777" w:rsidR="00733F68" w:rsidRDefault="00733F68" w:rsidP="00733F68">
      <w:pPr>
        <w:pStyle w:val="TxtCode3-Orange"/>
      </w:pPr>
      <w:r>
        <w:t xml:space="preserve">  let personneJsonString = JSON.stringify(personneJson);</w:t>
      </w:r>
    </w:p>
    <w:p w14:paraId="04D79617" w14:textId="77777777" w:rsidR="00733F68" w:rsidRDefault="00733F68" w:rsidP="00733F68">
      <w:pPr>
        <w:pStyle w:val="TxtCode3-Orange"/>
      </w:pPr>
    </w:p>
    <w:p w14:paraId="5DA5B3B7" w14:textId="77777777" w:rsidR="00733F68" w:rsidRDefault="00733F68" w:rsidP="00733F68">
      <w:pPr>
        <w:pStyle w:val="TxtCode3-Orange"/>
      </w:pPr>
      <w:r>
        <w:lastRenderedPageBreak/>
        <w:t xml:space="preserve">  // Appeler la méthode "setCookie" en passant en paramètre l'objet "personneJson" converti et en précisant le délai de 3 minutes.</w:t>
      </w:r>
    </w:p>
    <w:p w14:paraId="38EC58A2" w14:textId="77777777" w:rsidR="00733F68" w:rsidRDefault="00733F68" w:rsidP="00733F68">
      <w:pPr>
        <w:pStyle w:val="TxtCode3-Orange"/>
      </w:pPr>
      <w:r>
        <w:t xml:space="preserve">  setCookie(personneJsonString, 3);</w:t>
      </w:r>
    </w:p>
    <w:p w14:paraId="5E1120EE" w14:textId="77777777" w:rsidR="00733F68" w:rsidRDefault="00733F68" w:rsidP="00733F68">
      <w:pPr>
        <w:pStyle w:val="TxtCode3-Orange"/>
      </w:pPr>
      <w:r>
        <w:t>}</w:t>
      </w:r>
    </w:p>
    <w:p w14:paraId="522941BF" w14:textId="77777777" w:rsidR="00733F68" w:rsidRDefault="00733F68" w:rsidP="00733F68">
      <w:pPr>
        <w:pStyle w:val="TxtCode3-Orange"/>
      </w:pPr>
    </w:p>
    <w:p w14:paraId="13CC1CD3" w14:textId="77777777" w:rsidR="00733F68" w:rsidRDefault="00733F68" w:rsidP="00733F68">
      <w:pPr>
        <w:pStyle w:val="TxtCode3-Orange"/>
      </w:pPr>
      <w:r>
        <w:t>function setCookie(contenu, minutes) {</w:t>
      </w:r>
    </w:p>
    <w:p w14:paraId="187A755D" w14:textId="77777777" w:rsidR="00733F68" w:rsidRDefault="00733F68" w:rsidP="00733F68">
      <w:pPr>
        <w:pStyle w:val="TxtCode3-Orange"/>
      </w:pPr>
      <w:r>
        <w:t xml:space="preserve">  // Générer une date d'expiration. Il doit s'agir de la date et l'heure actuelle + le nombre de minute passé en paramètre.</w:t>
      </w:r>
    </w:p>
    <w:p w14:paraId="2CF538CB" w14:textId="77777777" w:rsidR="00733F68" w:rsidRDefault="00733F68" w:rsidP="00733F68">
      <w:pPr>
        <w:pStyle w:val="TxtCode3-Orange"/>
      </w:pPr>
    </w:p>
    <w:p w14:paraId="56908C93" w14:textId="77777777" w:rsidR="00733F68" w:rsidRDefault="00733F68" w:rsidP="00733F68">
      <w:pPr>
        <w:pStyle w:val="TxtCode3-Orange"/>
      </w:pPr>
      <w:r>
        <w:t xml:space="preserve">  let dateExpiration = addMinutes(new Date(), 3);</w:t>
      </w:r>
    </w:p>
    <w:p w14:paraId="026DD286" w14:textId="77777777" w:rsidR="00733F68" w:rsidRDefault="00733F68" w:rsidP="00733F68">
      <w:pPr>
        <w:pStyle w:val="TxtCode3-Orange"/>
      </w:pPr>
      <w:r>
        <w:t xml:space="preserve">  console.log(dateExpiration);</w:t>
      </w:r>
    </w:p>
    <w:p w14:paraId="4A322077" w14:textId="77777777" w:rsidR="00733F68" w:rsidRDefault="00733F68" w:rsidP="00733F68">
      <w:pPr>
        <w:pStyle w:val="TxtCode3-Orange"/>
      </w:pPr>
    </w:p>
    <w:p w14:paraId="00146182" w14:textId="77777777" w:rsidR="00733F68" w:rsidRDefault="00733F68" w:rsidP="00733F68">
      <w:pPr>
        <w:pStyle w:val="TxtCode3-Orange"/>
      </w:pPr>
      <w:r>
        <w:t xml:space="preserve">  // Créer le cookie.</w:t>
      </w:r>
    </w:p>
    <w:p w14:paraId="28ED6E67" w14:textId="77777777" w:rsidR="00733F68" w:rsidRDefault="00733F68" w:rsidP="00733F68">
      <w:pPr>
        <w:pStyle w:val="TxtCode3-Orange"/>
      </w:pPr>
      <w:r>
        <w:t xml:space="preserve">  document.cookie =</w:t>
      </w:r>
    </w:p>
    <w:p w14:paraId="37B12569" w14:textId="77777777" w:rsidR="00733F68" w:rsidRDefault="00733F68" w:rsidP="00733F68">
      <w:pPr>
        <w:pStyle w:val="TxtCode3-Orange"/>
      </w:pPr>
      <w:r>
        <w:t xml:space="preserve">    "cookie_exercice_13=" +</w:t>
      </w:r>
    </w:p>
    <w:p w14:paraId="21F4F2E8" w14:textId="77777777" w:rsidR="00733F68" w:rsidRDefault="00733F68" w:rsidP="00733F68">
      <w:pPr>
        <w:pStyle w:val="TxtCode3-Orange"/>
      </w:pPr>
      <w:r>
        <w:t xml:space="preserve">    contenu +</w:t>
      </w:r>
    </w:p>
    <w:p w14:paraId="4D1765E1" w14:textId="77777777" w:rsidR="00733F68" w:rsidRDefault="00733F68" w:rsidP="00733F68">
      <w:pPr>
        <w:pStyle w:val="TxtCode3-Orange"/>
      </w:pPr>
      <w:r>
        <w:t xml:space="preserve">    "; expires=" +</w:t>
      </w:r>
    </w:p>
    <w:p w14:paraId="15AC3A0A" w14:textId="77777777" w:rsidR="00733F68" w:rsidRDefault="00733F68" w:rsidP="00733F68">
      <w:pPr>
        <w:pStyle w:val="TxtCode3-Orange"/>
      </w:pPr>
      <w:r>
        <w:t xml:space="preserve">    dateExpiration.toUTCString() +</w:t>
      </w:r>
    </w:p>
    <w:p w14:paraId="0B3B482F" w14:textId="77777777" w:rsidR="00733F68" w:rsidRDefault="00733F68" w:rsidP="00733F68">
      <w:pPr>
        <w:pStyle w:val="TxtCode3-Orange"/>
      </w:pPr>
      <w:r>
        <w:t xml:space="preserve">    "; path=/";</w:t>
      </w:r>
    </w:p>
    <w:p w14:paraId="7C4CEF8A" w14:textId="77777777" w:rsidR="00733F68" w:rsidRDefault="00733F68" w:rsidP="00733F68">
      <w:pPr>
        <w:pStyle w:val="TxtCode3-Orange"/>
      </w:pPr>
    </w:p>
    <w:p w14:paraId="2E8E7160" w14:textId="77777777" w:rsidR="00733F68" w:rsidRDefault="00733F68" w:rsidP="00733F68">
      <w:pPr>
        <w:pStyle w:val="TxtCode3-Orange"/>
      </w:pPr>
      <w:r>
        <w:t xml:space="preserve">  console.log("Data saved in cookie");</w:t>
      </w:r>
    </w:p>
    <w:p w14:paraId="29A04D9D" w14:textId="77777777" w:rsidR="00733F68" w:rsidRDefault="00733F68" w:rsidP="00733F68">
      <w:pPr>
        <w:pStyle w:val="TxtCode3-Orange"/>
      </w:pPr>
      <w:r>
        <w:t>}</w:t>
      </w:r>
    </w:p>
    <w:p w14:paraId="05CE3C6E" w14:textId="77777777" w:rsidR="00733F68" w:rsidRDefault="00733F68" w:rsidP="00733F68">
      <w:pPr>
        <w:pStyle w:val="TxtCode3-Orange"/>
      </w:pPr>
    </w:p>
    <w:p w14:paraId="53F10ADF" w14:textId="77777777" w:rsidR="00733F68" w:rsidRDefault="00733F68" w:rsidP="00733F68">
      <w:pPr>
        <w:pStyle w:val="TxtCode3-Orange"/>
      </w:pPr>
      <w:r>
        <w:t>function getCookie() {</w:t>
      </w:r>
    </w:p>
    <w:p w14:paraId="613AEEB7" w14:textId="77777777" w:rsidR="00733F68" w:rsidRDefault="00733F68" w:rsidP="00733F68">
      <w:pPr>
        <w:pStyle w:val="TxtCode3-Orange"/>
      </w:pPr>
      <w:r>
        <w:t xml:space="preserve">  // Tester la présence du cookie. Pour cela, il faut tester si la taille du cookie est supérieure à 0.</w:t>
      </w:r>
    </w:p>
    <w:p w14:paraId="2CE4DD4A" w14:textId="77777777" w:rsidR="00733F68" w:rsidRDefault="00733F68" w:rsidP="00733F68">
      <w:pPr>
        <w:pStyle w:val="TxtCode3-Orange"/>
      </w:pPr>
      <w:r>
        <w:t xml:space="preserve">  if (document.cookie.length &gt; 0) {</w:t>
      </w:r>
    </w:p>
    <w:p w14:paraId="630A2E8E" w14:textId="77777777" w:rsidR="00733F68" w:rsidRDefault="00733F68" w:rsidP="00733F68">
      <w:pPr>
        <w:pStyle w:val="TxtCode3-Orange"/>
      </w:pPr>
      <w:r>
        <w:t xml:space="preserve">    // Récupérer le contenu du cookie et en extraire la partie qui se situe après le "="; Vous pouvez utiliser la méthode "split"</w:t>
      </w:r>
    </w:p>
    <w:p w14:paraId="18A8F327" w14:textId="77777777" w:rsidR="00733F68" w:rsidRDefault="00733F68" w:rsidP="00733F68">
      <w:pPr>
        <w:pStyle w:val="TxtCode3-Orange"/>
      </w:pPr>
      <w:r>
        <w:t xml:space="preserve">    // liée aux chaînes de caractères.</w:t>
      </w:r>
    </w:p>
    <w:p w14:paraId="2484D26C" w14:textId="77777777" w:rsidR="00733F68" w:rsidRDefault="00733F68" w:rsidP="00733F68">
      <w:pPr>
        <w:pStyle w:val="TxtCode3-Orange"/>
      </w:pPr>
      <w:r>
        <w:t xml:space="preserve">    let cookieS = document.cookie.split("=")[1];</w:t>
      </w:r>
    </w:p>
    <w:p w14:paraId="16893601" w14:textId="77777777" w:rsidR="00733F68" w:rsidRDefault="00733F68" w:rsidP="00733F68">
      <w:pPr>
        <w:pStyle w:val="TxtCode3-Orange"/>
      </w:pPr>
      <w:r>
        <w:t xml:space="preserve">    // Convertir la chaîne de caractères en objet Json.</w:t>
      </w:r>
    </w:p>
    <w:p w14:paraId="28E983C1" w14:textId="77777777" w:rsidR="00733F68" w:rsidRDefault="00733F68" w:rsidP="00733F68">
      <w:pPr>
        <w:pStyle w:val="TxtCode3-Orange"/>
      </w:pPr>
      <w:r>
        <w:t xml:space="preserve">    let personne = JSON.parse(cookieS);</w:t>
      </w:r>
    </w:p>
    <w:p w14:paraId="21705037" w14:textId="77777777" w:rsidR="00733F68" w:rsidRDefault="00733F68" w:rsidP="00733F68">
      <w:pPr>
        <w:pStyle w:val="TxtCode3-Orange"/>
      </w:pPr>
      <w:r>
        <w:t xml:space="preserve">    // Charger les deux champs avec la valeur du prénom et du du nom contenu dans l'objet json.</w:t>
      </w:r>
    </w:p>
    <w:p w14:paraId="6CC2244C" w14:textId="77777777" w:rsidR="00733F68" w:rsidRDefault="00733F68" w:rsidP="00733F68">
      <w:pPr>
        <w:pStyle w:val="TxtCode3-Orange"/>
      </w:pPr>
      <w:r>
        <w:t xml:space="preserve">    document.getElementById("prenom").value = personne.prenom;</w:t>
      </w:r>
    </w:p>
    <w:p w14:paraId="6EF75B09" w14:textId="77777777" w:rsidR="00733F68" w:rsidRDefault="00733F68" w:rsidP="00733F68">
      <w:pPr>
        <w:pStyle w:val="TxtCode3-Orange"/>
      </w:pPr>
      <w:r>
        <w:t xml:space="preserve">    document.getElementById("nom").value = personne.nom;</w:t>
      </w:r>
    </w:p>
    <w:p w14:paraId="226C69F9" w14:textId="77777777" w:rsidR="00733F68" w:rsidRDefault="00733F68" w:rsidP="00733F68">
      <w:pPr>
        <w:pStyle w:val="TxtCode3-Orange"/>
      </w:pPr>
      <w:r>
        <w:t xml:space="preserve">    console.log("Data retrieved from cookie");</w:t>
      </w:r>
    </w:p>
    <w:p w14:paraId="342A391E" w14:textId="77777777" w:rsidR="00733F68" w:rsidRDefault="00733F68" w:rsidP="00733F68">
      <w:pPr>
        <w:pStyle w:val="TxtCode3-Orange"/>
      </w:pPr>
      <w:r>
        <w:t xml:space="preserve">  }</w:t>
      </w:r>
    </w:p>
    <w:p w14:paraId="52DE0E90" w14:textId="77777777" w:rsidR="00733F68" w:rsidRDefault="00733F68" w:rsidP="00733F68">
      <w:pPr>
        <w:pStyle w:val="TxtCode3-Orange"/>
      </w:pPr>
      <w:r>
        <w:t>}</w:t>
      </w:r>
    </w:p>
    <w:p w14:paraId="2BE17BE9" w14:textId="77777777" w:rsidR="00733F68" w:rsidRDefault="00733F68" w:rsidP="00733F68">
      <w:pPr>
        <w:pStyle w:val="TxtCode3-Orange"/>
      </w:pPr>
    </w:p>
    <w:p w14:paraId="045B6C12" w14:textId="77777777" w:rsidR="00733F68" w:rsidRDefault="00733F68" w:rsidP="00733F68">
      <w:pPr>
        <w:pStyle w:val="TxtCode3-Orange"/>
      </w:pPr>
      <w:r>
        <w:t>function addMinutes(date, minutes) {</w:t>
      </w:r>
    </w:p>
    <w:p w14:paraId="424D9A86" w14:textId="77777777" w:rsidR="00733F68" w:rsidRDefault="00733F68" w:rsidP="00733F68">
      <w:pPr>
        <w:pStyle w:val="TxtCode3-Orange"/>
      </w:pPr>
      <w:r>
        <w:t xml:space="preserve">  date.setMinutes(date.getMinutes() + minutes);</w:t>
      </w:r>
    </w:p>
    <w:p w14:paraId="362DD20F" w14:textId="77777777" w:rsidR="00733F68" w:rsidRDefault="00733F68" w:rsidP="00733F68">
      <w:pPr>
        <w:pStyle w:val="TxtCode3-Orange"/>
      </w:pPr>
      <w:r>
        <w:t xml:space="preserve">  return date;</w:t>
      </w:r>
    </w:p>
    <w:p w14:paraId="57192D34" w14:textId="16E058F3" w:rsidR="00733F68" w:rsidRPr="006D3EEB" w:rsidRDefault="00733F68" w:rsidP="00733F68">
      <w:pPr>
        <w:pStyle w:val="TxtCode3-Orange"/>
      </w:pPr>
      <w:r>
        <w:t>}</w:t>
      </w:r>
    </w:p>
    <w:p w14:paraId="20BE4F9C" w14:textId="77777777" w:rsidR="00BC3474" w:rsidRPr="0073068F" w:rsidRDefault="00BC3474" w:rsidP="00BC3474">
      <w:pPr>
        <w:pStyle w:val="Titre3"/>
      </w:pPr>
      <w:bookmarkStart w:id="64" w:name="_Toc137936864"/>
      <w:r w:rsidRPr="0073068F">
        <w:t>Capture</w:t>
      </w:r>
      <w:bookmarkEnd w:id="64"/>
    </w:p>
    <w:p w14:paraId="3DB41F9F" w14:textId="52D8E6E3" w:rsidR="008E342F" w:rsidRPr="008E342F" w:rsidRDefault="0073068F" w:rsidP="0073068F">
      <w:pPr>
        <w:pStyle w:val="StyleCentr"/>
        <w:rPr>
          <w:highlight w:val="yellow"/>
        </w:rPr>
      </w:pPr>
      <w:r w:rsidRPr="0073068F">
        <w:rPr>
          <w:noProof/>
        </w:rPr>
        <w:drawing>
          <wp:inline distT="0" distB="0" distL="0" distR="0" wp14:anchorId="661E6961" wp14:editId="37BDA30D">
            <wp:extent cx="5410955" cy="1181265"/>
            <wp:effectExtent l="0" t="0" r="0" b="0"/>
            <wp:docPr id="46" name="Image 46" descr="Une image contenant texte, capture d’écran, Polic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 capture d’écran, Police, Rectangle&#10;&#10;Description générée automatiquement"/>
                    <pic:cNvPicPr/>
                  </pic:nvPicPr>
                  <pic:blipFill>
                    <a:blip r:embed="rId41"/>
                    <a:stretch>
                      <a:fillRect/>
                    </a:stretch>
                  </pic:blipFill>
                  <pic:spPr>
                    <a:xfrm>
                      <a:off x="0" y="0"/>
                      <a:ext cx="5410955" cy="1181265"/>
                    </a:xfrm>
                    <a:prstGeom prst="rect">
                      <a:avLst/>
                    </a:prstGeom>
                  </pic:spPr>
                </pic:pic>
              </a:graphicData>
            </a:graphic>
          </wp:inline>
        </w:drawing>
      </w:r>
    </w:p>
    <w:p w14:paraId="232C2C6C" w14:textId="04F10658" w:rsidR="00BC3474" w:rsidRPr="00BC3474" w:rsidRDefault="008E342F" w:rsidP="0073068F">
      <w:pPr>
        <w:pStyle w:val="StyleCentr"/>
      </w:pPr>
      <w:r w:rsidRPr="008E342F">
        <w:rPr>
          <w:noProof/>
        </w:rPr>
        <w:drawing>
          <wp:inline distT="0" distB="0" distL="0" distR="0" wp14:anchorId="2D8D1305" wp14:editId="34F61585">
            <wp:extent cx="5760720" cy="7112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711200"/>
                    </a:xfrm>
                    <a:prstGeom prst="rect">
                      <a:avLst/>
                    </a:prstGeom>
                  </pic:spPr>
                </pic:pic>
              </a:graphicData>
            </a:graphic>
          </wp:inline>
        </w:drawing>
      </w:r>
    </w:p>
    <w:p w14:paraId="72DCEED2" w14:textId="55BF6356" w:rsidR="00DC41D7" w:rsidRDefault="00DC41D7" w:rsidP="00973728">
      <w:pPr>
        <w:pStyle w:val="Titre2"/>
      </w:pPr>
      <w:bookmarkStart w:id="65" w:name="_Toc137936865"/>
      <w:r w:rsidRPr="00973728">
        <w:lastRenderedPageBreak/>
        <w:t>Exercice 14</w:t>
      </w:r>
      <w:r w:rsidR="00FB0DFC" w:rsidRPr="00973728">
        <w:t xml:space="preserve"> (</w:t>
      </w:r>
      <w:r w:rsidR="005E2A01" w:rsidRPr="00973728">
        <w:t xml:space="preserve">Bases de </w:t>
      </w:r>
      <w:r w:rsidR="00FF539B" w:rsidRPr="00973728">
        <w:t>jQuery</w:t>
      </w:r>
      <w:r w:rsidR="00FB0DFC" w:rsidRPr="00973728">
        <w:t>)</w:t>
      </w:r>
      <w:bookmarkEnd w:id="65"/>
    </w:p>
    <w:p w14:paraId="1E8F6605" w14:textId="6E5314B2" w:rsidR="00BC3474" w:rsidRPr="00457045" w:rsidRDefault="00BC3474" w:rsidP="00BC3474">
      <w:pPr>
        <w:pStyle w:val="Titre3"/>
      </w:pPr>
      <w:bookmarkStart w:id="66" w:name="_Toc137936866"/>
      <w:r w:rsidRPr="00457045">
        <w:t>Objectif de l’exercice</w:t>
      </w:r>
      <w:bookmarkEnd w:id="66"/>
    </w:p>
    <w:p w14:paraId="7E4987BC" w14:textId="6902CE89" w:rsidR="00BC3474" w:rsidRPr="00457045" w:rsidRDefault="001E4408" w:rsidP="00BC3474">
      <w:pPr>
        <w:pStyle w:val="Txtjustifie"/>
      </w:pPr>
      <w:r w:rsidRPr="00457045">
        <w:t xml:space="preserve">Le but de cet exercice et de découvrir les bases de jQuery grâce </w:t>
      </w:r>
      <w:proofErr w:type="spellStart"/>
      <w:r w:rsidRPr="00457045">
        <w:t>a</w:t>
      </w:r>
      <w:proofErr w:type="spellEnd"/>
      <w:r w:rsidRPr="00457045">
        <w:t xml:space="preserve"> un site web (</w:t>
      </w:r>
      <w:hyperlink r:id="rId43" w:history="1">
        <w:r w:rsidR="00DD143A" w:rsidRPr="00457045">
          <w:rPr>
            <w:rStyle w:val="Lienhypertexte"/>
          </w:rPr>
          <w:t>https://www.jcsinfo.ch/demo/jquery/</w:t>
        </w:r>
      </w:hyperlink>
      <w:r w:rsidRPr="00457045">
        <w:t>)</w:t>
      </w:r>
      <w:r w:rsidR="00DD143A" w:rsidRPr="00457045">
        <w:t xml:space="preserve"> qui est une sorte de </w:t>
      </w:r>
      <w:r w:rsidR="00457045" w:rsidRPr="00457045">
        <w:t>présentation</w:t>
      </w:r>
      <w:r w:rsidR="00DD143A" w:rsidRPr="00457045">
        <w:t xml:space="preserve"> qui nous montre comment fonctionne jQuery et qui nous permet de tester certaines fonction</w:t>
      </w:r>
      <w:r w:rsidR="00640E78" w:rsidRPr="00457045">
        <w:t>s.</w:t>
      </w:r>
    </w:p>
    <w:p w14:paraId="0D7AF346" w14:textId="1AEA8F17" w:rsidR="00DC41D7" w:rsidRDefault="00DC41D7" w:rsidP="00973728">
      <w:pPr>
        <w:pStyle w:val="Titre2"/>
      </w:pPr>
      <w:bookmarkStart w:id="67" w:name="_Toc137936867"/>
      <w:r w:rsidRPr="00973728">
        <w:t>Exercice 15</w:t>
      </w:r>
      <w:r w:rsidR="00FB0DFC" w:rsidRPr="00973728">
        <w:t xml:space="preserve"> (</w:t>
      </w:r>
      <w:r w:rsidR="005E2A01" w:rsidRPr="00973728">
        <w:t xml:space="preserve">Première utilisation de </w:t>
      </w:r>
      <w:r w:rsidR="001E4408" w:rsidRPr="00973728">
        <w:t>jQuery</w:t>
      </w:r>
      <w:r w:rsidR="00FB0DFC" w:rsidRPr="00973728">
        <w:t>)</w:t>
      </w:r>
      <w:bookmarkEnd w:id="67"/>
    </w:p>
    <w:p w14:paraId="690A874B" w14:textId="7065FEC9" w:rsidR="00BC3474" w:rsidRPr="003735D6" w:rsidRDefault="00BC3474" w:rsidP="00BC3474">
      <w:pPr>
        <w:pStyle w:val="Titre3"/>
      </w:pPr>
      <w:bookmarkStart w:id="68" w:name="_Toc137936868"/>
      <w:r w:rsidRPr="003735D6">
        <w:t>Objectif de l’exercice</w:t>
      </w:r>
      <w:bookmarkEnd w:id="68"/>
    </w:p>
    <w:p w14:paraId="53F53E7B" w14:textId="750F2A36" w:rsidR="00BC3474" w:rsidRPr="003735D6" w:rsidRDefault="008C3162" w:rsidP="00BC3474">
      <w:pPr>
        <w:pStyle w:val="Txtjustifie"/>
      </w:pPr>
      <w:r w:rsidRPr="003735D6">
        <w:t>Le but de cet exercice est de nous montrer comment utiliser du jQuery, nous allons faire une</w:t>
      </w:r>
      <w:r w:rsidR="00C00EE9" w:rsidRPr="003735D6">
        <w:t xml:space="preserve"> vue qui va changer suivant ce que </w:t>
      </w:r>
      <w:r w:rsidR="00C1489B" w:rsidRPr="003735D6">
        <w:t>l’on sélectionne</w:t>
      </w:r>
      <w:r w:rsidR="00C00EE9" w:rsidRPr="003735D6">
        <w:t xml:space="preserve"> dans une liste, nous allons </w:t>
      </w:r>
      <w:r w:rsidR="00186F80" w:rsidRPr="003735D6">
        <w:t>effectuer</w:t>
      </w:r>
      <w:r w:rsidR="00C00EE9" w:rsidRPr="003735D6">
        <w:t xml:space="preserve"> cet exercice en JS et en jQuery pour constater les </w:t>
      </w:r>
      <w:r w:rsidR="003735D6" w:rsidRPr="003735D6">
        <w:t>différences</w:t>
      </w:r>
      <w:r w:rsidR="00C00EE9" w:rsidRPr="003735D6">
        <w:t>.</w:t>
      </w:r>
    </w:p>
    <w:p w14:paraId="026AE6A7" w14:textId="2D780509" w:rsidR="00BC3474" w:rsidRPr="00AC3249" w:rsidRDefault="00BC3474" w:rsidP="00BC3474">
      <w:pPr>
        <w:pStyle w:val="Titre3"/>
      </w:pPr>
      <w:bookmarkStart w:id="69" w:name="_Toc137936869"/>
      <w:r w:rsidRPr="00AC3249">
        <w:t>Explications / Descriptions</w:t>
      </w:r>
      <w:bookmarkEnd w:id="69"/>
    </w:p>
    <w:p w14:paraId="5A1F52B5" w14:textId="44C6E991" w:rsidR="00BC3474" w:rsidRPr="00AC3249" w:rsidRDefault="00510DDC" w:rsidP="00BC3474">
      <w:pPr>
        <w:pStyle w:val="Txtjustifie"/>
      </w:pPr>
      <w:r w:rsidRPr="00AC3249">
        <w:t xml:space="preserve">Dans cet exercice nous </w:t>
      </w:r>
      <w:r w:rsidR="002115C6" w:rsidRPr="00AC3249">
        <w:t>créons</w:t>
      </w:r>
      <w:r w:rsidRPr="00AC3249">
        <w:t xml:space="preserve"> une petite interface avec une liste </w:t>
      </w:r>
      <w:r w:rsidR="002115C6" w:rsidRPr="00AC3249">
        <w:t>qui nous permet de changer la couleur suivant laquelle on sélectionne</w:t>
      </w:r>
      <w:r w:rsidR="00AC3249" w:rsidRPr="00AC3249">
        <w:t>.</w:t>
      </w:r>
    </w:p>
    <w:p w14:paraId="7EB4D2E1" w14:textId="77777777" w:rsidR="00BC3474" w:rsidRPr="00BB30EB" w:rsidRDefault="00BC3474" w:rsidP="00BC3474">
      <w:pPr>
        <w:pStyle w:val="Titre3"/>
      </w:pPr>
      <w:bookmarkStart w:id="70" w:name="_Toc137936870"/>
      <w:r w:rsidRPr="00BB30EB">
        <w:t>Extrait de code</w:t>
      </w:r>
      <w:bookmarkEnd w:id="70"/>
      <w:r w:rsidRPr="00BB30EB">
        <w:t xml:space="preserve"> </w:t>
      </w:r>
    </w:p>
    <w:p w14:paraId="7A0AEC82" w14:textId="2A2CF007" w:rsidR="00BC3474" w:rsidRDefault="00780A2B" w:rsidP="00BC3474">
      <w:pPr>
        <w:pStyle w:val="Txtjustifie"/>
      </w:pPr>
      <w:r>
        <w:t>JS :</w:t>
      </w:r>
      <w:r>
        <w:br/>
        <w:t>IndexCtrlJS :</w:t>
      </w:r>
    </w:p>
    <w:p w14:paraId="3FCD9632" w14:textId="77777777" w:rsidR="00152ABB" w:rsidRDefault="00152ABB" w:rsidP="00152ABB">
      <w:pPr>
        <w:pStyle w:val="TxtCode3-Orange"/>
      </w:pPr>
      <w:r>
        <w:t>/*</w:t>
      </w:r>
    </w:p>
    <w:p w14:paraId="4D07DDCC" w14:textId="77777777" w:rsidR="00152ABB" w:rsidRDefault="00152ABB" w:rsidP="00152ABB">
      <w:pPr>
        <w:pStyle w:val="TxtCode3-Orange"/>
      </w:pPr>
      <w:r>
        <w:t xml:space="preserve"> * 1. DOM PRET : DEMARRAGE DE L'APPLICATION</w:t>
      </w:r>
    </w:p>
    <w:p w14:paraId="41D4A896" w14:textId="77777777" w:rsidR="00152ABB" w:rsidRDefault="00152ABB" w:rsidP="00152ABB">
      <w:pPr>
        <w:pStyle w:val="TxtCode3-Orange"/>
      </w:pPr>
      <w:r>
        <w:t xml:space="preserve"> */</w:t>
      </w:r>
    </w:p>
    <w:p w14:paraId="1654554A" w14:textId="77777777" w:rsidR="00152ABB" w:rsidRDefault="00152ABB" w:rsidP="00152ABB">
      <w:pPr>
        <w:pStyle w:val="TxtCode3-Orange"/>
      </w:pPr>
      <w:r>
        <w:t>document.onreadystatechange = function () {</w:t>
      </w:r>
    </w:p>
    <w:p w14:paraId="3C58C6B5" w14:textId="77777777" w:rsidR="00152ABB" w:rsidRDefault="00152ABB" w:rsidP="00152ABB">
      <w:pPr>
        <w:pStyle w:val="TxtCode3-Orange"/>
      </w:pPr>
      <w:r>
        <w:t xml:space="preserve">  if (document.readyState === "complete") {</w:t>
      </w:r>
    </w:p>
    <w:p w14:paraId="34CBEAE4" w14:textId="77777777" w:rsidR="00152ABB" w:rsidRDefault="00152ABB" w:rsidP="00152ABB">
      <w:pPr>
        <w:pStyle w:val="TxtCode3-Orange"/>
      </w:pPr>
      <w:r>
        <w:t xml:space="preserve">    ctrl = new Ctrl();</w:t>
      </w:r>
    </w:p>
    <w:p w14:paraId="0DFEFE34" w14:textId="77777777" w:rsidR="00152ABB" w:rsidRDefault="00152ABB" w:rsidP="00152ABB">
      <w:pPr>
        <w:pStyle w:val="TxtCode3-Orange"/>
      </w:pPr>
      <w:r>
        <w:t xml:space="preserve">    let couleur = document.getElementById("couleurs").value;</w:t>
      </w:r>
    </w:p>
    <w:p w14:paraId="0A6ACE69" w14:textId="77777777" w:rsidR="00152ABB" w:rsidRDefault="00152ABB" w:rsidP="00152ABB">
      <w:pPr>
        <w:pStyle w:val="TxtCode3-Orange"/>
      </w:pPr>
      <w:r>
        <w:t xml:space="preserve">    ctrl.changerCouleur(couleur);</w:t>
      </w:r>
    </w:p>
    <w:p w14:paraId="3E7D4A7E" w14:textId="77777777" w:rsidR="00152ABB" w:rsidRDefault="00152ABB" w:rsidP="00152ABB">
      <w:pPr>
        <w:pStyle w:val="TxtCode3-Orange"/>
      </w:pPr>
      <w:r>
        <w:t xml:space="preserve">  }</w:t>
      </w:r>
    </w:p>
    <w:p w14:paraId="679F8E06" w14:textId="77777777" w:rsidR="00152ABB" w:rsidRDefault="00152ABB" w:rsidP="00152ABB">
      <w:pPr>
        <w:pStyle w:val="TxtCode3-Orange"/>
      </w:pPr>
      <w:r>
        <w:t>};</w:t>
      </w:r>
    </w:p>
    <w:p w14:paraId="6F187C9B" w14:textId="77777777" w:rsidR="00152ABB" w:rsidRDefault="00152ABB" w:rsidP="00152ABB">
      <w:pPr>
        <w:pStyle w:val="TxtCode3-Orange"/>
      </w:pPr>
    </w:p>
    <w:p w14:paraId="19712CE3" w14:textId="77777777" w:rsidR="00152ABB" w:rsidRDefault="00152ABB" w:rsidP="00152ABB">
      <w:pPr>
        <w:pStyle w:val="TxtCode3-Orange"/>
      </w:pPr>
      <w:r>
        <w:t>class Ctrl {</w:t>
      </w:r>
    </w:p>
    <w:p w14:paraId="25D3CD91" w14:textId="77777777" w:rsidR="00152ABB" w:rsidRDefault="00152ABB" w:rsidP="00152ABB">
      <w:pPr>
        <w:pStyle w:val="TxtCode3-Orange"/>
      </w:pPr>
      <w:r>
        <w:t xml:space="preserve">  constructor() {}</w:t>
      </w:r>
    </w:p>
    <w:p w14:paraId="498209FE" w14:textId="77777777" w:rsidR="00152ABB" w:rsidRDefault="00152ABB" w:rsidP="00152ABB">
      <w:pPr>
        <w:pStyle w:val="TxtCode3-Orange"/>
      </w:pPr>
      <w:r>
        <w:t xml:space="preserve">  changerCouleur(couleur) {</w:t>
      </w:r>
    </w:p>
    <w:p w14:paraId="1CC638B5" w14:textId="77777777" w:rsidR="00152ABB" w:rsidRDefault="00152ABB" w:rsidP="00152ABB">
      <w:pPr>
        <w:pStyle w:val="TxtCode3-Orange"/>
      </w:pPr>
      <w:r>
        <w:t xml:space="preserve">    document.getElementById("container").style.backgroundColor = couleur;</w:t>
      </w:r>
    </w:p>
    <w:p w14:paraId="7B7A2CA6" w14:textId="77777777" w:rsidR="00152ABB" w:rsidRDefault="00152ABB" w:rsidP="00152ABB">
      <w:pPr>
        <w:pStyle w:val="TxtCode3-Orange"/>
      </w:pPr>
    </w:p>
    <w:p w14:paraId="190FE5A7" w14:textId="77777777" w:rsidR="00152ABB" w:rsidRDefault="00152ABB" w:rsidP="00152ABB">
      <w:pPr>
        <w:pStyle w:val="TxtCode3-Orange"/>
      </w:pPr>
      <w:r>
        <w:t xml:space="preserve">    if (couleur == "red" || couleur == "blue" || couleur == "green") {</w:t>
      </w:r>
    </w:p>
    <w:p w14:paraId="11E9E933" w14:textId="77777777" w:rsidR="00152ABB" w:rsidRDefault="00152ABB" w:rsidP="00152ABB">
      <w:pPr>
        <w:pStyle w:val="TxtCode3-Orange"/>
      </w:pPr>
      <w:r>
        <w:t xml:space="preserve">      document.getElementById("titre").style.color = "white";</w:t>
      </w:r>
    </w:p>
    <w:p w14:paraId="55A3FF7A" w14:textId="77777777" w:rsidR="00152ABB" w:rsidRDefault="00152ABB" w:rsidP="00152ABB">
      <w:pPr>
        <w:pStyle w:val="TxtCode3-Orange"/>
      </w:pPr>
      <w:r>
        <w:t xml:space="preserve">    } else {</w:t>
      </w:r>
    </w:p>
    <w:p w14:paraId="0F8CBCC5" w14:textId="77777777" w:rsidR="00152ABB" w:rsidRDefault="00152ABB" w:rsidP="00152ABB">
      <w:pPr>
        <w:pStyle w:val="TxtCode3-Orange"/>
      </w:pPr>
      <w:r>
        <w:t xml:space="preserve">      document.getElementById("titre").style.color = "black";</w:t>
      </w:r>
    </w:p>
    <w:p w14:paraId="2532960E" w14:textId="77777777" w:rsidR="00152ABB" w:rsidRDefault="00152ABB" w:rsidP="00152ABB">
      <w:pPr>
        <w:pStyle w:val="TxtCode3-Orange"/>
      </w:pPr>
      <w:r>
        <w:t xml:space="preserve">    }</w:t>
      </w:r>
    </w:p>
    <w:p w14:paraId="20B34B50" w14:textId="77777777" w:rsidR="00152ABB" w:rsidRDefault="00152ABB" w:rsidP="00152ABB">
      <w:pPr>
        <w:pStyle w:val="TxtCode3-Orange"/>
      </w:pPr>
      <w:r>
        <w:t xml:space="preserve">  }</w:t>
      </w:r>
    </w:p>
    <w:p w14:paraId="33CB9909" w14:textId="195D06B2" w:rsidR="00780A2B" w:rsidRDefault="00152ABB" w:rsidP="00152ABB">
      <w:pPr>
        <w:pStyle w:val="TxtCode3-Orange"/>
      </w:pPr>
      <w:r>
        <w:t>}</w:t>
      </w:r>
    </w:p>
    <w:p w14:paraId="58AACBF2" w14:textId="53720040" w:rsidR="00780A2B" w:rsidRDefault="00780A2B" w:rsidP="00BC3474">
      <w:pPr>
        <w:pStyle w:val="Txtjustifie"/>
      </w:pPr>
      <w:r>
        <w:t>IndexCtrlJQ :</w:t>
      </w:r>
    </w:p>
    <w:p w14:paraId="4EFC8CB7" w14:textId="77777777" w:rsidR="00152ABB" w:rsidRDefault="00152ABB" w:rsidP="00152ABB">
      <w:pPr>
        <w:pStyle w:val="TxtCode3-Orange"/>
      </w:pPr>
      <w:r>
        <w:t>/*</w:t>
      </w:r>
    </w:p>
    <w:p w14:paraId="49AF2F0F" w14:textId="77777777" w:rsidR="00152ABB" w:rsidRDefault="00152ABB" w:rsidP="00152ABB">
      <w:pPr>
        <w:pStyle w:val="TxtCode3-Orange"/>
      </w:pPr>
      <w:r>
        <w:t xml:space="preserve"> * 1. DOM PRET : DEMARRAGE DE L'APPLICATION AVEC CLASSE CTRL</w:t>
      </w:r>
    </w:p>
    <w:p w14:paraId="60AD1F79" w14:textId="77777777" w:rsidR="00152ABB" w:rsidRDefault="00152ABB" w:rsidP="00152ABB">
      <w:pPr>
        <w:pStyle w:val="TxtCode3-Orange"/>
      </w:pPr>
      <w:r>
        <w:t xml:space="preserve"> */</w:t>
      </w:r>
    </w:p>
    <w:p w14:paraId="6C9D5AAB" w14:textId="77777777" w:rsidR="00152ABB" w:rsidRDefault="00152ABB" w:rsidP="00152ABB">
      <w:pPr>
        <w:pStyle w:val="TxtCode3-Orange"/>
      </w:pPr>
    </w:p>
    <w:p w14:paraId="6BAC39AB" w14:textId="77777777" w:rsidR="00152ABB" w:rsidRDefault="00152ABB" w:rsidP="00152ABB">
      <w:pPr>
        <w:pStyle w:val="TxtCode3-Orange"/>
      </w:pPr>
      <w:r>
        <w:t>$(document).ready(function () {</w:t>
      </w:r>
    </w:p>
    <w:p w14:paraId="492D5686" w14:textId="77777777" w:rsidR="00152ABB" w:rsidRDefault="00152ABB" w:rsidP="00152ABB">
      <w:pPr>
        <w:pStyle w:val="TxtCode3-Orange"/>
      </w:pPr>
      <w:r>
        <w:t xml:space="preserve">  let couleur = $("#couleurs").val();</w:t>
      </w:r>
    </w:p>
    <w:p w14:paraId="6B5D20D4" w14:textId="77777777" w:rsidR="00152ABB" w:rsidRDefault="00152ABB" w:rsidP="00152ABB">
      <w:pPr>
        <w:pStyle w:val="TxtCode3-Orange"/>
      </w:pPr>
      <w:r>
        <w:t xml:space="preserve">  changerCouleur(couleur);</w:t>
      </w:r>
    </w:p>
    <w:p w14:paraId="6EC15029" w14:textId="77777777" w:rsidR="00152ABB" w:rsidRDefault="00152ABB" w:rsidP="00152ABB">
      <w:pPr>
        <w:pStyle w:val="TxtCode3-Orange"/>
      </w:pPr>
      <w:r>
        <w:t>});</w:t>
      </w:r>
    </w:p>
    <w:p w14:paraId="092D2B82" w14:textId="77777777" w:rsidR="00152ABB" w:rsidRDefault="00152ABB" w:rsidP="00152ABB">
      <w:pPr>
        <w:pStyle w:val="TxtCode3-Orange"/>
      </w:pPr>
    </w:p>
    <w:p w14:paraId="24EAE262" w14:textId="77777777" w:rsidR="00152ABB" w:rsidRDefault="00152ABB" w:rsidP="00152ABB">
      <w:pPr>
        <w:pStyle w:val="TxtCode3-Orange"/>
      </w:pPr>
      <w:r>
        <w:t>function changerCouleur(couleur) {</w:t>
      </w:r>
    </w:p>
    <w:p w14:paraId="61FBA05E" w14:textId="77777777" w:rsidR="00152ABB" w:rsidRDefault="00152ABB" w:rsidP="00152ABB">
      <w:pPr>
        <w:pStyle w:val="TxtCode3-Orange"/>
      </w:pPr>
      <w:r>
        <w:t xml:space="preserve">  $("#container").css({ "background-color": couleur });</w:t>
      </w:r>
    </w:p>
    <w:p w14:paraId="0D441D07" w14:textId="77777777" w:rsidR="00152ABB" w:rsidRDefault="00152ABB" w:rsidP="00152ABB">
      <w:pPr>
        <w:pStyle w:val="TxtCode3-Orange"/>
      </w:pPr>
      <w:r>
        <w:t xml:space="preserve">  if (couleur == "red" || couleur == "blue" || couleur == "green") {</w:t>
      </w:r>
    </w:p>
    <w:p w14:paraId="091A5815" w14:textId="77777777" w:rsidR="00152ABB" w:rsidRDefault="00152ABB" w:rsidP="00152ABB">
      <w:pPr>
        <w:pStyle w:val="TxtCode3-Orange"/>
      </w:pPr>
      <w:r>
        <w:t xml:space="preserve">    $("#titre").css({ color: "white" });</w:t>
      </w:r>
    </w:p>
    <w:p w14:paraId="52B1DC7E" w14:textId="77777777" w:rsidR="00152ABB" w:rsidRDefault="00152ABB" w:rsidP="00152ABB">
      <w:pPr>
        <w:pStyle w:val="TxtCode3-Orange"/>
      </w:pPr>
      <w:r>
        <w:t xml:space="preserve">  } else {</w:t>
      </w:r>
    </w:p>
    <w:p w14:paraId="0C64B6D4" w14:textId="77777777" w:rsidR="00152ABB" w:rsidRDefault="00152ABB" w:rsidP="00152ABB">
      <w:pPr>
        <w:pStyle w:val="TxtCode3-Orange"/>
      </w:pPr>
      <w:r>
        <w:t xml:space="preserve">    $("#titre").css({ color: "black" });</w:t>
      </w:r>
    </w:p>
    <w:p w14:paraId="0EC68975" w14:textId="77777777" w:rsidR="00152ABB" w:rsidRDefault="00152ABB" w:rsidP="00152ABB">
      <w:pPr>
        <w:pStyle w:val="TxtCode3-Orange"/>
      </w:pPr>
      <w:r>
        <w:t xml:space="preserve">  }</w:t>
      </w:r>
    </w:p>
    <w:p w14:paraId="77429CB8" w14:textId="719407F2" w:rsidR="00780A2B" w:rsidRPr="00780A2B" w:rsidRDefault="00152ABB" w:rsidP="00152ABB">
      <w:pPr>
        <w:pStyle w:val="TxtCode3-Orange"/>
      </w:pPr>
      <w:r>
        <w:lastRenderedPageBreak/>
        <w:t>}</w:t>
      </w:r>
    </w:p>
    <w:p w14:paraId="1020314A" w14:textId="77777777" w:rsidR="00BC3474" w:rsidRPr="00504617" w:rsidRDefault="00BC3474" w:rsidP="00BC3474">
      <w:pPr>
        <w:pStyle w:val="Titre3"/>
      </w:pPr>
      <w:bookmarkStart w:id="71" w:name="_Toc137936871"/>
      <w:r w:rsidRPr="00504617">
        <w:t>Capture</w:t>
      </w:r>
      <w:bookmarkEnd w:id="71"/>
    </w:p>
    <w:p w14:paraId="1878055D" w14:textId="6ED97464" w:rsidR="00A84CAA" w:rsidRPr="00504617" w:rsidRDefault="00A84CAA" w:rsidP="001F4A28">
      <w:pPr>
        <w:pStyle w:val="Titre4"/>
      </w:pPr>
      <w:bookmarkStart w:id="72" w:name="_Toc137936872"/>
      <w:r w:rsidRPr="00504617">
        <w:t>JS</w:t>
      </w:r>
      <w:bookmarkEnd w:id="72"/>
    </w:p>
    <w:p w14:paraId="396B6B92" w14:textId="7CA63F6A" w:rsidR="00BC3474" w:rsidRDefault="00FC227F" w:rsidP="00504617">
      <w:pPr>
        <w:pStyle w:val="StyleCentr"/>
      </w:pPr>
      <w:r w:rsidRPr="00FC227F">
        <w:rPr>
          <w:noProof/>
        </w:rPr>
        <w:drawing>
          <wp:inline distT="0" distB="0" distL="0" distR="0" wp14:anchorId="10DBC377" wp14:editId="59E66CBE">
            <wp:extent cx="4496427" cy="2181529"/>
            <wp:effectExtent l="0" t="0" r="0" b="9525"/>
            <wp:docPr id="47" name="Image 47" descr="Une image contenant texte, capture d’écran, affichage, jau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 capture d’écran, affichage, jaune&#10;&#10;Description générée automatiquement"/>
                    <pic:cNvPicPr/>
                  </pic:nvPicPr>
                  <pic:blipFill>
                    <a:blip r:embed="rId44"/>
                    <a:stretch>
                      <a:fillRect/>
                    </a:stretch>
                  </pic:blipFill>
                  <pic:spPr>
                    <a:xfrm>
                      <a:off x="0" y="0"/>
                      <a:ext cx="4496427" cy="2181529"/>
                    </a:xfrm>
                    <a:prstGeom prst="rect">
                      <a:avLst/>
                    </a:prstGeom>
                  </pic:spPr>
                </pic:pic>
              </a:graphicData>
            </a:graphic>
          </wp:inline>
        </w:drawing>
      </w:r>
    </w:p>
    <w:p w14:paraId="05753E37" w14:textId="28FAC777" w:rsidR="00A84CAA" w:rsidRDefault="00A84CAA" w:rsidP="00504617">
      <w:pPr>
        <w:pStyle w:val="StyleCentr"/>
      </w:pPr>
      <w:r w:rsidRPr="00A84CAA">
        <w:rPr>
          <w:noProof/>
        </w:rPr>
        <w:drawing>
          <wp:inline distT="0" distB="0" distL="0" distR="0" wp14:anchorId="37C2DF3F" wp14:editId="49FB4482">
            <wp:extent cx="4305901" cy="2391109"/>
            <wp:effectExtent l="0" t="0" r="0" b="9525"/>
            <wp:docPr id="48" name="Image 48"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 capture d’écran, logiciel, affichage&#10;&#10;Description générée automatiquement"/>
                    <pic:cNvPicPr/>
                  </pic:nvPicPr>
                  <pic:blipFill>
                    <a:blip r:embed="rId45"/>
                    <a:stretch>
                      <a:fillRect/>
                    </a:stretch>
                  </pic:blipFill>
                  <pic:spPr>
                    <a:xfrm>
                      <a:off x="0" y="0"/>
                      <a:ext cx="4305901" cy="2391109"/>
                    </a:xfrm>
                    <a:prstGeom prst="rect">
                      <a:avLst/>
                    </a:prstGeom>
                  </pic:spPr>
                </pic:pic>
              </a:graphicData>
            </a:graphic>
          </wp:inline>
        </w:drawing>
      </w:r>
    </w:p>
    <w:p w14:paraId="5D8EABC5" w14:textId="3B72AED0" w:rsidR="00504617" w:rsidRDefault="00504617" w:rsidP="001F4A28">
      <w:pPr>
        <w:pStyle w:val="Titre4"/>
      </w:pPr>
      <w:bookmarkStart w:id="73" w:name="_Toc137936873"/>
      <w:r>
        <w:t>JQ</w:t>
      </w:r>
      <w:bookmarkEnd w:id="73"/>
    </w:p>
    <w:p w14:paraId="18A61723" w14:textId="7E356A71" w:rsidR="00504617" w:rsidRDefault="00504617" w:rsidP="00504617">
      <w:pPr>
        <w:pStyle w:val="StyleCentr"/>
      </w:pPr>
      <w:r w:rsidRPr="00504617">
        <w:rPr>
          <w:noProof/>
        </w:rPr>
        <w:drawing>
          <wp:inline distT="0" distB="0" distL="0" distR="0" wp14:anchorId="62417F56" wp14:editId="05BF040D">
            <wp:extent cx="4191585" cy="2333951"/>
            <wp:effectExtent l="0" t="0" r="0" b="9525"/>
            <wp:docPr id="49" name="Image 49" descr="Une image contenant texte, capture d’écran, affichage, jau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 capture d’écran, affichage, jaune&#10;&#10;Description générée automatiquement"/>
                    <pic:cNvPicPr/>
                  </pic:nvPicPr>
                  <pic:blipFill>
                    <a:blip r:embed="rId46"/>
                    <a:stretch>
                      <a:fillRect/>
                    </a:stretch>
                  </pic:blipFill>
                  <pic:spPr>
                    <a:xfrm>
                      <a:off x="0" y="0"/>
                      <a:ext cx="4191585" cy="2333951"/>
                    </a:xfrm>
                    <a:prstGeom prst="rect">
                      <a:avLst/>
                    </a:prstGeom>
                  </pic:spPr>
                </pic:pic>
              </a:graphicData>
            </a:graphic>
          </wp:inline>
        </w:drawing>
      </w:r>
    </w:p>
    <w:p w14:paraId="20D389E2" w14:textId="7BAF4142" w:rsidR="00504617" w:rsidRPr="00504617" w:rsidRDefault="00504617" w:rsidP="00504617">
      <w:pPr>
        <w:pStyle w:val="StyleCentr"/>
        <w:rPr>
          <w:lang w:val="de-CH"/>
        </w:rPr>
      </w:pPr>
      <w:r w:rsidRPr="00504617">
        <w:rPr>
          <w:noProof/>
          <w:lang w:val="de-CH"/>
        </w:rPr>
        <w:lastRenderedPageBreak/>
        <w:drawing>
          <wp:inline distT="0" distB="0" distL="0" distR="0" wp14:anchorId="0D678155" wp14:editId="56D95333">
            <wp:extent cx="4515480" cy="2381582"/>
            <wp:effectExtent l="0" t="0" r="0" b="0"/>
            <wp:docPr id="50" name="Image 50"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 capture d’écran, affichage, logiciel&#10;&#10;Description générée automatiquement"/>
                    <pic:cNvPicPr/>
                  </pic:nvPicPr>
                  <pic:blipFill>
                    <a:blip r:embed="rId47"/>
                    <a:stretch>
                      <a:fillRect/>
                    </a:stretch>
                  </pic:blipFill>
                  <pic:spPr>
                    <a:xfrm>
                      <a:off x="0" y="0"/>
                      <a:ext cx="4515480" cy="2381582"/>
                    </a:xfrm>
                    <a:prstGeom prst="rect">
                      <a:avLst/>
                    </a:prstGeom>
                  </pic:spPr>
                </pic:pic>
              </a:graphicData>
            </a:graphic>
          </wp:inline>
        </w:drawing>
      </w:r>
    </w:p>
    <w:p w14:paraId="559258C7" w14:textId="77777777" w:rsidR="00973728" w:rsidRPr="003E2643" w:rsidRDefault="00973728" w:rsidP="00973728">
      <w:pPr>
        <w:pStyle w:val="Titre2"/>
      </w:pPr>
      <w:bookmarkStart w:id="74" w:name="_Toc137936874"/>
      <w:r w:rsidRPr="003E2643">
        <w:t>Exercice 16 (Utilisation de jQuery)</w:t>
      </w:r>
      <w:bookmarkEnd w:id="74"/>
    </w:p>
    <w:p w14:paraId="6AECCDCE" w14:textId="4020515C" w:rsidR="00BC3474" w:rsidRPr="00A63AC4" w:rsidRDefault="00BC3474" w:rsidP="00BC3474">
      <w:pPr>
        <w:pStyle w:val="Titre3"/>
      </w:pPr>
      <w:bookmarkStart w:id="75" w:name="_Toc137936875"/>
      <w:r w:rsidRPr="00A63AC4">
        <w:t>Objectif de l’exercice</w:t>
      </w:r>
      <w:bookmarkEnd w:id="75"/>
    </w:p>
    <w:p w14:paraId="0A064454" w14:textId="39AC01AF" w:rsidR="00EA234A" w:rsidRPr="00A63AC4" w:rsidRDefault="00BE516B" w:rsidP="00EA234A">
      <w:pPr>
        <w:pStyle w:val="Txtjustifie"/>
      </w:pPr>
      <w:r w:rsidRPr="00A63AC4">
        <w:t xml:space="preserve">Le but de cet exercice et de nous </w:t>
      </w:r>
      <w:r w:rsidR="00782070" w:rsidRPr="00A63AC4">
        <w:t>familiariser</w:t>
      </w:r>
      <w:r w:rsidR="00496D91" w:rsidRPr="00A63AC4">
        <w:t xml:space="preserve"> avec jQuery nous devons faire différentes méthodes en jQuery ce qui nous montre les différentes possibilités avec jQuery</w:t>
      </w:r>
      <w:r w:rsidR="00A63AC4" w:rsidRPr="00A63AC4">
        <w:t>,</w:t>
      </w:r>
    </w:p>
    <w:p w14:paraId="354B0A88" w14:textId="77777777" w:rsidR="00BC3474" w:rsidRPr="008255A7" w:rsidRDefault="00BC3474" w:rsidP="00BC3474">
      <w:pPr>
        <w:pStyle w:val="Titre3"/>
      </w:pPr>
      <w:bookmarkStart w:id="76" w:name="_Toc137936876"/>
      <w:r w:rsidRPr="008255A7">
        <w:t>Extrait de code</w:t>
      </w:r>
      <w:bookmarkEnd w:id="76"/>
      <w:r w:rsidRPr="008255A7">
        <w:t xml:space="preserve"> </w:t>
      </w:r>
    </w:p>
    <w:p w14:paraId="1ADFE664" w14:textId="00351539" w:rsidR="00BC3474" w:rsidRDefault="001B3CED" w:rsidP="00BC3474">
      <w:pPr>
        <w:pStyle w:val="Txtjustifie"/>
      </w:pPr>
      <w:r>
        <w:t>JS :</w:t>
      </w:r>
    </w:p>
    <w:p w14:paraId="67150F18" w14:textId="77777777" w:rsidR="001B3CED" w:rsidRDefault="001B3CED" w:rsidP="001B3CED">
      <w:pPr>
        <w:pStyle w:val="TxtCode3-Orange"/>
      </w:pPr>
      <w:r>
        <w:t>$(document).ready(function () {</w:t>
      </w:r>
    </w:p>
    <w:p w14:paraId="2DF0E8DB" w14:textId="77777777" w:rsidR="001B3CED" w:rsidRDefault="001B3CED" w:rsidP="001B3CED">
      <w:pPr>
        <w:pStyle w:val="TxtCode3-Orange"/>
      </w:pPr>
      <w:r>
        <w:t xml:space="preserve">  ctrl = new Ctrl();</w:t>
      </w:r>
    </w:p>
    <w:p w14:paraId="0E21EAEF" w14:textId="77777777" w:rsidR="001B3CED" w:rsidRDefault="001B3CED" w:rsidP="001B3CED">
      <w:pPr>
        <w:pStyle w:val="TxtCode3-Orange"/>
      </w:pPr>
      <w:r>
        <w:t xml:space="preserve">  $("#btnShow").on("click", function () {</w:t>
      </w:r>
    </w:p>
    <w:p w14:paraId="463E9057" w14:textId="77777777" w:rsidR="001B3CED" w:rsidRDefault="001B3CED" w:rsidP="001B3CED">
      <w:pPr>
        <w:pStyle w:val="TxtCode3-Orange"/>
      </w:pPr>
      <w:r>
        <w:t xml:space="preserve">    ctrl.afficher();</w:t>
      </w:r>
    </w:p>
    <w:p w14:paraId="69343850" w14:textId="77777777" w:rsidR="001B3CED" w:rsidRDefault="001B3CED" w:rsidP="001B3CED">
      <w:pPr>
        <w:pStyle w:val="TxtCode3-Orange"/>
      </w:pPr>
      <w:r>
        <w:t xml:space="preserve">  });</w:t>
      </w:r>
    </w:p>
    <w:p w14:paraId="136145AF" w14:textId="77777777" w:rsidR="001B3CED" w:rsidRDefault="001B3CED" w:rsidP="001B3CED">
      <w:pPr>
        <w:pStyle w:val="TxtCode3-Orange"/>
      </w:pPr>
      <w:r>
        <w:t xml:space="preserve">  $("#btnHide").on("click", function () {</w:t>
      </w:r>
    </w:p>
    <w:p w14:paraId="15BAFE47" w14:textId="77777777" w:rsidR="001B3CED" w:rsidRDefault="001B3CED" w:rsidP="001B3CED">
      <w:pPr>
        <w:pStyle w:val="TxtCode3-Orange"/>
      </w:pPr>
      <w:r>
        <w:t xml:space="preserve">    ctrl.cacher();</w:t>
      </w:r>
    </w:p>
    <w:p w14:paraId="41B9AA02" w14:textId="77777777" w:rsidR="001B3CED" w:rsidRDefault="001B3CED" w:rsidP="001B3CED">
      <w:pPr>
        <w:pStyle w:val="TxtCode3-Orange"/>
      </w:pPr>
      <w:r>
        <w:t xml:space="preserve">  });</w:t>
      </w:r>
    </w:p>
    <w:p w14:paraId="0ABBDBC2" w14:textId="77777777" w:rsidR="001B3CED" w:rsidRDefault="001B3CED" w:rsidP="001B3CED">
      <w:pPr>
        <w:pStyle w:val="TxtCode3-Orange"/>
      </w:pPr>
      <w:r>
        <w:t xml:space="preserve">  $("#btnToggle").on("click", function () {</w:t>
      </w:r>
    </w:p>
    <w:p w14:paraId="63EA4A76" w14:textId="77777777" w:rsidR="001B3CED" w:rsidRDefault="001B3CED" w:rsidP="001B3CED">
      <w:pPr>
        <w:pStyle w:val="TxtCode3-Orange"/>
      </w:pPr>
      <w:r>
        <w:t xml:space="preserve">    ctrl.afficherCacher();</w:t>
      </w:r>
    </w:p>
    <w:p w14:paraId="2E37786B" w14:textId="77777777" w:rsidR="001B3CED" w:rsidRDefault="001B3CED" w:rsidP="001B3CED">
      <w:pPr>
        <w:pStyle w:val="TxtCode3-Orange"/>
      </w:pPr>
      <w:r>
        <w:t xml:space="preserve">  });</w:t>
      </w:r>
    </w:p>
    <w:p w14:paraId="21137BC3" w14:textId="77777777" w:rsidR="001B3CED" w:rsidRDefault="001B3CED" w:rsidP="001B3CED">
      <w:pPr>
        <w:pStyle w:val="TxtCode3-Orange"/>
      </w:pPr>
      <w:r>
        <w:t xml:space="preserve">  $("#btnPlier").on("click", function () {</w:t>
      </w:r>
    </w:p>
    <w:p w14:paraId="037FA7FC" w14:textId="77777777" w:rsidR="001B3CED" w:rsidRDefault="001B3CED" w:rsidP="001B3CED">
      <w:pPr>
        <w:pStyle w:val="TxtCode3-Orange"/>
      </w:pPr>
      <w:r>
        <w:t xml:space="preserve">    ctrl.plier();</w:t>
      </w:r>
    </w:p>
    <w:p w14:paraId="535C0E3E" w14:textId="77777777" w:rsidR="001B3CED" w:rsidRDefault="001B3CED" w:rsidP="001B3CED">
      <w:pPr>
        <w:pStyle w:val="TxtCode3-Orange"/>
      </w:pPr>
      <w:r>
        <w:t xml:space="preserve">  });</w:t>
      </w:r>
    </w:p>
    <w:p w14:paraId="0D9B33FF" w14:textId="77777777" w:rsidR="001B3CED" w:rsidRDefault="001B3CED" w:rsidP="001B3CED">
      <w:pPr>
        <w:pStyle w:val="TxtCode3-Orange"/>
      </w:pPr>
      <w:r>
        <w:t xml:space="preserve">  $("#btnDeplier").on("click", function () {</w:t>
      </w:r>
    </w:p>
    <w:p w14:paraId="16267E74" w14:textId="77777777" w:rsidR="001B3CED" w:rsidRDefault="001B3CED" w:rsidP="001B3CED">
      <w:pPr>
        <w:pStyle w:val="TxtCode3-Orange"/>
      </w:pPr>
      <w:r>
        <w:t xml:space="preserve">    ctrl.deplier();</w:t>
      </w:r>
    </w:p>
    <w:p w14:paraId="5DCDE02F" w14:textId="77777777" w:rsidR="001B3CED" w:rsidRDefault="001B3CED" w:rsidP="001B3CED">
      <w:pPr>
        <w:pStyle w:val="TxtCode3-Orange"/>
      </w:pPr>
      <w:r>
        <w:t xml:space="preserve">  });</w:t>
      </w:r>
    </w:p>
    <w:p w14:paraId="3E1E662F" w14:textId="77777777" w:rsidR="001B3CED" w:rsidRDefault="001B3CED" w:rsidP="001B3CED">
      <w:pPr>
        <w:pStyle w:val="TxtCode3-Orange"/>
      </w:pPr>
      <w:r>
        <w:t xml:space="preserve">  $("#btnFonduShow").on("click", function () {</w:t>
      </w:r>
    </w:p>
    <w:p w14:paraId="2F42DD43" w14:textId="77777777" w:rsidR="001B3CED" w:rsidRDefault="001B3CED" w:rsidP="001B3CED">
      <w:pPr>
        <w:pStyle w:val="TxtCode3-Orange"/>
      </w:pPr>
      <w:r>
        <w:t xml:space="preserve">    ctrl.fonduAfficher();</w:t>
      </w:r>
    </w:p>
    <w:p w14:paraId="332F120E" w14:textId="77777777" w:rsidR="001B3CED" w:rsidRDefault="001B3CED" w:rsidP="001B3CED">
      <w:pPr>
        <w:pStyle w:val="TxtCode3-Orange"/>
      </w:pPr>
      <w:r>
        <w:t xml:space="preserve">  });</w:t>
      </w:r>
    </w:p>
    <w:p w14:paraId="2FD47E33" w14:textId="77777777" w:rsidR="001B3CED" w:rsidRDefault="001B3CED" w:rsidP="001B3CED">
      <w:pPr>
        <w:pStyle w:val="TxtCode3-Orange"/>
      </w:pPr>
      <w:r>
        <w:t xml:space="preserve">  $("#btnFonduHide").on("click", function () {</w:t>
      </w:r>
    </w:p>
    <w:p w14:paraId="05FA3F93" w14:textId="77777777" w:rsidR="001B3CED" w:rsidRDefault="001B3CED" w:rsidP="001B3CED">
      <w:pPr>
        <w:pStyle w:val="TxtCode3-Orange"/>
      </w:pPr>
      <w:r>
        <w:t xml:space="preserve">    ctrl.fonduCacher();</w:t>
      </w:r>
    </w:p>
    <w:p w14:paraId="6C65A418" w14:textId="77777777" w:rsidR="001B3CED" w:rsidRDefault="001B3CED" w:rsidP="001B3CED">
      <w:pPr>
        <w:pStyle w:val="TxtCode3-Orange"/>
      </w:pPr>
      <w:r>
        <w:t xml:space="preserve">  });</w:t>
      </w:r>
    </w:p>
    <w:p w14:paraId="125527AE" w14:textId="77777777" w:rsidR="001B3CED" w:rsidRDefault="001B3CED" w:rsidP="001B3CED">
      <w:pPr>
        <w:pStyle w:val="TxtCode3-Orange"/>
      </w:pPr>
      <w:r>
        <w:t xml:space="preserve">  $("#btnSetClass").on("click", function () {</w:t>
      </w:r>
    </w:p>
    <w:p w14:paraId="67DFF488" w14:textId="77777777" w:rsidR="001B3CED" w:rsidRDefault="001B3CED" w:rsidP="001B3CED">
      <w:pPr>
        <w:pStyle w:val="TxtCode3-Orange"/>
      </w:pPr>
      <w:r>
        <w:t xml:space="preserve">    ctrl.setClass();</w:t>
      </w:r>
    </w:p>
    <w:p w14:paraId="15B4F9B3" w14:textId="77777777" w:rsidR="001B3CED" w:rsidRDefault="001B3CED" w:rsidP="001B3CED">
      <w:pPr>
        <w:pStyle w:val="TxtCode3-Orange"/>
      </w:pPr>
      <w:r>
        <w:t xml:space="preserve">  });</w:t>
      </w:r>
    </w:p>
    <w:p w14:paraId="5ADBF7E8" w14:textId="77777777" w:rsidR="001B3CED" w:rsidRDefault="001B3CED" w:rsidP="001B3CED">
      <w:pPr>
        <w:pStyle w:val="TxtCode3-Orange"/>
      </w:pPr>
      <w:r>
        <w:t xml:space="preserve">  $("#btnRemoveClass").on("click", function () {</w:t>
      </w:r>
    </w:p>
    <w:p w14:paraId="43C25BBE" w14:textId="77777777" w:rsidR="001B3CED" w:rsidRDefault="001B3CED" w:rsidP="001B3CED">
      <w:pPr>
        <w:pStyle w:val="TxtCode3-Orange"/>
      </w:pPr>
      <w:r>
        <w:t xml:space="preserve">    ctrl.removeClass();</w:t>
      </w:r>
    </w:p>
    <w:p w14:paraId="12466769" w14:textId="77777777" w:rsidR="001B3CED" w:rsidRDefault="001B3CED" w:rsidP="001B3CED">
      <w:pPr>
        <w:pStyle w:val="TxtCode3-Orange"/>
      </w:pPr>
      <w:r>
        <w:t xml:space="preserve">  });</w:t>
      </w:r>
    </w:p>
    <w:p w14:paraId="31F9E363" w14:textId="77777777" w:rsidR="001B3CED" w:rsidRDefault="001B3CED" w:rsidP="001B3CED">
      <w:pPr>
        <w:pStyle w:val="TxtCode3-Orange"/>
      </w:pPr>
      <w:r>
        <w:t xml:space="preserve">  $("#btnToggleClass").on("click", function () {</w:t>
      </w:r>
    </w:p>
    <w:p w14:paraId="5A95284D" w14:textId="77777777" w:rsidR="001B3CED" w:rsidRDefault="001B3CED" w:rsidP="001B3CED">
      <w:pPr>
        <w:pStyle w:val="TxtCode3-Orange"/>
      </w:pPr>
      <w:r>
        <w:t xml:space="preserve">    ctrl.toggleClass();</w:t>
      </w:r>
    </w:p>
    <w:p w14:paraId="2737FBEC" w14:textId="77777777" w:rsidR="001B3CED" w:rsidRDefault="001B3CED" w:rsidP="001B3CED">
      <w:pPr>
        <w:pStyle w:val="TxtCode3-Orange"/>
      </w:pPr>
      <w:r>
        <w:t xml:space="preserve">  });</w:t>
      </w:r>
    </w:p>
    <w:p w14:paraId="29C8606E" w14:textId="77777777" w:rsidR="001B3CED" w:rsidRDefault="001B3CED" w:rsidP="001B3CED">
      <w:pPr>
        <w:pStyle w:val="TxtCode3-Orange"/>
      </w:pPr>
      <w:r>
        <w:t xml:space="preserve">  $("#btnPairesClass").on("click", function () {</w:t>
      </w:r>
    </w:p>
    <w:p w14:paraId="072831AF" w14:textId="77777777" w:rsidR="001B3CED" w:rsidRDefault="001B3CED" w:rsidP="001B3CED">
      <w:pPr>
        <w:pStyle w:val="TxtCode3-Orange"/>
      </w:pPr>
      <w:r>
        <w:t xml:space="preserve">    ctrl.pairesClass();</w:t>
      </w:r>
    </w:p>
    <w:p w14:paraId="2C06B242" w14:textId="77777777" w:rsidR="001B3CED" w:rsidRDefault="001B3CED" w:rsidP="001B3CED">
      <w:pPr>
        <w:pStyle w:val="TxtCode3-Orange"/>
      </w:pPr>
      <w:r>
        <w:t xml:space="preserve">  });</w:t>
      </w:r>
    </w:p>
    <w:p w14:paraId="17F163D9" w14:textId="77777777" w:rsidR="001B3CED" w:rsidRDefault="001B3CED" w:rsidP="001B3CED">
      <w:pPr>
        <w:pStyle w:val="TxtCode3-Orange"/>
      </w:pPr>
      <w:r>
        <w:t xml:space="preserve">  $("#btnInsertText").on("click", function () {</w:t>
      </w:r>
    </w:p>
    <w:p w14:paraId="22903574" w14:textId="77777777" w:rsidR="001B3CED" w:rsidRDefault="001B3CED" w:rsidP="001B3CED">
      <w:pPr>
        <w:pStyle w:val="TxtCode3-Orange"/>
      </w:pPr>
      <w:r>
        <w:t xml:space="preserve">    ctrl.insererTexte();</w:t>
      </w:r>
    </w:p>
    <w:p w14:paraId="115F70C5" w14:textId="77777777" w:rsidR="001B3CED" w:rsidRDefault="001B3CED" w:rsidP="001B3CED">
      <w:pPr>
        <w:pStyle w:val="TxtCode3-Orange"/>
      </w:pPr>
      <w:r>
        <w:t xml:space="preserve">  });</w:t>
      </w:r>
    </w:p>
    <w:p w14:paraId="1575EFF0" w14:textId="77777777" w:rsidR="001B3CED" w:rsidRDefault="001B3CED" w:rsidP="001B3CED">
      <w:pPr>
        <w:pStyle w:val="TxtCode3-Orange"/>
      </w:pPr>
      <w:r>
        <w:t>});</w:t>
      </w:r>
    </w:p>
    <w:p w14:paraId="688290C5" w14:textId="77777777" w:rsidR="001B3CED" w:rsidRDefault="001B3CED" w:rsidP="001B3CED">
      <w:pPr>
        <w:pStyle w:val="TxtCode3-Orange"/>
      </w:pPr>
    </w:p>
    <w:p w14:paraId="73F8B373" w14:textId="77777777" w:rsidR="001B3CED" w:rsidRDefault="001B3CED" w:rsidP="001B3CED">
      <w:pPr>
        <w:pStyle w:val="TxtCode3-Orange"/>
      </w:pPr>
      <w:r>
        <w:t>class Ctrl {</w:t>
      </w:r>
    </w:p>
    <w:p w14:paraId="27093379" w14:textId="77777777" w:rsidR="001B3CED" w:rsidRDefault="001B3CED" w:rsidP="001B3CED">
      <w:pPr>
        <w:pStyle w:val="TxtCode3-Orange"/>
      </w:pPr>
      <w:r>
        <w:t xml:space="preserve">  constructor() { }</w:t>
      </w:r>
    </w:p>
    <w:p w14:paraId="270863A1" w14:textId="77777777" w:rsidR="001B3CED" w:rsidRDefault="001B3CED" w:rsidP="001B3CED">
      <w:pPr>
        <w:pStyle w:val="TxtCode3-Orange"/>
      </w:pPr>
      <w:r>
        <w:t xml:space="preserve">  afficher() {</w:t>
      </w:r>
    </w:p>
    <w:p w14:paraId="07E2D396" w14:textId="77777777" w:rsidR="001B3CED" w:rsidRDefault="001B3CED" w:rsidP="001B3CED">
      <w:pPr>
        <w:pStyle w:val="TxtCode3-Orange"/>
      </w:pPr>
      <w:r>
        <w:t xml:space="preserve">    $("#div_1").show();</w:t>
      </w:r>
    </w:p>
    <w:p w14:paraId="23DBC888" w14:textId="77777777" w:rsidR="001B3CED" w:rsidRDefault="001B3CED" w:rsidP="001B3CED">
      <w:pPr>
        <w:pStyle w:val="TxtCode3-Orange"/>
      </w:pPr>
      <w:r>
        <w:t xml:space="preserve">  }</w:t>
      </w:r>
    </w:p>
    <w:p w14:paraId="41A8D53C" w14:textId="77777777" w:rsidR="001B3CED" w:rsidRDefault="001B3CED" w:rsidP="001B3CED">
      <w:pPr>
        <w:pStyle w:val="TxtCode3-Orange"/>
      </w:pPr>
      <w:r>
        <w:t xml:space="preserve">  cacher() {</w:t>
      </w:r>
    </w:p>
    <w:p w14:paraId="050931BF" w14:textId="77777777" w:rsidR="001B3CED" w:rsidRDefault="001B3CED" w:rsidP="001B3CED">
      <w:pPr>
        <w:pStyle w:val="TxtCode3-Orange"/>
      </w:pPr>
      <w:r>
        <w:t xml:space="preserve">    $("#div_1").hide();</w:t>
      </w:r>
    </w:p>
    <w:p w14:paraId="4CC622C9" w14:textId="77777777" w:rsidR="001B3CED" w:rsidRDefault="001B3CED" w:rsidP="001B3CED">
      <w:pPr>
        <w:pStyle w:val="TxtCode3-Orange"/>
      </w:pPr>
      <w:r>
        <w:t xml:space="preserve">  }</w:t>
      </w:r>
    </w:p>
    <w:p w14:paraId="68314DE9" w14:textId="77777777" w:rsidR="001B3CED" w:rsidRDefault="001B3CED" w:rsidP="001B3CED">
      <w:pPr>
        <w:pStyle w:val="TxtCode3-Orange"/>
      </w:pPr>
      <w:r>
        <w:t xml:space="preserve">  afficherCacher() {</w:t>
      </w:r>
    </w:p>
    <w:p w14:paraId="4686DC21" w14:textId="77777777" w:rsidR="001B3CED" w:rsidRDefault="001B3CED" w:rsidP="001B3CED">
      <w:pPr>
        <w:pStyle w:val="TxtCode3-Orange"/>
      </w:pPr>
      <w:r>
        <w:t xml:space="preserve">    $("#div_1").toggle();</w:t>
      </w:r>
    </w:p>
    <w:p w14:paraId="3EB7BAD3" w14:textId="77777777" w:rsidR="001B3CED" w:rsidRDefault="001B3CED" w:rsidP="001B3CED">
      <w:pPr>
        <w:pStyle w:val="TxtCode3-Orange"/>
      </w:pPr>
      <w:r>
        <w:t xml:space="preserve">  }</w:t>
      </w:r>
    </w:p>
    <w:p w14:paraId="29870C84" w14:textId="77777777" w:rsidR="001B3CED" w:rsidRDefault="001B3CED" w:rsidP="001B3CED">
      <w:pPr>
        <w:pStyle w:val="TxtCode3-Orange"/>
      </w:pPr>
      <w:r>
        <w:t xml:space="preserve">  plier() {</w:t>
      </w:r>
    </w:p>
    <w:p w14:paraId="3CF7F1F4" w14:textId="77777777" w:rsidR="001B3CED" w:rsidRDefault="001B3CED" w:rsidP="001B3CED">
      <w:pPr>
        <w:pStyle w:val="TxtCode3-Orange"/>
      </w:pPr>
      <w:r>
        <w:t xml:space="preserve">    $("#div_2").slideUp();</w:t>
      </w:r>
    </w:p>
    <w:p w14:paraId="0F09FADB" w14:textId="77777777" w:rsidR="001B3CED" w:rsidRDefault="001B3CED" w:rsidP="001B3CED">
      <w:pPr>
        <w:pStyle w:val="TxtCode3-Orange"/>
      </w:pPr>
      <w:r>
        <w:t xml:space="preserve">  }</w:t>
      </w:r>
    </w:p>
    <w:p w14:paraId="0CE9558A" w14:textId="77777777" w:rsidR="001B3CED" w:rsidRDefault="001B3CED" w:rsidP="001B3CED">
      <w:pPr>
        <w:pStyle w:val="TxtCode3-Orange"/>
      </w:pPr>
      <w:r>
        <w:t xml:space="preserve">  deplier() {</w:t>
      </w:r>
    </w:p>
    <w:p w14:paraId="6E834886" w14:textId="77777777" w:rsidR="001B3CED" w:rsidRDefault="001B3CED" w:rsidP="001B3CED">
      <w:pPr>
        <w:pStyle w:val="TxtCode3-Orange"/>
      </w:pPr>
      <w:r>
        <w:t xml:space="preserve">    $("#div_2").slideDown();</w:t>
      </w:r>
    </w:p>
    <w:p w14:paraId="3D824221" w14:textId="77777777" w:rsidR="001B3CED" w:rsidRDefault="001B3CED" w:rsidP="001B3CED">
      <w:pPr>
        <w:pStyle w:val="TxtCode3-Orange"/>
      </w:pPr>
      <w:r>
        <w:t xml:space="preserve">  }</w:t>
      </w:r>
    </w:p>
    <w:p w14:paraId="492FB2CC" w14:textId="77777777" w:rsidR="001B3CED" w:rsidRDefault="001B3CED" w:rsidP="001B3CED">
      <w:pPr>
        <w:pStyle w:val="TxtCode3-Orange"/>
      </w:pPr>
      <w:r>
        <w:t xml:space="preserve">  fonduAfficher() {</w:t>
      </w:r>
    </w:p>
    <w:p w14:paraId="45EB0889" w14:textId="77777777" w:rsidR="001B3CED" w:rsidRDefault="001B3CED" w:rsidP="001B3CED">
      <w:pPr>
        <w:pStyle w:val="TxtCode3-Orange"/>
      </w:pPr>
      <w:r>
        <w:t xml:space="preserve">    $("#div_3").fadeIn();</w:t>
      </w:r>
    </w:p>
    <w:p w14:paraId="64B35419" w14:textId="77777777" w:rsidR="001B3CED" w:rsidRDefault="001B3CED" w:rsidP="001B3CED">
      <w:pPr>
        <w:pStyle w:val="TxtCode3-Orange"/>
      </w:pPr>
      <w:r>
        <w:t xml:space="preserve">  }</w:t>
      </w:r>
    </w:p>
    <w:p w14:paraId="4EAE253D" w14:textId="77777777" w:rsidR="001B3CED" w:rsidRDefault="001B3CED" w:rsidP="001B3CED">
      <w:pPr>
        <w:pStyle w:val="TxtCode3-Orange"/>
      </w:pPr>
      <w:r>
        <w:t xml:space="preserve">  fonduCacher() {</w:t>
      </w:r>
    </w:p>
    <w:p w14:paraId="09D76D0E" w14:textId="77777777" w:rsidR="001B3CED" w:rsidRDefault="001B3CED" w:rsidP="001B3CED">
      <w:pPr>
        <w:pStyle w:val="TxtCode3-Orange"/>
      </w:pPr>
      <w:r>
        <w:t xml:space="preserve">    $("#div_3").fadeOut();</w:t>
      </w:r>
    </w:p>
    <w:p w14:paraId="287F6809" w14:textId="77777777" w:rsidR="001B3CED" w:rsidRDefault="001B3CED" w:rsidP="001B3CED">
      <w:pPr>
        <w:pStyle w:val="TxtCode3-Orange"/>
      </w:pPr>
      <w:r>
        <w:t xml:space="preserve">  }</w:t>
      </w:r>
    </w:p>
    <w:p w14:paraId="3AC6F2B8" w14:textId="77777777" w:rsidR="001B3CED" w:rsidRDefault="001B3CED" w:rsidP="001B3CED">
      <w:pPr>
        <w:pStyle w:val="TxtCode3-Orange"/>
      </w:pPr>
      <w:r>
        <w:t xml:space="preserve">  setClass() {</w:t>
      </w:r>
    </w:p>
    <w:p w14:paraId="7D5A4153" w14:textId="77777777" w:rsidR="001B3CED" w:rsidRDefault="001B3CED" w:rsidP="001B3CED">
      <w:pPr>
        <w:pStyle w:val="TxtCode3-Orange"/>
      </w:pPr>
      <w:r>
        <w:t xml:space="preserve">    $("div&gt;ol&gt;li:first-of-type").addClass("boldBlueText");</w:t>
      </w:r>
    </w:p>
    <w:p w14:paraId="0A890E1C" w14:textId="77777777" w:rsidR="001B3CED" w:rsidRDefault="001B3CED" w:rsidP="001B3CED">
      <w:pPr>
        <w:pStyle w:val="TxtCode3-Orange"/>
      </w:pPr>
      <w:r>
        <w:t xml:space="preserve">  }</w:t>
      </w:r>
    </w:p>
    <w:p w14:paraId="46EEEC83" w14:textId="77777777" w:rsidR="001B3CED" w:rsidRDefault="001B3CED" w:rsidP="001B3CED">
      <w:pPr>
        <w:pStyle w:val="TxtCode3-Orange"/>
      </w:pPr>
      <w:r>
        <w:t xml:space="preserve">  removeClass() {</w:t>
      </w:r>
    </w:p>
    <w:p w14:paraId="56F43B19" w14:textId="77777777" w:rsidR="001B3CED" w:rsidRDefault="001B3CED" w:rsidP="001B3CED">
      <w:pPr>
        <w:pStyle w:val="TxtCode3-Orange"/>
      </w:pPr>
      <w:r>
        <w:t xml:space="preserve">    $("div&gt;ol&gt;li:first-of-type").removeClass("boldBlueText");</w:t>
      </w:r>
    </w:p>
    <w:p w14:paraId="728C224B" w14:textId="77777777" w:rsidR="001B3CED" w:rsidRDefault="001B3CED" w:rsidP="001B3CED">
      <w:pPr>
        <w:pStyle w:val="TxtCode3-Orange"/>
      </w:pPr>
      <w:r>
        <w:t xml:space="preserve">  }</w:t>
      </w:r>
    </w:p>
    <w:p w14:paraId="050C8CE3" w14:textId="77777777" w:rsidR="001B3CED" w:rsidRDefault="001B3CED" w:rsidP="001B3CED">
      <w:pPr>
        <w:pStyle w:val="TxtCode3-Orange"/>
      </w:pPr>
      <w:r>
        <w:t xml:space="preserve">  toggleClass() {</w:t>
      </w:r>
    </w:p>
    <w:p w14:paraId="4D859AD5" w14:textId="77777777" w:rsidR="001B3CED" w:rsidRDefault="001B3CED" w:rsidP="001B3CED">
      <w:pPr>
        <w:pStyle w:val="TxtCode3-Orange"/>
      </w:pPr>
      <w:r>
        <w:t xml:space="preserve">    $("div&gt;ol&gt;li:last-of-type").toggleClass("boldBlueText");</w:t>
      </w:r>
    </w:p>
    <w:p w14:paraId="1991CA54" w14:textId="77777777" w:rsidR="001B3CED" w:rsidRDefault="001B3CED" w:rsidP="001B3CED">
      <w:pPr>
        <w:pStyle w:val="TxtCode3-Orange"/>
      </w:pPr>
      <w:r>
        <w:t xml:space="preserve">  }</w:t>
      </w:r>
    </w:p>
    <w:p w14:paraId="090BB00B" w14:textId="77777777" w:rsidR="001B3CED" w:rsidRDefault="001B3CED" w:rsidP="001B3CED">
      <w:pPr>
        <w:pStyle w:val="TxtCode3-Orange"/>
      </w:pPr>
      <w:r>
        <w:t xml:space="preserve">  pairesClass() {</w:t>
      </w:r>
    </w:p>
    <w:p w14:paraId="206D39F7" w14:textId="77777777" w:rsidR="001B3CED" w:rsidRDefault="001B3CED" w:rsidP="001B3CED">
      <w:pPr>
        <w:pStyle w:val="TxtCode3-Orange"/>
      </w:pPr>
      <w:r>
        <w:t xml:space="preserve">    $("div&gt;ol&gt;li:nth-child(odd)").toggleClass("underlineClass");</w:t>
      </w:r>
    </w:p>
    <w:p w14:paraId="19557367" w14:textId="77777777" w:rsidR="001B3CED" w:rsidRDefault="001B3CED" w:rsidP="001B3CED">
      <w:pPr>
        <w:pStyle w:val="TxtCode3-Orange"/>
      </w:pPr>
      <w:r>
        <w:t xml:space="preserve">  }</w:t>
      </w:r>
    </w:p>
    <w:p w14:paraId="7E38F282" w14:textId="77777777" w:rsidR="001B3CED" w:rsidRDefault="001B3CED" w:rsidP="001B3CED">
      <w:pPr>
        <w:pStyle w:val="TxtCode3-Orange"/>
      </w:pPr>
      <w:r>
        <w:t xml:space="preserve">  insererTexte() {</w:t>
      </w:r>
    </w:p>
    <w:p w14:paraId="69BC58FD" w14:textId="77777777" w:rsidR="001B3CED" w:rsidRDefault="001B3CED" w:rsidP="001B3CED">
      <w:pPr>
        <w:pStyle w:val="TxtCode3-Orange"/>
      </w:pPr>
      <w:r>
        <w:t xml:space="preserve">    $("#textes").append($("#textToInsert").value());</w:t>
      </w:r>
    </w:p>
    <w:p w14:paraId="79AED42C" w14:textId="77777777" w:rsidR="001B3CED" w:rsidRDefault="001B3CED" w:rsidP="001B3CED">
      <w:pPr>
        <w:pStyle w:val="TxtCode3-Orange"/>
      </w:pPr>
      <w:r>
        <w:t xml:space="preserve">    if ($("#textBold") == true) {</w:t>
      </w:r>
    </w:p>
    <w:p w14:paraId="430E9C43" w14:textId="77777777" w:rsidR="001B3CED" w:rsidRDefault="001B3CED" w:rsidP="001B3CED">
      <w:pPr>
        <w:pStyle w:val="TxtCode3-Orange"/>
      </w:pPr>
      <w:r>
        <w:t xml:space="preserve">    }</w:t>
      </w:r>
    </w:p>
    <w:p w14:paraId="228D8EFB" w14:textId="77777777" w:rsidR="001B3CED" w:rsidRDefault="001B3CED" w:rsidP="001B3CED">
      <w:pPr>
        <w:pStyle w:val="TxtCode3-Orange"/>
      </w:pPr>
      <w:r>
        <w:t xml:space="preserve">  }</w:t>
      </w:r>
    </w:p>
    <w:p w14:paraId="1E226044" w14:textId="2BB30874" w:rsidR="001B3CED" w:rsidRPr="008255A7" w:rsidRDefault="001B3CED" w:rsidP="001B3CED">
      <w:pPr>
        <w:pStyle w:val="TxtCode3-Orange"/>
      </w:pPr>
      <w:r>
        <w:t>}</w:t>
      </w:r>
    </w:p>
    <w:p w14:paraId="1A963BC9" w14:textId="77777777" w:rsidR="00BC3474" w:rsidRPr="00002A4F" w:rsidRDefault="00BC3474" w:rsidP="00BC3474">
      <w:pPr>
        <w:pStyle w:val="Titre3"/>
      </w:pPr>
      <w:bookmarkStart w:id="77" w:name="_Toc137936877"/>
      <w:r w:rsidRPr="00002A4F">
        <w:t>Capture</w:t>
      </w:r>
      <w:bookmarkEnd w:id="77"/>
    </w:p>
    <w:p w14:paraId="3141115F" w14:textId="402E72DA" w:rsidR="00BC3474" w:rsidRPr="00BC3474" w:rsidRDefault="00E812C3" w:rsidP="00002A4F">
      <w:pPr>
        <w:pStyle w:val="StyleCentr"/>
      </w:pPr>
      <w:r w:rsidRPr="00E812C3">
        <w:rPr>
          <w:noProof/>
        </w:rPr>
        <w:drawing>
          <wp:inline distT="0" distB="0" distL="0" distR="0" wp14:anchorId="50F8E54B" wp14:editId="43B195F2">
            <wp:extent cx="5760720" cy="1263650"/>
            <wp:effectExtent l="0" t="0" r="0" b="0"/>
            <wp:docPr id="72" name="Image 72" descr="Une image contenant texte, ligne,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descr="Une image contenant texte, ligne, Police, nombre&#10;&#10;Description générée automatiquement"/>
                    <pic:cNvPicPr/>
                  </pic:nvPicPr>
                  <pic:blipFill>
                    <a:blip r:embed="rId48"/>
                    <a:stretch>
                      <a:fillRect/>
                    </a:stretch>
                  </pic:blipFill>
                  <pic:spPr>
                    <a:xfrm>
                      <a:off x="0" y="0"/>
                      <a:ext cx="5760720" cy="1263650"/>
                    </a:xfrm>
                    <a:prstGeom prst="rect">
                      <a:avLst/>
                    </a:prstGeom>
                  </pic:spPr>
                </pic:pic>
              </a:graphicData>
            </a:graphic>
          </wp:inline>
        </w:drawing>
      </w:r>
    </w:p>
    <w:p w14:paraId="6A64B07E" w14:textId="77777777" w:rsidR="00973728" w:rsidRPr="00973728" w:rsidRDefault="00973728" w:rsidP="00973728">
      <w:pPr>
        <w:pStyle w:val="Txtjustifie"/>
      </w:pPr>
      <w:r w:rsidRPr="00973728">
        <w:t>Dans cet exercice nous découvrons différentes méthodes jQuery.</w:t>
      </w:r>
    </w:p>
    <w:p w14:paraId="33D3C8B0" w14:textId="77777777" w:rsidR="00973728" w:rsidRPr="00973728" w:rsidRDefault="00973728" w:rsidP="00973728">
      <w:pPr>
        <w:pStyle w:val="Txtjustifie"/>
        <w:numPr>
          <w:ilvl w:val="0"/>
          <w:numId w:val="20"/>
        </w:numPr>
      </w:pPr>
      <w:r w:rsidRPr="00973728">
        <w:t>Comment ajouter un écouteur via jQuery.</w:t>
      </w:r>
    </w:p>
    <w:p w14:paraId="5EC6C587" w14:textId="77777777" w:rsidR="00973728" w:rsidRPr="00973728" w:rsidRDefault="00973728" w:rsidP="00973728">
      <w:pPr>
        <w:pStyle w:val="Txtjustifie"/>
        <w:numPr>
          <w:ilvl w:val="0"/>
          <w:numId w:val="20"/>
        </w:numPr>
      </w:pPr>
      <w:r w:rsidRPr="00973728">
        <w:t>Sélectionner des éléments du DOM via jQuery.</w:t>
      </w:r>
    </w:p>
    <w:p w14:paraId="0A94B1B9" w14:textId="77777777" w:rsidR="00973728" w:rsidRPr="00973728" w:rsidRDefault="00973728" w:rsidP="00973728">
      <w:pPr>
        <w:pStyle w:val="Txtjustifie"/>
        <w:numPr>
          <w:ilvl w:val="0"/>
          <w:numId w:val="20"/>
        </w:numPr>
      </w:pPr>
      <w:r w:rsidRPr="00973728">
        <w:t>Ajouter et supprimer des classes CSS à des éléments HTML via jQuery.</w:t>
      </w:r>
    </w:p>
    <w:p w14:paraId="0572CC58" w14:textId="77777777" w:rsidR="00973728" w:rsidRPr="00973728" w:rsidRDefault="00973728" w:rsidP="00973728">
      <w:pPr>
        <w:pStyle w:val="Txtjustifie"/>
        <w:numPr>
          <w:ilvl w:val="0"/>
          <w:numId w:val="20"/>
        </w:numPr>
      </w:pPr>
      <w:r w:rsidRPr="00973728">
        <w:t>Récupérer des valeurs d'un formulaire via jQuery.</w:t>
      </w:r>
    </w:p>
    <w:p w14:paraId="2016000C" w14:textId="77777777" w:rsidR="00973728" w:rsidRPr="00973728" w:rsidRDefault="00973728" w:rsidP="00973728">
      <w:pPr>
        <w:pStyle w:val="Txtjustifie"/>
        <w:numPr>
          <w:ilvl w:val="0"/>
          <w:numId w:val="20"/>
        </w:numPr>
      </w:pPr>
      <w:r w:rsidRPr="00973728">
        <w:t>Ajouter des éléments au DOM via jQuery.</w:t>
      </w:r>
    </w:p>
    <w:p w14:paraId="070C890E" w14:textId="77777777" w:rsidR="00973728" w:rsidRPr="00973728" w:rsidRDefault="00973728" w:rsidP="00973728">
      <w:pPr>
        <w:pStyle w:val="Txtjustifie"/>
        <w:numPr>
          <w:ilvl w:val="0"/>
          <w:numId w:val="20"/>
        </w:numPr>
      </w:pPr>
      <w:r w:rsidRPr="00973728">
        <w:lastRenderedPageBreak/>
        <w:t>Extraire la valeur d'un attribut HTML via jQuery.</w:t>
      </w:r>
    </w:p>
    <w:p w14:paraId="06F29683" w14:textId="5049C50D" w:rsidR="00973728" w:rsidRDefault="00973728" w:rsidP="00973728">
      <w:pPr>
        <w:pStyle w:val="Titre2"/>
      </w:pPr>
      <w:bookmarkStart w:id="78" w:name="_Toc137936878"/>
      <w:r w:rsidRPr="00973728">
        <w:t>Exercice 17 (</w:t>
      </w:r>
      <w:r w:rsidR="0045102B" w:rsidRPr="00973728">
        <w:t>Web</w:t>
      </w:r>
      <w:r w:rsidR="0045102B">
        <w:t>S</w:t>
      </w:r>
      <w:r w:rsidR="0045102B" w:rsidRPr="00973728">
        <w:t>ervices</w:t>
      </w:r>
      <w:r w:rsidRPr="00973728">
        <w:t xml:space="preserve"> - découverte)</w:t>
      </w:r>
      <w:bookmarkEnd w:id="78"/>
    </w:p>
    <w:p w14:paraId="57F5F1FA" w14:textId="4900A7B0" w:rsidR="002156F1" w:rsidRDefault="002156F1" w:rsidP="002156F1">
      <w:pPr>
        <w:pStyle w:val="Titre3"/>
      </w:pPr>
      <w:bookmarkStart w:id="79" w:name="_Toc137936879"/>
      <w:r>
        <w:t>Objectif de l’exercice</w:t>
      </w:r>
      <w:bookmarkEnd w:id="79"/>
    </w:p>
    <w:p w14:paraId="1150F09F" w14:textId="12492D08" w:rsidR="002156F1" w:rsidRPr="008A3C91" w:rsidRDefault="002156F1" w:rsidP="002156F1">
      <w:pPr>
        <w:pStyle w:val="Txtjustifie"/>
      </w:pPr>
      <w:r>
        <w:t xml:space="preserve">Le but de cet exercice est de </w:t>
      </w:r>
      <w:r w:rsidR="0045102B">
        <w:t xml:space="preserve">s’informer sur </w:t>
      </w:r>
      <w:r w:rsidR="00572B84">
        <w:t>un</w:t>
      </w:r>
      <w:r w:rsidR="0045102B">
        <w:t xml:space="preserve"> </w:t>
      </w:r>
      <w:r w:rsidR="0076489C">
        <w:t>web</w:t>
      </w:r>
      <w:r w:rsidR="00056925">
        <w:t>S</w:t>
      </w:r>
      <w:r w:rsidR="0076489C">
        <w:t>ervices</w:t>
      </w:r>
      <w:r w:rsidR="00572B84">
        <w:t xml:space="preserve"> et de le présenter ensuite au reste de la classe. Voici </w:t>
      </w:r>
      <w:r w:rsidR="00EF52DD">
        <w:t xml:space="preserve">dans les points suivant </w:t>
      </w:r>
      <w:r w:rsidR="00572B84">
        <w:t xml:space="preserve">des notions </w:t>
      </w:r>
      <w:r w:rsidR="00EF52DD">
        <w:t>théorique</w:t>
      </w:r>
      <w:r w:rsidR="00572B84">
        <w:t xml:space="preserve"> sur </w:t>
      </w:r>
      <w:r w:rsidR="00EF52DD">
        <w:t>tous</w:t>
      </w:r>
      <w:r w:rsidR="00572B84">
        <w:t xml:space="preserve"> les webServices</w:t>
      </w:r>
      <w:r w:rsidR="00EF52DD">
        <w:t>.</w:t>
      </w:r>
    </w:p>
    <w:p w14:paraId="2384CA73" w14:textId="77777777" w:rsidR="00973728" w:rsidRPr="00973728" w:rsidRDefault="00973728" w:rsidP="00973728">
      <w:pPr>
        <w:pStyle w:val="Titre3"/>
      </w:pPr>
      <w:bookmarkStart w:id="80" w:name="_Toc137936880"/>
      <w:r w:rsidRPr="00973728">
        <w:t>REST</w:t>
      </w:r>
      <w:bookmarkEnd w:id="80"/>
    </w:p>
    <w:p w14:paraId="385773B9" w14:textId="77777777" w:rsidR="00973728" w:rsidRPr="00973728" w:rsidRDefault="00973728" w:rsidP="00973728">
      <w:pPr>
        <w:pStyle w:val="Txtjustifie"/>
      </w:pPr>
      <w:r w:rsidRPr="00973728">
        <w:t>Voici l’architecture de REST :</w:t>
      </w:r>
    </w:p>
    <w:p w14:paraId="0DFF40CC" w14:textId="77777777" w:rsidR="00973728" w:rsidRPr="00973728" w:rsidRDefault="00973728" w:rsidP="00973728">
      <w:pPr>
        <w:pStyle w:val="StyleCentr"/>
      </w:pPr>
      <w:r w:rsidRPr="00973728">
        <w:rPr>
          <w:noProof/>
        </w:rPr>
        <w:drawing>
          <wp:inline distT="0" distB="0" distL="0" distR="0" wp14:anchorId="4FF67972" wp14:editId="3D9DF9C2">
            <wp:extent cx="2337460" cy="3043327"/>
            <wp:effectExtent l="0" t="0" r="5715" b="5080"/>
            <wp:docPr id="5"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apture d’écran, Police&#10;&#10;Description générée automatiquement"/>
                    <pic:cNvPicPr/>
                  </pic:nvPicPr>
                  <pic:blipFill>
                    <a:blip r:embed="rId49"/>
                    <a:stretch>
                      <a:fillRect/>
                    </a:stretch>
                  </pic:blipFill>
                  <pic:spPr>
                    <a:xfrm>
                      <a:off x="0" y="0"/>
                      <a:ext cx="2342332" cy="3049670"/>
                    </a:xfrm>
                    <a:prstGeom prst="rect">
                      <a:avLst/>
                    </a:prstGeom>
                  </pic:spPr>
                </pic:pic>
              </a:graphicData>
            </a:graphic>
          </wp:inline>
        </w:drawing>
      </w:r>
    </w:p>
    <w:p w14:paraId="14659B9E" w14:textId="77777777" w:rsidR="00973728" w:rsidRPr="00973728" w:rsidRDefault="00973728" w:rsidP="00973728">
      <w:pPr>
        <w:pStyle w:val="Txtjustifie"/>
      </w:pPr>
      <w:r w:rsidRPr="00973728">
        <w:t>RESTful :</w:t>
      </w:r>
    </w:p>
    <w:p w14:paraId="190FB725" w14:textId="77777777" w:rsidR="00973728" w:rsidRPr="00973728" w:rsidRDefault="00973728" w:rsidP="00973728">
      <w:pPr>
        <w:pStyle w:val="Txtjustifie"/>
        <w:numPr>
          <w:ilvl w:val="0"/>
          <w:numId w:val="21"/>
        </w:numPr>
      </w:pPr>
      <w:r w:rsidRPr="00973728">
        <w:t>Chaque méthode doit être publique -&gt; accessible par le client​</w:t>
      </w:r>
    </w:p>
    <w:p w14:paraId="0AF1C981" w14:textId="77777777" w:rsidR="00973728" w:rsidRPr="00973728" w:rsidRDefault="00973728" w:rsidP="00973728">
      <w:pPr>
        <w:pStyle w:val="Txtjustifie"/>
        <w:numPr>
          <w:ilvl w:val="0"/>
          <w:numId w:val="21"/>
        </w:numPr>
      </w:pPr>
      <w:r w:rsidRPr="00973728">
        <w:t>Toutes les méthodes respectent l’architecture REST</w:t>
      </w:r>
    </w:p>
    <w:p w14:paraId="78CC2324" w14:textId="77777777" w:rsidR="00973728" w:rsidRPr="00973728" w:rsidRDefault="00973728" w:rsidP="00973728">
      <w:pPr>
        <w:pStyle w:val="Titre3"/>
      </w:pPr>
      <w:bookmarkStart w:id="81" w:name="_Toc137936881"/>
      <w:r w:rsidRPr="00973728">
        <w:t>SOAP</w:t>
      </w:r>
      <w:bookmarkEnd w:id="81"/>
    </w:p>
    <w:p w14:paraId="4A6D0EA5" w14:textId="77777777" w:rsidR="00973728" w:rsidRPr="00973728" w:rsidRDefault="00973728" w:rsidP="00973728">
      <w:pPr>
        <w:pStyle w:val="Txtjustifie"/>
      </w:pPr>
      <w:r w:rsidRPr="00973728">
        <w:t>Message SOAP :</w:t>
      </w:r>
    </w:p>
    <w:p w14:paraId="54D79F70" w14:textId="77777777" w:rsidR="00973728" w:rsidRPr="00973728" w:rsidRDefault="00973728" w:rsidP="00973728">
      <w:pPr>
        <w:pStyle w:val="Txtjustifie"/>
        <w:numPr>
          <w:ilvl w:val="0"/>
          <w:numId w:val="22"/>
        </w:numPr>
      </w:pPr>
      <w:r w:rsidRPr="00973728">
        <w:t>Messages XML qui encapsulent les données</w:t>
      </w:r>
    </w:p>
    <w:p w14:paraId="6F0C812C" w14:textId="77777777" w:rsidR="00973728" w:rsidRPr="00973728" w:rsidRDefault="00973728" w:rsidP="00973728">
      <w:pPr>
        <w:pStyle w:val="Txtjustifie"/>
      </w:pPr>
      <w:r w:rsidRPr="00973728">
        <w:t>Bindings SOAP :</w:t>
      </w:r>
    </w:p>
    <w:p w14:paraId="4DC46DFE" w14:textId="77777777" w:rsidR="00973728" w:rsidRPr="00973728" w:rsidRDefault="00973728" w:rsidP="00973728">
      <w:pPr>
        <w:pStyle w:val="Txtjustifie"/>
        <w:numPr>
          <w:ilvl w:val="0"/>
          <w:numId w:val="22"/>
        </w:numPr>
      </w:pPr>
      <w:r w:rsidRPr="00973728">
        <w:t>Comment les message SOAP doit être encode pour le transport</w:t>
      </w:r>
    </w:p>
    <w:p w14:paraId="03BC909B" w14:textId="77777777" w:rsidR="00973728" w:rsidRPr="00973728" w:rsidRDefault="00973728" w:rsidP="00973728">
      <w:pPr>
        <w:pStyle w:val="Txtjustifie"/>
      </w:pPr>
      <w:r w:rsidRPr="00973728">
        <w:t>Fonctionnement</w:t>
      </w:r>
    </w:p>
    <w:p w14:paraId="740429ED" w14:textId="77777777" w:rsidR="00973728" w:rsidRPr="00973728" w:rsidRDefault="00973728" w:rsidP="00973728">
      <w:pPr>
        <w:pStyle w:val="Txtjustifie"/>
        <w:numPr>
          <w:ilvl w:val="0"/>
          <w:numId w:val="23"/>
        </w:numPr>
      </w:pPr>
      <w:r w:rsidRPr="00973728">
        <w:t>Le client envoie une requête SOAP au serveur (HTTP)</w:t>
      </w:r>
    </w:p>
    <w:p w14:paraId="5EC95BF6" w14:textId="77777777" w:rsidR="00973728" w:rsidRPr="00973728" w:rsidRDefault="00973728" w:rsidP="00973728">
      <w:pPr>
        <w:pStyle w:val="Txtjustifie"/>
        <w:numPr>
          <w:ilvl w:val="0"/>
          <w:numId w:val="23"/>
        </w:numPr>
      </w:pPr>
      <w:r w:rsidRPr="00973728">
        <w:t>Le serveur reçoit la requête et extrait les données</w:t>
      </w:r>
    </w:p>
    <w:p w14:paraId="6DD9D7BD" w14:textId="77777777" w:rsidR="00973728" w:rsidRPr="00973728" w:rsidRDefault="00973728" w:rsidP="00973728">
      <w:pPr>
        <w:pStyle w:val="Txtjustifie"/>
        <w:numPr>
          <w:ilvl w:val="0"/>
          <w:numId w:val="23"/>
        </w:numPr>
      </w:pPr>
      <w:r w:rsidRPr="00973728">
        <w:t>Le serveur traite la requête selon l’opération</w:t>
      </w:r>
    </w:p>
    <w:p w14:paraId="593652AA" w14:textId="77777777" w:rsidR="00973728" w:rsidRPr="00973728" w:rsidRDefault="00973728" w:rsidP="00973728">
      <w:pPr>
        <w:pStyle w:val="Txtjustifie"/>
        <w:numPr>
          <w:ilvl w:val="0"/>
          <w:numId w:val="23"/>
        </w:numPr>
      </w:pPr>
      <w:r w:rsidRPr="00973728">
        <w:t>La réponse SOAP est encapsulée et renvoyée</w:t>
      </w:r>
    </w:p>
    <w:p w14:paraId="140E17E8" w14:textId="77777777" w:rsidR="00973728" w:rsidRPr="00973728" w:rsidRDefault="00973728" w:rsidP="00973728">
      <w:pPr>
        <w:pStyle w:val="Txtjustifie"/>
        <w:numPr>
          <w:ilvl w:val="0"/>
          <w:numId w:val="23"/>
        </w:numPr>
      </w:pPr>
      <w:r w:rsidRPr="00973728">
        <w:t>Le client reçoit la réponse et extrait/traite les données</w:t>
      </w:r>
    </w:p>
    <w:p w14:paraId="7BB7D214" w14:textId="77777777" w:rsidR="00973728" w:rsidRPr="00973728" w:rsidRDefault="00973728" w:rsidP="00973728">
      <w:pPr>
        <w:pStyle w:val="Txtjustifie"/>
      </w:pPr>
      <w:r w:rsidRPr="00973728">
        <w:t>WSDL :</w:t>
      </w:r>
    </w:p>
    <w:p w14:paraId="56034F50" w14:textId="77777777" w:rsidR="00973728" w:rsidRPr="00973728" w:rsidRDefault="00973728" w:rsidP="00973728">
      <w:pPr>
        <w:pStyle w:val="Txtjustifie"/>
        <w:numPr>
          <w:ilvl w:val="0"/>
          <w:numId w:val="22"/>
        </w:numPr>
      </w:pPr>
      <w:proofErr w:type="spellStart"/>
      <w:r w:rsidRPr="00973728">
        <w:lastRenderedPageBreak/>
        <w:t>Schema</w:t>
      </w:r>
      <w:proofErr w:type="spellEnd"/>
      <w:r w:rsidRPr="00973728">
        <w:t xml:space="preserve"> XML (vérifie la syntaxe)</w:t>
      </w:r>
    </w:p>
    <w:p w14:paraId="58068841" w14:textId="77777777" w:rsidR="00973728" w:rsidRPr="00973728" w:rsidRDefault="00973728" w:rsidP="00973728">
      <w:pPr>
        <w:pStyle w:val="Txtjustifie"/>
        <w:numPr>
          <w:ilvl w:val="0"/>
          <w:numId w:val="22"/>
        </w:numPr>
      </w:pPr>
      <w:r w:rsidRPr="00973728">
        <w:t>Spécifie ce qu’un message doit contenir</w:t>
      </w:r>
    </w:p>
    <w:p w14:paraId="0DA5F770" w14:textId="77777777" w:rsidR="00973728" w:rsidRPr="00973728" w:rsidRDefault="00973728" w:rsidP="00973728">
      <w:pPr>
        <w:pStyle w:val="Titre3"/>
      </w:pPr>
      <w:bookmarkStart w:id="82" w:name="_Toc137936882"/>
      <w:r w:rsidRPr="00973728">
        <w:t>GET</w:t>
      </w:r>
      <w:bookmarkEnd w:id="82"/>
    </w:p>
    <w:p w14:paraId="331244A7" w14:textId="77777777" w:rsidR="00973728" w:rsidRPr="00973728" w:rsidRDefault="00973728" w:rsidP="00973728">
      <w:pPr>
        <w:pStyle w:val="Txtjustifie"/>
      </w:pPr>
      <w:r w:rsidRPr="00973728">
        <w:t>Sert à récupérer des informations (JSON ou XML)</w:t>
      </w:r>
    </w:p>
    <w:p w14:paraId="5EE080A6" w14:textId="77777777" w:rsidR="00973728" w:rsidRPr="00973728" w:rsidRDefault="00973728" w:rsidP="00973728">
      <w:pPr>
        <w:pStyle w:val="Txtjustifie"/>
      </w:pPr>
      <w:r w:rsidRPr="00973728">
        <w:t>Voici un exemple de lien pour récupérer des données :</w:t>
      </w:r>
    </w:p>
    <w:p w14:paraId="65B4532B" w14:textId="77777777" w:rsidR="00973728" w:rsidRPr="00973728" w:rsidRDefault="00973728" w:rsidP="00973728">
      <w:pPr>
        <w:pStyle w:val="StyleCentr"/>
      </w:pPr>
      <w:r w:rsidRPr="00973728">
        <w:rPr>
          <w:noProof/>
        </w:rPr>
        <w:drawing>
          <wp:inline distT="0" distB="0" distL="0" distR="0" wp14:anchorId="70835E2A" wp14:editId="7AC07787">
            <wp:extent cx="3381847" cy="1543265"/>
            <wp:effectExtent l="0" t="0" r="9525" b="0"/>
            <wp:docPr id="6" name="Image 6"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Police, capture d’écran, Graphique&#10;&#10;Description générée automatiquement"/>
                    <pic:cNvPicPr/>
                  </pic:nvPicPr>
                  <pic:blipFill>
                    <a:blip r:embed="rId50"/>
                    <a:stretch>
                      <a:fillRect/>
                    </a:stretch>
                  </pic:blipFill>
                  <pic:spPr>
                    <a:xfrm>
                      <a:off x="0" y="0"/>
                      <a:ext cx="3381847" cy="1543265"/>
                    </a:xfrm>
                    <a:prstGeom prst="rect">
                      <a:avLst/>
                    </a:prstGeom>
                  </pic:spPr>
                </pic:pic>
              </a:graphicData>
            </a:graphic>
          </wp:inline>
        </w:drawing>
      </w:r>
    </w:p>
    <w:p w14:paraId="51E783EB" w14:textId="77777777" w:rsidR="00973728" w:rsidRPr="002B270B" w:rsidRDefault="00973728" w:rsidP="00973728">
      <w:pPr>
        <w:pStyle w:val="Titre3"/>
      </w:pPr>
      <w:bookmarkStart w:id="83" w:name="_Toc137936883"/>
      <w:r w:rsidRPr="002B270B">
        <w:t>POST</w:t>
      </w:r>
      <w:bookmarkEnd w:id="83"/>
    </w:p>
    <w:p w14:paraId="39BCAC68" w14:textId="31D334E5" w:rsidR="00973728" w:rsidRDefault="00E1263D" w:rsidP="00973728">
      <w:pPr>
        <w:pStyle w:val="Txtjustifie"/>
        <w:rPr>
          <w:highlight w:val="yellow"/>
        </w:rPr>
      </w:pPr>
      <w:r w:rsidRPr="002B270B">
        <w:t>Un POST permet d</w:t>
      </w:r>
      <w:r w:rsidR="007E3D43" w:rsidRPr="002B270B">
        <w:t>’ajouter</w:t>
      </w:r>
      <w:r w:rsidR="002B270B" w:rsidRPr="002B270B">
        <w:t>, modifier, supprimer</w:t>
      </w:r>
      <w:r w:rsidR="007E3D43" w:rsidRPr="002B270B">
        <w:t xml:space="preserve"> un objet </w:t>
      </w:r>
      <w:r w:rsidR="002B270B" w:rsidRPr="002B270B">
        <w:t xml:space="preserve">dans une API, de définir un </w:t>
      </w:r>
      <w:proofErr w:type="spellStart"/>
      <w:r w:rsidR="002B270B" w:rsidRPr="002B270B">
        <w:t>token</w:t>
      </w:r>
      <w:proofErr w:type="spellEnd"/>
      <w:r w:rsidR="002B270B" w:rsidRPr="002B270B">
        <w:t xml:space="preserve"> pour avoir</w:t>
      </w:r>
      <w:r w:rsidR="002B270B">
        <w:t xml:space="preserve"> les droits</w:t>
      </w:r>
      <w:r w:rsidR="005F1DFD">
        <w:t>.</w:t>
      </w:r>
    </w:p>
    <w:p w14:paraId="162EEA0D" w14:textId="77777777" w:rsidR="00973728" w:rsidRPr="007F49E9" w:rsidRDefault="00973728" w:rsidP="00973728">
      <w:pPr>
        <w:pStyle w:val="Titre3"/>
      </w:pPr>
      <w:bookmarkStart w:id="84" w:name="_Toc137936884"/>
      <w:r w:rsidRPr="007F49E9">
        <w:t>PUT</w:t>
      </w:r>
      <w:bookmarkEnd w:id="84"/>
    </w:p>
    <w:p w14:paraId="20D5A727" w14:textId="6472C2E5" w:rsidR="00973728" w:rsidRPr="007F49E9" w:rsidRDefault="00646F84" w:rsidP="00973728">
      <w:pPr>
        <w:pStyle w:val="Txtjustifie"/>
      </w:pPr>
      <w:r w:rsidRPr="007F49E9">
        <w:t>Un PUT permet d’</w:t>
      </w:r>
      <w:r w:rsidR="00E40B48" w:rsidRPr="007F49E9">
        <w:t>insérer</w:t>
      </w:r>
      <w:r w:rsidRPr="007F49E9">
        <w:t xml:space="preserve"> des données dans </w:t>
      </w:r>
      <w:r w:rsidR="00E40B48" w:rsidRPr="007F49E9">
        <w:t xml:space="preserve">une </w:t>
      </w:r>
      <w:r w:rsidRPr="007F49E9">
        <w:t>API</w:t>
      </w:r>
      <w:r w:rsidR="00E40B48" w:rsidRPr="007F49E9">
        <w:t>.</w:t>
      </w:r>
    </w:p>
    <w:p w14:paraId="528AA2B2" w14:textId="4254F1EE" w:rsidR="00E40B48" w:rsidRPr="007F49E9" w:rsidRDefault="00E40B48" w:rsidP="00973728">
      <w:pPr>
        <w:pStyle w:val="Txtjustifie"/>
      </w:pPr>
      <w:r w:rsidRPr="007F49E9">
        <w:t>Voici un exemple d’utilisation :</w:t>
      </w:r>
    </w:p>
    <w:p w14:paraId="4A1C5B11" w14:textId="534945D3" w:rsidR="00E40B48" w:rsidRPr="00882F21" w:rsidRDefault="00E40B48" w:rsidP="007F49E9">
      <w:pPr>
        <w:pStyle w:val="StyleCentr"/>
        <w:rPr>
          <w:highlight w:val="yellow"/>
        </w:rPr>
      </w:pPr>
      <w:r w:rsidRPr="00E40B48">
        <w:rPr>
          <w:noProof/>
        </w:rPr>
        <w:drawing>
          <wp:inline distT="0" distB="0" distL="0" distR="0" wp14:anchorId="3D088EE3" wp14:editId="3AA04BD4">
            <wp:extent cx="5647733" cy="2782156"/>
            <wp:effectExtent l="0" t="0" r="0" b="0"/>
            <wp:docPr id="55" name="Image 55"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 capture d’écran, logiciel, Logiciel multimédia&#10;&#10;Description générée automatiquement"/>
                    <pic:cNvPicPr/>
                  </pic:nvPicPr>
                  <pic:blipFill>
                    <a:blip r:embed="rId51"/>
                    <a:stretch>
                      <a:fillRect/>
                    </a:stretch>
                  </pic:blipFill>
                  <pic:spPr>
                    <a:xfrm>
                      <a:off x="0" y="0"/>
                      <a:ext cx="5648182" cy="2782377"/>
                    </a:xfrm>
                    <a:prstGeom prst="rect">
                      <a:avLst/>
                    </a:prstGeom>
                  </pic:spPr>
                </pic:pic>
              </a:graphicData>
            </a:graphic>
          </wp:inline>
        </w:drawing>
      </w:r>
    </w:p>
    <w:p w14:paraId="3F7A4003" w14:textId="77777777" w:rsidR="00973728" w:rsidRPr="00914F0F" w:rsidRDefault="00973728" w:rsidP="00973728">
      <w:pPr>
        <w:pStyle w:val="Titre3"/>
      </w:pPr>
      <w:bookmarkStart w:id="85" w:name="_Toc137936885"/>
      <w:r w:rsidRPr="00914F0F">
        <w:t>DELETE</w:t>
      </w:r>
      <w:bookmarkEnd w:id="85"/>
    </w:p>
    <w:p w14:paraId="5B574F0A" w14:textId="487F4B2D" w:rsidR="00B250FF" w:rsidRDefault="00FC2466" w:rsidP="00274D4A">
      <w:pPr>
        <w:pStyle w:val="Txtjustifie"/>
      </w:pPr>
      <w:r>
        <w:t>Le DELETE permet de supprimer des données.</w:t>
      </w:r>
      <w:r w:rsidR="000038BB">
        <w:t xml:space="preserve"> Pour faire un DELETE il faut mettre en </w:t>
      </w:r>
      <w:r w:rsidR="00DC17E4">
        <w:t>paramètre</w:t>
      </w:r>
      <w:r w:rsidR="000038BB">
        <w:t xml:space="preserve"> l’url de l’objet que l’on souhaite supprimer</w:t>
      </w:r>
      <w:r w:rsidR="00914F0F">
        <w:t>.</w:t>
      </w:r>
    </w:p>
    <w:p w14:paraId="2766D940" w14:textId="3B843E50" w:rsidR="00973728" w:rsidRDefault="00B250FF" w:rsidP="00274D4A">
      <w:pPr>
        <w:pStyle w:val="Txtjustifie"/>
      </w:pPr>
      <w:r>
        <w:t>Voici la commande en JS :</w:t>
      </w:r>
    </w:p>
    <w:p w14:paraId="477D0B68" w14:textId="7FE7E42D" w:rsidR="00B250FF" w:rsidRDefault="00B250FF" w:rsidP="00374F25">
      <w:pPr>
        <w:pStyle w:val="TxtCode3-Orange"/>
      </w:pPr>
      <w:r>
        <w:t>var settings = {</w:t>
      </w:r>
    </w:p>
    <w:p w14:paraId="55F8D79E" w14:textId="614D9383" w:rsidR="00B250FF" w:rsidRDefault="00B250FF" w:rsidP="00A8275B">
      <w:pPr>
        <w:pStyle w:val="TxtCode3-Orange"/>
      </w:pPr>
      <w:r>
        <w:t xml:space="preserve">  "url": "https://reqres.in/api/users/1",</w:t>
      </w:r>
    </w:p>
    <w:p w14:paraId="06E4E8C8" w14:textId="7D9BFA67" w:rsidR="00B250FF" w:rsidRDefault="00B250FF" w:rsidP="00A8275B">
      <w:pPr>
        <w:pStyle w:val="TxtCode3-Orange"/>
      </w:pPr>
      <w:r>
        <w:t xml:space="preserve">  "method": "DELETE",</w:t>
      </w:r>
    </w:p>
    <w:p w14:paraId="4D81AC07" w14:textId="51C59FE3" w:rsidR="00B250FF" w:rsidRDefault="00B250FF" w:rsidP="00A8275B">
      <w:pPr>
        <w:pStyle w:val="TxtCode3-Orange"/>
      </w:pPr>
      <w:r>
        <w:t xml:space="preserve">  "timeout": 0,</w:t>
      </w:r>
    </w:p>
    <w:p w14:paraId="305ACB8F" w14:textId="02B15EF0" w:rsidR="00B250FF" w:rsidRPr="00973728" w:rsidRDefault="00B250FF" w:rsidP="00B250FF">
      <w:pPr>
        <w:pStyle w:val="TxtCode3-Orange"/>
      </w:pPr>
      <w:r>
        <w:t>};</w:t>
      </w:r>
    </w:p>
    <w:p w14:paraId="11C53767" w14:textId="2CB86DAF" w:rsidR="00DC41D7" w:rsidRPr="00F629BC" w:rsidRDefault="00DC41D7" w:rsidP="00973728">
      <w:pPr>
        <w:pStyle w:val="Titre2"/>
      </w:pPr>
      <w:bookmarkStart w:id="86" w:name="_Toc137936886"/>
      <w:r w:rsidRPr="00F629BC">
        <w:lastRenderedPageBreak/>
        <w:t>Exercice 18</w:t>
      </w:r>
      <w:r w:rsidR="00FB0DFC" w:rsidRPr="00F629BC">
        <w:t xml:space="preserve"> (</w:t>
      </w:r>
      <w:r w:rsidR="00973728" w:rsidRPr="00F629BC">
        <w:t>Application HTML5 appelant un WS</w:t>
      </w:r>
      <w:r w:rsidR="00FB0DFC" w:rsidRPr="00F629BC">
        <w:t>)</w:t>
      </w:r>
      <w:bookmarkEnd w:id="86"/>
    </w:p>
    <w:p w14:paraId="3798C961" w14:textId="7D1C278B" w:rsidR="00295EA5" w:rsidRPr="00F629BC" w:rsidRDefault="00295EA5" w:rsidP="00295EA5">
      <w:pPr>
        <w:pStyle w:val="Titre3"/>
      </w:pPr>
      <w:bookmarkStart w:id="87" w:name="_Toc137936887"/>
      <w:r w:rsidRPr="00F629BC">
        <w:t>Objectif de l’exercice</w:t>
      </w:r>
      <w:bookmarkEnd w:id="87"/>
    </w:p>
    <w:p w14:paraId="2EC2E222" w14:textId="6DA63691" w:rsidR="00295EA5" w:rsidRPr="00F629BC" w:rsidRDefault="00370A14" w:rsidP="00295EA5">
      <w:pPr>
        <w:pStyle w:val="Txtjustifie"/>
      </w:pPr>
      <w:r w:rsidRPr="00F629BC">
        <w:t xml:space="preserve">Cet exercice nous apprend comment fonctionne une requête ajax et comment il faut </w:t>
      </w:r>
      <w:r w:rsidR="00F629BC">
        <w:t>l’utiliser</w:t>
      </w:r>
      <w:r w:rsidR="00C878B1">
        <w:t>.</w:t>
      </w:r>
      <w:r w:rsidRPr="00F629BC">
        <w:t xml:space="preserve"> </w:t>
      </w:r>
    </w:p>
    <w:p w14:paraId="7B7267B3" w14:textId="3C25E9E5" w:rsidR="00295EA5" w:rsidRPr="002F1F1C" w:rsidRDefault="00295EA5" w:rsidP="00295EA5">
      <w:pPr>
        <w:pStyle w:val="Titre3"/>
      </w:pPr>
      <w:bookmarkStart w:id="88" w:name="_Toc137936888"/>
      <w:r w:rsidRPr="002F1F1C">
        <w:t>Explications / Descriptions</w:t>
      </w:r>
      <w:bookmarkEnd w:id="88"/>
    </w:p>
    <w:p w14:paraId="4748D4C5" w14:textId="4E6D746E" w:rsidR="00295EA5" w:rsidRPr="002F1F1C" w:rsidRDefault="000E0A26" w:rsidP="00295EA5">
      <w:pPr>
        <w:pStyle w:val="Txtjustifie"/>
      </w:pPr>
      <w:r w:rsidRPr="002F1F1C">
        <w:t xml:space="preserve">Pour cet exercice nous utilisons des </w:t>
      </w:r>
      <w:r w:rsidR="002F1F1C" w:rsidRPr="002F1F1C">
        <w:t>requêtes ajax</w:t>
      </w:r>
      <w:r w:rsidR="00582E03" w:rsidRPr="002F1F1C">
        <w:t xml:space="preserve"> en faisant des POST et des G</w:t>
      </w:r>
      <w:r w:rsidR="002F1F1C" w:rsidRPr="002F1F1C">
        <w:t>ET</w:t>
      </w:r>
      <w:r w:rsidR="002F1F1C">
        <w:t xml:space="preserve"> </w:t>
      </w:r>
      <w:r w:rsidR="00421146">
        <w:t xml:space="preserve">les méthodes vont transformer </w:t>
      </w:r>
      <w:r w:rsidR="00C15394">
        <w:t>ce que l’utilisateur entre (en °C)</w:t>
      </w:r>
      <w:r w:rsidR="009630F2">
        <w:t xml:space="preserve"> </w:t>
      </w:r>
      <w:r w:rsidR="00C85767">
        <w:t>en fahrenheit.</w:t>
      </w:r>
    </w:p>
    <w:p w14:paraId="7D9BE01A" w14:textId="23073DD8" w:rsidR="00295EA5" w:rsidRPr="00102BF4" w:rsidRDefault="00295EA5" w:rsidP="009D22B9">
      <w:pPr>
        <w:pStyle w:val="Titre3"/>
      </w:pPr>
      <w:bookmarkStart w:id="89" w:name="_Toc137936889"/>
      <w:r w:rsidRPr="00102BF4">
        <w:t>Extrait de code</w:t>
      </w:r>
      <w:bookmarkEnd w:id="89"/>
    </w:p>
    <w:p w14:paraId="0AADDAF9" w14:textId="2EA8B545" w:rsidR="00BC3474" w:rsidRDefault="00A502D5" w:rsidP="00BC3474">
      <w:pPr>
        <w:pStyle w:val="Txtjustifie"/>
      </w:pPr>
      <w:r>
        <w:t>JS :</w:t>
      </w:r>
    </w:p>
    <w:p w14:paraId="1F06E0A1" w14:textId="0C3A73F8" w:rsidR="00A502D5" w:rsidRDefault="005A3C32" w:rsidP="00BC3474">
      <w:pPr>
        <w:pStyle w:val="Txtjustifie"/>
      </w:pPr>
      <w:r>
        <w:t>IndexCtrl :</w:t>
      </w:r>
    </w:p>
    <w:p w14:paraId="3B760357" w14:textId="77777777" w:rsidR="00C37634" w:rsidRDefault="00C37634" w:rsidP="00C37634">
      <w:pPr>
        <w:pStyle w:val="TxtCode3-Orange"/>
      </w:pPr>
      <w:r>
        <w:t xml:space="preserve">// Attend la fin du chargement de la page </w:t>
      </w:r>
    </w:p>
    <w:p w14:paraId="396AF2F4" w14:textId="77777777" w:rsidR="00C37634" w:rsidRDefault="00C37634" w:rsidP="00C37634">
      <w:pPr>
        <w:pStyle w:val="TxtCode3-Orange"/>
      </w:pPr>
      <w:r>
        <w:t>$().ready(function () {</w:t>
      </w:r>
    </w:p>
    <w:p w14:paraId="56F74604" w14:textId="77777777" w:rsidR="00C37634" w:rsidRDefault="00C37634" w:rsidP="00C37634">
      <w:pPr>
        <w:pStyle w:val="TxtCode3-Orange"/>
      </w:pPr>
      <w:r>
        <w:t xml:space="preserve">  ctrl = new Ctrl();</w:t>
      </w:r>
    </w:p>
    <w:p w14:paraId="6745FD50" w14:textId="77777777" w:rsidR="00C37634" w:rsidRDefault="00C37634" w:rsidP="00C37634">
      <w:pPr>
        <w:pStyle w:val="TxtCode3-Orange"/>
      </w:pPr>
      <w:r>
        <w:t xml:space="preserve">  httpServ = new HttpServ();</w:t>
      </w:r>
    </w:p>
    <w:p w14:paraId="0313DB8E" w14:textId="77777777" w:rsidR="00C37634" w:rsidRDefault="00C37634" w:rsidP="00C37634">
      <w:pPr>
        <w:pStyle w:val="TxtCode3-Orange"/>
      </w:pPr>
      <w:r>
        <w:t>});</w:t>
      </w:r>
    </w:p>
    <w:p w14:paraId="2BDA82DF" w14:textId="77777777" w:rsidR="00C37634" w:rsidRDefault="00C37634" w:rsidP="00C37634">
      <w:pPr>
        <w:pStyle w:val="TxtCode3-Orange"/>
      </w:pPr>
      <w:r>
        <w:t xml:space="preserve"> </w:t>
      </w:r>
    </w:p>
    <w:p w14:paraId="78DB65E6" w14:textId="77777777" w:rsidR="00C37634" w:rsidRDefault="00C37634" w:rsidP="00C37634">
      <w:pPr>
        <w:pStyle w:val="TxtCode3-Orange"/>
      </w:pPr>
      <w:r>
        <w:t>class Ctrl {</w:t>
      </w:r>
    </w:p>
    <w:p w14:paraId="13E124F0" w14:textId="77777777" w:rsidR="00C37634" w:rsidRDefault="00C37634" w:rsidP="00C37634">
      <w:pPr>
        <w:pStyle w:val="TxtCode3-Orange"/>
      </w:pPr>
      <w:r>
        <w:t xml:space="preserve">  constructor() {</w:t>
      </w:r>
    </w:p>
    <w:p w14:paraId="3F52D2BF" w14:textId="77777777" w:rsidR="00C37634" w:rsidRDefault="00C37634" w:rsidP="00C37634">
      <w:pPr>
        <w:pStyle w:val="TxtCode3-Orange"/>
      </w:pPr>
      <w:r>
        <w:t xml:space="preserve">  }</w:t>
      </w:r>
    </w:p>
    <w:p w14:paraId="676BAEC5" w14:textId="77777777" w:rsidR="00C37634" w:rsidRDefault="00C37634" w:rsidP="00C37634">
      <w:pPr>
        <w:pStyle w:val="TxtCode3-Orange"/>
      </w:pPr>
      <w:r>
        <w:t xml:space="preserve"> </w:t>
      </w:r>
    </w:p>
    <w:p w14:paraId="291C9D0D" w14:textId="77777777" w:rsidR="00C37634" w:rsidRDefault="00C37634" w:rsidP="00C37634">
      <w:pPr>
        <w:pStyle w:val="TxtCode3-Orange"/>
      </w:pPr>
      <w:r>
        <w:t xml:space="preserve">  celsius2Fahrenheit() {</w:t>
      </w:r>
    </w:p>
    <w:p w14:paraId="49C1BB43" w14:textId="77777777" w:rsidR="00C37634" w:rsidRDefault="00C37634" w:rsidP="00C37634">
      <w:pPr>
        <w:pStyle w:val="TxtCode3-Orange"/>
      </w:pPr>
      <w:r>
        <w:t xml:space="preserve">    // Lire les degrés du formulaire</w:t>
      </w:r>
    </w:p>
    <w:p w14:paraId="2839D461" w14:textId="77777777" w:rsidR="00C37634" w:rsidRDefault="00C37634" w:rsidP="00C37634">
      <w:pPr>
        <w:pStyle w:val="TxtCode3-Orange"/>
      </w:pPr>
      <w:r>
        <w:t xml:space="preserve">    let degres = $("#celsius1").val();</w:t>
      </w:r>
    </w:p>
    <w:p w14:paraId="4D955B50" w14:textId="77777777" w:rsidR="00C37634" w:rsidRDefault="00C37634" w:rsidP="00C37634">
      <w:pPr>
        <w:pStyle w:val="TxtCode3-Orange"/>
      </w:pPr>
      <w:r>
        <w:t xml:space="preserve">    httpServ.celcius2Fahrenheit(degres,this.OKCelsius2Fahrenheit, this.KOCelsius2Fahrenheit);</w:t>
      </w:r>
    </w:p>
    <w:p w14:paraId="75DCF03D" w14:textId="77777777" w:rsidR="00C37634" w:rsidRDefault="00C37634" w:rsidP="00C37634">
      <w:pPr>
        <w:pStyle w:val="TxtCode3-Orange"/>
      </w:pPr>
      <w:r>
        <w:t xml:space="preserve">  }</w:t>
      </w:r>
    </w:p>
    <w:p w14:paraId="37F94EBE" w14:textId="77777777" w:rsidR="00C37634" w:rsidRDefault="00C37634" w:rsidP="00C37634">
      <w:pPr>
        <w:pStyle w:val="TxtCode3-Orange"/>
      </w:pPr>
      <w:r>
        <w:t xml:space="preserve"> </w:t>
      </w:r>
    </w:p>
    <w:p w14:paraId="724EAF27" w14:textId="77777777" w:rsidR="00C37634" w:rsidRDefault="00C37634" w:rsidP="00C37634">
      <w:pPr>
        <w:pStyle w:val="TxtCode3-Orange"/>
      </w:pPr>
      <w:r>
        <w:t xml:space="preserve">  KOCelsius2Fahrenheit(xhr) {</w:t>
      </w:r>
    </w:p>
    <w:p w14:paraId="4FA26D18" w14:textId="77777777" w:rsidR="00C37634" w:rsidRDefault="00C37634" w:rsidP="00C37634">
      <w:pPr>
        <w:pStyle w:val="TxtCode3-Orange"/>
      </w:pPr>
      <w:r>
        <w:t xml:space="preserve">    let erreur = xhr.status + ': ' + xhr.statusText</w:t>
      </w:r>
    </w:p>
    <w:p w14:paraId="25400A5C" w14:textId="77777777" w:rsidR="00C37634" w:rsidRDefault="00C37634" w:rsidP="00C37634">
      <w:pPr>
        <w:pStyle w:val="TxtCode3-Orange"/>
      </w:pPr>
      <w:r>
        <w:t xml:space="preserve">    alert('Erreur - ' + erreur);</w:t>
      </w:r>
    </w:p>
    <w:p w14:paraId="24DA40B1" w14:textId="77777777" w:rsidR="00C37634" w:rsidRDefault="00C37634" w:rsidP="00C37634">
      <w:pPr>
        <w:pStyle w:val="TxtCode3-Orange"/>
      </w:pPr>
      <w:r>
        <w:t xml:space="preserve">  }</w:t>
      </w:r>
    </w:p>
    <w:p w14:paraId="63F094E6" w14:textId="77777777" w:rsidR="00C37634" w:rsidRDefault="00C37634" w:rsidP="00C37634">
      <w:pPr>
        <w:pStyle w:val="TxtCode3-Orange"/>
      </w:pPr>
      <w:r>
        <w:t xml:space="preserve"> </w:t>
      </w:r>
    </w:p>
    <w:p w14:paraId="1F8D2A27" w14:textId="77777777" w:rsidR="00C37634" w:rsidRDefault="00C37634" w:rsidP="00C37634">
      <w:pPr>
        <w:pStyle w:val="TxtCode3-Orange"/>
      </w:pPr>
      <w:r>
        <w:t xml:space="preserve">  OKCelsius2Fahrenheit(data) {</w:t>
      </w:r>
    </w:p>
    <w:p w14:paraId="0596D18B" w14:textId="77777777" w:rsidR="00C37634" w:rsidRDefault="00C37634" w:rsidP="00C37634">
      <w:pPr>
        <w:pStyle w:val="TxtCode3-Orange"/>
      </w:pPr>
      <w:r>
        <w:t xml:space="preserve">    let temp = $(data).find("temperature").text();</w:t>
      </w:r>
    </w:p>
    <w:p w14:paraId="05F17DE4" w14:textId="77777777" w:rsidR="00C37634" w:rsidRDefault="00C37634" w:rsidP="00C37634">
      <w:pPr>
        <w:pStyle w:val="TxtCode3-Orange"/>
      </w:pPr>
      <w:r>
        <w:t xml:space="preserve">    let affiche = temp !== "NaN" ? temp : "";</w:t>
      </w:r>
    </w:p>
    <w:p w14:paraId="1C7756BE" w14:textId="77777777" w:rsidR="00C37634" w:rsidRDefault="00C37634" w:rsidP="00C37634">
      <w:pPr>
        <w:pStyle w:val="TxtCode3-Orange"/>
      </w:pPr>
      <w:r>
        <w:t xml:space="preserve">    // Afficher les degrés dans le formulaire</w:t>
      </w:r>
    </w:p>
    <w:p w14:paraId="2947725E" w14:textId="77777777" w:rsidR="00C37634" w:rsidRDefault="00C37634" w:rsidP="00C37634">
      <w:pPr>
        <w:pStyle w:val="TxtCode3-Orange"/>
      </w:pPr>
      <w:r>
        <w:t xml:space="preserve">    $("#fahrenheit1").val(affiche);</w:t>
      </w:r>
    </w:p>
    <w:p w14:paraId="34FB5498" w14:textId="77777777" w:rsidR="00C37634" w:rsidRDefault="00C37634" w:rsidP="00C37634">
      <w:pPr>
        <w:pStyle w:val="TxtCode3-Orange"/>
      </w:pPr>
      <w:r>
        <w:t xml:space="preserve">  }</w:t>
      </w:r>
    </w:p>
    <w:p w14:paraId="4BB7D344" w14:textId="28E919E5" w:rsidR="005A3C32" w:rsidRDefault="00C37634" w:rsidP="00C37634">
      <w:pPr>
        <w:pStyle w:val="TxtCode3-Orange"/>
      </w:pPr>
      <w:r>
        <w:t>}</w:t>
      </w:r>
    </w:p>
    <w:p w14:paraId="70E1E652" w14:textId="71E7265E" w:rsidR="005A3C32" w:rsidRDefault="005A3C32" w:rsidP="00BC3474">
      <w:pPr>
        <w:pStyle w:val="Txtjustifie"/>
      </w:pPr>
      <w:r>
        <w:t>httpServ :</w:t>
      </w:r>
    </w:p>
    <w:p w14:paraId="39C6BE26" w14:textId="77777777" w:rsidR="00B447F6" w:rsidRDefault="00B447F6" w:rsidP="00B447F6">
      <w:pPr>
        <w:pStyle w:val="TxtCode3-Orange"/>
      </w:pPr>
      <w:r>
        <w:t>class HttpServ  {</w:t>
      </w:r>
    </w:p>
    <w:p w14:paraId="187992B2" w14:textId="77777777" w:rsidR="00B447F6" w:rsidRDefault="00B447F6" w:rsidP="00B447F6">
      <w:pPr>
        <w:pStyle w:val="TxtCode3-Orange"/>
      </w:pPr>
      <w:r>
        <w:t xml:space="preserve"> </w:t>
      </w:r>
    </w:p>
    <w:p w14:paraId="0AFD76CE" w14:textId="77777777" w:rsidR="00B447F6" w:rsidRDefault="00B447F6" w:rsidP="00B447F6">
      <w:pPr>
        <w:pStyle w:val="TxtCode3-Orange"/>
      </w:pPr>
      <w:r>
        <w:t xml:space="preserve">    constructor(){</w:t>
      </w:r>
    </w:p>
    <w:p w14:paraId="38C382E5" w14:textId="77777777" w:rsidR="00B447F6" w:rsidRDefault="00B447F6" w:rsidP="00B447F6">
      <w:pPr>
        <w:pStyle w:val="TxtCode3-Orange"/>
      </w:pPr>
      <w:r>
        <w:t xml:space="preserve">    }</w:t>
      </w:r>
    </w:p>
    <w:p w14:paraId="3F815EA9" w14:textId="77777777" w:rsidR="00B447F6" w:rsidRDefault="00B447F6" w:rsidP="00B447F6">
      <w:pPr>
        <w:pStyle w:val="TxtCode3-Orange"/>
      </w:pPr>
      <w:r>
        <w:t xml:space="preserve">   </w:t>
      </w:r>
    </w:p>
    <w:p w14:paraId="61196092" w14:textId="77777777" w:rsidR="00B447F6" w:rsidRDefault="00B447F6" w:rsidP="00B447F6">
      <w:pPr>
        <w:pStyle w:val="TxtCode3-Orange"/>
      </w:pPr>
      <w:r>
        <w:t xml:space="preserve">    celcius2Fahrenheit(degres, successCallback, errorCallback) {</w:t>
      </w:r>
    </w:p>
    <w:p w14:paraId="259A9F73" w14:textId="77777777" w:rsidR="00B447F6" w:rsidRDefault="00B447F6" w:rsidP="00B447F6">
      <w:pPr>
        <w:pStyle w:val="TxtCode3-Orange"/>
      </w:pPr>
      <w:r>
        <w:t xml:space="preserve">      let url = "https://widmers.emf-informatique.ch/307/Exercices/Exercice_18/convert-temp_p_xml.php";</w:t>
      </w:r>
    </w:p>
    <w:p w14:paraId="37E3D386" w14:textId="77777777" w:rsidR="00B447F6" w:rsidRDefault="00B447F6" w:rsidP="00B447F6">
      <w:pPr>
        <w:pStyle w:val="TxtCode3-Orange"/>
      </w:pPr>
      <w:r>
        <w:t xml:space="preserve">      let param = "Temperature=" + degres + "&amp;FromUnit=C&amp;ToUnit=F";</w:t>
      </w:r>
    </w:p>
    <w:p w14:paraId="3A367FDD" w14:textId="77777777" w:rsidR="00B447F6" w:rsidRDefault="00B447F6" w:rsidP="00B447F6">
      <w:pPr>
        <w:pStyle w:val="TxtCode3-Orange"/>
      </w:pPr>
      <w:r>
        <w:t xml:space="preserve">   </w:t>
      </w:r>
    </w:p>
    <w:p w14:paraId="57D4265D" w14:textId="77777777" w:rsidR="00B447F6" w:rsidRDefault="00B447F6" w:rsidP="00B447F6">
      <w:pPr>
        <w:pStyle w:val="TxtCode3-Orange"/>
      </w:pPr>
      <w:r>
        <w:t xml:space="preserve">      // envoi de la requête</w:t>
      </w:r>
    </w:p>
    <w:p w14:paraId="00D098E7" w14:textId="77777777" w:rsidR="00B447F6" w:rsidRDefault="00B447F6" w:rsidP="00B447F6">
      <w:pPr>
        <w:pStyle w:val="TxtCode3-Orange"/>
      </w:pPr>
      <w:r>
        <w:t xml:space="preserve">      $.ajax(url, {</w:t>
      </w:r>
    </w:p>
    <w:p w14:paraId="5D868499" w14:textId="77777777" w:rsidR="00B447F6" w:rsidRDefault="00B447F6" w:rsidP="00B447F6">
      <w:pPr>
        <w:pStyle w:val="TxtCode3-Orange"/>
      </w:pPr>
      <w:r>
        <w:t xml:space="preserve">        type: "POST",</w:t>
      </w:r>
    </w:p>
    <w:p w14:paraId="0C99C1A5" w14:textId="77777777" w:rsidR="00B447F6" w:rsidRDefault="00B447F6" w:rsidP="00B447F6">
      <w:pPr>
        <w:pStyle w:val="TxtCode3-Orange"/>
      </w:pPr>
      <w:r>
        <w:t xml:space="preserve">        contentType: "application/x-www-form-urlencoded; charset=UTF-8",</w:t>
      </w:r>
    </w:p>
    <w:p w14:paraId="01A690A4" w14:textId="77777777" w:rsidR="00B447F6" w:rsidRDefault="00B447F6" w:rsidP="00B447F6">
      <w:pPr>
        <w:pStyle w:val="TxtCode3-Orange"/>
      </w:pPr>
      <w:r>
        <w:t xml:space="preserve">        data: param,</w:t>
      </w:r>
    </w:p>
    <w:p w14:paraId="6E0791CE" w14:textId="77777777" w:rsidR="00B447F6" w:rsidRDefault="00B447F6" w:rsidP="00B447F6">
      <w:pPr>
        <w:pStyle w:val="TxtCode3-Orange"/>
      </w:pPr>
      <w:r>
        <w:t xml:space="preserve">        success: successCallback,</w:t>
      </w:r>
    </w:p>
    <w:p w14:paraId="33718ED0" w14:textId="77777777" w:rsidR="00B447F6" w:rsidRDefault="00B447F6" w:rsidP="00B447F6">
      <w:pPr>
        <w:pStyle w:val="TxtCode3-Orange"/>
      </w:pPr>
      <w:r>
        <w:t xml:space="preserve">        error: errorCallback</w:t>
      </w:r>
    </w:p>
    <w:p w14:paraId="2680940F" w14:textId="77777777" w:rsidR="00B447F6" w:rsidRDefault="00B447F6" w:rsidP="00B447F6">
      <w:pPr>
        <w:pStyle w:val="TxtCode3-Orange"/>
      </w:pPr>
      <w:r>
        <w:t xml:space="preserve">      });</w:t>
      </w:r>
    </w:p>
    <w:p w14:paraId="2DBCDCC4" w14:textId="77777777" w:rsidR="00B447F6" w:rsidRDefault="00B447F6" w:rsidP="00B447F6">
      <w:pPr>
        <w:pStyle w:val="TxtCode3-Orange"/>
      </w:pPr>
      <w:r>
        <w:t xml:space="preserve">    }</w:t>
      </w:r>
    </w:p>
    <w:p w14:paraId="416E1276" w14:textId="77777777" w:rsidR="00B447F6" w:rsidRDefault="00B447F6" w:rsidP="00B447F6">
      <w:pPr>
        <w:pStyle w:val="TxtCode3-Orange"/>
      </w:pPr>
      <w:r>
        <w:t xml:space="preserve">  }</w:t>
      </w:r>
    </w:p>
    <w:p w14:paraId="72DBB622" w14:textId="36C708BE" w:rsidR="005A3C32" w:rsidRPr="005A3C32" w:rsidRDefault="00B447F6" w:rsidP="00B447F6">
      <w:pPr>
        <w:pStyle w:val="TxtCode3-Orange"/>
      </w:pPr>
      <w:r>
        <w:lastRenderedPageBreak/>
        <w:t xml:space="preserve">  </w:t>
      </w:r>
    </w:p>
    <w:p w14:paraId="6128FD2D" w14:textId="3FFD1944" w:rsidR="00A502D5" w:rsidRDefault="00A502D5" w:rsidP="00BC3474">
      <w:pPr>
        <w:pStyle w:val="Txtjustifie"/>
      </w:pPr>
      <w:r>
        <w:t>PHP :</w:t>
      </w:r>
    </w:p>
    <w:p w14:paraId="1F6EBA8E" w14:textId="6D44FE9D" w:rsidR="00A502D5" w:rsidRDefault="005A3C32" w:rsidP="00BC3474">
      <w:pPr>
        <w:pStyle w:val="Txtjustifie"/>
      </w:pPr>
      <w:r w:rsidRPr="005A3C32">
        <w:t>convert-temp_g_json</w:t>
      </w:r>
      <w:r>
        <w:t> :</w:t>
      </w:r>
    </w:p>
    <w:p w14:paraId="1B71F37E" w14:textId="77777777" w:rsidR="004F7986" w:rsidRDefault="004F7986" w:rsidP="004F7986">
      <w:pPr>
        <w:pStyle w:val="TxtCode3-Orange"/>
      </w:pPr>
      <w:r>
        <w:t>&lt;?php</w:t>
      </w:r>
    </w:p>
    <w:p w14:paraId="7D96D98C" w14:textId="77777777" w:rsidR="004F7986" w:rsidRDefault="004F7986" w:rsidP="004F7986">
      <w:pPr>
        <w:pStyle w:val="TxtCode3-Orange"/>
      </w:pPr>
      <w:r>
        <w:t xml:space="preserve">    // convert_temp_g_json.php </w:t>
      </w:r>
    </w:p>
    <w:p w14:paraId="1F24D994" w14:textId="77777777" w:rsidR="004F7986" w:rsidRDefault="004F7986" w:rsidP="004F7986">
      <w:pPr>
        <w:pStyle w:val="TxtCode3-Orange"/>
      </w:pPr>
      <w:r>
        <w:t xml:space="preserve">    // WebService Conversion de température GET et réponse JSON</w:t>
      </w:r>
    </w:p>
    <w:p w14:paraId="63BBD735" w14:textId="77777777" w:rsidR="004F7986" w:rsidRDefault="004F7986" w:rsidP="004F7986">
      <w:pPr>
        <w:pStyle w:val="TxtCode3-Orange"/>
      </w:pPr>
      <w:r>
        <w:t xml:space="preserve">    //</w:t>
      </w:r>
    </w:p>
    <w:p w14:paraId="383C014B" w14:textId="77777777" w:rsidR="004F7986" w:rsidRDefault="004F7986" w:rsidP="004F7986">
      <w:pPr>
        <w:pStyle w:val="TxtCode3-Orange"/>
      </w:pPr>
      <w:r>
        <w:t xml:space="preserve">    header('Content-Type: application/json');</w:t>
      </w:r>
    </w:p>
    <w:p w14:paraId="710A6971" w14:textId="77777777" w:rsidR="004F7986" w:rsidRDefault="004F7986" w:rsidP="004F7986">
      <w:pPr>
        <w:pStyle w:val="TxtCode3-Orange"/>
      </w:pPr>
      <w:r>
        <w:t xml:space="preserve">    $temp = intval($_GET['Temperature'], 10);</w:t>
      </w:r>
    </w:p>
    <w:p w14:paraId="377C1407" w14:textId="77777777" w:rsidR="004F7986" w:rsidRDefault="004F7986" w:rsidP="004F7986">
      <w:pPr>
        <w:pStyle w:val="TxtCode3-Orange"/>
      </w:pPr>
      <w:r>
        <w:t xml:space="preserve">    $from = $_GET['FromUnit'];</w:t>
      </w:r>
    </w:p>
    <w:p w14:paraId="2E1933AD" w14:textId="77777777" w:rsidR="004F7986" w:rsidRDefault="004F7986" w:rsidP="004F7986">
      <w:pPr>
        <w:pStyle w:val="TxtCode3-Orange"/>
      </w:pPr>
      <w:r>
        <w:t xml:space="preserve">    $to = $_GET['ToUnit'];</w:t>
      </w:r>
    </w:p>
    <w:p w14:paraId="17E0333D" w14:textId="77777777" w:rsidR="004F7986" w:rsidRDefault="004F7986" w:rsidP="004F7986">
      <w:pPr>
        <w:pStyle w:val="TxtCode3-Orange"/>
      </w:pPr>
      <w:r>
        <w:t xml:space="preserve"> </w:t>
      </w:r>
    </w:p>
    <w:p w14:paraId="0F1A7844" w14:textId="77777777" w:rsidR="004F7986" w:rsidRDefault="004F7986" w:rsidP="004F7986">
      <w:pPr>
        <w:pStyle w:val="TxtCode3-Orange"/>
      </w:pPr>
      <w:r>
        <w:t xml:space="preserve">    if($from === 'C'){</w:t>
      </w:r>
    </w:p>
    <w:p w14:paraId="058478A9" w14:textId="77777777" w:rsidR="004F7986" w:rsidRDefault="004F7986" w:rsidP="004F7986">
      <w:pPr>
        <w:pStyle w:val="TxtCode3-Orange"/>
      </w:pPr>
      <w:r>
        <w:t xml:space="preserve">        $tempf = $temp*9/5+32;</w:t>
      </w:r>
    </w:p>
    <w:p w14:paraId="4615A876" w14:textId="77777777" w:rsidR="004F7986" w:rsidRDefault="004F7986" w:rsidP="004F7986">
      <w:pPr>
        <w:pStyle w:val="TxtCode3-Orange"/>
      </w:pPr>
      <w:r>
        <w:t xml:space="preserve">    } else if($from === 'F') {</w:t>
      </w:r>
    </w:p>
    <w:p w14:paraId="47EC9221" w14:textId="77777777" w:rsidR="004F7986" w:rsidRDefault="004F7986" w:rsidP="004F7986">
      <w:pPr>
        <w:pStyle w:val="TxtCode3-Orange"/>
      </w:pPr>
      <w:r>
        <w:t xml:space="preserve">        $tempf = ($temp-32)*5/9;</w:t>
      </w:r>
    </w:p>
    <w:p w14:paraId="59AEDEF8" w14:textId="77777777" w:rsidR="004F7986" w:rsidRDefault="004F7986" w:rsidP="004F7986">
      <w:pPr>
        <w:pStyle w:val="TxtCode3-Orange"/>
      </w:pPr>
      <w:r>
        <w:t xml:space="preserve">    }</w:t>
      </w:r>
    </w:p>
    <w:p w14:paraId="24ACA7E9" w14:textId="77777777" w:rsidR="004F7986" w:rsidRDefault="004F7986" w:rsidP="004F7986">
      <w:pPr>
        <w:pStyle w:val="TxtCode3-Orange"/>
      </w:pPr>
      <w:r>
        <w:t xml:space="preserve"> </w:t>
      </w:r>
    </w:p>
    <w:p w14:paraId="0EB26AFE" w14:textId="77777777" w:rsidR="004F7986" w:rsidRDefault="004F7986" w:rsidP="004F7986">
      <w:pPr>
        <w:pStyle w:val="TxtCode3-Orange"/>
      </w:pPr>
      <w:r>
        <w:t xml:space="preserve">    $result = array('temperature' =&gt; $tempf);</w:t>
      </w:r>
    </w:p>
    <w:p w14:paraId="6DBF417A" w14:textId="77777777" w:rsidR="004F7986" w:rsidRDefault="004F7986" w:rsidP="004F7986">
      <w:pPr>
        <w:pStyle w:val="TxtCode3-Orange"/>
      </w:pPr>
      <w:r>
        <w:t xml:space="preserve">    echo json_encode($result);  // fonction php pour transformer des données au format JSON</w:t>
      </w:r>
    </w:p>
    <w:p w14:paraId="022F00ED" w14:textId="5D3FCFCB" w:rsidR="00C37634" w:rsidRDefault="004F7986" w:rsidP="004F7986">
      <w:pPr>
        <w:pStyle w:val="TxtCode3-Orange"/>
      </w:pPr>
      <w:r>
        <w:t>?&gt;</w:t>
      </w:r>
    </w:p>
    <w:p w14:paraId="1D9B2B91" w14:textId="00F09874" w:rsidR="005A3C32" w:rsidRDefault="00C37634" w:rsidP="00BC3474">
      <w:pPr>
        <w:pStyle w:val="Txtjustifie"/>
      </w:pPr>
      <w:r w:rsidRPr="00C37634">
        <w:t>convert-temp_p_xml</w:t>
      </w:r>
      <w:r>
        <w:t> :</w:t>
      </w:r>
    </w:p>
    <w:p w14:paraId="0F76BD02" w14:textId="77777777" w:rsidR="004F7986" w:rsidRDefault="004F7986" w:rsidP="004F7986">
      <w:pPr>
        <w:pStyle w:val="TxtCode3-Orange"/>
      </w:pPr>
      <w:r>
        <w:t>&lt;?PHP</w:t>
      </w:r>
    </w:p>
    <w:p w14:paraId="593DB005" w14:textId="77777777" w:rsidR="004F7986" w:rsidRDefault="004F7986" w:rsidP="004F7986">
      <w:pPr>
        <w:pStyle w:val="TxtCode3-Orange"/>
      </w:pPr>
      <w:r>
        <w:t xml:space="preserve">    // convert_temp_p_xml.php</w:t>
      </w:r>
    </w:p>
    <w:p w14:paraId="2E9695CC" w14:textId="77777777" w:rsidR="004F7986" w:rsidRDefault="004F7986" w:rsidP="004F7986">
      <w:pPr>
        <w:pStyle w:val="TxtCode3-Orange"/>
      </w:pPr>
      <w:r>
        <w:t xml:space="preserve">    // WebService Conversion de température POST et réponse XML</w:t>
      </w:r>
    </w:p>
    <w:p w14:paraId="61FD6EC0" w14:textId="77777777" w:rsidR="004F7986" w:rsidRDefault="004F7986" w:rsidP="004F7986">
      <w:pPr>
        <w:pStyle w:val="TxtCode3-Orange"/>
      </w:pPr>
      <w:r>
        <w:t xml:space="preserve">    // Naël Telfser</w:t>
      </w:r>
    </w:p>
    <w:p w14:paraId="528EAC11" w14:textId="77777777" w:rsidR="004F7986" w:rsidRDefault="004F7986" w:rsidP="004F7986">
      <w:pPr>
        <w:pStyle w:val="TxtCode3-Orange"/>
      </w:pPr>
      <w:r>
        <w:t xml:space="preserve">    //</w:t>
      </w:r>
    </w:p>
    <w:p w14:paraId="466BECBB" w14:textId="77777777" w:rsidR="004F7986" w:rsidRDefault="004F7986" w:rsidP="004F7986">
      <w:pPr>
        <w:pStyle w:val="TxtCode3-Orange"/>
      </w:pPr>
      <w:r>
        <w:t xml:space="preserve">    header('Content-Type: application/xml');</w:t>
      </w:r>
    </w:p>
    <w:p w14:paraId="356592A2" w14:textId="77777777" w:rsidR="004F7986" w:rsidRDefault="004F7986" w:rsidP="004F7986">
      <w:pPr>
        <w:pStyle w:val="TxtCode3-Orange"/>
      </w:pPr>
      <w:r>
        <w:t xml:space="preserve">   // header('access-control-origine-allow:*')</w:t>
      </w:r>
    </w:p>
    <w:p w14:paraId="14B71C62" w14:textId="77777777" w:rsidR="004F7986" w:rsidRDefault="004F7986" w:rsidP="004F7986">
      <w:pPr>
        <w:pStyle w:val="TxtCode3-Orange"/>
      </w:pPr>
      <w:r>
        <w:t xml:space="preserve">    $temp = intval($_POST['Temperature'], 10);</w:t>
      </w:r>
    </w:p>
    <w:p w14:paraId="4FC892AC" w14:textId="77777777" w:rsidR="004F7986" w:rsidRDefault="004F7986" w:rsidP="004F7986">
      <w:pPr>
        <w:pStyle w:val="TxtCode3-Orange"/>
      </w:pPr>
      <w:r>
        <w:t xml:space="preserve">    $from = $_POST['FromUnit'];</w:t>
      </w:r>
    </w:p>
    <w:p w14:paraId="5CAFBDBA" w14:textId="77777777" w:rsidR="004F7986" w:rsidRDefault="004F7986" w:rsidP="004F7986">
      <w:pPr>
        <w:pStyle w:val="TxtCode3-Orange"/>
      </w:pPr>
      <w:r>
        <w:t xml:space="preserve">    $to = $_POST['ToUnit'];</w:t>
      </w:r>
    </w:p>
    <w:p w14:paraId="5D0E8254" w14:textId="77777777" w:rsidR="004F7986" w:rsidRDefault="004F7986" w:rsidP="004F7986">
      <w:pPr>
        <w:pStyle w:val="TxtCode3-Orange"/>
      </w:pPr>
      <w:r>
        <w:t xml:space="preserve">    </w:t>
      </w:r>
    </w:p>
    <w:p w14:paraId="10AAB0BA" w14:textId="77777777" w:rsidR="004F7986" w:rsidRDefault="004F7986" w:rsidP="004F7986">
      <w:pPr>
        <w:pStyle w:val="TxtCode3-Orange"/>
      </w:pPr>
      <w:r>
        <w:t xml:space="preserve">    if($from === 'C'){</w:t>
      </w:r>
    </w:p>
    <w:p w14:paraId="7F4A8BBC" w14:textId="77777777" w:rsidR="004F7986" w:rsidRDefault="004F7986" w:rsidP="004F7986">
      <w:pPr>
        <w:pStyle w:val="TxtCode3-Orange"/>
      </w:pPr>
      <w:r>
        <w:t xml:space="preserve">        $tempf = $temp*9/5+32;</w:t>
      </w:r>
    </w:p>
    <w:p w14:paraId="69DFA607" w14:textId="77777777" w:rsidR="004F7986" w:rsidRDefault="004F7986" w:rsidP="004F7986">
      <w:pPr>
        <w:pStyle w:val="TxtCode3-Orange"/>
      </w:pPr>
      <w:r>
        <w:t xml:space="preserve">    } else if($from === 'F') {</w:t>
      </w:r>
    </w:p>
    <w:p w14:paraId="43F148C3" w14:textId="77777777" w:rsidR="004F7986" w:rsidRDefault="004F7986" w:rsidP="004F7986">
      <w:pPr>
        <w:pStyle w:val="TxtCode3-Orange"/>
      </w:pPr>
      <w:r>
        <w:t xml:space="preserve">        $tempf = ($temp-32)*5/9;</w:t>
      </w:r>
    </w:p>
    <w:p w14:paraId="1A814219" w14:textId="77777777" w:rsidR="004F7986" w:rsidRDefault="004F7986" w:rsidP="004F7986">
      <w:pPr>
        <w:pStyle w:val="TxtCode3-Orange"/>
      </w:pPr>
      <w:r>
        <w:t xml:space="preserve">    }</w:t>
      </w:r>
    </w:p>
    <w:p w14:paraId="6BD18A14" w14:textId="77777777" w:rsidR="004F7986" w:rsidRDefault="004F7986" w:rsidP="004F7986">
      <w:pPr>
        <w:pStyle w:val="TxtCode3-Orange"/>
      </w:pPr>
      <w:r>
        <w:t xml:space="preserve">    </w:t>
      </w:r>
    </w:p>
    <w:p w14:paraId="60AB08AA" w14:textId="77777777" w:rsidR="004F7986" w:rsidRDefault="004F7986" w:rsidP="004F7986">
      <w:pPr>
        <w:pStyle w:val="TxtCode3-Orange"/>
      </w:pPr>
      <w:r>
        <w:t xml:space="preserve">    $result = "&lt;temperature&gt;" . $tempf . "&lt;/temperature&gt;";</w:t>
      </w:r>
    </w:p>
    <w:p w14:paraId="1C785513" w14:textId="77777777" w:rsidR="004F7986" w:rsidRDefault="004F7986" w:rsidP="004F7986">
      <w:pPr>
        <w:pStyle w:val="TxtCode3-Orange"/>
      </w:pPr>
      <w:r>
        <w:t xml:space="preserve">    echo $result;</w:t>
      </w:r>
    </w:p>
    <w:p w14:paraId="327A6A9F" w14:textId="4F648248" w:rsidR="00C37634" w:rsidRPr="00102BF4" w:rsidRDefault="004F7986" w:rsidP="004F7986">
      <w:pPr>
        <w:pStyle w:val="TxtCode3-Orange"/>
      </w:pPr>
      <w:r>
        <w:t>?&gt;</w:t>
      </w:r>
    </w:p>
    <w:p w14:paraId="1D0AF733" w14:textId="77777777" w:rsidR="00295EA5" w:rsidRPr="001B5BBC" w:rsidRDefault="00295EA5" w:rsidP="00295EA5">
      <w:pPr>
        <w:pStyle w:val="Titre3"/>
      </w:pPr>
      <w:bookmarkStart w:id="90" w:name="_Toc137936890"/>
      <w:r w:rsidRPr="001B5BBC">
        <w:t>Capture</w:t>
      </w:r>
      <w:bookmarkEnd w:id="90"/>
    </w:p>
    <w:p w14:paraId="700BD5DF" w14:textId="0FDF7477" w:rsidR="00295EA5" w:rsidRDefault="001B5BBC" w:rsidP="001B5BBC">
      <w:pPr>
        <w:pStyle w:val="StyleCentr"/>
        <w:rPr>
          <w:highlight w:val="yellow"/>
        </w:rPr>
      </w:pPr>
      <w:r w:rsidRPr="001B5BBC">
        <w:rPr>
          <w:noProof/>
        </w:rPr>
        <w:drawing>
          <wp:inline distT="0" distB="0" distL="0" distR="0" wp14:anchorId="0A83B1BB" wp14:editId="794604C2">
            <wp:extent cx="4220164" cy="1105054"/>
            <wp:effectExtent l="0" t="0" r="9525" b="0"/>
            <wp:docPr id="51" name="Image 5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 capture d’écran, Police, ligne&#10;&#10;Description générée automatiquement"/>
                    <pic:cNvPicPr/>
                  </pic:nvPicPr>
                  <pic:blipFill>
                    <a:blip r:embed="rId52"/>
                    <a:stretch>
                      <a:fillRect/>
                    </a:stretch>
                  </pic:blipFill>
                  <pic:spPr>
                    <a:xfrm>
                      <a:off x="0" y="0"/>
                      <a:ext cx="4220164" cy="1105054"/>
                    </a:xfrm>
                    <a:prstGeom prst="rect">
                      <a:avLst/>
                    </a:prstGeom>
                  </pic:spPr>
                </pic:pic>
              </a:graphicData>
            </a:graphic>
          </wp:inline>
        </w:drawing>
      </w:r>
    </w:p>
    <w:p w14:paraId="19B06B0B" w14:textId="3D7CFF2D" w:rsidR="00E60F7D" w:rsidRPr="00882F21" w:rsidRDefault="00E60F7D" w:rsidP="001B5BBC">
      <w:pPr>
        <w:pStyle w:val="StyleCentr"/>
        <w:rPr>
          <w:highlight w:val="yellow"/>
        </w:rPr>
      </w:pPr>
      <w:r w:rsidRPr="00E60F7D">
        <w:rPr>
          <w:noProof/>
        </w:rPr>
        <w:lastRenderedPageBreak/>
        <w:drawing>
          <wp:inline distT="0" distB="0" distL="0" distR="0" wp14:anchorId="7F563C75" wp14:editId="2A5A4FEA">
            <wp:extent cx="3848637" cy="1143160"/>
            <wp:effectExtent l="0" t="0" r="0" b="0"/>
            <wp:docPr id="52" name="Image 5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 capture d’écran, Police, ligne&#10;&#10;Description générée automatiquement"/>
                    <pic:cNvPicPr/>
                  </pic:nvPicPr>
                  <pic:blipFill>
                    <a:blip r:embed="rId53"/>
                    <a:stretch>
                      <a:fillRect/>
                    </a:stretch>
                  </pic:blipFill>
                  <pic:spPr>
                    <a:xfrm>
                      <a:off x="0" y="0"/>
                      <a:ext cx="3848637" cy="1143160"/>
                    </a:xfrm>
                    <a:prstGeom prst="rect">
                      <a:avLst/>
                    </a:prstGeom>
                  </pic:spPr>
                </pic:pic>
              </a:graphicData>
            </a:graphic>
          </wp:inline>
        </w:drawing>
      </w:r>
    </w:p>
    <w:p w14:paraId="456EB6D5" w14:textId="322D8823" w:rsidR="00DC41D7" w:rsidRPr="00441FE2" w:rsidRDefault="00DC41D7" w:rsidP="00973728">
      <w:pPr>
        <w:pStyle w:val="Titre2"/>
      </w:pPr>
      <w:bookmarkStart w:id="91" w:name="_Toc137936891"/>
      <w:r w:rsidRPr="00441FE2">
        <w:t>Exercice 20</w:t>
      </w:r>
      <w:r w:rsidR="00FB0DFC" w:rsidRPr="00441FE2">
        <w:t xml:space="preserve"> (</w:t>
      </w:r>
      <w:r w:rsidR="00973728" w:rsidRPr="00441FE2">
        <w:t>Application de login sur un serveur PHP</w:t>
      </w:r>
      <w:r w:rsidR="00FB0DFC" w:rsidRPr="00441FE2">
        <w:t>)</w:t>
      </w:r>
      <w:bookmarkEnd w:id="91"/>
    </w:p>
    <w:p w14:paraId="59E7F7B2" w14:textId="09FE5554" w:rsidR="009D388D" w:rsidRPr="00441FE2" w:rsidRDefault="009D388D" w:rsidP="00295EA5">
      <w:pPr>
        <w:pStyle w:val="Titre3"/>
      </w:pPr>
      <w:bookmarkStart w:id="92" w:name="_Toc137936892"/>
      <w:r w:rsidRPr="00441FE2">
        <w:t>Objectif de l’exercice</w:t>
      </w:r>
      <w:bookmarkEnd w:id="92"/>
    </w:p>
    <w:p w14:paraId="7C23E8CB" w14:textId="7F862357" w:rsidR="008A3C91" w:rsidRPr="00441FE2" w:rsidRDefault="00A92A42" w:rsidP="008A3C91">
      <w:pPr>
        <w:pStyle w:val="Txtjustifie"/>
      </w:pPr>
      <w:r w:rsidRPr="00441FE2">
        <w:t xml:space="preserve">Cet exercice a pour but de nous familiariser un peu plus avec ajax </w:t>
      </w:r>
      <w:r w:rsidR="009E26AF" w:rsidRPr="00441FE2">
        <w:t>et de charger des vue.</w:t>
      </w:r>
      <w:r w:rsidR="00DD20AA" w:rsidRPr="00441FE2">
        <w:t xml:space="preserve"> On va aussi utiliser cet exercice pour la base de notre projet.</w:t>
      </w:r>
    </w:p>
    <w:p w14:paraId="79C18DAD" w14:textId="0803847D" w:rsidR="009D388D" w:rsidRPr="00DC1075" w:rsidRDefault="009D388D" w:rsidP="00295EA5">
      <w:pPr>
        <w:pStyle w:val="Titre3"/>
      </w:pPr>
      <w:bookmarkStart w:id="93" w:name="_Toc137936893"/>
      <w:r w:rsidRPr="00DC1075">
        <w:t>Explications / Descriptions</w:t>
      </w:r>
      <w:bookmarkEnd w:id="93"/>
    </w:p>
    <w:p w14:paraId="06D4F044" w14:textId="5091FDDF" w:rsidR="008A3C91" w:rsidRPr="00DC1075" w:rsidRDefault="00CC2AFF" w:rsidP="008A3C91">
      <w:pPr>
        <w:pStyle w:val="Txtjustifie"/>
      </w:pPr>
      <w:r w:rsidRPr="00DC1075">
        <w:t xml:space="preserve">Cette application </w:t>
      </w:r>
      <w:r w:rsidR="004A49EA" w:rsidRPr="00DC1075">
        <w:t xml:space="preserve">est faite </w:t>
      </w:r>
      <w:r w:rsidR="004D1F77" w:rsidRPr="00DC1075">
        <w:t xml:space="preserve">single page application, donc il y a qu’une seule page HTML qui va chercher d’autre pages lorsqu’il </w:t>
      </w:r>
      <w:r w:rsidR="001F6388" w:rsidRPr="00DC1075">
        <w:t xml:space="preserve">est nécessaire. Nous allons utiliser cet exercice comme base pour </w:t>
      </w:r>
      <w:r w:rsidR="00E00585" w:rsidRPr="00DC1075">
        <w:t xml:space="preserve">notre projet final. </w:t>
      </w:r>
    </w:p>
    <w:p w14:paraId="4B060B31" w14:textId="262229CB" w:rsidR="008A3C91" w:rsidRPr="00074F0D" w:rsidRDefault="009D388D" w:rsidP="00D953D3">
      <w:pPr>
        <w:pStyle w:val="Titre3"/>
      </w:pPr>
      <w:bookmarkStart w:id="94" w:name="_Toc137936894"/>
      <w:r w:rsidRPr="00074F0D">
        <w:t>Extrait de code</w:t>
      </w:r>
      <w:bookmarkEnd w:id="94"/>
      <w:r w:rsidRPr="00074F0D">
        <w:t xml:space="preserve"> </w:t>
      </w:r>
    </w:p>
    <w:p w14:paraId="3820F98C" w14:textId="6A6F30D8" w:rsidR="00BC3474" w:rsidRDefault="004E3B8A" w:rsidP="00BC3474">
      <w:pPr>
        <w:pStyle w:val="Txtjustifie"/>
      </w:pPr>
      <w:r>
        <w:t>JS :</w:t>
      </w:r>
    </w:p>
    <w:p w14:paraId="297B85E6" w14:textId="212111B1" w:rsidR="004E3B8A" w:rsidRDefault="006E7AC6" w:rsidP="00BC3474">
      <w:pPr>
        <w:pStyle w:val="Txtjustifie"/>
      </w:pPr>
      <w:r>
        <w:t>httpService</w:t>
      </w:r>
      <w:r w:rsidR="004E3B8A">
        <w:t> :</w:t>
      </w:r>
    </w:p>
    <w:p w14:paraId="20E63A3D" w14:textId="77777777" w:rsidR="004E3B8A" w:rsidRDefault="004E3B8A" w:rsidP="004E3B8A">
      <w:pPr>
        <w:pStyle w:val="TxtCode3-Orange"/>
      </w:pPr>
      <w:r>
        <w:t xml:space="preserve">  centraliserErreurHttp(httpErrorCallbackFn) {</w:t>
      </w:r>
    </w:p>
    <w:p w14:paraId="3B54F8EC" w14:textId="77777777" w:rsidR="004E3B8A" w:rsidRDefault="004E3B8A" w:rsidP="004E3B8A">
      <w:pPr>
        <w:pStyle w:val="TxtCode3-Orange"/>
      </w:pPr>
      <w:r>
        <w:t xml:space="preserve">    $.ajaxSetup({</w:t>
      </w:r>
    </w:p>
    <w:p w14:paraId="45DE4981" w14:textId="77777777" w:rsidR="004E3B8A" w:rsidRDefault="004E3B8A" w:rsidP="004E3B8A">
      <w:pPr>
        <w:pStyle w:val="TxtCode3-Orange"/>
      </w:pPr>
      <w:r>
        <w:t xml:space="preserve">      error: function (xhr, exception) {</w:t>
      </w:r>
    </w:p>
    <w:p w14:paraId="7BB6B68C" w14:textId="77777777" w:rsidR="004E3B8A" w:rsidRDefault="004E3B8A" w:rsidP="004E3B8A">
      <w:pPr>
        <w:pStyle w:val="TxtCode3-Orange"/>
      </w:pPr>
      <w:r>
        <w:t xml:space="preserve">        let msg;</w:t>
      </w:r>
    </w:p>
    <w:p w14:paraId="2B860D26" w14:textId="77777777" w:rsidR="004E3B8A" w:rsidRDefault="004E3B8A" w:rsidP="004E3B8A">
      <w:pPr>
        <w:pStyle w:val="TxtCode3-Orange"/>
      </w:pPr>
      <w:r>
        <w:t xml:space="preserve">        if (xhr.status === 0) {</w:t>
      </w:r>
    </w:p>
    <w:p w14:paraId="50B3410C" w14:textId="77777777" w:rsidR="004E3B8A" w:rsidRDefault="004E3B8A" w:rsidP="004E3B8A">
      <w:pPr>
        <w:pStyle w:val="TxtCode3-Orange"/>
      </w:pPr>
      <w:r>
        <w:t xml:space="preserve">          msg = "Pas d'accès à la ressource serveur demandée !";</w:t>
      </w:r>
    </w:p>
    <w:p w14:paraId="07D345D3" w14:textId="77777777" w:rsidR="004E3B8A" w:rsidRDefault="004E3B8A" w:rsidP="004E3B8A">
      <w:pPr>
        <w:pStyle w:val="TxtCode3-Orange"/>
      </w:pPr>
      <w:r>
        <w:t xml:space="preserve">        } else if (xhr.status === 404) {</w:t>
      </w:r>
    </w:p>
    <w:p w14:paraId="4F2A68AC" w14:textId="77777777" w:rsidR="004E3B8A" w:rsidRDefault="004E3B8A" w:rsidP="004E3B8A">
      <w:pPr>
        <w:pStyle w:val="TxtCode3-Orange"/>
      </w:pPr>
      <w:r>
        <w:t xml:space="preserve">          msg = "Page demandée non trouvée [404] !";</w:t>
      </w:r>
    </w:p>
    <w:p w14:paraId="28FE7117" w14:textId="77777777" w:rsidR="004E3B8A" w:rsidRDefault="004E3B8A" w:rsidP="004E3B8A">
      <w:pPr>
        <w:pStyle w:val="TxtCode3-Orange"/>
      </w:pPr>
      <w:r>
        <w:t xml:space="preserve">        } else if (xhr.status === 500) {</w:t>
      </w:r>
    </w:p>
    <w:p w14:paraId="44455AB1" w14:textId="77777777" w:rsidR="004E3B8A" w:rsidRDefault="004E3B8A" w:rsidP="004E3B8A">
      <w:pPr>
        <w:pStyle w:val="TxtCode3-Orange"/>
      </w:pPr>
      <w:r>
        <w:t xml:space="preserve">          msg = "Erreur interne sur le serveur [500] !";</w:t>
      </w:r>
    </w:p>
    <w:p w14:paraId="33B52240" w14:textId="77777777" w:rsidR="004E3B8A" w:rsidRDefault="004E3B8A" w:rsidP="004E3B8A">
      <w:pPr>
        <w:pStyle w:val="TxtCode3-Orange"/>
      </w:pPr>
      <w:r>
        <w:t xml:space="preserve">        } else if (exception === "parsererror") {</w:t>
      </w:r>
    </w:p>
    <w:p w14:paraId="46EFC4F2" w14:textId="77777777" w:rsidR="004E3B8A" w:rsidRDefault="004E3B8A" w:rsidP="004E3B8A">
      <w:pPr>
        <w:pStyle w:val="TxtCode3-Orange"/>
      </w:pPr>
      <w:r>
        <w:t xml:space="preserve">          msg = "Erreur de parcours dans le JSON !";</w:t>
      </w:r>
    </w:p>
    <w:p w14:paraId="77634DA1" w14:textId="77777777" w:rsidR="004E3B8A" w:rsidRDefault="004E3B8A" w:rsidP="004E3B8A">
      <w:pPr>
        <w:pStyle w:val="TxtCode3-Orange"/>
      </w:pPr>
      <w:r>
        <w:t xml:space="preserve">        } else if (exception === "timeout") {</w:t>
      </w:r>
    </w:p>
    <w:p w14:paraId="37A611E6" w14:textId="77777777" w:rsidR="004E3B8A" w:rsidRDefault="004E3B8A" w:rsidP="004E3B8A">
      <w:pPr>
        <w:pStyle w:val="TxtCode3-Orange"/>
      </w:pPr>
      <w:r>
        <w:t xml:space="preserve">          msg = "Erreur de délai dépassé [Time out] !";</w:t>
      </w:r>
    </w:p>
    <w:p w14:paraId="79097A7F" w14:textId="77777777" w:rsidR="004E3B8A" w:rsidRDefault="004E3B8A" w:rsidP="004E3B8A">
      <w:pPr>
        <w:pStyle w:val="TxtCode3-Orange"/>
      </w:pPr>
      <w:r>
        <w:t xml:space="preserve">        } else if (exception === "abort") {</w:t>
      </w:r>
    </w:p>
    <w:p w14:paraId="7BAD4116" w14:textId="77777777" w:rsidR="004E3B8A" w:rsidRDefault="004E3B8A" w:rsidP="004E3B8A">
      <w:pPr>
        <w:pStyle w:val="TxtCode3-Orange"/>
      </w:pPr>
      <w:r>
        <w:t xml:space="preserve">          msg = "Requête Ajax stoppée !";</w:t>
      </w:r>
    </w:p>
    <w:p w14:paraId="40A6D903" w14:textId="77777777" w:rsidR="004E3B8A" w:rsidRDefault="004E3B8A" w:rsidP="004E3B8A">
      <w:pPr>
        <w:pStyle w:val="TxtCode3-Orange"/>
      </w:pPr>
      <w:r>
        <w:t xml:space="preserve">        } else {</w:t>
      </w:r>
    </w:p>
    <w:p w14:paraId="5BE010D8" w14:textId="77777777" w:rsidR="004E3B8A" w:rsidRDefault="004E3B8A" w:rsidP="004E3B8A">
      <w:pPr>
        <w:pStyle w:val="TxtCode3-Orange"/>
      </w:pPr>
      <w:r>
        <w:t xml:space="preserve">          msg = "Erreur inconnue : \n" + xhr.responseText;</w:t>
      </w:r>
    </w:p>
    <w:p w14:paraId="3DF3169F" w14:textId="77777777" w:rsidR="004E3B8A" w:rsidRDefault="004E3B8A" w:rsidP="004E3B8A">
      <w:pPr>
        <w:pStyle w:val="TxtCode3-Orange"/>
      </w:pPr>
      <w:r>
        <w:t xml:space="preserve">        }</w:t>
      </w:r>
    </w:p>
    <w:p w14:paraId="31B797AC" w14:textId="77777777" w:rsidR="004E3B8A" w:rsidRDefault="004E3B8A" w:rsidP="004E3B8A">
      <w:pPr>
        <w:pStyle w:val="TxtCode3-Orange"/>
      </w:pPr>
      <w:r>
        <w:t xml:space="preserve">        httpErrorCallbackFn(msg);</w:t>
      </w:r>
    </w:p>
    <w:p w14:paraId="6B426704" w14:textId="77777777" w:rsidR="004E3B8A" w:rsidRDefault="004E3B8A" w:rsidP="004E3B8A">
      <w:pPr>
        <w:pStyle w:val="TxtCode3-Orange"/>
      </w:pPr>
      <w:r>
        <w:t xml:space="preserve">      },</w:t>
      </w:r>
    </w:p>
    <w:p w14:paraId="6D76F3DE" w14:textId="77777777" w:rsidR="004E3B8A" w:rsidRDefault="004E3B8A" w:rsidP="004E3B8A">
      <w:pPr>
        <w:pStyle w:val="TxtCode3-Orange"/>
      </w:pPr>
      <w:r>
        <w:t xml:space="preserve">    });</w:t>
      </w:r>
    </w:p>
    <w:p w14:paraId="07768FC0" w14:textId="77777777" w:rsidR="004E3B8A" w:rsidRDefault="004E3B8A" w:rsidP="004E3B8A">
      <w:pPr>
        <w:pStyle w:val="TxtCode3-Orange"/>
      </w:pPr>
      <w:r>
        <w:t xml:space="preserve">  }</w:t>
      </w:r>
    </w:p>
    <w:p w14:paraId="6A757537" w14:textId="77777777" w:rsidR="004E3B8A" w:rsidRDefault="004E3B8A" w:rsidP="004E3B8A">
      <w:pPr>
        <w:pStyle w:val="TxtCode3-Orange"/>
      </w:pPr>
    </w:p>
    <w:p w14:paraId="371EAF39" w14:textId="77777777" w:rsidR="004E3B8A" w:rsidRDefault="004E3B8A" w:rsidP="004E3B8A">
      <w:pPr>
        <w:pStyle w:val="TxtCode3-Orange"/>
      </w:pPr>
      <w:r>
        <w:t xml:space="preserve">  login(identifiant, successCallback) {</w:t>
      </w:r>
    </w:p>
    <w:p w14:paraId="2F34FB4B" w14:textId="77777777" w:rsidR="004E3B8A" w:rsidRDefault="004E3B8A" w:rsidP="004E3B8A">
      <w:pPr>
        <w:pStyle w:val="TxtCode3-Orange"/>
      </w:pPr>
      <w:r>
        <w:t xml:space="preserve">    // Uploade votre propre fichier PHP et adaptez l'URL ci-dessous.</w:t>
      </w:r>
    </w:p>
    <w:p w14:paraId="1E994111" w14:textId="77777777" w:rsidR="004E3B8A" w:rsidRDefault="004E3B8A" w:rsidP="004E3B8A">
      <w:pPr>
        <w:pStyle w:val="TxtCode3-Orange"/>
      </w:pPr>
      <w:r>
        <w:t xml:space="preserve">    let url = "https://widmers.emf-informatique.ch/307/Exercices/Exercice_20/php/login20.php";</w:t>
      </w:r>
    </w:p>
    <w:p w14:paraId="7861F453" w14:textId="77777777" w:rsidR="004E3B8A" w:rsidRDefault="004E3B8A" w:rsidP="004E3B8A">
      <w:pPr>
        <w:pStyle w:val="TxtCode3-Orange"/>
      </w:pPr>
      <w:r>
        <w:t xml:space="preserve">    let param = "username=" + identifiant.username +</w:t>
      </w:r>
    </w:p>
    <w:p w14:paraId="60E71B79" w14:textId="77777777" w:rsidR="004E3B8A" w:rsidRDefault="004E3B8A" w:rsidP="004E3B8A">
      <w:pPr>
        <w:pStyle w:val="TxtCode3-Orange"/>
      </w:pPr>
      <w:r>
        <w:t xml:space="preserve">      "&amp;password=" + identifiant.password + "&amp;domaine=" + identifiant.domaine +</w:t>
      </w:r>
    </w:p>
    <w:p w14:paraId="1D15CC99" w14:textId="77777777" w:rsidR="004E3B8A" w:rsidRDefault="004E3B8A" w:rsidP="004E3B8A">
      <w:pPr>
        <w:pStyle w:val="TxtCode3-Orange"/>
      </w:pPr>
      <w:r>
        <w:t xml:space="preserve">      "&amp;mail=" + identifiant.mail + "&amp;langue=" + identifiant.langue;</w:t>
      </w:r>
    </w:p>
    <w:p w14:paraId="6856C2AD" w14:textId="77777777" w:rsidR="004E3B8A" w:rsidRDefault="004E3B8A" w:rsidP="004E3B8A">
      <w:pPr>
        <w:pStyle w:val="TxtCode3-Orange"/>
      </w:pPr>
    </w:p>
    <w:p w14:paraId="6377506B" w14:textId="77777777" w:rsidR="004E3B8A" w:rsidRDefault="004E3B8A" w:rsidP="004E3B8A">
      <w:pPr>
        <w:pStyle w:val="TxtCode3-Orange"/>
      </w:pPr>
      <w:r>
        <w:t xml:space="preserve">    // envoi de la requête</w:t>
      </w:r>
    </w:p>
    <w:p w14:paraId="73551673" w14:textId="77777777" w:rsidR="004E3B8A" w:rsidRDefault="004E3B8A" w:rsidP="004E3B8A">
      <w:pPr>
        <w:pStyle w:val="TxtCode3-Orange"/>
      </w:pPr>
      <w:r>
        <w:t xml:space="preserve">    $.ajax(url, {</w:t>
      </w:r>
    </w:p>
    <w:p w14:paraId="224B241A" w14:textId="77777777" w:rsidR="004E3B8A" w:rsidRDefault="004E3B8A" w:rsidP="004E3B8A">
      <w:pPr>
        <w:pStyle w:val="TxtCode3-Orange"/>
      </w:pPr>
      <w:r>
        <w:t xml:space="preserve">      type: "POST",</w:t>
      </w:r>
    </w:p>
    <w:p w14:paraId="37B4C9B2" w14:textId="77777777" w:rsidR="004E3B8A" w:rsidRDefault="004E3B8A" w:rsidP="004E3B8A">
      <w:pPr>
        <w:pStyle w:val="TxtCode3-Orange"/>
      </w:pPr>
      <w:r>
        <w:t xml:space="preserve">      contentType: "application/x-www-form-urlencoded; charset=UTF-8",</w:t>
      </w:r>
    </w:p>
    <w:p w14:paraId="2DAA79BF" w14:textId="77777777" w:rsidR="004E3B8A" w:rsidRDefault="004E3B8A" w:rsidP="004E3B8A">
      <w:pPr>
        <w:pStyle w:val="TxtCode3-Orange"/>
      </w:pPr>
      <w:r>
        <w:t xml:space="preserve">      data: param,</w:t>
      </w:r>
    </w:p>
    <w:p w14:paraId="000D6431" w14:textId="77777777" w:rsidR="004E3B8A" w:rsidRDefault="004E3B8A" w:rsidP="004E3B8A">
      <w:pPr>
        <w:pStyle w:val="TxtCode3-Orange"/>
      </w:pPr>
      <w:r>
        <w:t xml:space="preserve">      success: successCallback</w:t>
      </w:r>
    </w:p>
    <w:p w14:paraId="1CC94A13" w14:textId="77777777" w:rsidR="004E3B8A" w:rsidRDefault="004E3B8A" w:rsidP="004E3B8A">
      <w:pPr>
        <w:pStyle w:val="TxtCode3-Orange"/>
      </w:pPr>
      <w:r>
        <w:t xml:space="preserve">    });</w:t>
      </w:r>
    </w:p>
    <w:p w14:paraId="712B7D10" w14:textId="77777777" w:rsidR="004E3B8A" w:rsidRDefault="004E3B8A" w:rsidP="004E3B8A">
      <w:pPr>
        <w:pStyle w:val="TxtCode3-Orange"/>
      </w:pPr>
      <w:r>
        <w:lastRenderedPageBreak/>
        <w:t xml:space="preserve">  }</w:t>
      </w:r>
    </w:p>
    <w:p w14:paraId="1452CB2F" w14:textId="2C69C533" w:rsidR="004E3B8A" w:rsidRDefault="004E3B8A" w:rsidP="004E3B8A">
      <w:pPr>
        <w:pStyle w:val="TxtCode3-Orange"/>
      </w:pPr>
      <w:r>
        <w:t>}</w:t>
      </w:r>
    </w:p>
    <w:p w14:paraId="31AD0F4A" w14:textId="66F50705" w:rsidR="00BB1F1A" w:rsidRDefault="00BB1F1A" w:rsidP="00BB1F1A">
      <w:pPr>
        <w:pStyle w:val="Txtjustifie"/>
      </w:pPr>
      <w:r>
        <w:t>IndexCtrl :</w:t>
      </w:r>
    </w:p>
    <w:p w14:paraId="01FAF054" w14:textId="77777777" w:rsidR="00BB1F1A" w:rsidRDefault="00BB1F1A" w:rsidP="00BB1F1A">
      <w:pPr>
        <w:pStyle w:val="TxtCode3-Orange"/>
      </w:pPr>
    </w:p>
    <w:p w14:paraId="12E27BB8" w14:textId="77777777" w:rsidR="00BB1F1A" w:rsidRDefault="00BB1F1A" w:rsidP="00BB1F1A">
      <w:pPr>
        <w:pStyle w:val="TxtCode3-Orange"/>
      </w:pPr>
      <w:r>
        <w:t>$().ready(function () {</w:t>
      </w:r>
    </w:p>
    <w:p w14:paraId="15B0F3FA" w14:textId="77777777" w:rsidR="00BB1F1A" w:rsidRDefault="00BB1F1A" w:rsidP="00BB1F1A">
      <w:pPr>
        <w:pStyle w:val="TxtCode3-Orange"/>
      </w:pPr>
      <w:r>
        <w:t xml:space="preserve">  // service et indexCtrl sont des variables globales qui doivent être accessible depuis partout =&gt; pas de mot clé devant ou window.xxx</w:t>
      </w:r>
    </w:p>
    <w:p w14:paraId="408C75CB" w14:textId="77777777" w:rsidR="00BB1F1A" w:rsidRDefault="00BB1F1A" w:rsidP="00BB1F1A">
      <w:pPr>
        <w:pStyle w:val="TxtCode3-Orange"/>
      </w:pPr>
      <w:r>
        <w:t xml:space="preserve">  http = new HttpService();</w:t>
      </w:r>
    </w:p>
    <w:p w14:paraId="678FBA85" w14:textId="77777777" w:rsidR="00BB1F1A" w:rsidRDefault="00BB1F1A" w:rsidP="00BB1F1A">
      <w:pPr>
        <w:pStyle w:val="TxtCode3-Orange"/>
      </w:pPr>
      <w:r>
        <w:t xml:space="preserve">  indexCtrl = new IndexCtrl();  // ctrl principal</w:t>
      </w:r>
    </w:p>
    <w:p w14:paraId="0FF36EFD" w14:textId="77777777" w:rsidR="00BB1F1A" w:rsidRDefault="00BB1F1A" w:rsidP="00BB1F1A">
      <w:pPr>
        <w:pStyle w:val="TxtCode3-Orange"/>
      </w:pPr>
      <w:r>
        <w:t xml:space="preserve">  http.centraliserErreurHttp(indexCtrl.afficherErreurHttp);</w:t>
      </w:r>
    </w:p>
    <w:p w14:paraId="08F59E41" w14:textId="77777777" w:rsidR="00BB1F1A" w:rsidRDefault="00BB1F1A" w:rsidP="00BB1F1A">
      <w:pPr>
        <w:pStyle w:val="TxtCode3-Orange"/>
      </w:pPr>
      <w:r>
        <w:t>});</w:t>
      </w:r>
    </w:p>
    <w:p w14:paraId="51C4DBE2" w14:textId="77777777" w:rsidR="00BB1F1A" w:rsidRDefault="00BB1F1A" w:rsidP="00BB1F1A">
      <w:pPr>
        <w:pStyle w:val="TxtCode3-Orange"/>
      </w:pPr>
    </w:p>
    <w:p w14:paraId="083456C1" w14:textId="77777777" w:rsidR="00BB1F1A" w:rsidRDefault="00BB1F1A" w:rsidP="00BB1F1A">
      <w:pPr>
        <w:pStyle w:val="TxtCode3-Orange"/>
      </w:pPr>
      <w:r>
        <w:t>class IndexCtrl {</w:t>
      </w:r>
    </w:p>
    <w:p w14:paraId="5AF0E1EF" w14:textId="77777777" w:rsidR="00BB1F1A" w:rsidRDefault="00BB1F1A" w:rsidP="00BB1F1A">
      <w:pPr>
        <w:pStyle w:val="TxtCode3-Orange"/>
      </w:pPr>
      <w:r>
        <w:t xml:space="preserve">  constructor() {</w:t>
      </w:r>
    </w:p>
    <w:p w14:paraId="66187406" w14:textId="77777777" w:rsidR="00BB1F1A" w:rsidRDefault="00BB1F1A" w:rsidP="00BB1F1A">
      <w:pPr>
        <w:pStyle w:val="TxtCode3-Orange"/>
      </w:pPr>
      <w:r>
        <w:t xml:space="preserve">    this.vue = new VueService();</w:t>
      </w:r>
    </w:p>
    <w:p w14:paraId="53280117" w14:textId="77777777" w:rsidR="00BB1F1A" w:rsidRDefault="00BB1F1A" w:rsidP="00BB1F1A">
      <w:pPr>
        <w:pStyle w:val="TxtCode3-Orange"/>
      </w:pPr>
      <w:r>
        <w:t xml:space="preserve">    this.loadLogin();</w:t>
      </w:r>
    </w:p>
    <w:p w14:paraId="40BEB34F" w14:textId="77777777" w:rsidR="00BB1F1A" w:rsidRDefault="00BB1F1A" w:rsidP="00BB1F1A">
      <w:pPr>
        <w:pStyle w:val="TxtCode3-Orange"/>
      </w:pPr>
      <w:r>
        <w:t xml:space="preserve">  }</w:t>
      </w:r>
    </w:p>
    <w:p w14:paraId="6EF1C360" w14:textId="77777777" w:rsidR="00BB1F1A" w:rsidRDefault="00BB1F1A" w:rsidP="00BB1F1A">
      <w:pPr>
        <w:pStyle w:val="TxtCode3-Orange"/>
      </w:pPr>
    </w:p>
    <w:p w14:paraId="4BE1265F" w14:textId="77777777" w:rsidR="00BB1F1A" w:rsidRDefault="00BB1F1A" w:rsidP="00BB1F1A">
      <w:pPr>
        <w:pStyle w:val="TxtCode3-Orange"/>
      </w:pPr>
      <w:r>
        <w:t xml:space="preserve">  afficherErreurHttp(msg) {</w:t>
      </w:r>
    </w:p>
    <w:p w14:paraId="1789E4F4" w14:textId="77777777" w:rsidR="00BB1F1A" w:rsidRDefault="00BB1F1A" w:rsidP="00BB1F1A">
      <w:pPr>
        <w:pStyle w:val="TxtCode3-Orange"/>
      </w:pPr>
      <w:r>
        <w:t xml:space="preserve">    alert(msg);</w:t>
      </w:r>
    </w:p>
    <w:p w14:paraId="20212156" w14:textId="77777777" w:rsidR="00BB1F1A" w:rsidRDefault="00BB1F1A" w:rsidP="00BB1F1A">
      <w:pPr>
        <w:pStyle w:val="TxtCode3-Orange"/>
      </w:pPr>
      <w:r>
        <w:t xml:space="preserve">  }</w:t>
      </w:r>
    </w:p>
    <w:p w14:paraId="320898AA" w14:textId="77777777" w:rsidR="00BB1F1A" w:rsidRDefault="00BB1F1A" w:rsidP="00BB1F1A">
      <w:pPr>
        <w:pStyle w:val="TxtCode3-Orange"/>
      </w:pPr>
    </w:p>
    <w:p w14:paraId="0ED582FC" w14:textId="77777777" w:rsidR="00BB1F1A" w:rsidRDefault="00BB1F1A" w:rsidP="00BB1F1A">
      <w:pPr>
        <w:pStyle w:val="TxtCode3-Orange"/>
      </w:pPr>
      <w:r>
        <w:t xml:space="preserve">  // avec arrow function</w:t>
      </w:r>
    </w:p>
    <w:p w14:paraId="300EAD21" w14:textId="77777777" w:rsidR="00BB1F1A" w:rsidRDefault="00BB1F1A" w:rsidP="00BB1F1A">
      <w:pPr>
        <w:pStyle w:val="TxtCode3-Orange"/>
      </w:pPr>
      <w:r>
        <w:t xml:space="preserve">  loadLogin() {</w:t>
      </w:r>
    </w:p>
    <w:p w14:paraId="3E148B94" w14:textId="77777777" w:rsidR="00BB1F1A" w:rsidRDefault="00BB1F1A" w:rsidP="00BB1F1A">
      <w:pPr>
        <w:pStyle w:val="TxtCode3-Orange"/>
      </w:pPr>
      <w:r>
        <w:t xml:space="preserve">    this.vue.chargerVue("login", () =&gt;  new LoginCtrl());</w:t>
      </w:r>
    </w:p>
    <w:p w14:paraId="353B7645" w14:textId="77777777" w:rsidR="00BB1F1A" w:rsidRDefault="00BB1F1A" w:rsidP="00BB1F1A">
      <w:pPr>
        <w:pStyle w:val="TxtCode3-Orange"/>
      </w:pPr>
      <w:r>
        <w:t xml:space="preserve">  }</w:t>
      </w:r>
    </w:p>
    <w:p w14:paraId="4535162C" w14:textId="77777777" w:rsidR="00BB1F1A" w:rsidRDefault="00BB1F1A" w:rsidP="00BB1F1A">
      <w:pPr>
        <w:pStyle w:val="TxtCode3-Orange"/>
      </w:pPr>
    </w:p>
    <w:p w14:paraId="20A07F69" w14:textId="77777777" w:rsidR="00BB1F1A" w:rsidRDefault="00BB1F1A" w:rsidP="00BB1F1A">
      <w:pPr>
        <w:pStyle w:val="TxtCode3-Orange"/>
      </w:pPr>
      <w:r>
        <w:t xml:space="preserve">  // avec function classique</w:t>
      </w:r>
    </w:p>
    <w:p w14:paraId="4844A86D" w14:textId="77777777" w:rsidR="00BB1F1A" w:rsidRDefault="00BB1F1A" w:rsidP="00BB1F1A">
      <w:pPr>
        <w:pStyle w:val="TxtCode3-Orange"/>
      </w:pPr>
      <w:r>
        <w:t xml:space="preserve">  loadAccueil(langue) {</w:t>
      </w:r>
    </w:p>
    <w:p w14:paraId="0CFE29CE" w14:textId="77777777" w:rsidR="00BB1F1A" w:rsidRDefault="00BB1F1A" w:rsidP="00BB1F1A">
      <w:pPr>
        <w:pStyle w:val="TxtCode3-Orange"/>
      </w:pPr>
      <w:r>
        <w:t xml:space="preserve">    this.vue.chargerVue("accueil", function() {</w:t>
      </w:r>
    </w:p>
    <w:p w14:paraId="0D966CE6" w14:textId="77777777" w:rsidR="00BB1F1A" w:rsidRDefault="00BB1F1A" w:rsidP="00BB1F1A">
      <w:pPr>
        <w:pStyle w:val="TxtCode3-Orange"/>
      </w:pPr>
      <w:r>
        <w:t xml:space="preserve">      new AccueilCtrl(langue);</w:t>
      </w:r>
    </w:p>
    <w:p w14:paraId="5EDC7BB6" w14:textId="77777777" w:rsidR="00BB1F1A" w:rsidRDefault="00BB1F1A" w:rsidP="00BB1F1A">
      <w:pPr>
        <w:pStyle w:val="TxtCode3-Orange"/>
      </w:pPr>
      <w:r>
        <w:t xml:space="preserve">    });</w:t>
      </w:r>
    </w:p>
    <w:p w14:paraId="4B82CBE2" w14:textId="77777777" w:rsidR="00BB1F1A" w:rsidRDefault="00BB1F1A" w:rsidP="00BB1F1A">
      <w:pPr>
        <w:pStyle w:val="TxtCode3-Orange"/>
      </w:pPr>
      <w:r>
        <w:t xml:space="preserve">  }</w:t>
      </w:r>
    </w:p>
    <w:p w14:paraId="73D483FA" w14:textId="77777777" w:rsidR="00BB1F1A" w:rsidRDefault="00BB1F1A" w:rsidP="00BB1F1A">
      <w:pPr>
        <w:pStyle w:val="TxtCode3-Orange"/>
      </w:pPr>
    </w:p>
    <w:p w14:paraId="3AD7F6B8" w14:textId="77777777" w:rsidR="00BB1F1A" w:rsidRDefault="00BB1F1A" w:rsidP="00BB1F1A">
      <w:pPr>
        <w:pStyle w:val="TxtCode3-Orange"/>
      </w:pPr>
      <w:r>
        <w:t xml:space="preserve">  loadCompte() {</w:t>
      </w:r>
    </w:p>
    <w:p w14:paraId="0A20D613" w14:textId="77777777" w:rsidR="00BB1F1A" w:rsidRDefault="00BB1F1A" w:rsidP="00BB1F1A">
      <w:pPr>
        <w:pStyle w:val="TxtCode3-Orange"/>
      </w:pPr>
      <w:r>
        <w:t xml:space="preserve">    this.vue.chargerVue("compte", () =&gt;  new CompteCtrl());</w:t>
      </w:r>
    </w:p>
    <w:p w14:paraId="28C15997" w14:textId="77777777" w:rsidR="00BB1F1A" w:rsidRDefault="00BB1F1A" w:rsidP="00BB1F1A">
      <w:pPr>
        <w:pStyle w:val="TxtCode3-Orange"/>
      </w:pPr>
      <w:r>
        <w:t xml:space="preserve">  }</w:t>
      </w:r>
    </w:p>
    <w:p w14:paraId="6F30CF73" w14:textId="1C96C2A9" w:rsidR="00BB1F1A" w:rsidRDefault="00BB1F1A" w:rsidP="00BB1F1A">
      <w:pPr>
        <w:pStyle w:val="TxtCode3-Orange"/>
      </w:pPr>
      <w:r>
        <w:t>}</w:t>
      </w:r>
    </w:p>
    <w:p w14:paraId="39D31C65" w14:textId="574C621F" w:rsidR="00BB1F1A" w:rsidRDefault="00BB1F1A" w:rsidP="00BB1F1A">
      <w:pPr>
        <w:pStyle w:val="Txtjustifie"/>
      </w:pPr>
      <w:r>
        <w:t>vueService :</w:t>
      </w:r>
    </w:p>
    <w:p w14:paraId="0266286A" w14:textId="77777777" w:rsidR="00F21D91" w:rsidRDefault="00F21D91" w:rsidP="00F21D91">
      <w:pPr>
        <w:pStyle w:val="TxtCode3-Orange"/>
      </w:pPr>
      <w:r>
        <w:t>class VueService {</w:t>
      </w:r>
    </w:p>
    <w:p w14:paraId="24292D1F" w14:textId="77777777" w:rsidR="00F21D91" w:rsidRDefault="00F21D91" w:rsidP="00F21D91">
      <w:pPr>
        <w:pStyle w:val="TxtCode3-Orange"/>
      </w:pPr>
      <w:r>
        <w:t xml:space="preserve">  constructor() { }</w:t>
      </w:r>
    </w:p>
    <w:p w14:paraId="5AB4C419" w14:textId="77777777" w:rsidR="00F21D91" w:rsidRDefault="00F21D91" w:rsidP="00F21D91">
      <w:pPr>
        <w:pStyle w:val="TxtCode3-Orange"/>
      </w:pPr>
    </w:p>
    <w:p w14:paraId="63D3C8A6" w14:textId="77777777" w:rsidR="00F21D91" w:rsidRDefault="00F21D91" w:rsidP="00F21D91">
      <w:pPr>
        <w:pStyle w:val="TxtCode3-Orange"/>
      </w:pPr>
      <w:r>
        <w:t xml:space="preserve">  chargerVue(vue, callback) {</w:t>
      </w:r>
    </w:p>
    <w:p w14:paraId="4EC572C7" w14:textId="77777777" w:rsidR="00F21D91" w:rsidRDefault="00F21D91" w:rsidP="00F21D91">
      <w:pPr>
        <w:pStyle w:val="TxtCode3-Orange"/>
      </w:pPr>
      <w:r>
        <w:t xml:space="preserve">    // charger la vue demandee</w:t>
      </w:r>
    </w:p>
    <w:p w14:paraId="07D11A68" w14:textId="77777777" w:rsidR="00F21D91" w:rsidRDefault="00F21D91" w:rsidP="00F21D91">
      <w:pPr>
        <w:pStyle w:val="TxtCode3-Orange"/>
      </w:pPr>
      <w:r>
        <w:t xml:space="preserve">    $("#view").load("views/" + vue + ".html", function () {</w:t>
      </w:r>
    </w:p>
    <w:p w14:paraId="7BEEC0A6" w14:textId="77777777" w:rsidR="00F21D91" w:rsidRDefault="00F21D91" w:rsidP="00F21D91">
      <w:pPr>
        <w:pStyle w:val="TxtCode3-Orange"/>
      </w:pPr>
    </w:p>
    <w:p w14:paraId="11619B57" w14:textId="77777777" w:rsidR="00F21D91" w:rsidRDefault="00F21D91" w:rsidP="00F21D91">
      <w:pPr>
        <w:pStyle w:val="TxtCode3-Orange"/>
      </w:pPr>
      <w:r>
        <w:t xml:space="preserve">      // si une fonction de callback est spécifiée, on l'appelle ici</w:t>
      </w:r>
    </w:p>
    <w:p w14:paraId="689115F8" w14:textId="77777777" w:rsidR="00F21D91" w:rsidRDefault="00F21D91" w:rsidP="00F21D91">
      <w:pPr>
        <w:pStyle w:val="TxtCode3-Orange"/>
      </w:pPr>
      <w:r>
        <w:t xml:space="preserve">      if (typeof callback !== "undefined") {</w:t>
      </w:r>
    </w:p>
    <w:p w14:paraId="2104C23B" w14:textId="77777777" w:rsidR="00F21D91" w:rsidRDefault="00F21D91" w:rsidP="00F21D91">
      <w:pPr>
        <w:pStyle w:val="TxtCode3-Orange"/>
      </w:pPr>
      <w:r>
        <w:t xml:space="preserve">        callback();</w:t>
      </w:r>
    </w:p>
    <w:p w14:paraId="4E9C23EE" w14:textId="77777777" w:rsidR="00F21D91" w:rsidRDefault="00F21D91" w:rsidP="00F21D91">
      <w:pPr>
        <w:pStyle w:val="TxtCode3-Orange"/>
      </w:pPr>
      <w:r>
        <w:t xml:space="preserve">      }</w:t>
      </w:r>
    </w:p>
    <w:p w14:paraId="571B3AC6" w14:textId="77777777" w:rsidR="00F21D91" w:rsidRDefault="00F21D91" w:rsidP="00F21D91">
      <w:pPr>
        <w:pStyle w:val="TxtCode3-Orange"/>
      </w:pPr>
      <w:r>
        <w:t xml:space="preserve">    });</w:t>
      </w:r>
    </w:p>
    <w:p w14:paraId="4AAAAB8D" w14:textId="77777777" w:rsidR="00F21D91" w:rsidRDefault="00F21D91" w:rsidP="00F21D91">
      <w:pPr>
        <w:pStyle w:val="TxtCode3-Orange"/>
      </w:pPr>
      <w:r>
        <w:t xml:space="preserve">  }</w:t>
      </w:r>
    </w:p>
    <w:p w14:paraId="1972EB45" w14:textId="10841019" w:rsidR="00BB1F1A" w:rsidRPr="00074F0D" w:rsidRDefault="00F21D91" w:rsidP="00F21D91">
      <w:pPr>
        <w:pStyle w:val="TxtCode3-Orange"/>
      </w:pPr>
      <w:r>
        <w:t>}</w:t>
      </w:r>
    </w:p>
    <w:p w14:paraId="15951CDE" w14:textId="32AE9D1E" w:rsidR="009D388D" w:rsidRPr="00712307" w:rsidRDefault="009D388D" w:rsidP="00295EA5">
      <w:pPr>
        <w:pStyle w:val="Titre3"/>
      </w:pPr>
      <w:bookmarkStart w:id="95" w:name="_Toc137936895"/>
      <w:r w:rsidRPr="00712307">
        <w:lastRenderedPageBreak/>
        <w:t>Capture</w:t>
      </w:r>
      <w:bookmarkEnd w:id="95"/>
    </w:p>
    <w:p w14:paraId="539010F7" w14:textId="6C3FE222" w:rsidR="008A3C91" w:rsidRDefault="007F505E" w:rsidP="00712307">
      <w:pPr>
        <w:pStyle w:val="StyleCentr"/>
      </w:pPr>
      <w:r w:rsidRPr="007F505E">
        <w:rPr>
          <w:noProof/>
        </w:rPr>
        <w:drawing>
          <wp:inline distT="0" distB="0" distL="0" distR="0" wp14:anchorId="69D320DE" wp14:editId="63A0E1DA">
            <wp:extent cx="4953691" cy="1962424"/>
            <wp:effectExtent l="0" t="0" r="0" b="0"/>
            <wp:docPr id="53" name="Image 53"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 capture d’écran, affichage, logiciel&#10;&#10;Description générée automatiquement"/>
                    <pic:cNvPicPr/>
                  </pic:nvPicPr>
                  <pic:blipFill>
                    <a:blip r:embed="rId54"/>
                    <a:stretch>
                      <a:fillRect/>
                    </a:stretch>
                  </pic:blipFill>
                  <pic:spPr>
                    <a:xfrm>
                      <a:off x="0" y="0"/>
                      <a:ext cx="4953691" cy="1962424"/>
                    </a:xfrm>
                    <a:prstGeom prst="rect">
                      <a:avLst/>
                    </a:prstGeom>
                  </pic:spPr>
                </pic:pic>
              </a:graphicData>
            </a:graphic>
          </wp:inline>
        </w:drawing>
      </w:r>
    </w:p>
    <w:p w14:paraId="37913FC5" w14:textId="54A6E85F" w:rsidR="00485079" w:rsidRPr="008A3C91" w:rsidRDefault="00712307" w:rsidP="00A73699">
      <w:pPr>
        <w:pStyle w:val="StyleCentr"/>
      </w:pPr>
      <w:r w:rsidRPr="00712307">
        <w:rPr>
          <w:noProof/>
        </w:rPr>
        <w:drawing>
          <wp:inline distT="0" distB="0" distL="0" distR="0" wp14:anchorId="6A379DCC" wp14:editId="72AD9624">
            <wp:extent cx="4410691" cy="2610214"/>
            <wp:effectExtent l="0" t="0" r="9525" b="0"/>
            <wp:docPr id="54" name="Image 54"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 capture d’écran, affichage, logiciel&#10;&#10;Description générée automatiquement"/>
                    <pic:cNvPicPr/>
                  </pic:nvPicPr>
                  <pic:blipFill>
                    <a:blip r:embed="rId55"/>
                    <a:stretch>
                      <a:fillRect/>
                    </a:stretch>
                  </pic:blipFill>
                  <pic:spPr>
                    <a:xfrm>
                      <a:off x="0" y="0"/>
                      <a:ext cx="4410691" cy="2610214"/>
                    </a:xfrm>
                    <a:prstGeom prst="rect">
                      <a:avLst/>
                    </a:prstGeom>
                  </pic:spPr>
                </pic:pic>
              </a:graphicData>
            </a:graphic>
          </wp:inline>
        </w:drawing>
      </w:r>
    </w:p>
    <w:p w14:paraId="78D2FA1F" w14:textId="442B1DFB" w:rsidR="0027714D" w:rsidRPr="00973728" w:rsidRDefault="00810675" w:rsidP="00810675">
      <w:pPr>
        <w:pStyle w:val="Titre1"/>
      </w:pPr>
      <w:bookmarkStart w:id="96" w:name="_Toc137936896"/>
      <w:r w:rsidRPr="00973728">
        <w:lastRenderedPageBreak/>
        <w:t>Projet</w:t>
      </w:r>
      <w:bookmarkEnd w:id="96"/>
    </w:p>
    <w:p w14:paraId="75CF5890" w14:textId="118F6263" w:rsidR="00810675" w:rsidRDefault="00810675" w:rsidP="00810675">
      <w:pPr>
        <w:pStyle w:val="Titre2"/>
      </w:pPr>
      <w:bookmarkStart w:id="97" w:name="_Toc137936897"/>
      <w:r w:rsidRPr="00973728">
        <w:t>Analyse</w:t>
      </w:r>
      <w:bookmarkEnd w:id="97"/>
      <w:r w:rsidRPr="00973728">
        <w:t xml:space="preserve"> </w:t>
      </w:r>
    </w:p>
    <w:p w14:paraId="25CB3D8B" w14:textId="77777777" w:rsidR="00EE4CE8" w:rsidRPr="004A7CA4" w:rsidRDefault="00EE4CE8" w:rsidP="00EE4CE8">
      <w:pPr>
        <w:pStyle w:val="Titre3"/>
      </w:pPr>
      <w:bookmarkStart w:id="98" w:name="_Toc136941717"/>
      <w:bookmarkStart w:id="99" w:name="_Toc136941761"/>
      <w:bookmarkStart w:id="100" w:name="_Toc137936898"/>
      <w:r w:rsidRPr="004A7CA4">
        <w:t>Maquettes</w:t>
      </w:r>
      <w:bookmarkEnd w:id="98"/>
      <w:bookmarkEnd w:id="99"/>
      <w:bookmarkEnd w:id="100"/>
    </w:p>
    <w:p w14:paraId="0104BD30" w14:textId="77777777" w:rsidR="00EE4CE8" w:rsidRDefault="00EE4CE8" w:rsidP="00EE4CE8">
      <w:pPr>
        <w:pStyle w:val="Titre4"/>
      </w:pPr>
      <w:bookmarkStart w:id="101" w:name="_Toc136941718"/>
      <w:bookmarkStart w:id="102" w:name="_Toc136941762"/>
      <w:bookmarkStart w:id="103" w:name="_Toc137936899"/>
      <w:r>
        <w:t>Accueil</w:t>
      </w:r>
      <w:bookmarkEnd w:id="101"/>
      <w:bookmarkEnd w:id="102"/>
      <w:bookmarkEnd w:id="103"/>
    </w:p>
    <w:p w14:paraId="2DDA9D0D" w14:textId="77777777" w:rsidR="00EE4CE8" w:rsidRDefault="00EE4CE8" w:rsidP="00EE4CE8">
      <w:pPr>
        <w:pStyle w:val="StyleCentr"/>
      </w:pPr>
      <w:r w:rsidRPr="007E026A">
        <w:rPr>
          <w:noProof/>
        </w:rPr>
        <w:drawing>
          <wp:inline distT="0" distB="0" distL="0" distR="0" wp14:anchorId="420B45CF" wp14:editId="4581EE8A">
            <wp:extent cx="5126228" cy="3600000"/>
            <wp:effectExtent l="0" t="0" r="0" b="635"/>
            <wp:docPr id="7" name="Image 7" descr="Une image contenant texte, capture d’écran, Rectangl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Rectangle, diagramme&#10;&#10;Description générée automatiquement"/>
                    <pic:cNvPicPr/>
                  </pic:nvPicPr>
                  <pic:blipFill>
                    <a:blip r:embed="rId56"/>
                    <a:stretch>
                      <a:fillRect/>
                    </a:stretch>
                  </pic:blipFill>
                  <pic:spPr>
                    <a:xfrm>
                      <a:off x="0" y="0"/>
                      <a:ext cx="5126228" cy="3600000"/>
                    </a:xfrm>
                    <a:prstGeom prst="rect">
                      <a:avLst/>
                    </a:prstGeom>
                  </pic:spPr>
                </pic:pic>
              </a:graphicData>
            </a:graphic>
          </wp:inline>
        </w:drawing>
      </w:r>
    </w:p>
    <w:p w14:paraId="36C7C18F" w14:textId="77777777" w:rsidR="00EE4CE8" w:rsidRDefault="00EE4CE8" w:rsidP="00EE4CE8">
      <w:pPr>
        <w:pStyle w:val="Titre4"/>
      </w:pPr>
      <w:bookmarkStart w:id="104" w:name="_Toc136941719"/>
      <w:bookmarkStart w:id="105" w:name="_Toc136941763"/>
      <w:bookmarkStart w:id="106" w:name="_Toc137936900"/>
      <w:r>
        <w:t>Infos artiste</w:t>
      </w:r>
      <w:bookmarkEnd w:id="104"/>
      <w:bookmarkEnd w:id="105"/>
      <w:bookmarkEnd w:id="106"/>
    </w:p>
    <w:p w14:paraId="28595505" w14:textId="77777777" w:rsidR="00EE4CE8" w:rsidRPr="00C669EB" w:rsidRDefault="00EE4CE8" w:rsidP="00EE4CE8">
      <w:pPr>
        <w:pStyle w:val="StyleCentr"/>
      </w:pPr>
      <w:r w:rsidRPr="00A210DB">
        <w:rPr>
          <w:noProof/>
        </w:rPr>
        <w:drawing>
          <wp:inline distT="0" distB="0" distL="0" distR="0" wp14:anchorId="24A903E5" wp14:editId="030720EB">
            <wp:extent cx="5068602" cy="3564000"/>
            <wp:effectExtent l="0" t="0" r="0" b="0"/>
            <wp:docPr id="8" name="Image 8"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diagramme, Parallèle&#10;&#10;Description générée automatiquement"/>
                    <pic:cNvPicPr/>
                  </pic:nvPicPr>
                  <pic:blipFill>
                    <a:blip r:embed="rId57"/>
                    <a:stretch>
                      <a:fillRect/>
                    </a:stretch>
                  </pic:blipFill>
                  <pic:spPr>
                    <a:xfrm>
                      <a:off x="0" y="0"/>
                      <a:ext cx="5068602" cy="3564000"/>
                    </a:xfrm>
                    <a:prstGeom prst="rect">
                      <a:avLst/>
                    </a:prstGeom>
                  </pic:spPr>
                </pic:pic>
              </a:graphicData>
            </a:graphic>
          </wp:inline>
        </w:drawing>
      </w:r>
    </w:p>
    <w:p w14:paraId="061F5652" w14:textId="77777777" w:rsidR="00EE4CE8" w:rsidRDefault="00EE4CE8" w:rsidP="00EE4CE8">
      <w:pPr>
        <w:pStyle w:val="Titre4"/>
      </w:pPr>
      <w:bookmarkStart w:id="107" w:name="_Toc136941720"/>
      <w:bookmarkStart w:id="108" w:name="_Toc136941764"/>
      <w:bookmarkStart w:id="109" w:name="_Toc137936901"/>
      <w:r>
        <w:lastRenderedPageBreak/>
        <w:t>Info perso</w:t>
      </w:r>
      <w:bookmarkEnd w:id="107"/>
      <w:bookmarkEnd w:id="108"/>
      <w:bookmarkEnd w:id="109"/>
    </w:p>
    <w:p w14:paraId="7E9FE29E" w14:textId="2AAF286E" w:rsidR="003C31B8" w:rsidRPr="003C31B8" w:rsidRDefault="003C31B8" w:rsidP="003C31B8">
      <w:pPr>
        <w:pStyle w:val="Txtjustifie"/>
      </w:pPr>
      <w:r>
        <w:t xml:space="preserve">Au final cette partie du site a été remplacé par une autre car je </w:t>
      </w:r>
      <w:r w:rsidR="00615D00">
        <w:t>n’arrivais</w:t>
      </w:r>
      <w:r>
        <w:t xml:space="preserve"> pas à avoir l’autorisation nécessaire.</w:t>
      </w:r>
    </w:p>
    <w:p w14:paraId="22279CF2" w14:textId="32E1B527" w:rsidR="00882F21" w:rsidRDefault="00EE4CE8" w:rsidP="00EE4CE8">
      <w:pPr>
        <w:pStyle w:val="StyleCentr"/>
      </w:pPr>
      <w:r w:rsidRPr="00EA0077">
        <w:rPr>
          <w:noProof/>
        </w:rPr>
        <w:drawing>
          <wp:inline distT="0" distB="0" distL="0" distR="0" wp14:anchorId="438677BD" wp14:editId="38B29983">
            <wp:extent cx="3454510" cy="2435902"/>
            <wp:effectExtent l="0" t="0" r="0" b="2540"/>
            <wp:docPr id="9" name="Image 9" descr="Une image contenant texte, capture d’écran, Rectangl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apture d’écran, Rectangle, Parallèle&#10;&#10;Description générée automatiquement"/>
                    <pic:cNvPicPr/>
                  </pic:nvPicPr>
                  <pic:blipFill>
                    <a:blip r:embed="rId58"/>
                    <a:stretch>
                      <a:fillRect/>
                    </a:stretch>
                  </pic:blipFill>
                  <pic:spPr>
                    <a:xfrm>
                      <a:off x="0" y="0"/>
                      <a:ext cx="3470978" cy="2447514"/>
                    </a:xfrm>
                    <a:prstGeom prst="rect">
                      <a:avLst/>
                    </a:prstGeom>
                  </pic:spPr>
                </pic:pic>
              </a:graphicData>
            </a:graphic>
          </wp:inline>
        </w:drawing>
      </w:r>
    </w:p>
    <w:p w14:paraId="798EED6D" w14:textId="77777777" w:rsidR="00A16C94" w:rsidRPr="00A16C94" w:rsidRDefault="00A16C94" w:rsidP="00615D00">
      <w:pPr>
        <w:pStyle w:val="Txtjustifie"/>
        <w:rPr>
          <w:highlight w:val="yellow"/>
        </w:rPr>
      </w:pPr>
    </w:p>
    <w:p w14:paraId="74604EB1" w14:textId="4A933B28" w:rsidR="00C60274" w:rsidRPr="009C3278" w:rsidRDefault="00C60274" w:rsidP="00E144A6">
      <w:pPr>
        <w:pStyle w:val="Titre3"/>
      </w:pPr>
      <w:bookmarkStart w:id="110" w:name="_Toc137936902"/>
      <w:r w:rsidRPr="009C3278">
        <w:t>Use case</w:t>
      </w:r>
      <w:bookmarkEnd w:id="110"/>
    </w:p>
    <w:p w14:paraId="00404F4D" w14:textId="2BCA3042" w:rsidR="00E144A6" w:rsidRPr="009C3278" w:rsidRDefault="009C3278" w:rsidP="009C3278">
      <w:pPr>
        <w:pStyle w:val="StyleCentr"/>
      </w:pPr>
      <w:r w:rsidRPr="009C3278">
        <w:rPr>
          <w:noProof/>
        </w:rPr>
        <w:drawing>
          <wp:inline distT="0" distB="0" distL="0" distR="0" wp14:anchorId="06AA2F2B" wp14:editId="5FBF6519">
            <wp:extent cx="4766872" cy="3758535"/>
            <wp:effectExtent l="0" t="0" r="0" b="0"/>
            <wp:docPr id="10" name="Image 10"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diagramme, capture d’écran, ligne&#10;&#10;Description générée automatiquement"/>
                    <pic:cNvPicPr/>
                  </pic:nvPicPr>
                  <pic:blipFill>
                    <a:blip r:embed="rId59"/>
                    <a:stretch>
                      <a:fillRect/>
                    </a:stretch>
                  </pic:blipFill>
                  <pic:spPr>
                    <a:xfrm>
                      <a:off x="0" y="0"/>
                      <a:ext cx="4776416" cy="3766060"/>
                    </a:xfrm>
                    <a:prstGeom prst="rect">
                      <a:avLst/>
                    </a:prstGeom>
                  </pic:spPr>
                </pic:pic>
              </a:graphicData>
            </a:graphic>
          </wp:inline>
        </w:drawing>
      </w:r>
    </w:p>
    <w:p w14:paraId="4D8D95C8" w14:textId="627F1232" w:rsidR="00810675" w:rsidRDefault="00810675" w:rsidP="00810675">
      <w:pPr>
        <w:pStyle w:val="Titre2"/>
      </w:pPr>
      <w:bookmarkStart w:id="111" w:name="_Toc137936903"/>
      <w:r w:rsidRPr="00973728">
        <w:lastRenderedPageBreak/>
        <w:t>Conception</w:t>
      </w:r>
      <w:bookmarkEnd w:id="111"/>
    </w:p>
    <w:p w14:paraId="3FE9F243" w14:textId="5C4D53F3" w:rsidR="00FC224C" w:rsidRPr="00FC224C" w:rsidRDefault="00FC224C" w:rsidP="002A36F5">
      <w:pPr>
        <w:pStyle w:val="Titre3"/>
      </w:pPr>
      <w:bookmarkStart w:id="112" w:name="_Toc137936904"/>
      <w:r>
        <w:t>Diagramme de navigation</w:t>
      </w:r>
      <w:bookmarkEnd w:id="112"/>
    </w:p>
    <w:p w14:paraId="3ED9539F" w14:textId="63C6E7B9" w:rsidR="00882F21" w:rsidRPr="00882F21" w:rsidRDefault="00FC224C" w:rsidP="002A36F5">
      <w:pPr>
        <w:pStyle w:val="StyleCentr"/>
      </w:pPr>
      <w:r w:rsidRPr="009767F9">
        <w:rPr>
          <w:noProof/>
        </w:rPr>
        <w:drawing>
          <wp:inline distT="0" distB="0" distL="0" distR="0" wp14:anchorId="60B49B57" wp14:editId="39D33B7C">
            <wp:extent cx="4608594" cy="3837955"/>
            <wp:effectExtent l="0" t="0" r="1905" b="0"/>
            <wp:docPr id="11" name="Image 11" descr="Une image contenant diagramme, ligne, Pl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diagramme, ligne, Plan, texte&#10;&#10;Description générée automatiquement"/>
                    <pic:cNvPicPr/>
                  </pic:nvPicPr>
                  <pic:blipFill>
                    <a:blip r:embed="rId60"/>
                    <a:stretch>
                      <a:fillRect/>
                    </a:stretch>
                  </pic:blipFill>
                  <pic:spPr>
                    <a:xfrm>
                      <a:off x="0" y="0"/>
                      <a:ext cx="4608594" cy="3837955"/>
                    </a:xfrm>
                    <a:prstGeom prst="rect">
                      <a:avLst/>
                    </a:prstGeom>
                  </pic:spPr>
                </pic:pic>
              </a:graphicData>
            </a:graphic>
          </wp:inline>
        </w:drawing>
      </w:r>
    </w:p>
    <w:p w14:paraId="34FDDB89" w14:textId="5AE69CC7" w:rsidR="00810675" w:rsidRDefault="00810675" w:rsidP="00810675">
      <w:pPr>
        <w:pStyle w:val="Titre2"/>
      </w:pPr>
      <w:bookmarkStart w:id="113" w:name="_Toc137936905"/>
      <w:r w:rsidRPr="00CD34FF">
        <w:t>Implémentation</w:t>
      </w:r>
      <w:bookmarkEnd w:id="113"/>
    </w:p>
    <w:p w14:paraId="4BCE918D" w14:textId="0FB4111B" w:rsidR="00CD34FF" w:rsidRPr="00CD34FF" w:rsidRDefault="00CD34FF" w:rsidP="00CD34FF">
      <w:pPr>
        <w:pStyle w:val="Txtjustifie"/>
      </w:pPr>
      <w:r>
        <w:t xml:space="preserve">Voici les </w:t>
      </w:r>
      <w:r w:rsidR="00C601BA">
        <w:t>requêtes</w:t>
      </w:r>
      <w:r>
        <w:t xml:space="preserve"> </w:t>
      </w:r>
      <w:r w:rsidR="00AB45DA">
        <w:t>utilisé pour ce projet :</w:t>
      </w:r>
    </w:p>
    <w:p w14:paraId="5B2F1A27" w14:textId="77777777" w:rsidR="00CD34FF" w:rsidRDefault="00CD34FF" w:rsidP="00CD34FF">
      <w:pPr>
        <w:pStyle w:val="TxtCode3-Orange"/>
      </w:pPr>
      <w:r>
        <w:t>class HttpService {</w:t>
      </w:r>
    </w:p>
    <w:p w14:paraId="390B24AF" w14:textId="77777777" w:rsidR="00CD34FF" w:rsidRDefault="00CD34FF" w:rsidP="00CD34FF">
      <w:pPr>
        <w:pStyle w:val="TxtCode3-Orange"/>
      </w:pPr>
      <w:r>
        <w:t xml:space="preserve">  constructor() { }</w:t>
      </w:r>
    </w:p>
    <w:p w14:paraId="7B8B113B" w14:textId="77777777" w:rsidR="00CD34FF" w:rsidRDefault="00CD34FF" w:rsidP="00CD34FF">
      <w:pPr>
        <w:pStyle w:val="TxtCode3-Orange"/>
      </w:pPr>
    </w:p>
    <w:p w14:paraId="21210576" w14:textId="77777777" w:rsidR="00CD34FF" w:rsidRDefault="00CD34FF" w:rsidP="00CD34FF">
      <w:pPr>
        <w:pStyle w:val="TxtCode3-Orange"/>
      </w:pPr>
      <w:r>
        <w:t xml:space="preserve">  /*</w:t>
      </w:r>
    </w:p>
    <w:p w14:paraId="0ADB519E" w14:textId="77777777" w:rsidR="00CD34FF" w:rsidRDefault="00CD34FF" w:rsidP="00CD34FF">
      <w:pPr>
        <w:pStyle w:val="TxtCode3-Orange"/>
      </w:pPr>
      <w:r>
        <w:t xml:space="preserve">   **  $.ajaxSetup permet de définir une fois un élément sans le refaire par la suite. Ici cela se fait l'error</w:t>
      </w:r>
    </w:p>
    <w:p w14:paraId="1AD6D465" w14:textId="77777777" w:rsidR="00CD34FF" w:rsidRDefault="00CD34FF" w:rsidP="00CD34FF">
      <w:pPr>
        <w:pStyle w:val="TxtCode3-Orange"/>
      </w:pPr>
      <w:r>
        <w:t xml:space="preserve">   */</w:t>
      </w:r>
    </w:p>
    <w:p w14:paraId="3E9EF0CC" w14:textId="77777777" w:rsidR="00CD34FF" w:rsidRDefault="00CD34FF" w:rsidP="00CD34FF">
      <w:pPr>
        <w:pStyle w:val="TxtCode3-Orange"/>
      </w:pPr>
      <w:r>
        <w:t xml:space="preserve">  centraliserErreurHttp(httpErrorCallbackFn) {</w:t>
      </w:r>
    </w:p>
    <w:p w14:paraId="72888E3C" w14:textId="77777777" w:rsidR="00CD34FF" w:rsidRDefault="00CD34FF" w:rsidP="00CD34FF">
      <w:pPr>
        <w:pStyle w:val="TxtCode3-Orange"/>
      </w:pPr>
      <w:r>
        <w:t xml:space="preserve">    $.ajaxSetup({</w:t>
      </w:r>
    </w:p>
    <w:p w14:paraId="7BC5829D" w14:textId="77777777" w:rsidR="00CD34FF" w:rsidRDefault="00CD34FF" w:rsidP="00CD34FF">
      <w:pPr>
        <w:pStyle w:val="TxtCode3-Orange"/>
      </w:pPr>
      <w:r>
        <w:t xml:space="preserve">      error: function (xhr, exception) {</w:t>
      </w:r>
    </w:p>
    <w:p w14:paraId="6330B3C0" w14:textId="77777777" w:rsidR="00CD34FF" w:rsidRDefault="00CD34FF" w:rsidP="00CD34FF">
      <w:pPr>
        <w:pStyle w:val="TxtCode3-Orange"/>
      </w:pPr>
      <w:r>
        <w:t xml:space="preserve">        let msg;</w:t>
      </w:r>
    </w:p>
    <w:p w14:paraId="5E6CAA2F" w14:textId="77777777" w:rsidR="00CD34FF" w:rsidRDefault="00CD34FF" w:rsidP="00CD34FF">
      <w:pPr>
        <w:pStyle w:val="TxtCode3-Orange"/>
      </w:pPr>
      <w:r>
        <w:t xml:space="preserve">        if (xhr.status === 0) {</w:t>
      </w:r>
    </w:p>
    <w:p w14:paraId="09C9BA53" w14:textId="77777777" w:rsidR="00CD34FF" w:rsidRDefault="00CD34FF" w:rsidP="00CD34FF">
      <w:pPr>
        <w:pStyle w:val="TxtCode3-Orange"/>
      </w:pPr>
      <w:r>
        <w:t xml:space="preserve">          msg = "Pas d'accès à la ressource serveur demandée !";</w:t>
      </w:r>
    </w:p>
    <w:p w14:paraId="1AFDAF30" w14:textId="77777777" w:rsidR="00CD34FF" w:rsidRDefault="00CD34FF" w:rsidP="00CD34FF">
      <w:pPr>
        <w:pStyle w:val="TxtCode3-Orange"/>
      </w:pPr>
      <w:r>
        <w:t xml:space="preserve">        } else if (xhr.status === 404) {</w:t>
      </w:r>
    </w:p>
    <w:p w14:paraId="11367E49" w14:textId="77777777" w:rsidR="00CD34FF" w:rsidRDefault="00CD34FF" w:rsidP="00CD34FF">
      <w:pPr>
        <w:pStyle w:val="TxtCode3-Orange"/>
      </w:pPr>
      <w:r>
        <w:t xml:space="preserve">          msg = "Page demandée non trouvée [404] !";</w:t>
      </w:r>
    </w:p>
    <w:p w14:paraId="729772AF" w14:textId="77777777" w:rsidR="00CD34FF" w:rsidRDefault="00CD34FF" w:rsidP="00CD34FF">
      <w:pPr>
        <w:pStyle w:val="TxtCode3-Orange"/>
      </w:pPr>
      <w:r>
        <w:t xml:space="preserve">        } else if (xhr.status === 500) {</w:t>
      </w:r>
    </w:p>
    <w:p w14:paraId="37179E4F" w14:textId="77777777" w:rsidR="00CD34FF" w:rsidRDefault="00CD34FF" w:rsidP="00CD34FF">
      <w:pPr>
        <w:pStyle w:val="TxtCode3-Orange"/>
      </w:pPr>
      <w:r>
        <w:t xml:space="preserve">          msg = "Erreur interne sur le serveur [500] !";</w:t>
      </w:r>
    </w:p>
    <w:p w14:paraId="2021048F" w14:textId="77777777" w:rsidR="00CD34FF" w:rsidRDefault="00CD34FF" w:rsidP="00CD34FF">
      <w:pPr>
        <w:pStyle w:val="TxtCode3-Orange"/>
      </w:pPr>
      <w:r>
        <w:t xml:space="preserve">        } else if (exception === "parsererror") {</w:t>
      </w:r>
    </w:p>
    <w:p w14:paraId="2DB89CD8" w14:textId="77777777" w:rsidR="00CD34FF" w:rsidRDefault="00CD34FF" w:rsidP="00CD34FF">
      <w:pPr>
        <w:pStyle w:val="TxtCode3-Orange"/>
      </w:pPr>
      <w:r>
        <w:t xml:space="preserve">          msg = "Erreur de parcours dans le JSON !";</w:t>
      </w:r>
    </w:p>
    <w:p w14:paraId="1E65DB78" w14:textId="77777777" w:rsidR="00CD34FF" w:rsidRDefault="00CD34FF" w:rsidP="00CD34FF">
      <w:pPr>
        <w:pStyle w:val="TxtCode3-Orange"/>
      </w:pPr>
      <w:r>
        <w:t xml:space="preserve">        } else if (exception === "timeout") {</w:t>
      </w:r>
    </w:p>
    <w:p w14:paraId="44A14BA2" w14:textId="77777777" w:rsidR="00CD34FF" w:rsidRDefault="00CD34FF" w:rsidP="00CD34FF">
      <w:pPr>
        <w:pStyle w:val="TxtCode3-Orange"/>
      </w:pPr>
      <w:r>
        <w:t xml:space="preserve">          msg = "Erreur de délai dépassé [Time out] !";</w:t>
      </w:r>
    </w:p>
    <w:p w14:paraId="7ADF52CD" w14:textId="77777777" w:rsidR="00CD34FF" w:rsidRDefault="00CD34FF" w:rsidP="00CD34FF">
      <w:pPr>
        <w:pStyle w:val="TxtCode3-Orange"/>
      </w:pPr>
      <w:r>
        <w:t xml:space="preserve">        } else if (exception === "abort") {</w:t>
      </w:r>
    </w:p>
    <w:p w14:paraId="64787137" w14:textId="77777777" w:rsidR="00CD34FF" w:rsidRDefault="00CD34FF" w:rsidP="00CD34FF">
      <w:pPr>
        <w:pStyle w:val="TxtCode3-Orange"/>
      </w:pPr>
      <w:r>
        <w:t xml:space="preserve">          msg = "Requête Ajax stoppée !";</w:t>
      </w:r>
    </w:p>
    <w:p w14:paraId="7B9C36CD" w14:textId="77777777" w:rsidR="00CD34FF" w:rsidRDefault="00CD34FF" w:rsidP="00CD34FF">
      <w:pPr>
        <w:pStyle w:val="TxtCode3-Orange"/>
      </w:pPr>
      <w:r>
        <w:t xml:space="preserve">        } else {</w:t>
      </w:r>
    </w:p>
    <w:p w14:paraId="32EF3EED" w14:textId="77777777" w:rsidR="00CD34FF" w:rsidRDefault="00CD34FF" w:rsidP="00CD34FF">
      <w:pPr>
        <w:pStyle w:val="TxtCode3-Orange"/>
      </w:pPr>
      <w:r>
        <w:t xml:space="preserve">          msg = "Erreur inconnue : \n" + xhr.responseText;</w:t>
      </w:r>
    </w:p>
    <w:p w14:paraId="1F4DC5AB" w14:textId="77777777" w:rsidR="00CD34FF" w:rsidRDefault="00CD34FF" w:rsidP="00CD34FF">
      <w:pPr>
        <w:pStyle w:val="TxtCode3-Orange"/>
      </w:pPr>
      <w:r>
        <w:t xml:space="preserve">        }</w:t>
      </w:r>
    </w:p>
    <w:p w14:paraId="05A4F41C" w14:textId="77777777" w:rsidR="00CD34FF" w:rsidRDefault="00CD34FF" w:rsidP="00CD34FF">
      <w:pPr>
        <w:pStyle w:val="TxtCode3-Orange"/>
      </w:pPr>
      <w:r>
        <w:t xml:space="preserve">        httpErrorCallbackFn(msg);</w:t>
      </w:r>
    </w:p>
    <w:p w14:paraId="2435987C" w14:textId="77777777" w:rsidR="00CD34FF" w:rsidRDefault="00CD34FF" w:rsidP="00CD34FF">
      <w:pPr>
        <w:pStyle w:val="TxtCode3-Orange"/>
      </w:pPr>
      <w:r>
        <w:t xml:space="preserve">      },</w:t>
      </w:r>
    </w:p>
    <w:p w14:paraId="37279D5F" w14:textId="77777777" w:rsidR="00CD34FF" w:rsidRDefault="00CD34FF" w:rsidP="00CD34FF">
      <w:pPr>
        <w:pStyle w:val="TxtCode3-Orange"/>
      </w:pPr>
      <w:r>
        <w:t xml:space="preserve">    });</w:t>
      </w:r>
    </w:p>
    <w:p w14:paraId="05CD1491" w14:textId="77777777" w:rsidR="00CD34FF" w:rsidRDefault="00CD34FF" w:rsidP="00CD34FF">
      <w:pPr>
        <w:pStyle w:val="TxtCode3-Orange"/>
      </w:pPr>
      <w:r>
        <w:t xml:space="preserve">  }</w:t>
      </w:r>
    </w:p>
    <w:p w14:paraId="279AA3FE" w14:textId="77777777" w:rsidR="00CD34FF" w:rsidRDefault="00CD34FF" w:rsidP="00CD34FF">
      <w:pPr>
        <w:pStyle w:val="TxtCode3-Orange"/>
      </w:pPr>
    </w:p>
    <w:p w14:paraId="72920C48" w14:textId="77777777" w:rsidR="00CD34FF" w:rsidRDefault="00CD34FF" w:rsidP="00CD34FF">
      <w:pPr>
        <w:pStyle w:val="TxtCode3-Orange"/>
      </w:pPr>
      <w:r>
        <w:t xml:space="preserve">  login(successCallBack) {</w:t>
      </w:r>
    </w:p>
    <w:p w14:paraId="67EE0B28" w14:textId="77777777" w:rsidR="00CD34FF" w:rsidRDefault="00CD34FF" w:rsidP="00CD34FF">
      <w:pPr>
        <w:pStyle w:val="TxtCode3-Orange"/>
      </w:pPr>
      <w:r>
        <w:t xml:space="preserve">    let clientID = document.getElementById("clientID").value;</w:t>
      </w:r>
    </w:p>
    <w:p w14:paraId="322EF80A" w14:textId="77777777" w:rsidR="00CD34FF" w:rsidRDefault="00CD34FF" w:rsidP="00CD34FF">
      <w:pPr>
        <w:pStyle w:val="TxtCode3-Orange"/>
      </w:pPr>
      <w:r>
        <w:t xml:space="preserve">    let clientSecret = document.getElementById("clientSecret").value;</w:t>
      </w:r>
    </w:p>
    <w:p w14:paraId="4EEE70CC" w14:textId="77777777" w:rsidR="00CD34FF" w:rsidRDefault="00CD34FF" w:rsidP="00CD34FF">
      <w:pPr>
        <w:pStyle w:val="TxtCode3-Orange"/>
      </w:pPr>
    </w:p>
    <w:p w14:paraId="2C6A21CB" w14:textId="77777777" w:rsidR="00CD34FF" w:rsidRDefault="00CD34FF" w:rsidP="00CD34FF">
      <w:pPr>
        <w:pStyle w:val="TxtCode3-Orange"/>
      </w:pPr>
      <w:r>
        <w:t xml:space="preserve">    $.ajax({</w:t>
      </w:r>
    </w:p>
    <w:p w14:paraId="7E9F40DC" w14:textId="77777777" w:rsidR="00CD34FF" w:rsidRDefault="00CD34FF" w:rsidP="00CD34FF">
      <w:pPr>
        <w:pStyle w:val="TxtCode3-Orange"/>
      </w:pPr>
      <w:r>
        <w:t xml:space="preserve">      url: "https://accounts.spotify.com/api/token",</w:t>
      </w:r>
    </w:p>
    <w:p w14:paraId="3E882924" w14:textId="77777777" w:rsidR="00CD34FF" w:rsidRDefault="00CD34FF" w:rsidP="00CD34FF">
      <w:pPr>
        <w:pStyle w:val="TxtCode3-Orange"/>
      </w:pPr>
      <w:r>
        <w:t xml:space="preserve">      type: "POST",</w:t>
      </w:r>
    </w:p>
    <w:p w14:paraId="089F0F3E" w14:textId="77777777" w:rsidR="00CD34FF" w:rsidRDefault="00CD34FF" w:rsidP="00CD34FF">
      <w:pPr>
        <w:pStyle w:val="TxtCode3-Orange"/>
      </w:pPr>
      <w:r>
        <w:t xml:space="preserve">      headers: {</w:t>
      </w:r>
    </w:p>
    <w:p w14:paraId="591863BC" w14:textId="77777777" w:rsidR="00CD34FF" w:rsidRDefault="00CD34FF" w:rsidP="00CD34FF">
      <w:pPr>
        <w:pStyle w:val="TxtCode3-Orange"/>
      </w:pPr>
      <w:r>
        <w:t xml:space="preserve">        "Content-Type": "application/x-www-form-urlencoded",</w:t>
      </w:r>
    </w:p>
    <w:p w14:paraId="17B71591" w14:textId="77777777" w:rsidR="00CD34FF" w:rsidRDefault="00CD34FF" w:rsidP="00CD34FF">
      <w:pPr>
        <w:pStyle w:val="TxtCode3-Orange"/>
      </w:pPr>
      <w:r>
        <w:t xml:space="preserve">      },</w:t>
      </w:r>
    </w:p>
    <w:p w14:paraId="65C30F39" w14:textId="77777777" w:rsidR="00CD34FF" w:rsidRDefault="00CD34FF" w:rsidP="00CD34FF">
      <w:pPr>
        <w:pStyle w:val="TxtCode3-Orange"/>
      </w:pPr>
      <w:r>
        <w:t xml:space="preserve">      data: {</w:t>
      </w:r>
    </w:p>
    <w:p w14:paraId="072BFCB7" w14:textId="77777777" w:rsidR="00CD34FF" w:rsidRDefault="00CD34FF" w:rsidP="00CD34FF">
      <w:pPr>
        <w:pStyle w:val="TxtCode3-Orange"/>
      </w:pPr>
      <w:r>
        <w:t xml:space="preserve">        grant_type: "client_credentials",</w:t>
      </w:r>
    </w:p>
    <w:p w14:paraId="3D8AA763" w14:textId="77777777" w:rsidR="00CD34FF" w:rsidRDefault="00CD34FF" w:rsidP="00CD34FF">
      <w:pPr>
        <w:pStyle w:val="TxtCode3-Orange"/>
      </w:pPr>
      <w:r>
        <w:t xml:space="preserve">        client_id: clientID,</w:t>
      </w:r>
    </w:p>
    <w:p w14:paraId="0B444F91" w14:textId="77777777" w:rsidR="00CD34FF" w:rsidRDefault="00CD34FF" w:rsidP="00CD34FF">
      <w:pPr>
        <w:pStyle w:val="TxtCode3-Orange"/>
      </w:pPr>
      <w:r>
        <w:t xml:space="preserve">        client_secret: clientSecret,</w:t>
      </w:r>
    </w:p>
    <w:p w14:paraId="56AD35E8" w14:textId="77777777" w:rsidR="00CD34FF" w:rsidRDefault="00CD34FF" w:rsidP="00CD34FF">
      <w:pPr>
        <w:pStyle w:val="TxtCode3-Orange"/>
      </w:pPr>
      <w:r>
        <w:t xml:space="preserve">      },</w:t>
      </w:r>
    </w:p>
    <w:p w14:paraId="4DF9E304" w14:textId="77777777" w:rsidR="00CD34FF" w:rsidRDefault="00CD34FF" w:rsidP="00CD34FF">
      <w:pPr>
        <w:pStyle w:val="TxtCode3-Orange"/>
      </w:pPr>
    </w:p>
    <w:p w14:paraId="0686F336" w14:textId="77777777" w:rsidR="00CD34FF" w:rsidRDefault="00CD34FF" w:rsidP="00CD34FF">
      <w:pPr>
        <w:pStyle w:val="TxtCode3-Orange"/>
      </w:pPr>
      <w:r>
        <w:t xml:space="preserve">      success: successCallBack,</w:t>
      </w:r>
    </w:p>
    <w:p w14:paraId="022D2188" w14:textId="77777777" w:rsidR="00CD34FF" w:rsidRDefault="00CD34FF" w:rsidP="00CD34FF">
      <w:pPr>
        <w:pStyle w:val="TxtCode3-Orange"/>
      </w:pPr>
    </w:p>
    <w:p w14:paraId="186C19C1" w14:textId="77777777" w:rsidR="00CD34FF" w:rsidRDefault="00CD34FF" w:rsidP="00CD34FF">
      <w:pPr>
        <w:pStyle w:val="TxtCode3-Orange"/>
      </w:pPr>
      <w:r>
        <w:t xml:space="preserve">      error: function (error) {</w:t>
      </w:r>
    </w:p>
    <w:p w14:paraId="0624AF33" w14:textId="77777777" w:rsidR="00CD34FF" w:rsidRDefault="00CD34FF" w:rsidP="00CD34FF">
      <w:pPr>
        <w:pStyle w:val="TxtCode3-Orange"/>
      </w:pPr>
      <w:r>
        <w:t xml:space="preserve">        // Handle the error response here</w:t>
      </w:r>
    </w:p>
    <w:p w14:paraId="4861F6D7" w14:textId="77777777" w:rsidR="00CD34FF" w:rsidRDefault="00CD34FF" w:rsidP="00CD34FF">
      <w:pPr>
        <w:pStyle w:val="TxtCode3-Orange"/>
      </w:pPr>
      <w:r>
        <w:t xml:space="preserve">        console.log(error);</w:t>
      </w:r>
    </w:p>
    <w:p w14:paraId="71478299" w14:textId="77777777" w:rsidR="00CD34FF" w:rsidRDefault="00CD34FF" w:rsidP="00CD34FF">
      <w:pPr>
        <w:pStyle w:val="TxtCode3-Orange"/>
      </w:pPr>
      <w:r>
        <w:t xml:space="preserve">      },</w:t>
      </w:r>
    </w:p>
    <w:p w14:paraId="5F6A2862" w14:textId="77777777" w:rsidR="00CD34FF" w:rsidRDefault="00CD34FF" w:rsidP="00CD34FF">
      <w:pPr>
        <w:pStyle w:val="TxtCode3-Orange"/>
      </w:pPr>
      <w:r>
        <w:t xml:space="preserve">    });</w:t>
      </w:r>
    </w:p>
    <w:p w14:paraId="069C1ABC" w14:textId="77777777" w:rsidR="00CD34FF" w:rsidRDefault="00CD34FF" w:rsidP="00CD34FF">
      <w:pPr>
        <w:pStyle w:val="TxtCode3-Orange"/>
      </w:pPr>
      <w:r>
        <w:t xml:space="preserve">  }</w:t>
      </w:r>
    </w:p>
    <w:p w14:paraId="2DBA5DB0" w14:textId="77777777" w:rsidR="00CD34FF" w:rsidRDefault="00CD34FF" w:rsidP="00CD34FF">
      <w:pPr>
        <w:pStyle w:val="TxtCode3-Orange"/>
      </w:pPr>
    </w:p>
    <w:p w14:paraId="61A8F609" w14:textId="77777777" w:rsidR="00CD34FF" w:rsidRDefault="00CD34FF" w:rsidP="00CD34FF">
      <w:pPr>
        <w:pStyle w:val="TxtCode3-Orange"/>
      </w:pPr>
      <w:r>
        <w:t xml:space="preserve">  getURI(successCallBack) {</w:t>
      </w:r>
    </w:p>
    <w:p w14:paraId="29F3B3F4" w14:textId="77777777" w:rsidR="00CD34FF" w:rsidRDefault="00CD34FF" w:rsidP="00CD34FF">
      <w:pPr>
        <w:pStyle w:val="TxtCode3-Orange"/>
      </w:pPr>
      <w:r>
        <w:t xml:space="preserve">    $.ajax({</w:t>
      </w:r>
    </w:p>
    <w:p w14:paraId="054B54B6" w14:textId="77777777" w:rsidR="00CD34FF" w:rsidRDefault="00CD34FF" w:rsidP="00CD34FF">
      <w:pPr>
        <w:pStyle w:val="TxtCode3-Orange"/>
      </w:pPr>
      <w:r>
        <w:t xml:space="preserve">      url: `https://api.spotify.com/v1/search?type=artist`,</w:t>
      </w:r>
    </w:p>
    <w:p w14:paraId="35FD7F04" w14:textId="77777777" w:rsidR="00CD34FF" w:rsidRDefault="00CD34FF" w:rsidP="00CD34FF">
      <w:pPr>
        <w:pStyle w:val="TxtCode3-Orange"/>
      </w:pPr>
      <w:r>
        <w:t xml:space="preserve">      type: "GET",</w:t>
      </w:r>
    </w:p>
    <w:p w14:paraId="58FE9F6F" w14:textId="77777777" w:rsidR="00CD34FF" w:rsidRDefault="00CD34FF" w:rsidP="00CD34FF">
      <w:pPr>
        <w:pStyle w:val="TxtCode3-Orange"/>
      </w:pPr>
      <w:r>
        <w:t xml:space="preserve">      data: {</w:t>
      </w:r>
    </w:p>
    <w:p w14:paraId="3B373D24" w14:textId="77777777" w:rsidR="00CD34FF" w:rsidRDefault="00CD34FF" w:rsidP="00CD34FF">
      <w:pPr>
        <w:pStyle w:val="TxtCode3-Orange"/>
      </w:pPr>
      <w:r>
        <w:t xml:space="preserve">        q: document.getElementById("artisteRecherche").value,</w:t>
      </w:r>
    </w:p>
    <w:p w14:paraId="5131636C" w14:textId="77777777" w:rsidR="00CD34FF" w:rsidRDefault="00CD34FF" w:rsidP="00CD34FF">
      <w:pPr>
        <w:pStyle w:val="TxtCode3-Orange"/>
      </w:pPr>
      <w:r>
        <w:t xml:space="preserve">        type: "artist",</w:t>
      </w:r>
    </w:p>
    <w:p w14:paraId="6EBFFBCD" w14:textId="77777777" w:rsidR="00CD34FF" w:rsidRDefault="00CD34FF" w:rsidP="00CD34FF">
      <w:pPr>
        <w:pStyle w:val="TxtCode3-Orange"/>
      </w:pPr>
      <w:r>
        <w:t xml:space="preserve">      },</w:t>
      </w:r>
    </w:p>
    <w:p w14:paraId="562BD1F2" w14:textId="77777777" w:rsidR="00CD34FF" w:rsidRDefault="00CD34FF" w:rsidP="00CD34FF">
      <w:pPr>
        <w:pStyle w:val="TxtCode3-Orange"/>
      </w:pPr>
      <w:r>
        <w:t xml:space="preserve">      headers: {</w:t>
      </w:r>
    </w:p>
    <w:p w14:paraId="6A220F19" w14:textId="77777777" w:rsidR="00CD34FF" w:rsidRDefault="00CD34FF" w:rsidP="00CD34FF">
      <w:pPr>
        <w:pStyle w:val="TxtCode3-Orange"/>
      </w:pPr>
      <w:r>
        <w:t xml:space="preserve">        Authorization: "Bearer " + token,</w:t>
      </w:r>
    </w:p>
    <w:p w14:paraId="37AA1849" w14:textId="77777777" w:rsidR="00CD34FF" w:rsidRDefault="00CD34FF" w:rsidP="00CD34FF">
      <w:pPr>
        <w:pStyle w:val="TxtCode3-Orange"/>
      </w:pPr>
      <w:r>
        <w:t xml:space="preserve">      },</w:t>
      </w:r>
    </w:p>
    <w:p w14:paraId="13727912" w14:textId="77777777" w:rsidR="00CD34FF" w:rsidRDefault="00CD34FF" w:rsidP="00CD34FF">
      <w:pPr>
        <w:pStyle w:val="TxtCode3-Orange"/>
      </w:pPr>
    </w:p>
    <w:p w14:paraId="299B6522" w14:textId="77777777" w:rsidR="00CD34FF" w:rsidRDefault="00CD34FF" w:rsidP="00CD34FF">
      <w:pPr>
        <w:pStyle w:val="TxtCode3-Orange"/>
      </w:pPr>
      <w:r>
        <w:t xml:space="preserve">      // Gérer ici la réponse en cas de succès</w:t>
      </w:r>
    </w:p>
    <w:p w14:paraId="498388AA" w14:textId="77777777" w:rsidR="00CD34FF" w:rsidRDefault="00CD34FF" w:rsidP="00CD34FF">
      <w:pPr>
        <w:pStyle w:val="TxtCode3-Orange"/>
      </w:pPr>
      <w:r>
        <w:t xml:space="preserve">      success: successCallBack,</w:t>
      </w:r>
    </w:p>
    <w:p w14:paraId="561ECE41" w14:textId="77777777" w:rsidR="00CD34FF" w:rsidRDefault="00CD34FF" w:rsidP="00CD34FF">
      <w:pPr>
        <w:pStyle w:val="TxtCode3-Orange"/>
      </w:pPr>
    </w:p>
    <w:p w14:paraId="76DB6E0C" w14:textId="77777777" w:rsidR="00CD34FF" w:rsidRDefault="00CD34FF" w:rsidP="00CD34FF">
      <w:pPr>
        <w:pStyle w:val="TxtCode3-Orange"/>
      </w:pPr>
      <w:r>
        <w:t xml:space="preserve">      // Gérer ici la réponse en cas d'erreur</w:t>
      </w:r>
    </w:p>
    <w:p w14:paraId="5B19CBC7" w14:textId="77777777" w:rsidR="00CD34FF" w:rsidRDefault="00CD34FF" w:rsidP="00CD34FF">
      <w:pPr>
        <w:pStyle w:val="TxtCode3-Orange"/>
      </w:pPr>
      <w:r>
        <w:t xml:space="preserve">      error: function (error) {</w:t>
      </w:r>
    </w:p>
    <w:p w14:paraId="07AB703B" w14:textId="77777777" w:rsidR="00CD34FF" w:rsidRDefault="00CD34FF" w:rsidP="00CD34FF">
      <w:pPr>
        <w:pStyle w:val="TxtCode3-Orange"/>
      </w:pPr>
      <w:r>
        <w:t xml:space="preserve">        console.log(error);</w:t>
      </w:r>
    </w:p>
    <w:p w14:paraId="56FD403A" w14:textId="77777777" w:rsidR="00CD34FF" w:rsidRDefault="00CD34FF" w:rsidP="00CD34FF">
      <w:pPr>
        <w:pStyle w:val="TxtCode3-Orange"/>
      </w:pPr>
      <w:r>
        <w:t xml:space="preserve">      },</w:t>
      </w:r>
    </w:p>
    <w:p w14:paraId="4C95E522" w14:textId="77777777" w:rsidR="00CD34FF" w:rsidRDefault="00CD34FF" w:rsidP="00CD34FF">
      <w:pPr>
        <w:pStyle w:val="TxtCode3-Orange"/>
      </w:pPr>
      <w:r>
        <w:t xml:space="preserve">    });</w:t>
      </w:r>
    </w:p>
    <w:p w14:paraId="2D84310E" w14:textId="77777777" w:rsidR="00CD34FF" w:rsidRDefault="00CD34FF" w:rsidP="00CD34FF">
      <w:pPr>
        <w:pStyle w:val="TxtCode3-Orange"/>
      </w:pPr>
      <w:r>
        <w:t xml:space="preserve">  }</w:t>
      </w:r>
    </w:p>
    <w:p w14:paraId="435AA88C" w14:textId="77777777" w:rsidR="00CD34FF" w:rsidRDefault="00CD34FF" w:rsidP="00CD34FF">
      <w:pPr>
        <w:pStyle w:val="TxtCode3-Orange"/>
      </w:pPr>
    </w:p>
    <w:p w14:paraId="0800E11F" w14:textId="77777777" w:rsidR="00CD34FF" w:rsidRDefault="00CD34FF" w:rsidP="00CD34FF">
      <w:pPr>
        <w:pStyle w:val="TxtCode3-Orange"/>
      </w:pPr>
      <w:r>
        <w:t xml:space="preserve">  getImgArtiste(artist, successCallBack) {</w:t>
      </w:r>
    </w:p>
    <w:p w14:paraId="24C92912" w14:textId="77777777" w:rsidR="00CD34FF" w:rsidRDefault="00CD34FF" w:rsidP="00CD34FF">
      <w:pPr>
        <w:pStyle w:val="TxtCode3-Orange"/>
      </w:pPr>
      <w:r>
        <w:t xml:space="preserve">    $.ajax({</w:t>
      </w:r>
    </w:p>
    <w:p w14:paraId="543963F7" w14:textId="77777777" w:rsidR="00CD34FF" w:rsidRDefault="00CD34FF" w:rsidP="00CD34FF">
      <w:pPr>
        <w:pStyle w:val="TxtCode3-Orange"/>
      </w:pPr>
      <w:r>
        <w:t xml:space="preserve">      url: "https://api.spotify.com/v1/artists/" + artist,</w:t>
      </w:r>
    </w:p>
    <w:p w14:paraId="38BCDF0F" w14:textId="77777777" w:rsidR="00CD34FF" w:rsidRDefault="00CD34FF" w:rsidP="00CD34FF">
      <w:pPr>
        <w:pStyle w:val="TxtCode3-Orange"/>
      </w:pPr>
      <w:r>
        <w:t xml:space="preserve">      type: "GET",</w:t>
      </w:r>
    </w:p>
    <w:p w14:paraId="40C6249B" w14:textId="77777777" w:rsidR="00CD34FF" w:rsidRDefault="00CD34FF" w:rsidP="00CD34FF">
      <w:pPr>
        <w:pStyle w:val="TxtCode3-Orange"/>
      </w:pPr>
      <w:r>
        <w:t xml:space="preserve">      headers: {</w:t>
      </w:r>
    </w:p>
    <w:p w14:paraId="0C772634" w14:textId="77777777" w:rsidR="00CD34FF" w:rsidRDefault="00CD34FF" w:rsidP="00CD34FF">
      <w:pPr>
        <w:pStyle w:val="TxtCode3-Orange"/>
      </w:pPr>
      <w:r>
        <w:t xml:space="preserve">        Authorization: "Bearer " + token,</w:t>
      </w:r>
    </w:p>
    <w:p w14:paraId="52014ED7" w14:textId="77777777" w:rsidR="00CD34FF" w:rsidRDefault="00CD34FF" w:rsidP="00CD34FF">
      <w:pPr>
        <w:pStyle w:val="TxtCode3-Orange"/>
      </w:pPr>
      <w:r>
        <w:t xml:space="preserve">      },</w:t>
      </w:r>
    </w:p>
    <w:p w14:paraId="173A5F8E" w14:textId="77777777" w:rsidR="00CD34FF" w:rsidRDefault="00CD34FF" w:rsidP="00CD34FF">
      <w:pPr>
        <w:pStyle w:val="TxtCode3-Orange"/>
      </w:pPr>
    </w:p>
    <w:p w14:paraId="35708F12" w14:textId="77777777" w:rsidR="00CD34FF" w:rsidRDefault="00CD34FF" w:rsidP="00CD34FF">
      <w:pPr>
        <w:pStyle w:val="TxtCode3-Orange"/>
      </w:pPr>
      <w:r>
        <w:t xml:space="preserve">      // Gérer ici la réponse en cas de succès</w:t>
      </w:r>
    </w:p>
    <w:p w14:paraId="3A2D8021" w14:textId="77777777" w:rsidR="00CD34FF" w:rsidRDefault="00CD34FF" w:rsidP="00CD34FF">
      <w:pPr>
        <w:pStyle w:val="TxtCode3-Orange"/>
      </w:pPr>
      <w:r>
        <w:t xml:space="preserve">      success: successCallBack,</w:t>
      </w:r>
    </w:p>
    <w:p w14:paraId="7E993C9D" w14:textId="77777777" w:rsidR="00CD34FF" w:rsidRDefault="00CD34FF" w:rsidP="00CD34FF">
      <w:pPr>
        <w:pStyle w:val="TxtCode3-Orange"/>
      </w:pPr>
    </w:p>
    <w:p w14:paraId="57B74FF1" w14:textId="77777777" w:rsidR="00CD34FF" w:rsidRDefault="00CD34FF" w:rsidP="00CD34FF">
      <w:pPr>
        <w:pStyle w:val="TxtCode3-Orange"/>
      </w:pPr>
      <w:r>
        <w:t xml:space="preserve">      // Gérer ici la réponse en cas d'erreur</w:t>
      </w:r>
    </w:p>
    <w:p w14:paraId="2E82A299" w14:textId="77777777" w:rsidR="00CD34FF" w:rsidRDefault="00CD34FF" w:rsidP="00CD34FF">
      <w:pPr>
        <w:pStyle w:val="TxtCode3-Orange"/>
      </w:pPr>
      <w:r>
        <w:t xml:space="preserve">      error: function (error) {</w:t>
      </w:r>
    </w:p>
    <w:p w14:paraId="64A49D73" w14:textId="77777777" w:rsidR="00CD34FF" w:rsidRDefault="00CD34FF" w:rsidP="00CD34FF">
      <w:pPr>
        <w:pStyle w:val="TxtCode3-Orange"/>
      </w:pPr>
      <w:r>
        <w:t xml:space="preserve">        console.log(error);</w:t>
      </w:r>
    </w:p>
    <w:p w14:paraId="1A3924C3" w14:textId="77777777" w:rsidR="00CD34FF" w:rsidRDefault="00CD34FF" w:rsidP="00CD34FF">
      <w:pPr>
        <w:pStyle w:val="TxtCode3-Orange"/>
      </w:pPr>
      <w:r>
        <w:t xml:space="preserve">      },</w:t>
      </w:r>
    </w:p>
    <w:p w14:paraId="1D441A78" w14:textId="77777777" w:rsidR="00CD34FF" w:rsidRDefault="00CD34FF" w:rsidP="00CD34FF">
      <w:pPr>
        <w:pStyle w:val="TxtCode3-Orange"/>
      </w:pPr>
      <w:r>
        <w:t xml:space="preserve">    });</w:t>
      </w:r>
    </w:p>
    <w:p w14:paraId="58B827F6" w14:textId="77777777" w:rsidR="00CD34FF" w:rsidRDefault="00CD34FF" w:rsidP="00CD34FF">
      <w:pPr>
        <w:pStyle w:val="TxtCode3-Orange"/>
      </w:pPr>
      <w:r>
        <w:t xml:space="preserve">  }</w:t>
      </w:r>
    </w:p>
    <w:p w14:paraId="2BE1F551" w14:textId="77777777" w:rsidR="00CD34FF" w:rsidRDefault="00CD34FF" w:rsidP="00CD34FF">
      <w:pPr>
        <w:pStyle w:val="TxtCode3-Orange"/>
      </w:pPr>
    </w:p>
    <w:p w14:paraId="168CDBF3" w14:textId="77777777" w:rsidR="00CD34FF" w:rsidRDefault="00CD34FF" w:rsidP="00CD34FF">
      <w:pPr>
        <w:pStyle w:val="TxtCode3-Orange"/>
      </w:pPr>
      <w:r>
        <w:t xml:space="preserve">  getNomArtiste(artist, successCallBack) {</w:t>
      </w:r>
    </w:p>
    <w:p w14:paraId="34DEC39B" w14:textId="77777777" w:rsidR="00CD34FF" w:rsidRDefault="00CD34FF" w:rsidP="00CD34FF">
      <w:pPr>
        <w:pStyle w:val="TxtCode3-Orange"/>
      </w:pPr>
      <w:r>
        <w:t xml:space="preserve">    $.ajax({</w:t>
      </w:r>
    </w:p>
    <w:p w14:paraId="6102F257" w14:textId="77777777" w:rsidR="00CD34FF" w:rsidRDefault="00CD34FF" w:rsidP="00CD34FF">
      <w:pPr>
        <w:pStyle w:val="TxtCode3-Orange"/>
      </w:pPr>
      <w:r>
        <w:t xml:space="preserve">      url: "https://api.spotify.com/v1/artists/" + artist,</w:t>
      </w:r>
    </w:p>
    <w:p w14:paraId="4917D610" w14:textId="77777777" w:rsidR="00CD34FF" w:rsidRDefault="00CD34FF" w:rsidP="00CD34FF">
      <w:pPr>
        <w:pStyle w:val="TxtCode3-Orange"/>
      </w:pPr>
      <w:r>
        <w:t xml:space="preserve">      type: "GET",</w:t>
      </w:r>
    </w:p>
    <w:p w14:paraId="327BF137" w14:textId="77777777" w:rsidR="00CD34FF" w:rsidRDefault="00CD34FF" w:rsidP="00CD34FF">
      <w:pPr>
        <w:pStyle w:val="TxtCode3-Orange"/>
      </w:pPr>
      <w:r>
        <w:lastRenderedPageBreak/>
        <w:t xml:space="preserve">      headers: {</w:t>
      </w:r>
    </w:p>
    <w:p w14:paraId="57E196CF" w14:textId="77777777" w:rsidR="00CD34FF" w:rsidRDefault="00CD34FF" w:rsidP="00CD34FF">
      <w:pPr>
        <w:pStyle w:val="TxtCode3-Orange"/>
      </w:pPr>
      <w:r>
        <w:t xml:space="preserve">        Authorization: "Bearer " + token,</w:t>
      </w:r>
    </w:p>
    <w:p w14:paraId="04635626" w14:textId="77777777" w:rsidR="00CD34FF" w:rsidRDefault="00CD34FF" w:rsidP="00CD34FF">
      <w:pPr>
        <w:pStyle w:val="TxtCode3-Orange"/>
      </w:pPr>
      <w:r>
        <w:t xml:space="preserve">      },</w:t>
      </w:r>
    </w:p>
    <w:p w14:paraId="71ECA633" w14:textId="77777777" w:rsidR="00CD34FF" w:rsidRDefault="00CD34FF" w:rsidP="00CD34FF">
      <w:pPr>
        <w:pStyle w:val="TxtCode3-Orange"/>
      </w:pPr>
    </w:p>
    <w:p w14:paraId="1EB0EDC9" w14:textId="77777777" w:rsidR="00CD34FF" w:rsidRDefault="00CD34FF" w:rsidP="00CD34FF">
      <w:pPr>
        <w:pStyle w:val="TxtCode3-Orange"/>
      </w:pPr>
      <w:r>
        <w:t xml:space="preserve">      // Gérer ici la réponse en cas de succès</w:t>
      </w:r>
    </w:p>
    <w:p w14:paraId="049F0A38" w14:textId="77777777" w:rsidR="00CD34FF" w:rsidRDefault="00CD34FF" w:rsidP="00CD34FF">
      <w:pPr>
        <w:pStyle w:val="TxtCode3-Orange"/>
      </w:pPr>
      <w:r>
        <w:t xml:space="preserve">      success: successCallBack,</w:t>
      </w:r>
    </w:p>
    <w:p w14:paraId="6457C3C8" w14:textId="77777777" w:rsidR="00CD34FF" w:rsidRDefault="00CD34FF" w:rsidP="00CD34FF">
      <w:pPr>
        <w:pStyle w:val="TxtCode3-Orange"/>
      </w:pPr>
    </w:p>
    <w:p w14:paraId="15FECDC3" w14:textId="77777777" w:rsidR="00CD34FF" w:rsidRDefault="00CD34FF" w:rsidP="00CD34FF">
      <w:pPr>
        <w:pStyle w:val="TxtCode3-Orange"/>
      </w:pPr>
      <w:r>
        <w:t xml:space="preserve">      // Gérer ici la réponse en cas d'erreur</w:t>
      </w:r>
    </w:p>
    <w:p w14:paraId="6B288036" w14:textId="77777777" w:rsidR="00CD34FF" w:rsidRDefault="00CD34FF" w:rsidP="00CD34FF">
      <w:pPr>
        <w:pStyle w:val="TxtCode3-Orange"/>
      </w:pPr>
      <w:r>
        <w:t xml:space="preserve">      error: function (error) {</w:t>
      </w:r>
    </w:p>
    <w:p w14:paraId="0BCB97AC" w14:textId="77777777" w:rsidR="00CD34FF" w:rsidRDefault="00CD34FF" w:rsidP="00CD34FF">
      <w:pPr>
        <w:pStyle w:val="TxtCode3-Orange"/>
      </w:pPr>
      <w:r>
        <w:t xml:space="preserve">        console.log(error);</w:t>
      </w:r>
    </w:p>
    <w:p w14:paraId="1C86654C" w14:textId="77777777" w:rsidR="00CD34FF" w:rsidRDefault="00CD34FF" w:rsidP="00CD34FF">
      <w:pPr>
        <w:pStyle w:val="TxtCode3-Orange"/>
      </w:pPr>
      <w:r>
        <w:t xml:space="preserve">      },</w:t>
      </w:r>
    </w:p>
    <w:p w14:paraId="6AE8D6D8" w14:textId="77777777" w:rsidR="00CD34FF" w:rsidRDefault="00CD34FF" w:rsidP="00CD34FF">
      <w:pPr>
        <w:pStyle w:val="TxtCode3-Orange"/>
      </w:pPr>
      <w:r>
        <w:t xml:space="preserve">    });</w:t>
      </w:r>
    </w:p>
    <w:p w14:paraId="01870C31" w14:textId="77777777" w:rsidR="00CD34FF" w:rsidRDefault="00CD34FF" w:rsidP="00CD34FF">
      <w:pPr>
        <w:pStyle w:val="TxtCode3-Orange"/>
      </w:pPr>
      <w:r>
        <w:t xml:space="preserve">  }</w:t>
      </w:r>
    </w:p>
    <w:p w14:paraId="34EB60AF" w14:textId="77777777" w:rsidR="00CD34FF" w:rsidRDefault="00CD34FF" w:rsidP="00CD34FF">
      <w:pPr>
        <w:pStyle w:val="TxtCode3-Orange"/>
      </w:pPr>
    </w:p>
    <w:p w14:paraId="44E8EBD9" w14:textId="77777777" w:rsidR="00CD34FF" w:rsidRDefault="00CD34FF" w:rsidP="00CD34FF">
      <w:pPr>
        <w:pStyle w:val="TxtCode3-Orange"/>
      </w:pPr>
      <w:r>
        <w:t xml:space="preserve">  getFollowerArtiste(artist, successCallBack) {</w:t>
      </w:r>
    </w:p>
    <w:p w14:paraId="36ACB3BE" w14:textId="77777777" w:rsidR="00CD34FF" w:rsidRDefault="00CD34FF" w:rsidP="00CD34FF">
      <w:pPr>
        <w:pStyle w:val="TxtCode3-Orange"/>
      </w:pPr>
      <w:r>
        <w:t xml:space="preserve">    $.ajax({</w:t>
      </w:r>
    </w:p>
    <w:p w14:paraId="1A786255" w14:textId="77777777" w:rsidR="00CD34FF" w:rsidRDefault="00CD34FF" w:rsidP="00CD34FF">
      <w:pPr>
        <w:pStyle w:val="TxtCode3-Orange"/>
      </w:pPr>
      <w:r>
        <w:t xml:space="preserve">      url: "https://api.spotify.com/v1/artists/" + artist,</w:t>
      </w:r>
    </w:p>
    <w:p w14:paraId="17611659" w14:textId="77777777" w:rsidR="00CD34FF" w:rsidRDefault="00CD34FF" w:rsidP="00CD34FF">
      <w:pPr>
        <w:pStyle w:val="TxtCode3-Orange"/>
      </w:pPr>
      <w:r>
        <w:t xml:space="preserve">      type: "GET",</w:t>
      </w:r>
    </w:p>
    <w:p w14:paraId="02A3020B" w14:textId="77777777" w:rsidR="00CD34FF" w:rsidRDefault="00CD34FF" w:rsidP="00CD34FF">
      <w:pPr>
        <w:pStyle w:val="TxtCode3-Orange"/>
      </w:pPr>
      <w:r>
        <w:t xml:space="preserve">      headers: {</w:t>
      </w:r>
    </w:p>
    <w:p w14:paraId="42920BD4" w14:textId="77777777" w:rsidR="00CD34FF" w:rsidRDefault="00CD34FF" w:rsidP="00CD34FF">
      <w:pPr>
        <w:pStyle w:val="TxtCode3-Orange"/>
      </w:pPr>
      <w:r>
        <w:t xml:space="preserve">        Authorization: "Bearer " + token,</w:t>
      </w:r>
    </w:p>
    <w:p w14:paraId="77DCA7D2" w14:textId="77777777" w:rsidR="00CD34FF" w:rsidRDefault="00CD34FF" w:rsidP="00CD34FF">
      <w:pPr>
        <w:pStyle w:val="TxtCode3-Orange"/>
      </w:pPr>
      <w:r>
        <w:t xml:space="preserve">      },</w:t>
      </w:r>
    </w:p>
    <w:p w14:paraId="671F1208" w14:textId="77777777" w:rsidR="00CD34FF" w:rsidRDefault="00CD34FF" w:rsidP="00CD34FF">
      <w:pPr>
        <w:pStyle w:val="TxtCode3-Orange"/>
      </w:pPr>
    </w:p>
    <w:p w14:paraId="2E03A8BB" w14:textId="77777777" w:rsidR="00CD34FF" w:rsidRDefault="00CD34FF" w:rsidP="00CD34FF">
      <w:pPr>
        <w:pStyle w:val="TxtCode3-Orange"/>
      </w:pPr>
      <w:r>
        <w:t xml:space="preserve">      // Gérer ici la réponse en cas de succès</w:t>
      </w:r>
    </w:p>
    <w:p w14:paraId="5D6CD005" w14:textId="77777777" w:rsidR="00CD34FF" w:rsidRDefault="00CD34FF" w:rsidP="00CD34FF">
      <w:pPr>
        <w:pStyle w:val="TxtCode3-Orange"/>
      </w:pPr>
      <w:r>
        <w:t xml:space="preserve">      success: successCallBack,</w:t>
      </w:r>
    </w:p>
    <w:p w14:paraId="32753199" w14:textId="77777777" w:rsidR="00CD34FF" w:rsidRDefault="00CD34FF" w:rsidP="00CD34FF">
      <w:pPr>
        <w:pStyle w:val="TxtCode3-Orange"/>
      </w:pPr>
    </w:p>
    <w:p w14:paraId="54FC95FE" w14:textId="77777777" w:rsidR="00CD34FF" w:rsidRDefault="00CD34FF" w:rsidP="00CD34FF">
      <w:pPr>
        <w:pStyle w:val="TxtCode3-Orange"/>
      </w:pPr>
      <w:r>
        <w:t xml:space="preserve">      // Gérer ici la réponse en cas d'erreur</w:t>
      </w:r>
    </w:p>
    <w:p w14:paraId="79132230" w14:textId="77777777" w:rsidR="00CD34FF" w:rsidRDefault="00CD34FF" w:rsidP="00CD34FF">
      <w:pPr>
        <w:pStyle w:val="TxtCode3-Orange"/>
      </w:pPr>
      <w:r>
        <w:t xml:space="preserve">      error: function (error) {</w:t>
      </w:r>
    </w:p>
    <w:p w14:paraId="6E13815F" w14:textId="77777777" w:rsidR="00CD34FF" w:rsidRDefault="00CD34FF" w:rsidP="00CD34FF">
      <w:pPr>
        <w:pStyle w:val="TxtCode3-Orange"/>
      </w:pPr>
      <w:r>
        <w:t xml:space="preserve">        console.log(error);</w:t>
      </w:r>
    </w:p>
    <w:p w14:paraId="7D57161D" w14:textId="77777777" w:rsidR="00CD34FF" w:rsidRDefault="00CD34FF" w:rsidP="00CD34FF">
      <w:pPr>
        <w:pStyle w:val="TxtCode3-Orange"/>
      </w:pPr>
      <w:r>
        <w:t xml:space="preserve">      },</w:t>
      </w:r>
    </w:p>
    <w:p w14:paraId="10F85970" w14:textId="77777777" w:rsidR="00CD34FF" w:rsidRDefault="00CD34FF" w:rsidP="00CD34FF">
      <w:pPr>
        <w:pStyle w:val="TxtCode3-Orange"/>
      </w:pPr>
      <w:r>
        <w:t xml:space="preserve">    });</w:t>
      </w:r>
    </w:p>
    <w:p w14:paraId="228BDDC1" w14:textId="77777777" w:rsidR="00CD34FF" w:rsidRDefault="00CD34FF" w:rsidP="00CD34FF">
      <w:pPr>
        <w:pStyle w:val="TxtCode3-Orange"/>
      </w:pPr>
      <w:r>
        <w:t xml:space="preserve">  }</w:t>
      </w:r>
    </w:p>
    <w:p w14:paraId="6AC6F433" w14:textId="77777777" w:rsidR="00CD34FF" w:rsidRDefault="00CD34FF" w:rsidP="00CD34FF">
      <w:pPr>
        <w:pStyle w:val="TxtCode3-Orange"/>
      </w:pPr>
    </w:p>
    <w:p w14:paraId="6D93467B" w14:textId="77777777" w:rsidR="00CD34FF" w:rsidRDefault="00CD34FF" w:rsidP="00CD34FF">
      <w:pPr>
        <w:pStyle w:val="TxtCode3-Orange"/>
      </w:pPr>
      <w:r>
        <w:t xml:space="preserve">  getTracksArtiste(artist, successCallBack) {</w:t>
      </w:r>
    </w:p>
    <w:p w14:paraId="4603C38F" w14:textId="77777777" w:rsidR="00CD34FF" w:rsidRDefault="00CD34FF" w:rsidP="00CD34FF">
      <w:pPr>
        <w:pStyle w:val="TxtCode3-Orange"/>
      </w:pPr>
      <w:r>
        <w:t xml:space="preserve">    $.ajax({</w:t>
      </w:r>
    </w:p>
    <w:p w14:paraId="19722DED" w14:textId="77777777" w:rsidR="00CD34FF" w:rsidRDefault="00CD34FF" w:rsidP="00CD34FF">
      <w:pPr>
        <w:pStyle w:val="TxtCode3-Orange"/>
      </w:pPr>
      <w:r>
        <w:t xml:space="preserve">      url: "https://api.spotify.com/v1/artists/" + artist + "/albums",</w:t>
      </w:r>
    </w:p>
    <w:p w14:paraId="4C58A2EE" w14:textId="77777777" w:rsidR="00CD34FF" w:rsidRDefault="00CD34FF" w:rsidP="00CD34FF">
      <w:pPr>
        <w:pStyle w:val="TxtCode3-Orange"/>
      </w:pPr>
      <w:r>
        <w:t xml:space="preserve">      type: "GET",</w:t>
      </w:r>
    </w:p>
    <w:p w14:paraId="7F6F6963" w14:textId="77777777" w:rsidR="00CD34FF" w:rsidRDefault="00CD34FF" w:rsidP="00CD34FF">
      <w:pPr>
        <w:pStyle w:val="TxtCode3-Orange"/>
      </w:pPr>
      <w:r>
        <w:t xml:space="preserve">      headers: {</w:t>
      </w:r>
    </w:p>
    <w:p w14:paraId="702AEE80" w14:textId="77777777" w:rsidR="00CD34FF" w:rsidRDefault="00CD34FF" w:rsidP="00CD34FF">
      <w:pPr>
        <w:pStyle w:val="TxtCode3-Orange"/>
      </w:pPr>
      <w:r>
        <w:t xml:space="preserve">        Authorization: "Bearer " + token,</w:t>
      </w:r>
    </w:p>
    <w:p w14:paraId="3A0CA84D" w14:textId="77777777" w:rsidR="00CD34FF" w:rsidRDefault="00CD34FF" w:rsidP="00CD34FF">
      <w:pPr>
        <w:pStyle w:val="TxtCode3-Orange"/>
      </w:pPr>
      <w:r>
        <w:t xml:space="preserve">      },</w:t>
      </w:r>
    </w:p>
    <w:p w14:paraId="12A158EF" w14:textId="77777777" w:rsidR="00CD34FF" w:rsidRDefault="00CD34FF" w:rsidP="00CD34FF">
      <w:pPr>
        <w:pStyle w:val="TxtCode3-Orange"/>
      </w:pPr>
      <w:r>
        <w:t xml:space="preserve">      data: {</w:t>
      </w:r>
    </w:p>
    <w:p w14:paraId="52DD7CD3" w14:textId="77777777" w:rsidR="00CD34FF" w:rsidRDefault="00CD34FF" w:rsidP="00CD34FF">
      <w:pPr>
        <w:pStyle w:val="TxtCode3-Orange"/>
      </w:pPr>
      <w:r>
        <w:t xml:space="preserve">        include_groups: "album,single",</w:t>
      </w:r>
    </w:p>
    <w:p w14:paraId="160A86BE" w14:textId="77777777" w:rsidR="00CD34FF" w:rsidRDefault="00CD34FF" w:rsidP="00CD34FF">
      <w:pPr>
        <w:pStyle w:val="TxtCode3-Orange"/>
      </w:pPr>
      <w:r>
        <w:t xml:space="preserve">      },</w:t>
      </w:r>
    </w:p>
    <w:p w14:paraId="2CDFE391" w14:textId="77777777" w:rsidR="00CD34FF" w:rsidRDefault="00CD34FF" w:rsidP="00CD34FF">
      <w:pPr>
        <w:pStyle w:val="TxtCode3-Orange"/>
      </w:pPr>
    </w:p>
    <w:p w14:paraId="242A0287" w14:textId="77777777" w:rsidR="00CD34FF" w:rsidRDefault="00CD34FF" w:rsidP="00CD34FF">
      <w:pPr>
        <w:pStyle w:val="TxtCode3-Orange"/>
      </w:pPr>
      <w:r>
        <w:t xml:space="preserve">      // Gérer ici la réponse en cas de succès</w:t>
      </w:r>
    </w:p>
    <w:p w14:paraId="7AAFA824" w14:textId="77777777" w:rsidR="00CD34FF" w:rsidRDefault="00CD34FF" w:rsidP="00CD34FF">
      <w:pPr>
        <w:pStyle w:val="TxtCode3-Orange"/>
      </w:pPr>
      <w:r>
        <w:t xml:space="preserve">      success: successCallBack,</w:t>
      </w:r>
    </w:p>
    <w:p w14:paraId="3FD268A3" w14:textId="77777777" w:rsidR="00CD34FF" w:rsidRDefault="00CD34FF" w:rsidP="00CD34FF">
      <w:pPr>
        <w:pStyle w:val="TxtCode3-Orange"/>
      </w:pPr>
    </w:p>
    <w:p w14:paraId="0604FCED" w14:textId="77777777" w:rsidR="00CD34FF" w:rsidRDefault="00CD34FF" w:rsidP="00CD34FF">
      <w:pPr>
        <w:pStyle w:val="TxtCode3-Orange"/>
      </w:pPr>
      <w:r>
        <w:t xml:space="preserve">      // Gérer ici la réponse en cas d'erreur</w:t>
      </w:r>
    </w:p>
    <w:p w14:paraId="0867BD0F" w14:textId="77777777" w:rsidR="00CD34FF" w:rsidRDefault="00CD34FF" w:rsidP="00CD34FF">
      <w:pPr>
        <w:pStyle w:val="TxtCode3-Orange"/>
      </w:pPr>
      <w:r>
        <w:t xml:space="preserve">      error: function (error) {</w:t>
      </w:r>
    </w:p>
    <w:p w14:paraId="0ECC9B54" w14:textId="77777777" w:rsidR="00CD34FF" w:rsidRDefault="00CD34FF" w:rsidP="00CD34FF">
      <w:pPr>
        <w:pStyle w:val="TxtCode3-Orange"/>
      </w:pPr>
      <w:r>
        <w:t xml:space="preserve">        console.log(error);</w:t>
      </w:r>
    </w:p>
    <w:p w14:paraId="5A6FA5CE" w14:textId="77777777" w:rsidR="00CD34FF" w:rsidRDefault="00CD34FF" w:rsidP="00CD34FF">
      <w:pPr>
        <w:pStyle w:val="TxtCode3-Orange"/>
      </w:pPr>
      <w:r>
        <w:t xml:space="preserve">      },</w:t>
      </w:r>
    </w:p>
    <w:p w14:paraId="0838A3D6" w14:textId="77777777" w:rsidR="00CD34FF" w:rsidRDefault="00CD34FF" w:rsidP="00CD34FF">
      <w:pPr>
        <w:pStyle w:val="TxtCode3-Orange"/>
      </w:pPr>
      <w:r>
        <w:t xml:space="preserve">    });</w:t>
      </w:r>
    </w:p>
    <w:p w14:paraId="7FF1ED9A" w14:textId="77777777" w:rsidR="00CD34FF" w:rsidRDefault="00CD34FF" w:rsidP="00CD34FF">
      <w:pPr>
        <w:pStyle w:val="TxtCode3-Orange"/>
      </w:pPr>
      <w:r>
        <w:t xml:space="preserve">  }</w:t>
      </w:r>
    </w:p>
    <w:p w14:paraId="7F353B3B" w14:textId="77777777" w:rsidR="00CD34FF" w:rsidRDefault="00CD34FF" w:rsidP="00CD34FF">
      <w:pPr>
        <w:pStyle w:val="TxtCode3-Orange"/>
      </w:pPr>
    </w:p>
    <w:p w14:paraId="382E443D" w14:textId="77777777" w:rsidR="00CD34FF" w:rsidRDefault="00CD34FF" w:rsidP="00CD34FF">
      <w:pPr>
        <w:pStyle w:val="TxtCode3-Orange"/>
      </w:pPr>
      <w:r>
        <w:t xml:space="preserve">  getGenresArtiste(artist, successCallBack) {</w:t>
      </w:r>
    </w:p>
    <w:p w14:paraId="61FCB119" w14:textId="77777777" w:rsidR="00CD34FF" w:rsidRDefault="00CD34FF" w:rsidP="00CD34FF">
      <w:pPr>
        <w:pStyle w:val="TxtCode3-Orange"/>
      </w:pPr>
      <w:r>
        <w:t xml:space="preserve">    $.ajax({</w:t>
      </w:r>
    </w:p>
    <w:p w14:paraId="3622FD3A" w14:textId="77777777" w:rsidR="00CD34FF" w:rsidRDefault="00CD34FF" w:rsidP="00CD34FF">
      <w:pPr>
        <w:pStyle w:val="TxtCode3-Orange"/>
      </w:pPr>
      <w:r>
        <w:t xml:space="preserve">      url: "https://api.spotify.com/v1/artists/" + artist,</w:t>
      </w:r>
    </w:p>
    <w:p w14:paraId="7759582F" w14:textId="77777777" w:rsidR="00CD34FF" w:rsidRDefault="00CD34FF" w:rsidP="00CD34FF">
      <w:pPr>
        <w:pStyle w:val="TxtCode3-Orange"/>
      </w:pPr>
      <w:r>
        <w:t xml:space="preserve">      type: "GET",</w:t>
      </w:r>
    </w:p>
    <w:p w14:paraId="3998F32B" w14:textId="77777777" w:rsidR="00CD34FF" w:rsidRDefault="00CD34FF" w:rsidP="00CD34FF">
      <w:pPr>
        <w:pStyle w:val="TxtCode3-Orange"/>
      </w:pPr>
      <w:r>
        <w:t xml:space="preserve">      headers: {</w:t>
      </w:r>
    </w:p>
    <w:p w14:paraId="3BB58845" w14:textId="77777777" w:rsidR="00CD34FF" w:rsidRDefault="00CD34FF" w:rsidP="00CD34FF">
      <w:pPr>
        <w:pStyle w:val="TxtCode3-Orange"/>
      </w:pPr>
      <w:r>
        <w:t xml:space="preserve">        Authorization: "Bearer " + token,</w:t>
      </w:r>
    </w:p>
    <w:p w14:paraId="3E399C21" w14:textId="77777777" w:rsidR="00CD34FF" w:rsidRDefault="00CD34FF" w:rsidP="00CD34FF">
      <w:pPr>
        <w:pStyle w:val="TxtCode3-Orange"/>
      </w:pPr>
      <w:r>
        <w:t xml:space="preserve">      },</w:t>
      </w:r>
    </w:p>
    <w:p w14:paraId="43276864" w14:textId="77777777" w:rsidR="00CD34FF" w:rsidRDefault="00CD34FF" w:rsidP="00CD34FF">
      <w:pPr>
        <w:pStyle w:val="TxtCode3-Orange"/>
      </w:pPr>
    </w:p>
    <w:p w14:paraId="59DCAC54" w14:textId="77777777" w:rsidR="00CD34FF" w:rsidRDefault="00CD34FF" w:rsidP="00CD34FF">
      <w:pPr>
        <w:pStyle w:val="TxtCode3-Orange"/>
      </w:pPr>
      <w:r>
        <w:t xml:space="preserve">      // Gérer ici la réponse en cas de succès</w:t>
      </w:r>
    </w:p>
    <w:p w14:paraId="01CBF0DB" w14:textId="77777777" w:rsidR="00CD34FF" w:rsidRDefault="00CD34FF" w:rsidP="00CD34FF">
      <w:pPr>
        <w:pStyle w:val="TxtCode3-Orange"/>
      </w:pPr>
      <w:r>
        <w:t xml:space="preserve">      success: successCallBack,</w:t>
      </w:r>
    </w:p>
    <w:p w14:paraId="07E3A8FA" w14:textId="77777777" w:rsidR="00CD34FF" w:rsidRDefault="00CD34FF" w:rsidP="00CD34FF">
      <w:pPr>
        <w:pStyle w:val="TxtCode3-Orange"/>
      </w:pPr>
    </w:p>
    <w:p w14:paraId="43D620C4" w14:textId="77777777" w:rsidR="00CD34FF" w:rsidRDefault="00CD34FF" w:rsidP="00CD34FF">
      <w:pPr>
        <w:pStyle w:val="TxtCode3-Orange"/>
      </w:pPr>
      <w:r>
        <w:t xml:space="preserve">      // Gérer ici la réponse en cas d'erreur</w:t>
      </w:r>
    </w:p>
    <w:p w14:paraId="08B3D48A" w14:textId="77777777" w:rsidR="00CD34FF" w:rsidRDefault="00CD34FF" w:rsidP="00CD34FF">
      <w:pPr>
        <w:pStyle w:val="TxtCode3-Orange"/>
      </w:pPr>
      <w:r>
        <w:t xml:space="preserve">      error: function (error) {</w:t>
      </w:r>
    </w:p>
    <w:p w14:paraId="75ED786A" w14:textId="77777777" w:rsidR="00CD34FF" w:rsidRDefault="00CD34FF" w:rsidP="00CD34FF">
      <w:pPr>
        <w:pStyle w:val="TxtCode3-Orange"/>
      </w:pPr>
      <w:r>
        <w:t xml:space="preserve">        console.log(error);</w:t>
      </w:r>
    </w:p>
    <w:p w14:paraId="323162E2" w14:textId="77777777" w:rsidR="00CD34FF" w:rsidRDefault="00CD34FF" w:rsidP="00CD34FF">
      <w:pPr>
        <w:pStyle w:val="TxtCode3-Orange"/>
      </w:pPr>
      <w:r>
        <w:t xml:space="preserve">      },</w:t>
      </w:r>
    </w:p>
    <w:p w14:paraId="2BAB52FE" w14:textId="77777777" w:rsidR="00CD34FF" w:rsidRDefault="00CD34FF" w:rsidP="00CD34FF">
      <w:pPr>
        <w:pStyle w:val="TxtCode3-Orange"/>
      </w:pPr>
      <w:r>
        <w:t xml:space="preserve">    });</w:t>
      </w:r>
    </w:p>
    <w:p w14:paraId="669B9A69" w14:textId="77777777" w:rsidR="00CD34FF" w:rsidRDefault="00CD34FF" w:rsidP="00CD34FF">
      <w:pPr>
        <w:pStyle w:val="TxtCode3-Orange"/>
      </w:pPr>
      <w:r>
        <w:t xml:space="preserve">  }</w:t>
      </w:r>
    </w:p>
    <w:p w14:paraId="7A7F9A90" w14:textId="77777777" w:rsidR="00CD34FF" w:rsidRDefault="00CD34FF" w:rsidP="00CD34FF">
      <w:pPr>
        <w:pStyle w:val="TxtCode3-Orange"/>
      </w:pPr>
    </w:p>
    <w:p w14:paraId="0C598026" w14:textId="77777777" w:rsidR="00CD34FF" w:rsidRDefault="00CD34FF" w:rsidP="00CD34FF">
      <w:pPr>
        <w:pStyle w:val="TxtCode3-Orange"/>
      </w:pPr>
      <w:r>
        <w:t xml:space="preserve">  getRecommendation(seed_artists, seed_genres, seed_tracks, successCallBack) {</w:t>
      </w:r>
    </w:p>
    <w:p w14:paraId="6095F2C4" w14:textId="77777777" w:rsidR="00CD34FF" w:rsidRDefault="00CD34FF" w:rsidP="00CD34FF">
      <w:pPr>
        <w:pStyle w:val="TxtCode3-Orange"/>
      </w:pPr>
      <w:r>
        <w:t xml:space="preserve">    $.ajax({</w:t>
      </w:r>
    </w:p>
    <w:p w14:paraId="738F358C" w14:textId="77777777" w:rsidR="00CD34FF" w:rsidRDefault="00CD34FF" w:rsidP="00CD34FF">
      <w:pPr>
        <w:pStyle w:val="TxtCode3-Orange"/>
      </w:pPr>
      <w:r>
        <w:t xml:space="preserve">      url: "https://api.spotify.com/v1/recommendations",</w:t>
      </w:r>
    </w:p>
    <w:p w14:paraId="58062EB9" w14:textId="77777777" w:rsidR="00CD34FF" w:rsidRDefault="00CD34FF" w:rsidP="00CD34FF">
      <w:pPr>
        <w:pStyle w:val="TxtCode3-Orange"/>
      </w:pPr>
      <w:r>
        <w:t xml:space="preserve">      type: "GET",</w:t>
      </w:r>
    </w:p>
    <w:p w14:paraId="003B5A95" w14:textId="77777777" w:rsidR="00CD34FF" w:rsidRDefault="00CD34FF" w:rsidP="00CD34FF">
      <w:pPr>
        <w:pStyle w:val="TxtCode3-Orange"/>
      </w:pPr>
      <w:r>
        <w:t xml:space="preserve">      headers: {</w:t>
      </w:r>
    </w:p>
    <w:p w14:paraId="000EC4C6" w14:textId="77777777" w:rsidR="00CD34FF" w:rsidRDefault="00CD34FF" w:rsidP="00CD34FF">
      <w:pPr>
        <w:pStyle w:val="TxtCode3-Orange"/>
      </w:pPr>
      <w:r>
        <w:t xml:space="preserve">        Authorization: "Bearer " + token,</w:t>
      </w:r>
    </w:p>
    <w:p w14:paraId="519F8DB6" w14:textId="77777777" w:rsidR="00CD34FF" w:rsidRDefault="00CD34FF" w:rsidP="00CD34FF">
      <w:pPr>
        <w:pStyle w:val="TxtCode3-Orange"/>
      </w:pPr>
      <w:r>
        <w:t xml:space="preserve">      },</w:t>
      </w:r>
    </w:p>
    <w:p w14:paraId="710C66A7" w14:textId="77777777" w:rsidR="00CD34FF" w:rsidRDefault="00CD34FF" w:rsidP="00CD34FF">
      <w:pPr>
        <w:pStyle w:val="TxtCode3-Orange"/>
      </w:pPr>
      <w:r>
        <w:t xml:space="preserve">      data: {</w:t>
      </w:r>
    </w:p>
    <w:p w14:paraId="03CB0F8E" w14:textId="77777777" w:rsidR="00CD34FF" w:rsidRDefault="00CD34FF" w:rsidP="00CD34FF">
      <w:pPr>
        <w:pStyle w:val="TxtCode3-Orange"/>
      </w:pPr>
      <w:r>
        <w:t xml:space="preserve">        limit: 5,</w:t>
      </w:r>
    </w:p>
    <w:p w14:paraId="202069DE" w14:textId="77777777" w:rsidR="00CD34FF" w:rsidRDefault="00CD34FF" w:rsidP="00CD34FF">
      <w:pPr>
        <w:pStyle w:val="TxtCode3-Orange"/>
      </w:pPr>
      <w:r>
        <w:t xml:space="preserve">        market: "CH",</w:t>
      </w:r>
    </w:p>
    <w:p w14:paraId="168A34BB" w14:textId="77777777" w:rsidR="00CD34FF" w:rsidRDefault="00CD34FF" w:rsidP="00CD34FF">
      <w:pPr>
        <w:pStyle w:val="TxtCode3-Orange"/>
      </w:pPr>
      <w:r>
        <w:t xml:space="preserve">        seed_artists: seed_artists,</w:t>
      </w:r>
    </w:p>
    <w:p w14:paraId="4F159D8F" w14:textId="77777777" w:rsidR="00CD34FF" w:rsidRDefault="00CD34FF" w:rsidP="00CD34FF">
      <w:pPr>
        <w:pStyle w:val="TxtCode3-Orange"/>
      </w:pPr>
      <w:r>
        <w:t xml:space="preserve">        seed_genres: seed_genres,</w:t>
      </w:r>
    </w:p>
    <w:p w14:paraId="0B4A5690" w14:textId="77777777" w:rsidR="00CD34FF" w:rsidRDefault="00CD34FF" w:rsidP="00CD34FF">
      <w:pPr>
        <w:pStyle w:val="TxtCode3-Orange"/>
      </w:pPr>
      <w:r>
        <w:t xml:space="preserve">        seed_tracks: seed_tracks,</w:t>
      </w:r>
    </w:p>
    <w:p w14:paraId="3DE77D19" w14:textId="77777777" w:rsidR="00CD34FF" w:rsidRDefault="00CD34FF" w:rsidP="00CD34FF">
      <w:pPr>
        <w:pStyle w:val="TxtCode3-Orange"/>
      </w:pPr>
      <w:r>
        <w:t xml:space="preserve">      },</w:t>
      </w:r>
    </w:p>
    <w:p w14:paraId="74B6F70E" w14:textId="77777777" w:rsidR="00CD34FF" w:rsidRDefault="00CD34FF" w:rsidP="00CD34FF">
      <w:pPr>
        <w:pStyle w:val="TxtCode3-Orange"/>
      </w:pPr>
    </w:p>
    <w:p w14:paraId="2A30BF29" w14:textId="77777777" w:rsidR="00CD34FF" w:rsidRDefault="00CD34FF" w:rsidP="00CD34FF">
      <w:pPr>
        <w:pStyle w:val="TxtCode3-Orange"/>
      </w:pPr>
      <w:r>
        <w:t xml:space="preserve">      // Gérer ici la réponse en cas de succès</w:t>
      </w:r>
    </w:p>
    <w:p w14:paraId="2B22511A" w14:textId="77777777" w:rsidR="00CD34FF" w:rsidRDefault="00CD34FF" w:rsidP="00CD34FF">
      <w:pPr>
        <w:pStyle w:val="TxtCode3-Orange"/>
      </w:pPr>
      <w:r>
        <w:t xml:space="preserve">      success: successCallBack,</w:t>
      </w:r>
    </w:p>
    <w:p w14:paraId="5E8E17AD" w14:textId="77777777" w:rsidR="00CD34FF" w:rsidRDefault="00CD34FF" w:rsidP="00CD34FF">
      <w:pPr>
        <w:pStyle w:val="TxtCode3-Orange"/>
      </w:pPr>
    </w:p>
    <w:p w14:paraId="0C2F41C2" w14:textId="77777777" w:rsidR="00CD34FF" w:rsidRDefault="00CD34FF" w:rsidP="00CD34FF">
      <w:pPr>
        <w:pStyle w:val="TxtCode3-Orange"/>
      </w:pPr>
      <w:r>
        <w:t xml:space="preserve">      // Gérer ici la réponse en cas d'erreur</w:t>
      </w:r>
    </w:p>
    <w:p w14:paraId="0BFA7743" w14:textId="77777777" w:rsidR="00CD34FF" w:rsidRDefault="00CD34FF" w:rsidP="00CD34FF">
      <w:pPr>
        <w:pStyle w:val="TxtCode3-Orange"/>
      </w:pPr>
      <w:r>
        <w:t xml:space="preserve">      error: function (error) {</w:t>
      </w:r>
    </w:p>
    <w:p w14:paraId="22BDF944" w14:textId="77777777" w:rsidR="00CD34FF" w:rsidRDefault="00CD34FF" w:rsidP="00CD34FF">
      <w:pPr>
        <w:pStyle w:val="TxtCode3-Orange"/>
      </w:pPr>
      <w:r>
        <w:t xml:space="preserve">        console.log(error);</w:t>
      </w:r>
    </w:p>
    <w:p w14:paraId="6D107AD2" w14:textId="77777777" w:rsidR="00CD34FF" w:rsidRDefault="00CD34FF" w:rsidP="00CD34FF">
      <w:pPr>
        <w:pStyle w:val="TxtCode3-Orange"/>
      </w:pPr>
      <w:r>
        <w:t xml:space="preserve">      },</w:t>
      </w:r>
    </w:p>
    <w:p w14:paraId="2C44B151" w14:textId="77777777" w:rsidR="00CD34FF" w:rsidRDefault="00CD34FF" w:rsidP="00CD34FF">
      <w:pPr>
        <w:pStyle w:val="TxtCode3-Orange"/>
      </w:pPr>
      <w:r>
        <w:t xml:space="preserve">    });</w:t>
      </w:r>
    </w:p>
    <w:p w14:paraId="625340F9" w14:textId="77777777" w:rsidR="00CD34FF" w:rsidRDefault="00CD34FF" w:rsidP="00CD34FF">
      <w:pPr>
        <w:pStyle w:val="TxtCode3-Orange"/>
      </w:pPr>
      <w:r>
        <w:t xml:space="preserve">  }</w:t>
      </w:r>
    </w:p>
    <w:p w14:paraId="2EF0746A" w14:textId="77777777" w:rsidR="00CD34FF" w:rsidRDefault="00CD34FF" w:rsidP="00CD34FF">
      <w:pPr>
        <w:pStyle w:val="TxtCode3-Orange"/>
      </w:pPr>
    </w:p>
    <w:p w14:paraId="59AEC5D2" w14:textId="77777777" w:rsidR="00CD34FF" w:rsidRDefault="00CD34FF" w:rsidP="00CD34FF">
      <w:pPr>
        <w:pStyle w:val="TxtCode3-Orange"/>
      </w:pPr>
      <w:r>
        <w:t xml:space="preserve">  getTrackID(trackName, successCallBack) {</w:t>
      </w:r>
    </w:p>
    <w:p w14:paraId="20E7F5CA" w14:textId="77777777" w:rsidR="00CD34FF" w:rsidRDefault="00CD34FF" w:rsidP="00CD34FF">
      <w:pPr>
        <w:pStyle w:val="TxtCode3-Orange"/>
      </w:pPr>
      <w:r>
        <w:t xml:space="preserve">    $.ajax({</w:t>
      </w:r>
    </w:p>
    <w:p w14:paraId="7DCCFA74" w14:textId="77777777" w:rsidR="00CD34FF" w:rsidRDefault="00CD34FF" w:rsidP="00CD34FF">
      <w:pPr>
        <w:pStyle w:val="TxtCode3-Orange"/>
      </w:pPr>
      <w:r>
        <w:t xml:space="preserve">      url: "https://api.spotify.com/v1/search",</w:t>
      </w:r>
    </w:p>
    <w:p w14:paraId="3BB13D8F" w14:textId="77777777" w:rsidR="00CD34FF" w:rsidRDefault="00CD34FF" w:rsidP="00CD34FF">
      <w:pPr>
        <w:pStyle w:val="TxtCode3-Orange"/>
      </w:pPr>
      <w:r>
        <w:t xml:space="preserve">      headers: {</w:t>
      </w:r>
    </w:p>
    <w:p w14:paraId="199375E3" w14:textId="77777777" w:rsidR="00CD34FF" w:rsidRDefault="00CD34FF" w:rsidP="00CD34FF">
      <w:pPr>
        <w:pStyle w:val="TxtCode3-Orange"/>
      </w:pPr>
      <w:r>
        <w:t xml:space="preserve">        "Authorization": "Bearer " + token</w:t>
      </w:r>
    </w:p>
    <w:p w14:paraId="491E3E43" w14:textId="77777777" w:rsidR="00CD34FF" w:rsidRDefault="00CD34FF" w:rsidP="00CD34FF">
      <w:pPr>
        <w:pStyle w:val="TxtCode3-Orange"/>
      </w:pPr>
      <w:r>
        <w:t xml:space="preserve">      },</w:t>
      </w:r>
    </w:p>
    <w:p w14:paraId="28475E0B" w14:textId="77777777" w:rsidR="00CD34FF" w:rsidRDefault="00CD34FF" w:rsidP="00CD34FF">
      <w:pPr>
        <w:pStyle w:val="TxtCode3-Orange"/>
      </w:pPr>
      <w:r>
        <w:t xml:space="preserve">      data: {</w:t>
      </w:r>
    </w:p>
    <w:p w14:paraId="54EF8D55" w14:textId="77777777" w:rsidR="00CD34FF" w:rsidRDefault="00CD34FF" w:rsidP="00CD34FF">
      <w:pPr>
        <w:pStyle w:val="TxtCode3-Orange"/>
      </w:pPr>
      <w:r>
        <w:t xml:space="preserve">        q: trackName,</w:t>
      </w:r>
    </w:p>
    <w:p w14:paraId="050DDEB5" w14:textId="77777777" w:rsidR="00CD34FF" w:rsidRDefault="00CD34FF" w:rsidP="00CD34FF">
      <w:pPr>
        <w:pStyle w:val="TxtCode3-Orange"/>
      </w:pPr>
      <w:r>
        <w:t xml:space="preserve">        type: "track",</w:t>
      </w:r>
    </w:p>
    <w:p w14:paraId="00257DA8" w14:textId="77777777" w:rsidR="00CD34FF" w:rsidRDefault="00CD34FF" w:rsidP="00CD34FF">
      <w:pPr>
        <w:pStyle w:val="TxtCode3-Orange"/>
      </w:pPr>
      <w:r>
        <w:t xml:space="preserve">        limit: 1</w:t>
      </w:r>
    </w:p>
    <w:p w14:paraId="3952367A" w14:textId="77777777" w:rsidR="00CD34FF" w:rsidRDefault="00CD34FF" w:rsidP="00CD34FF">
      <w:pPr>
        <w:pStyle w:val="TxtCode3-Orange"/>
      </w:pPr>
      <w:r>
        <w:t xml:space="preserve">      },</w:t>
      </w:r>
    </w:p>
    <w:p w14:paraId="2200B2C0" w14:textId="77777777" w:rsidR="00CD34FF" w:rsidRDefault="00CD34FF" w:rsidP="00CD34FF">
      <w:pPr>
        <w:pStyle w:val="TxtCode3-Orange"/>
      </w:pPr>
    </w:p>
    <w:p w14:paraId="0FD63C1B" w14:textId="77777777" w:rsidR="00CD34FF" w:rsidRDefault="00CD34FF" w:rsidP="00CD34FF">
      <w:pPr>
        <w:pStyle w:val="TxtCode3-Orange"/>
      </w:pPr>
      <w:r>
        <w:t xml:space="preserve">      // Gérer ici la réponse en cas de succès</w:t>
      </w:r>
    </w:p>
    <w:p w14:paraId="28CC8ECF" w14:textId="77777777" w:rsidR="00CD34FF" w:rsidRDefault="00CD34FF" w:rsidP="00CD34FF">
      <w:pPr>
        <w:pStyle w:val="TxtCode3-Orange"/>
      </w:pPr>
      <w:r>
        <w:t xml:space="preserve">      success: successCallBack,</w:t>
      </w:r>
    </w:p>
    <w:p w14:paraId="4A8F5B1D" w14:textId="77777777" w:rsidR="00CD34FF" w:rsidRDefault="00CD34FF" w:rsidP="00CD34FF">
      <w:pPr>
        <w:pStyle w:val="TxtCode3-Orange"/>
      </w:pPr>
    </w:p>
    <w:p w14:paraId="78A73F0C" w14:textId="77777777" w:rsidR="00CD34FF" w:rsidRDefault="00CD34FF" w:rsidP="00CD34FF">
      <w:pPr>
        <w:pStyle w:val="TxtCode3-Orange"/>
      </w:pPr>
      <w:r>
        <w:t xml:space="preserve">      // Gérer ici la réponse en cas d'erreur</w:t>
      </w:r>
    </w:p>
    <w:p w14:paraId="432AB58E" w14:textId="77777777" w:rsidR="00CD34FF" w:rsidRDefault="00CD34FF" w:rsidP="00CD34FF">
      <w:pPr>
        <w:pStyle w:val="TxtCode3-Orange"/>
      </w:pPr>
      <w:r>
        <w:t xml:space="preserve">      error: function (error) {</w:t>
      </w:r>
    </w:p>
    <w:p w14:paraId="5883EEB6" w14:textId="77777777" w:rsidR="00CD34FF" w:rsidRDefault="00CD34FF" w:rsidP="00CD34FF">
      <w:pPr>
        <w:pStyle w:val="TxtCode3-Orange"/>
      </w:pPr>
      <w:r>
        <w:t xml:space="preserve">        console.log("Erreur lors de la requête :", error);</w:t>
      </w:r>
    </w:p>
    <w:p w14:paraId="5869AC0F" w14:textId="77777777" w:rsidR="00CD34FF" w:rsidRDefault="00CD34FF" w:rsidP="00CD34FF">
      <w:pPr>
        <w:pStyle w:val="TxtCode3-Orange"/>
      </w:pPr>
      <w:r>
        <w:t xml:space="preserve">      }</w:t>
      </w:r>
    </w:p>
    <w:p w14:paraId="68FAA386" w14:textId="77777777" w:rsidR="00CD34FF" w:rsidRDefault="00CD34FF" w:rsidP="00CD34FF">
      <w:pPr>
        <w:pStyle w:val="TxtCode3-Orange"/>
      </w:pPr>
      <w:r>
        <w:t xml:space="preserve">    });</w:t>
      </w:r>
    </w:p>
    <w:p w14:paraId="726030FB" w14:textId="77777777" w:rsidR="00CD34FF" w:rsidRDefault="00CD34FF" w:rsidP="00CD34FF">
      <w:pPr>
        <w:pStyle w:val="TxtCode3-Orange"/>
      </w:pPr>
      <w:r>
        <w:t xml:space="preserve">  }</w:t>
      </w:r>
    </w:p>
    <w:p w14:paraId="34DF44AB" w14:textId="6F43FD33" w:rsidR="00882F21" w:rsidRPr="00E27125" w:rsidRDefault="00CD34FF" w:rsidP="00CD34FF">
      <w:pPr>
        <w:pStyle w:val="TxtCode3-Orange"/>
        <w:rPr>
          <w:highlight w:val="yellow"/>
        </w:rPr>
      </w:pPr>
      <w:r>
        <w:t>}</w:t>
      </w:r>
    </w:p>
    <w:p w14:paraId="519AD7D9" w14:textId="40D99BD8" w:rsidR="00810675" w:rsidRDefault="00810675" w:rsidP="00810675">
      <w:pPr>
        <w:pStyle w:val="Titre2"/>
      </w:pPr>
      <w:bookmarkStart w:id="114" w:name="_Toc137936906"/>
      <w:r w:rsidRPr="00565B27">
        <w:t>Hébergement et fonctionnement</w:t>
      </w:r>
      <w:bookmarkEnd w:id="114"/>
    </w:p>
    <w:p w14:paraId="0F06B7CE" w14:textId="2C9DE86B" w:rsidR="00CC177C" w:rsidRPr="00CC177C" w:rsidRDefault="00FB07C4" w:rsidP="00FB07C4">
      <w:pPr>
        <w:pStyle w:val="Titre3"/>
      </w:pPr>
      <w:bookmarkStart w:id="115" w:name="_Toc137936907"/>
      <w:r>
        <w:t>L</w:t>
      </w:r>
      <w:r w:rsidR="00CC177C">
        <w:t>ogin</w:t>
      </w:r>
      <w:bookmarkEnd w:id="115"/>
      <w:r>
        <w:t xml:space="preserve"> </w:t>
      </w:r>
    </w:p>
    <w:p w14:paraId="5407905D" w14:textId="319F8F26" w:rsidR="00882F21" w:rsidRDefault="003F6591" w:rsidP="00882F21">
      <w:pPr>
        <w:pStyle w:val="Txtjustifie"/>
      </w:pPr>
      <w:r>
        <w:t xml:space="preserve">Pour se login il faut se créer un compte Spotify développeur </w:t>
      </w:r>
      <w:r w:rsidR="00BF20EF">
        <w:t>(</w:t>
      </w:r>
      <w:hyperlink r:id="rId61" w:history="1">
        <w:r w:rsidR="007B0D4B" w:rsidRPr="00A81FC1">
          <w:rPr>
            <w:rStyle w:val="Lienhypertexte"/>
          </w:rPr>
          <w:t>https://developer.spotify.com/</w:t>
        </w:r>
      </w:hyperlink>
      <w:r w:rsidR="00BF20EF">
        <w:t>)</w:t>
      </w:r>
      <w:r w:rsidR="007B0D4B">
        <w:t xml:space="preserve"> puis créer une "app"</w:t>
      </w:r>
      <w:r w:rsidR="00963E6E">
        <w:t>, ensuite aller dans les settings</w:t>
      </w:r>
      <w:r w:rsidR="004C3837">
        <w:t xml:space="preserve"> et ensuite entrer son client ID et Secret client dans le login</w:t>
      </w:r>
      <w:r w:rsidR="00E032A4">
        <w:t>.</w:t>
      </w:r>
    </w:p>
    <w:p w14:paraId="1D43C299" w14:textId="4458D177" w:rsidR="00E032A4" w:rsidRPr="00F967F9" w:rsidRDefault="00E032A4" w:rsidP="00F967F9">
      <w:pPr>
        <w:pStyle w:val="StyleCentr"/>
        <w:rPr>
          <w:b/>
          <w:bCs/>
        </w:rPr>
      </w:pPr>
      <w:r w:rsidRPr="00F967F9">
        <w:rPr>
          <w:b/>
          <w:bCs/>
          <w:noProof/>
        </w:rPr>
        <mc:AlternateContent>
          <mc:Choice Requires="wps">
            <w:drawing>
              <wp:anchor distT="0" distB="0" distL="114300" distR="114300" simplePos="0" relativeHeight="251661312" behindDoc="0" locked="0" layoutInCell="1" allowOverlap="1" wp14:anchorId="6E611471" wp14:editId="56336CFB">
                <wp:simplePos x="0" y="0"/>
                <wp:positionH relativeFrom="column">
                  <wp:posOffset>4998720</wp:posOffset>
                </wp:positionH>
                <wp:positionV relativeFrom="paragraph">
                  <wp:posOffset>88415</wp:posOffset>
                </wp:positionV>
                <wp:extent cx="660415" cy="306562"/>
                <wp:effectExtent l="0" t="0" r="25400" b="17780"/>
                <wp:wrapNone/>
                <wp:docPr id="57" name="Rectangle 57"/>
                <wp:cNvGraphicFramePr/>
                <a:graphic xmlns:a="http://schemas.openxmlformats.org/drawingml/2006/main">
                  <a:graphicData uri="http://schemas.microsoft.com/office/word/2010/wordprocessingShape">
                    <wps:wsp>
                      <wps:cNvSpPr/>
                      <wps:spPr>
                        <a:xfrm>
                          <a:off x="0" y="0"/>
                          <a:ext cx="660415" cy="3065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E100B" id="Rectangle 57" o:spid="_x0000_s1026" style="position:absolute;margin-left:393.6pt;margin-top:6.95pt;width:52pt;height:2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" filled="f" strokecolor="red" strokeweight="1pt"/>
            </w:pict>
          </mc:Fallback>
        </mc:AlternateContent>
      </w:r>
      <w:r w:rsidRPr="00F967F9">
        <w:rPr>
          <w:b/>
          <w:bCs/>
          <w:noProof/>
        </w:rPr>
        <w:drawing>
          <wp:inline distT="0" distB="0" distL="0" distR="0" wp14:anchorId="42D7A678" wp14:editId="6D4A06CB">
            <wp:extent cx="5760720" cy="1403350"/>
            <wp:effectExtent l="0" t="0" r="4445" b="6350"/>
            <wp:docPr id="56" name="Image 56"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texte, capture d’écran, Police, ligne&#10;&#10;Description générée automatiquement"/>
                    <pic:cNvPicPr/>
                  </pic:nvPicPr>
                  <pic:blipFill>
                    <a:blip r:embed="rId62"/>
                    <a:stretch>
                      <a:fillRect/>
                    </a:stretch>
                  </pic:blipFill>
                  <pic:spPr>
                    <a:xfrm>
                      <a:off x="0" y="0"/>
                      <a:ext cx="5760720" cy="1403350"/>
                    </a:xfrm>
                    <a:prstGeom prst="rect">
                      <a:avLst/>
                    </a:prstGeom>
                  </pic:spPr>
                </pic:pic>
              </a:graphicData>
            </a:graphic>
          </wp:inline>
        </w:drawing>
      </w:r>
    </w:p>
    <w:p w14:paraId="7FD68CA0" w14:textId="53D09561" w:rsidR="00963E6E" w:rsidRDefault="00963E6E" w:rsidP="00F967F9">
      <w:pPr>
        <w:pStyle w:val="StyleCentr"/>
      </w:pPr>
      <w:r>
        <w:rPr>
          <w:noProof/>
        </w:rPr>
        <w:lastRenderedPageBreak/>
        <mc:AlternateContent>
          <mc:Choice Requires="wps">
            <w:drawing>
              <wp:anchor distT="0" distB="0" distL="114300" distR="114300" simplePos="0" relativeHeight="251663360" behindDoc="0" locked="0" layoutInCell="1" allowOverlap="1" wp14:anchorId="56E14412" wp14:editId="4378A3FD">
                <wp:simplePos x="0" y="0"/>
                <wp:positionH relativeFrom="column">
                  <wp:posOffset>5055870</wp:posOffset>
                </wp:positionH>
                <wp:positionV relativeFrom="paragraph">
                  <wp:posOffset>114227</wp:posOffset>
                </wp:positionV>
                <wp:extent cx="660415" cy="306562"/>
                <wp:effectExtent l="0" t="0" r="25400" b="17780"/>
                <wp:wrapNone/>
                <wp:docPr id="59" name="Rectangle 59"/>
                <wp:cNvGraphicFramePr/>
                <a:graphic xmlns:a="http://schemas.openxmlformats.org/drawingml/2006/main">
                  <a:graphicData uri="http://schemas.microsoft.com/office/word/2010/wordprocessingShape">
                    <wps:wsp>
                      <wps:cNvSpPr/>
                      <wps:spPr>
                        <a:xfrm>
                          <a:off x="0" y="0"/>
                          <a:ext cx="660415" cy="3065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73AE13" id="Rectangle 59" o:spid="_x0000_s1026" style="position:absolute;margin-left:398.1pt;margin-top:9pt;width:52pt;height:24.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" filled="f" strokecolor="red" strokeweight="1pt"/>
            </w:pict>
          </mc:Fallback>
        </mc:AlternateContent>
      </w:r>
      <w:r w:rsidRPr="00963E6E">
        <w:rPr>
          <w:noProof/>
        </w:rPr>
        <w:drawing>
          <wp:inline distT="0" distB="0" distL="0" distR="0" wp14:anchorId="0344BDEB" wp14:editId="7936EEDB">
            <wp:extent cx="5760720" cy="71247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712470"/>
                    </a:xfrm>
                    <a:prstGeom prst="rect">
                      <a:avLst/>
                    </a:prstGeom>
                  </pic:spPr>
                </pic:pic>
              </a:graphicData>
            </a:graphic>
          </wp:inline>
        </w:drawing>
      </w:r>
    </w:p>
    <w:p w14:paraId="7F695F19" w14:textId="57C9B112" w:rsidR="00F53932" w:rsidRDefault="00F53932" w:rsidP="00F967F9">
      <w:pPr>
        <w:pStyle w:val="StyleCentr"/>
      </w:pPr>
      <w:r>
        <w:rPr>
          <w:noProof/>
        </w:rPr>
        <mc:AlternateContent>
          <mc:Choice Requires="wps">
            <w:drawing>
              <wp:anchor distT="0" distB="0" distL="114300" distR="114300" simplePos="0" relativeHeight="251667456" behindDoc="0" locked="0" layoutInCell="1" allowOverlap="1" wp14:anchorId="19B5891E" wp14:editId="2FF6D3EA">
                <wp:simplePos x="0" y="0"/>
                <wp:positionH relativeFrom="column">
                  <wp:posOffset>114018</wp:posOffset>
                </wp:positionH>
                <wp:positionV relativeFrom="paragraph">
                  <wp:posOffset>631550</wp:posOffset>
                </wp:positionV>
                <wp:extent cx="1432384" cy="174423"/>
                <wp:effectExtent l="0" t="0" r="15875" b="16510"/>
                <wp:wrapNone/>
                <wp:docPr id="62" name="Rectangle 62"/>
                <wp:cNvGraphicFramePr/>
                <a:graphic xmlns:a="http://schemas.openxmlformats.org/drawingml/2006/main">
                  <a:graphicData uri="http://schemas.microsoft.com/office/word/2010/wordprocessingShape">
                    <wps:wsp>
                      <wps:cNvSpPr/>
                      <wps:spPr>
                        <a:xfrm>
                          <a:off x="0" y="0"/>
                          <a:ext cx="1432384" cy="174423"/>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B3DC6" id="Rectangle 62" o:spid="_x0000_s1026" style="position:absolute;margin-left:9pt;margin-top:49.75pt;width:112.8pt;height:1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" filled="f" strokecolor="#00b0f0" strokeweight="1pt"/>
            </w:pict>
          </mc:Fallback>
        </mc:AlternateContent>
      </w:r>
      <w:r>
        <w:rPr>
          <w:noProof/>
        </w:rPr>
        <mc:AlternateContent>
          <mc:Choice Requires="wps">
            <w:drawing>
              <wp:anchor distT="0" distB="0" distL="114300" distR="114300" simplePos="0" relativeHeight="251665408" behindDoc="0" locked="0" layoutInCell="1" allowOverlap="1" wp14:anchorId="71C7681D" wp14:editId="678E60EB">
                <wp:simplePos x="0" y="0"/>
                <wp:positionH relativeFrom="column">
                  <wp:posOffset>83317</wp:posOffset>
                </wp:positionH>
                <wp:positionV relativeFrom="paragraph">
                  <wp:posOffset>241880</wp:posOffset>
                </wp:positionV>
                <wp:extent cx="1432384" cy="174423"/>
                <wp:effectExtent l="0" t="0" r="15875" b="16510"/>
                <wp:wrapNone/>
                <wp:docPr id="61" name="Rectangle 61"/>
                <wp:cNvGraphicFramePr/>
                <a:graphic xmlns:a="http://schemas.openxmlformats.org/drawingml/2006/main">
                  <a:graphicData uri="http://schemas.microsoft.com/office/word/2010/wordprocessingShape">
                    <wps:wsp>
                      <wps:cNvSpPr/>
                      <wps:spPr>
                        <a:xfrm>
                          <a:off x="0" y="0"/>
                          <a:ext cx="1432384" cy="1744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714FB" id="Rectangle 61" o:spid="_x0000_s1026" style="position:absolute;margin-left:6.55pt;margin-top:19.05pt;width:112.8pt;height:1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" filled="f" strokecolor="red" strokeweight="1pt"/>
            </w:pict>
          </mc:Fallback>
        </mc:AlternateContent>
      </w:r>
      <w:r w:rsidRPr="00F53932">
        <w:rPr>
          <w:noProof/>
        </w:rPr>
        <w:drawing>
          <wp:inline distT="0" distB="0" distL="0" distR="0" wp14:anchorId="20BCF155" wp14:editId="78A9BCC1">
            <wp:extent cx="5760720" cy="1214120"/>
            <wp:effectExtent l="0" t="0" r="0" b="5080"/>
            <wp:docPr id="60" name="Image 60"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exte, capture d’écran, ligne, Police&#10;&#10;Description générée automatiquement"/>
                    <pic:cNvPicPr/>
                  </pic:nvPicPr>
                  <pic:blipFill>
                    <a:blip r:embed="rId64"/>
                    <a:stretch>
                      <a:fillRect/>
                    </a:stretch>
                  </pic:blipFill>
                  <pic:spPr>
                    <a:xfrm>
                      <a:off x="0" y="0"/>
                      <a:ext cx="5760720" cy="1214120"/>
                    </a:xfrm>
                    <a:prstGeom prst="rect">
                      <a:avLst/>
                    </a:prstGeom>
                  </pic:spPr>
                </pic:pic>
              </a:graphicData>
            </a:graphic>
          </wp:inline>
        </w:drawing>
      </w:r>
    </w:p>
    <w:p w14:paraId="519FC48E" w14:textId="5A53BB0D" w:rsidR="00F967F9" w:rsidRDefault="00F967F9" w:rsidP="00F967F9">
      <w:pPr>
        <w:pStyle w:val="StyleCentr"/>
      </w:pPr>
      <w:r>
        <w:rPr>
          <w:noProof/>
        </w:rPr>
        <mc:AlternateContent>
          <mc:Choice Requires="wps">
            <w:drawing>
              <wp:anchor distT="0" distB="0" distL="114300" distR="114300" simplePos="0" relativeHeight="251671552" behindDoc="0" locked="0" layoutInCell="1" allowOverlap="1" wp14:anchorId="1D621CC4" wp14:editId="197A7637">
                <wp:simplePos x="0" y="0"/>
                <wp:positionH relativeFrom="column">
                  <wp:posOffset>1234194</wp:posOffset>
                </wp:positionH>
                <wp:positionV relativeFrom="paragraph">
                  <wp:posOffset>1073646</wp:posOffset>
                </wp:positionV>
                <wp:extent cx="3430160" cy="449022"/>
                <wp:effectExtent l="0" t="0" r="18415" b="27305"/>
                <wp:wrapNone/>
                <wp:docPr id="65" name="Rectangle 65"/>
                <wp:cNvGraphicFramePr/>
                <a:graphic xmlns:a="http://schemas.openxmlformats.org/drawingml/2006/main">
                  <a:graphicData uri="http://schemas.microsoft.com/office/word/2010/wordprocessingShape">
                    <wps:wsp>
                      <wps:cNvSpPr/>
                      <wps:spPr>
                        <a:xfrm>
                          <a:off x="0" y="0"/>
                          <a:ext cx="3430160" cy="449022"/>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9FC1A" id="Rectangle 65" o:spid="_x0000_s1026" style="position:absolute;margin-left:97.2pt;margin-top:84.55pt;width:270.1pt;height:35.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" filled="f" strokecolor="#00b0f0" strokeweight="1pt"/>
            </w:pict>
          </mc:Fallback>
        </mc:AlternateContent>
      </w:r>
      <w:r>
        <w:rPr>
          <w:noProof/>
        </w:rPr>
        <mc:AlternateContent>
          <mc:Choice Requires="wps">
            <w:drawing>
              <wp:anchor distT="0" distB="0" distL="114300" distR="114300" simplePos="0" relativeHeight="251669504" behindDoc="0" locked="0" layoutInCell="1" allowOverlap="1" wp14:anchorId="60AC1A99" wp14:editId="5A5051CD">
                <wp:simplePos x="0" y="0"/>
                <wp:positionH relativeFrom="column">
                  <wp:posOffset>1235567</wp:posOffset>
                </wp:positionH>
                <wp:positionV relativeFrom="paragraph">
                  <wp:posOffset>435269</wp:posOffset>
                </wp:positionV>
                <wp:extent cx="3430160" cy="449022"/>
                <wp:effectExtent l="0" t="0" r="18415" b="27305"/>
                <wp:wrapNone/>
                <wp:docPr id="64" name="Rectangle 64"/>
                <wp:cNvGraphicFramePr/>
                <a:graphic xmlns:a="http://schemas.openxmlformats.org/drawingml/2006/main">
                  <a:graphicData uri="http://schemas.microsoft.com/office/word/2010/wordprocessingShape">
                    <wps:wsp>
                      <wps:cNvSpPr/>
                      <wps:spPr>
                        <a:xfrm>
                          <a:off x="0" y="0"/>
                          <a:ext cx="3430160" cy="4490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77217" id="Rectangle 64" o:spid="_x0000_s1026" style="position:absolute;margin-left:97.3pt;margin-top:34.25pt;width:270.1pt;height:35.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" filled="f" strokecolor="red" strokeweight="1pt"/>
            </w:pict>
          </mc:Fallback>
        </mc:AlternateContent>
      </w:r>
      <w:r w:rsidRPr="00F967F9">
        <w:rPr>
          <w:noProof/>
        </w:rPr>
        <w:drawing>
          <wp:inline distT="0" distB="0" distL="0" distR="0" wp14:anchorId="28581B61" wp14:editId="571F20C5">
            <wp:extent cx="3667637" cy="1933845"/>
            <wp:effectExtent l="0" t="0" r="9525" b="9525"/>
            <wp:docPr id="63" name="Image 6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 capture d’écran, Police, ligne&#10;&#10;Description générée automatiquement"/>
                    <pic:cNvPicPr/>
                  </pic:nvPicPr>
                  <pic:blipFill>
                    <a:blip r:embed="rId65"/>
                    <a:stretch>
                      <a:fillRect/>
                    </a:stretch>
                  </pic:blipFill>
                  <pic:spPr>
                    <a:xfrm>
                      <a:off x="0" y="0"/>
                      <a:ext cx="3667637" cy="1933845"/>
                    </a:xfrm>
                    <a:prstGeom prst="rect">
                      <a:avLst/>
                    </a:prstGeom>
                  </pic:spPr>
                </pic:pic>
              </a:graphicData>
            </a:graphic>
          </wp:inline>
        </w:drawing>
      </w:r>
    </w:p>
    <w:p w14:paraId="5C0732F8" w14:textId="4DBDFDC8" w:rsidR="00CC177C" w:rsidRDefault="00CC177C" w:rsidP="00CC177C">
      <w:pPr>
        <w:pStyle w:val="Titre3"/>
      </w:pPr>
      <w:bookmarkStart w:id="116" w:name="_Toc137936908"/>
      <w:r>
        <w:t>Info sur les artistes</w:t>
      </w:r>
      <w:bookmarkEnd w:id="116"/>
    </w:p>
    <w:p w14:paraId="6D840AF3" w14:textId="506F6113" w:rsidR="0045312D" w:rsidRPr="0045312D" w:rsidRDefault="0045312D" w:rsidP="0045312D">
      <w:pPr>
        <w:pStyle w:val="Txtjustifie"/>
      </w:pPr>
      <w:r>
        <w:t xml:space="preserve">Pour obtenir des infos sur un artiste il suffit de mettre le nom de l’artiste </w:t>
      </w:r>
      <w:r w:rsidR="00746225">
        <w:t xml:space="preserve">dans le texte field. Parfois selon le nom de l’artiste il se peut que l’artiste désiré ne soit pas trouvé à cause de la ressemblance de nom ou car un autre artiste </w:t>
      </w:r>
      <w:r w:rsidR="00652458">
        <w:t>contient les même lettres dans son nom.</w:t>
      </w:r>
    </w:p>
    <w:p w14:paraId="4D8B05A1" w14:textId="593BD064" w:rsidR="00FB07C4" w:rsidRDefault="000E1030" w:rsidP="000E1030">
      <w:pPr>
        <w:pStyle w:val="StyleCentr"/>
      </w:pPr>
      <w:r>
        <w:rPr>
          <w:noProof/>
        </w:rPr>
        <mc:AlternateContent>
          <mc:Choice Requires="wps">
            <w:drawing>
              <wp:anchor distT="0" distB="0" distL="114300" distR="114300" simplePos="0" relativeHeight="251673600" behindDoc="0" locked="0" layoutInCell="1" allowOverlap="1" wp14:anchorId="7A898691" wp14:editId="6089445B">
                <wp:simplePos x="0" y="0"/>
                <wp:positionH relativeFrom="column">
                  <wp:posOffset>1274470</wp:posOffset>
                </wp:positionH>
                <wp:positionV relativeFrom="paragraph">
                  <wp:posOffset>201930</wp:posOffset>
                </wp:positionV>
                <wp:extent cx="3430160" cy="449022"/>
                <wp:effectExtent l="0" t="0" r="18415" b="27305"/>
                <wp:wrapNone/>
                <wp:docPr id="67" name="Rectangle 67"/>
                <wp:cNvGraphicFramePr/>
                <a:graphic xmlns:a="http://schemas.openxmlformats.org/drawingml/2006/main">
                  <a:graphicData uri="http://schemas.microsoft.com/office/word/2010/wordprocessingShape">
                    <wps:wsp>
                      <wps:cNvSpPr/>
                      <wps:spPr>
                        <a:xfrm>
                          <a:off x="0" y="0"/>
                          <a:ext cx="3430160" cy="4490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D8484" id="Rectangle 67" o:spid="_x0000_s1026" style="position:absolute;margin-left:100.35pt;margin-top:15.9pt;width:270.1pt;height:35.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" filled="f" strokecolor="red" strokeweight="1pt"/>
            </w:pict>
          </mc:Fallback>
        </mc:AlternateContent>
      </w:r>
      <w:r w:rsidR="0045312D" w:rsidRPr="0045312D">
        <w:rPr>
          <w:noProof/>
        </w:rPr>
        <w:drawing>
          <wp:inline distT="0" distB="0" distL="0" distR="0" wp14:anchorId="34982863" wp14:editId="4C522512">
            <wp:extent cx="3839111" cy="3029373"/>
            <wp:effectExtent l="0" t="0" r="9525" b="0"/>
            <wp:docPr id="66" name="Image 66"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exte, Appareils électroniques, capture d’écran, affichage&#10;&#10;Description générée automatiquement"/>
                    <pic:cNvPicPr/>
                  </pic:nvPicPr>
                  <pic:blipFill>
                    <a:blip r:embed="rId66"/>
                    <a:stretch>
                      <a:fillRect/>
                    </a:stretch>
                  </pic:blipFill>
                  <pic:spPr>
                    <a:xfrm>
                      <a:off x="0" y="0"/>
                      <a:ext cx="3839111" cy="3029373"/>
                    </a:xfrm>
                    <a:prstGeom prst="rect">
                      <a:avLst/>
                    </a:prstGeom>
                  </pic:spPr>
                </pic:pic>
              </a:graphicData>
            </a:graphic>
          </wp:inline>
        </w:drawing>
      </w:r>
    </w:p>
    <w:p w14:paraId="001B1E8B" w14:textId="15145913" w:rsidR="000E1030" w:rsidRDefault="000E1030" w:rsidP="000E1030">
      <w:pPr>
        <w:pStyle w:val="StyleCentr"/>
      </w:pPr>
      <w:r w:rsidRPr="000E1030">
        <w:rPr>
          <w:noProof/>
        </w:rPr>
        <w:lastRenderedPageBreak/>
        <w:drawing>
          <wp:inline distT="0" distB="0" distL="0" distR="0" wp14:anchorId="48A9F1A3" wp14:editId="3AA7DBD9">
            <wp:extent cx="3982006" cy="5639587"/>
            <wp:effectExtent l="0" t="0" r="0" b="0"/>
            <wp:docPr id="68" name="Image 68" descr="Une image contenant texte, capture d’écran, Visage humai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Une image contenant texte, capture d’écran, Visage humain, logiciel&#10;&#10;Description générée automatiquement"/>
                    <pic:cNvPicPr/>
                  </pic:nvPicPr>
                  <pic:blipFill>
                    <a:blip r:embed="rId67"/>
                    <a:stretch>
                      <a:fillRect/>
                    </a:stretch>
                  </pic:blipFill>
                  <pic:spPr>
                    <a:xfrm>
                      <a:off x="0" y="0"/>
                      <a:ext cx="3982006" cy="5639587"/>
                    </a:xfrm>
                    <a:prstGeom prst="rect">
                      <a:avLst/>
                    </a:prstGeom>
                  </pic:spPr>
                </pic:pic>
              </a:graphicData>
            </a:graphic>
          </wp:inline>
        </w:drawing>
      </w:r>
    </w:p>
    <w:p w14:paraId="753BCEF4" w14:textId="7326968E" w:rsidR="003B2EA2" w:rsidRPr="00FB07C4" w:rsidRDefault="003B2EA2" w:rsidP="000E1030">
      <w:pPr>
        <w:pStyle w:val="StyleCentr"/>
      </w:pPr>
      <w:r w:rsidRPr="003B2EA2">
        <w:rPr>
          <w:noProof/>
        </w:rPr>
        <w:lastRenderedPageBreak/>
        <w:drawing>
          <wp:inline distT="0" distB="0" distL="0" distR="0" wp14:anchorId="2A6AB66E" wp14:editId="5AE562B7">
            <wp:extent cx="3896269" cy="5772956"/>
            <wp:effectExtent l="0" t="0" r="9525" b="0"/>
            <wp:docPr id="69" name="Image 69" descr="Une image contenant texte, Appareils électroniques, capture d’écran,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69" descr="Une image contenant texte, Appareils électroniques, capture d’écran, Site web&#10;&#10;Description générée automatiquement"/>
                    <pic:cNvPicPr/>
                  </pic:nvPicPr>
                  <pic:blipFill>
                    <a:blip r:embed="rId68"/>
                    <a:stretch>
                      <a:fillRect/>
                    </a:stretch>
                  </pic:blipFill>
                  <pic:spPr>
                    <a:xfrm>
                      <a:off x="0" y="0"/>
                      <a:ext cx="3896269" cy="5772956"/>
                    </a:xfrm>
                    <a:prstGeom prst="rect">
                      <a:avLst/>
                    </a:prstGeom>
                  </pic:spPr>
                </pic:pic>
              </a:graphicData>
            </a:graphic>
          </wp:inline>
        </w:drawing>
      </w:r>
    </w:p>
    <w:p w14:paraId="70F70AFD" w14:textId="4524752D" w:rsidR="00FB07C4" w:rsidRDefault="00FB07C4" w:rsidP="00FB07C4">
      <w:pPr>
        <w:pStyle w:val="Titre3"/>
      </w:pPr>
      <w:bookmarkStart w:id="117" w:name="_Toc137936909"/>
      <w:r>
        <w:t>Recommandations</w:t>
      </w:r>
      <w:bookmarkEnd w:id="117"/>
    </w:p>
    <w:p w14:paraId="55E33937" w14:textId="05714E04" w:rsidR="00FB07C4" w:rsidRDefault="00BB5A54" w:rsidP="00FB07C4">
      <w:pPr>
        <w:pStyle w:val="Txtjustifie"/>
      </w:pPr>
      <w:r>
        <w:t xml:space="preserve">Pour les recommandations il faut entrer en premier le nom d’un titre que l’on veut ensuite le nom d’un artiste et finalement choisir un genre de musique par ceux disponible dans la liste déroulante puis lorsque l’on </w:t>
      </w:r>
      <w:r w:rsidR="003519DD">
        <w:t xml:space="preserve">appuie </w:t>
      </w:r>
      <w:r>
        <w:t xml:space="preserve">sur </w:t>
      </w:r>
      <w:r w:rsidR="00821B3D">
        <w:t xml:space="preserve">"search" 5 titre apparaissent qui sont </w:t>
      </w:r>
      <w:r w:rsidR="003519DD">
        <w:t>généré</w:t>
      </w:r>
      <w:r w:rsidR="00821B3D">
        <w:t xml:space="preserve"> par une IA de </w:t>
      </w:r>
      <w:r w:rsidR="003519DD">
        <w:t>Spotify</w:t>
      </w:r>
      <w:r w:rsidR="00821B3D">
        <w:t xml:space="preserve"> </w:t>
      </w:r>
      <w:r w:rsidR="00C8487E">
        <w:t>avec l’aide des informations donné.</w:t>
      </w:r>
    </w:p>
    <w:p w14:paraId="4A756675" w14:textId="4D63118B" w:rsidR="00CE17AF" w:rsidRDefault="00CE17AF" w:rsidP="00CE17AF">
      <w:pPr>
        <w:pStyle w:val="StyleCentr"/>
      </w:pPr>
      <w:r w:rsidRPr="00CE17AF">
        <w:rPr>
          <w:noProof/>
        </w:rPr>
        <w:lastRenderedPageBreak/>
        <w:drawing>
          <wp:inline distT="0" distB="0" distL="0" distR="0" wp14:anchorId="6CA4DDBB" wp14:editId="0BDB3FC7">
            <wp:extent cx="3991532" cy="2734057"/>
            <wp:effectExtent l="0" t="0" r="0" b="9525"/>
            <wp:docPr id="70" name="Image 70"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descr="Une image contenant texte, capture d’écran, affichage, logiciel&#10;&#10;Description générée automatiquement"/>
                    <pic:cNvPicPr/>
                  </pic:nvPicPr>
                  <pic:blipFill>
                    <a:blip r:embed="rId69"/>
                    <a:stretch>
                      <a:fillRect/>
                    </a:stretch>
                  </pic:blipFill>
                  <pic:spPr>
                    <a:xfrm>
                      <a:off x="0" y="0"/>
                      <a:ext cx="3991532" cy="2734057"/>
                    </a:xfrm>
                    <a:prstGeom prst="rect">
                      <a:avLst/>
                    </a:prstGeom>
                  </pic:spPr>
                </pic:pic>
              </a:graphicData>
            </a:graphic>
          </wp:inline>
        </w:drawing>
      </w:r>
    </w:p>
    <w:p w14:paraId="7A327A82" w14:textId="6D7BDFCC" w:rsidR="00CE17AF" w:rsidRPr="00FB07C4" w:rsidRDefault="00A96B9B" w:rsidP="00CE17AF">
      <w:pPr>
        <w:pStyle w:val="StyleCentr"/>
      </w:pPr>
      <w:r w:rsidRPr="00A96B9B">
        <w:rPr>
          <w:noProof/>
        </w:rPr>
        <w:drawing>
          <wp:inline distT="0" distB="0" distL="0" distR="0" wp14:anchorId="44458008" wp14:editId="394D948A">
            <wp:extent cx="3924848" cy="4096322"/>
            <wp:effectExtent l="0" t="0" r="0" b="0"/>
            <wp:docPr id="71" name="Image 7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71" descr="Une image contenant texte, Appareils électroniques, capture d’écran, affichage&#10;&#10;Description générée automatiquement"/>
                    <pic:cNvPicPr/>
                  </pic:nvPicPr>
                  <pic:blipFill>
                    <a:blip r:embed="rId70"/>
                    <a:stretch>
                      <a:fillRect/>
                    </a:stretch>
                  </pic:blipFill>
                  <pic:spPr>
                    <a:xfrm>
                      <a:off x="0" y="0"/>
                      <a:ext cx="3924848" cy="4096322"/>
                    </a:xfrm>
                    <a:prstGeom prst="rect">
                      <a:avLst/>
                    </a:prstGeom>
                  </pic:spPr>
                </pic:pic>
              </a:graphicData>
            </a:graphic>
          </wp:inline>
        </w:drawing>
      </w:r>
    </w:p>
    <w:p w14:paraId="2F5BBE60" w14:textId="492E4DF8" w:rsidR="006F3AB8" w:rsidRPr="00973728" w:rsidRDefault="006F3AB8" w:rsidP="006F3AB8">
      <w:pPr>
        <w:pStyle w:val="Titre1"/>
      </w:pPr>
      <w:bookmarkStart w:id="118" w:name="_Toc137936910"/>
      <w:r w:rsidRPr="00973728">
        <w:t>Conclusion</w:t>
      </w:r>
      <w:bookmarkEnd w:id="118"/>
    </w:p>
    <w:p w14:paraId="17FA447C" w14:textId="2CD8E9EB" w:rsidR="00D1470B" w:rsidRPr="00973728" w:rsidRDefault="00A1427B" w:rsidP="00A5400F">
      <w:pPr>
        <w:pStyle w:val="Txtjustifie"/>
      </w:pPr>
      <w:r w:rsidRPr="00973728">
        <w:t xml:space="preserve">J’ai beaucoup aimé ce module </w:t>
      </w:r>
      <w:r w:rsidR="00047442" w:rsidRPr="00973728">
        <w:t xml:space="preserve">car j’aime faire du </w:t>
      </w:r>
      <w:r w:rsidR="00C564A6" w:rsidRPr="00973728">
        <w:t>développement</w:t>
      </w:r>
      <w:r w:rsidR="00047442" w:rsidRPr="00973728">
        <w:t xml:space="preserve"> web et aussi car j’ai appris beaucoup de choses sur java</w:t>
      </w:r>
      <w:r w:rsidR="006556D0" w:rsidRPr="00973728">
        <w:t>s</w:t>
      </w:r>
      <w:r w:rsidR="00C564A6" w:rsidRPr="00973728">
        <w:t>cript</w:t>
      </w:r>
      <w:r w:rsidR="00047442" w:rsidRPr="00973728">
        <w:t xml:space="preserve"> que je ne connaissais pas très bien et je ne savais pas comment </w:t>
      </w:r>
      <w:r w:rsidR="00C564A6" w:rsidRPr="00973728">
        <w:t>l’utiliser</w:t>
      </w:r>
      <w:r w:rsidR="00047442" w:rsidRPr="00973728">
        <w:t xml:space="preserve">, mais </w:t>
      </w:r>
      <w:r w:rsidR="006556D0" w:rsidRPr="00973728">
        <w:t xml:space="preserve">grâce </w:t>
      </w:r>
      <w:r w:rsidR="00565B27" w:rsidRPr="00973728">
        <w:t>à</w:t>
      </w:r>
      <w:r w:rsidR="006556D0" w:rsidRPr="00973728">
        <w:t xml:space="preserve"> ce module je sais maintenant comme l’utiliser. J’ai trouvé qu’il y avait un peu trop d’exercice ce qui nous a pris un peu de temps sur le projet</w:t>
      </w:r>
      <w:r w:rsidR="007A76B8" w:rsidRPr="00973728">
        <w:t xml:space="preserve">, mais ils étaient </w:t>
      </w:r>
      <w:r w:rsidR="00810675" w:rsidRPr="00973728">
        <w:t>intéressants</w:t>
      </w:r>
      <w:r w:rsidR="007A76B8" w:rsidRPr="00973728">
        <w:t xml:space="preserve"> quand même car nous apprenions quelque chose de nouveau </w:t>
      </w:r>
      <w:r w:rsidR="00565B27" w:rsidRPr="00973728">
        <w:t>à</w:t>
      </w:r>
      <w:r w:rsidR="007A76B8" w:rsidRPr="00973728">
        <w:t xml:space="preserve"> chaque exercice.</w:t>
      </w:r>
    </w:p>
    <w:sectPr w:rsidR="00D1470B" w:rsidRPr="00973728" w:rsidSect="00996A7D">
      <w:headerReference w:type="default" r:id="rId71"/>
      <w:footerReference w:type="default" r:id="rId72"/>
      <w:pgSz w:w="11906" w:h="16838"/>
      <w:pgMar w:top="1134"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F5BFB" w14:textId="77777777" w:rsidR="00E53951" w:rsidRDefault="00E53951" w:rsidP="0052669E">
      <w:pPr>
        <w:spacing w:after="0" w:line="240" w:lineRule="auto"/>
      </w:pPr>
      <w:r>
        <w:separator/>
      </w:r>
    </w:p>
    <w:p w14:paraId="095891A4" w14:textId="77777777" w:rsidR="00E53951" w:rsidRDefault="00E53951"/>
    <w:p w14:paraId="25D7F1F5" w14:textId="77777777" w:rsidR="00E53951" w:rsidRDefault="00E53951"/>
    <w:p w14:paraId="686A1260" w14:textId="77777777" w:rsidR="00E53951" w:rsidRDefault="00E53951"/>
  </w:endnote>
  <w:endnote w:type="continuationSeparator" w:id="0">
    <w:p w14:paraId="3D412A32" w14:textId="77777777" w:rsidR="00E53951" w:rsidRDefault="00E53951" w:rsidP="0052669E">
      <w:pPr>
        <w:spacing w:after="0" w:line="240" w:lineRule="auto"/>
      </w:pPr>
      <w:r>
        <w:continuationSeparator/>
      </w:r>
    </w:p>
    <w:p w14:paraId="07FCA1CD" w14:textId="77777777" w:rsidR="00E53951" w:rsidRDefault="00E53951"/>
    <w:p w14:paraId="01D7DC97" w14:textId="77777777" w:rsidR="00E53951" w:rsidRDefault="00E53951"/>
    <w:p w14:paraId="5136394A" w14:textId="77777777" w:rsidR="00E53951" w:rsidRDefault="00E539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4D294" w14:textId="77777777" w:rsidR="00441BD2" w:rsidRDefault="00441BD2">
    <w:pPr>
      <w:pStyle w:val="Pieddepage"/>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8E4A2" w14:textId="77777777" w:rsidR="00486928" w:rsidRDefault="00F709F3" w:rsidP="00486928">
    <w:pPr>
      <w:pStyle w:val="Pieddepage"/>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8A502" w14:textId="77777777" w:rsidR="00F709F3" w:rsidRDefault="00F709F3" w:rsidP="00F709F3">
    <w:pPr>
      <w:pStyle w:val="Pieddepage"/>
      <w:pBdr>
        <w:top w:val="single" w:sz="4" w:space="1" w:color="auto"/>
      </w:pBdr>
    </w:pPr>
    <w:r>
      <w:tab/>
      <w:t xml:space="preserve">Table des Matière </w:t>
    </w:r>
    <w:r w:rsidRPr="00F709F3">
      <w:rPr>
        <w:color w:val="000000" w:themeColor="text1"/>
      </w:rPr>
      <w:fldChar w:fldCharType="begin"/>
    </w:r>
    <w:r w:rsidRPr="00F709F3">
      <w:rPr>
        <w:color w:val="000000" w:themeColor="text1"/>
      </w:rPr>
      <w:instrText>PAGE  \* ROMAN  \* MERGEFORMAT</w:instrText>
    </w:r>
    <w:r w:rsidRPr="00F709F3">
      <w:rPr>
        <w:color w:val="000000" w:themeColor="text1"/>
      </w:rPr>
      <w:fldChar w:fldCharType="separate"/>
    </w:r>
    <w:r w:rsidRPr="00F709F3">
      <w:rPr>
        <w:color w:val="000000" w:themeColor="text1"/>
        <w:sz w:val="28"/>
        <w:szCs w:val="28"/>
        <w:lang w:val="fr-FR"/>
      </w:rPr>
      <w:t>I</w:t>
    </w:r>
    <w:r w:rsidRPr="00F709F3">
      <w:rPr>
        <w:color w:val="000000" w:themeColor="text1"/>
        <w:sz w:val="28"/>
        <w:szCs w:val="28"/>
      </w:rPr>
      <w:fldChar w:fldCharType="end"/>
    </w:r>
    <w:r>
      <w:rPr>
        <w:color w:val="000000" w:themeColor="text1"/>
        <w:sz w:val="28"/>
        <w:szCs w:val="28"/>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B600A" w14:textId="77777777" w:rsidR="00BE2F25" w:rsidRDefault="004B1EFC" w:rsidP="004B1EFC">
    <w:pPr>
      <w:pStyle w:val="Pieddepage"/>
      <w:pBdr>
        <w:top w:val="single" w:sz="8" w:space="1" w:color="auto"/>
      </w:pBdr>
    </w:pPr>
    <w:r>
      <w:t>Widmer Sascha</w:t>
    </w:r>
    <w:r w:rsidR="00486928">
      <w:tab/>
    </w:r>
    <w:r w:rsidR="00486928">
      <w:tab/>
    </w:r>
    <w:r w:rsidR="00486928">
      <w:rPr>
        <w:b/>
        <w:bCs/>
      </w:rPr>
      <w:fldChar w:fldCharType="begin"/>
    </w:r>
    <w:r w:rsidR="00486928">
      <w:rPr>
        <w:b/>
        <w:bCs/>
      </w:rPr>
      <w:instrText>PAGE  \* Arabic  \* MERGEFORMAT</w:instrText>
    </w:r>
    <w:r w:rsidR="00486928">
      <w:rPr>
        <w:b/>
        <w:bCs/>
      </w:rPr>
      <w:fldChar w:fldCharType="separate"/>
    </w:r>
    <w:r w:rsidR="00486928">
      <w:rPr>
        <w:b/>
        <w:bCs/>
        <w:lang w:val="fr-FR"/>
      </w:rPr>
      <w:t>1</w:t>
    </w:r>
    <w:r w:rsidR="00486928">
      <w:rPr>
        <w:b/>
        <w:bCs/>
      </w:rPr>
      <w:fldChar w:fldCharType="end"/>
    </w:r>
    <w:r w:rsidR="00486928">
      <w:rPr>
        <w:lang w:val="fr-FR"/>
      </w:rPr>
      <w:t xml:space="preserve"> / </w:t>
    </w:r>
    <w:r w:rsidR="00486928">
      <w:rPr>
        <w:b/>
        <w:bCs/>
      </w:rPr>
      <w:fldChar w:fldCharType="begin"/>
    </w:r>
    <w:r w:rsidR="00486928">
      <w:rPr>
        <w:b/>
        <w:bCs/>
      </w:rPr>
      <w:instrText>NUMPAGES  \* Arabic  \* MERGEFORMAT</w:instrText>
    </w:r>
    <w:r w:rsidR="00486928">
      <w:rPr>
        <w:b/>
        <w:bCs/>
      </w:rPr>
      <w:fldChar w:fldCharType="separate"/>
    </w:r>
    <w:r w:rsidR="00486928">
      <w:rPr>
        <w:b/>
        <w:bCs/>
        <w:lang w:val="fr-FR"/>
      </w:rPr>
      <w:t>2</w:t>
    </w:r>
    <w:r w:rsidR="00486928">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E96D26" w14:textId="77777777" w:rsidR="00E53951" w:rsidRDefault="00E53951" w:rsidP="0052669E">
      <w:pPr>
        <w:spacing w:after="0" w:line="240" w:lineRule="auto"/>
      </w:pPr>
      <w:r>
        <w:separator/>
      </w:r>
    </w:p>
    <w:p w14:paraId="670D07B8" w14:textId="77777777" w:rsidR="00E53951" w:rsidRDefault="00E53951"/>
    <w:p w14:paraId="79EE1188" w14:textId="77777777" w:rsidR="00E53951" w:rsidRDefault="00E53951"/>
    <w:p w14:paraId="3D2379A1" w14:textId="77777777" w:rsidR="00E53951" w:rsidRDefault="00E53951"/>
  </w:footnote>
  <w:footnote w:type="continuationSeparator" w:id="0">
    <w:p w14:paraId="6C6BBFD7" w14:textId="77777777" w:rsidR="00E53951" w:rsidRDefault="00E53951" w:rsidP="0052669E">
      <w:pPr>
        <w:spacing w:after="0" w:line="240" w:lineRule="auto"/>
      </w:pPr>
      <w:r>
        <w:continuationSeparator/>
      </w:r>
    </w:p>
    <w:p w14:paraId="7CAB95C2" w14:textId="77777777" w:rsidR="00E53951" w:rsidRDefault="00E53951"/>
    <w:p w14:paraId="5D9D4104" w14:textId="77777777" w:rsidR="00E53951" w:rsidRDefault="00E53951"/>
    <w:p w14:paraId="74D414EF" w14:textId="77777777" w:rsidR="00E53951" w:rsidRDefault="00E5395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37161" w14:textId="77777777" w:rsidR="0052669E" w:rsidRDefault="0052669E" w:rsidP="00F709F3">
    <w:pPr>
      <w:pStyle w:val="En-tte"/>
      <w:pBdr>
        <w:bottom w:val="single" w:sz="4" w:space="1" w:color="auto"/>
      </w:pBdr>
    </w:pPr>
    <w:r>
      <w:tab/>
    </w:r>
    <w:fldSimple w:instr=" TITLE  \* Upper  \* MERGEFORMAT ">
      <w:r w:rsidR="0082228F">
        <w:t>307 - RÉALISER DES PAGES WEB INTERACTIVES</w:t>
      </w:r>
    </w:fldSimple>
    <w:r w:rsidR="00F709F3">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567A"/>
    <w:multiLevelType w:val="hybridMultilevel"/>
    <w:tmpl w:val="7D64C4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D061F2"/>
    <w:multiLevelType w:val="hybridMultilevel"/>
    <w:tmpl w:val="349CA3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66A3E4A"/>
    <w:multiLevelType w:val="hybridMultilevel"/>
    <w:tmpl w:val="9C7AA4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92E28E9"/>
    <w:multiLevelType w:val="hybridMultilevel"/>
    <w:tmpl w:val="06E6FE30"/>
    <w:lvl w:ilvl="0" w:tplc="1F542E98">
      <w:start w:val="1"/>
      <w:numFmt w:val="decimal"/>
      <w:lvlText w:val="1.1.%1. "/>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EF14632"/>
    <w:multiLevelType w:val="hybridMultilevel"/>
    <w:tmpl w:val="2BD6251C"/>
    <w:lvl w:ilvl="0" w:tplc="9ED83A3A">
      <w:start w:val="1"/>
      <w:numFmt w:val="decimal"/>
      <w:lvlText w:val="1.1.1.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27220D89"/>
    <w:multiLevelType w:val="hybridMultilevel"/>
    <w:tmpl w:val="011833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E605FC5"/>
    <w:multiLevelType w:val="multilevel"/>
    <w:tmpl w:val="B3626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EB4724A"/>
    <w:multiLevelType w:val="hybridMultilevel"/>
    <w:tmpl w:val="AADAE82E"/>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8" w15:restartNumberingAfterBreak="0">
    <w:nsid w:val="2F1C0E90"/>
    <w:multiLevelType w:val="hybridMultilevel"/>
    <w:tmpl w:val="BD482C48"/>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8490101"/>
    <w:multiLevelType w:val="hybridMultilevel"/>
    <w:tmpl w:val="35488F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8F96862"/>
    <w:multiLevelType w:val="hybridMultilevel"/>
    <w:tmpl w:val="1D00DE4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3E1F7CA8"/>
    <w:multiLevelType w:val="hybridMultilevel"/>
    <w:tmpl w:val="11D0B0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A9F0BEC"/>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3" w15:restartNumberingAfterBreak="0">
    <w:nsid w:val="4B693DC9"/>
    <w:multiLevelType w:val="hybridMultilevel"/>
    <w:tmpl w:val="F41A31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E2C3C93"/>
    <w:multiLevelType w:val="hybridMultilevel"/>
    <w:tmpl w:val="4D9A8D7A"/>
    <w:lvl w:ilvl="0" w:tplc="0BDC7B0A">
      <w:start w:val="1"/>
      <w:numFmt w:val="decimal"/>
      <w:lvlText w:val="1.%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537B4A99"/>
    <w:multiLevelType w:val="multilevel"/>
    <w:tmpl w:val="40D24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9056107"/>
    <w:multiLevelType w:val="hybridMultilevel"/>
    <w:tmpl w:val="2D1A98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B7B4675"/>
    <w:multiLevelType w:val="hybridMultilevel"/>
    <w:tmpl w:val="27F6619E"/>
    <w:lvl w:ilvl="0" w:tplc="10AC0DF8">
      <w:start w:val="1"/>
      <w:numFmt w:val="decimal"/>
      <w:lvlText w:val="%1. "/>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632F5E12"/>
    <w:multiLevelType w:val="hybridMultilevel"/>
    <w:tmpl w:val="478C12BC"/>
    <w:lvl w:ilvl="0" w:tplc="BB96EE54">
      <w:start w:val="1"/>
      <w:numFmt w:val="decimal"/>
      <w:lvlText w:val="1.1.1.%1. "/>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691B6D2F"/>
    <w:multiLevelType w:val="hybridMultilevel"/>
    <w:tmpl w:val="5A0CE41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6D866D00"/>
    <w:multiLevelType w:val="hybridMultilevel"/>
    <w:tmpl w:val="CF5C8C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73316B2A"/>
    <w:multiLevelType w:val="hybridMultilevel"/>
    <w:tmpl w:val="CF1A9056"/>
    <w:lvl w:ilvl="0" w:tplc="D33AF426">
      <w:start w:val="1"/>
      <w:numFmt w:val="decimal"/>
      <w:lvlText w:val="1.%1. "/>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79E76E81"/>
    <w:multiLevelType w:val="hybridMultilevel"/>
    <w:tmpl w:val="23C6BC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3"/>
  </w:num>
  <w:num w:numId="4">
    <w:abstractNumId w:val="21"/>
  </w:num>
  <w:num w:numId="5">
    <w:abstractNumId w:val="18"/>
  </w:num>
  <w:num w:numId="6">
    <w:abstractNumId w:val="4"/>
  </w:num>
  <w:num w:numId="7">
    <w:abstractNumId w:val="12"/>
  </w:num>
  <w:num w:numId="8">
    <w:abstractNumId w:val="12"/>
    <w:lvlOverride w:ilvl="0">
      <w:lvl w:ilvl="0">
        <w:start w:val="1"/>
        <w:numFmt w:val="decimal"/>
        <w:pStyle w:val="Titre1"/>
        <w:lvlText w:val="%1"/>
        <w:lvlJc w:val="left"/>
        <w:pPr>
          <w:ind w:left="432" w:hanging="432"/>
        </w:pPr>
        <w:rPr>
          <w:rFonts w:hint="default"/>
        </w:rPr>
      </w:lvl>
    </w:lvlOverride>
    <w:lvlOverride w:ilvl="1">
      <w:lvl w:ilvl="1">
        <w:start w:val="1"/>
        <w:numFmt w:val="decimal"/>
        <w:pStyle w:val="Titre2"/>
        <w:lvlText w:val="%1.%2"/>
        <w:lvlJc w:val="left"/>
        <w:pPr>
          <w:ind w:left="576" w:hanging="576"/>
        </w:pPr>
        <w:rPr>
          <w:rFonts w:hint="default"/>
        </w:rPr>
      </w:lvl>
    </w:lvlOverride>
    <w:lvlOverride w:ilvl="2">
      <w:lvl w:ilvl="2">
        <w:start w:val="1"/>
        <w:numFmt w:val="decimal"/>
        <w:pStyle w:val="Titre3"/>
        <w:lvlText w:val="%1.%2.%3"/>
        <w:lvlJc w:val="left"/>
        <w:pPr>
          <w:ind w:left="720" w:hanging="720"/>
        </w:pPr>
        <w:rPr>
          <w:rFonts w:hint="default"/>
        </w:rPr>
      </w:lvl>
    </w:lvlOverride>
    <w:lvlOverride w:ilvl="3">
      <w:lvl w:ilvl="3">
        <w:start w:val="1"/>
        <w:numFmt w:val="decimal"/>
        <w:pStyle w:val="Titre4"/>
        <w:lvlText w:val="%1.%2.%3.%4"/>
        <w:lvlJc w:val="left"/>
        <w:pPr>
          <w:ind w:left="864" w:hanging="864"/>
        </w:pPr>
        <w:rPr>
          <w:rFonts w:hint="default"/>
        </w:rPr>
      </w:lvl>
    </w:lvlOverride>
    <w:lvlOverride w:ilvl="4">
      <w:lvl w:ilvl="4">
        <w:start w:val="1"/>
        <w:numFmt w:val="decimal"/>
        <w:pStyle w:val="Titre5"/>
        <w:lvlText w:val="%1.%2.%3.%4.%5"/>
        <w:lvlJc w:val="left"/>
        <w:pPr>
          <w:ind w:left="1008" w:hanging="1008"/>
        </w:pPr>
        <w:rPr>
          <w:rFonts w:hint="default"/>
        </w:rPr>
      </w:lvl>
    </w:lvlOverride>
    <w:lvlOverride w:ilvl="5">
      <w:lvl w:ilvl="5">
        <w:start w:val="1"/>
        <w:numFmt w:val="decimal"/>
        <w:pStyle w:val="Titre6"/>
        <w:lvlText w:val="%1.%2.%3.%4.%5.%6"/>
        <w:lvlJc w:val="left"/>
        <w:pPr>
          <w:ind w:left="1152" w:hanging="1152"/>
        </w:pPr>
        <w:rPr>
          <w:rFonts w:hint="default"/>
        </w:rPr>
      </w:lvl>
    </w:lvlOverride>
    <w:lvlOverride w:ilvl="6">
      <w:lvl w:ilvl="6">
        <w:start w:val="1"/>
        <w:numFmt w:val="decimal"/>
        <w:pStyle w:val="Titre7"/>
        <w:lvlText w:val="%1.%2.%3.%4.%5.%6.%7"/>
        <w:lvlJc w:val="left"/>
        <w:pPr>
          <w:ind w:left="1296" w:hanging="1296"/>
        </w:pPr>
        <w:rPr>
          <w:rFonts w:hint="default"/>
        </w:rPr>
      </w:lvl>
    </w:lvlOverride>
    <w:lvlOverride w:ilvl="7">
      <w:lvl w:ilvl="7">
        <w:start w:val="1"/>
        <w:numFmt w:val="decimal"/>
        <w:pStyle w:val="Titre8"/>
        <w:lvlText w:val="%1.%2.%3.%4.%5.%6.%7.%8"/>
        <w:lvlJc w:val="left"/>
        <w:pPr>
          <w:ind w:left="1440" w:hanging="1440"/>
        </w:pPr>
        <w:rPr>
          <w:rFonts w:hint="default"/>
        </w:rPr>
      </w:lvl>
    </w:lvlOverride>
    <w:lvlOverride w:ilvl="8">
      <w:lvl w:ilvl="8">
        <w:start w:val="1"/>
        <w:numFmt w:val="decimal"/>
        <w:pStyle w:val="Titre9"/>
        <w:lvlText w:val="%1.%2.%3.%4.%5.%6.%7.%8.%9"/>
        <w:lvlJc w:val="left"/>
        <w:pPr>
          <w:ind w:left="1584" w:hanging="1584"/>
        </w:pPr>
        <w:rPr>
          <w:rFonts w:hint="default"/>
        </w:rPr>
      </w:lvl>
    </w:lvlOverride>
  </w:num>
  <w:num w:numId="9">
    <w:abstractNumId w:val="20"/>
  </w:num>
  <w:num w:numId="10">
    <w:abstractNumId w:val="6"/>
  </w:num>
  <w:num w:numId="11">
    <w:abstractNumId w:val="13"/>
  </w:num>
  <w:num w:numId="12">
    <w:abstractNumId w:val="5"/>
  </w:num>
  <w:num w:numId="13">
    <w:abstractNumId w:val="15"/>
  </w:num>
  <w:num w:numId="14">
    <w:abstractNumId w:val="7"/>
  </w:num>
  <w:num w:numId="15">
    <w:abstractNumId w:val="16"/>
  </w:num>
  <w:num w:numId="16">
    <w:abstractNumId w:val="9"/>
  </w:num>
  <w:num w:numId="17">
    <w:abstractNumId w:val="2"/>
  </w:num>
  <w:num w:numId="18">
    <w:abstractNumId w:val="8"/>
  </w:num>
  <w:num w:numId="19">
    <w:abstractNumId w:val="0"/>
  </w:num>
  <w:num w:numId="20">
    <w:abstractNumId w:val="22"/>
  </w:num>
  <w:num w:numId="21">
    <w:abstractNumId w:val="11"/>
  </w:num>
  <w:num w:numId="22">
    <w:abstractNumId w:val="1"/>
  </w:num>
  <w:num w:numId="23">
    <w:abstractNumId w:val="10"/>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28F"/>
    <w:rsid w:val="000017A4"/>
    <w:rsid w:val="00002A4F"/>
    <w:rsid w:val="000038BB"/>
    <w:rsid w:val="000065E6"/>
    <w:rsid w:val="000106D0"/>
    <w:rsid w:val="00014564"/>
    <w:rsid w:val="000250CB"/>
    <w:rsid w:val="000311CD"/>
    <w:rsid w:val="00033FE5"/>
    <w:rsid w:val="00040300"/>
    <w:rsid w:val="00044671"/>
    <w:rsid w:val="00045122"/>
    <w:rsid w:val="000469B4"/>
    <w:rsid w:val="00047442"/>
    <w:rsid w:val="000475C9"/>
    <w:rsid w:val="00050DAC"/>
    <w:rsid w:val="00052FEA"/>
    <w:rsid w:val="00056925"/>
    <w:rsid w:val="00060A9C"/>
    <w:rsid w:val="000675E4"/>
    <w:rsid w:val="00072813"/>
    <w:rsid w:val="00074F0D"/>
    <w:rsid w:val="000753C8"/>
    <w:rsid w:val="00075618"/>
    <w:rsid w:val="00075F50"/>
    <w:rsid w:val="00083EF4"/>
    <w:rsid w:val="000B24A9"/>
    <w:rsid w:val="000C0A65"/>
    <w:rsid w:val="000C5CA8"/>
    <w:rsid w:val="000D1DA3"/>
    <w:rsid w:val="000D3FDE"/>
    <w:rsid w:val="000D51DB"/>
    <w:rsid w:val="000E0A26"/>
    <w:rsid w:val="000E1030"/>
    <w:rsid w:val="000E50E8"/>
    <w:rsid w:val="000E625B"/>
    <w:rsid w:val="000E7013"/>
    <w:rsid w:val="000E7253"/>
    <w:rsid w:val="000E7ADF"/>
    <w:rsid w:val="000F02C7"/>
    <w:rsid w:val="000F41E8"/>
    <w:rsid w:val="000F6D6D"/>
    <w:rsid w:val="000F7D60"/>
    <w:rsid w:val="00101491"/>
    <w:rsid w:val="001015DF"/>
    <w:rsid w:val="0010233D"/>
    <w:rsid w:val="00102BF4"/>
    <w:rsid w:val="00102FD4"/>
    <w:rsid w:val="00115309"/>
    <w:rsid w:val="001264C6"/>
    <w:rsid w:val="00140B39"/>
    <w:rsid w:val="0014483C"/>
    <w:rsid w:val="00152ABB"/>
    <w:rsid w:val="00153B9C"/>
    <w:rsid w:val="001566AF"/>
    <w:rsid w:val="00157E54"/>
    <w:rsid w:val="00161B2B"/>
    <w:rsid w:val="001679AE"/>
    <w:rsid w:val="00174EE5"/>
    <w:rsid w:val="001758D1"/>
    <w:rsid w:val="00176EF7"/>
    <w:rsid w:val="00177348"/>
    <w:rsid w:val="00181985"/>
    <w:rsid w:val="00184D97"/>
    <w:rsid w:val="00186F80"/>
    <w:rsid w:val="001A4D11"/>
    <w:rsid w:val="001A5F53"/>
    <w:rsid w:val="001B02BF"/>
    <w:rsid w:val="001B12E8"/>
    <w:rsid w:val="001B3C2E"/>
    <w:rsid w:val="001B3CED"/>
    <w:rsid w:val="001B5BBC"/>
    <w:rsid w:val="001C2AFF"/>
    <w:rsid w:val="001C7C44"/>
    <w:rsid w:val="001E09FC"/>
    <w:rsid w:val="001E4408"/>
    <w:rsid w:val="001F186B"/>
    <w:rsid w:val="001F4A28"/>
    <w:rsid w:val="001F6388"/>
    <w:rsid w:val="00202FAE"/>
    <w:rsid w:val="00210C0E"/>
    <w:rsid w:val="002115C6"/>
    <w:rsid w:val="002156F1"/>
    <w:rsid w:val="00223948"/>
    <w:rsid w:val="00225544"/>
    <w:rsid w:val="002268D4"/>
    <w:rsid w:val="0023195B"/>
    <w:rsid w:val="00235234"/>
    <w:rsid w:val="002537F4"/>
    <w:rsid w:val="00253808"/>
    <w:rsid w:val="0027489B"/>
    <w:rsid w:val="00274D4A"/>
    <w:rsid w:val="0027714D"/>
    <w:rsid w:val="00281FBF"/>
    <w:rsid w:val="002829DA"/>
    <w:rsid w:val="00286CE1"/>
    <w:rsid w:val="00294FD1"/>
    <w:rsid w:val="00295EA5"/>
    <w:rsid w:val="00297C59"/>
    <w:rsid w:val="002A2465"/>
    <w:rsid w:val="002A36F5"/>
    <w:rsid w:val="002A55AD"/>
    <w:rsid w:val="002A7178"/>
    <w:rsid w:val="002B0F0E"/>
    <w:rsid w:val="002B270B"/>
    <w:rsid w:val="002C4CB2"/>
    <w:rsid w:val="002C5B39"/>
    <w:rsid w:val="002D2118"/>
    <w:rsid w:val="002D5EEB"/>
    <w:rsid w:val="002D6129"/>
    <w:rsid w:val="002D649E"/>
    <w:rsid w:val="002F1F1C"/>
    <w:rsid w:val="00310A27"/>
    <w:rsid w:val="0031177A"/>
    <w:rsid w:val="003179A6"/>
    <w:rsid w:val="0033423A"/>
    <w:rsid w:val="003350A2"/>
    <w:rsid w:val="00342038"/>
    <w:rsid w:val="0034455C"/>
    <w:rsid w:val="00351189"/>
    <w:rsid w:val="003519DD"/>
    <w:rsid w:val="00355C98"/>
    <w:rsid w:val="0036509F"/>
    <w:rsid w:val="00370A14"/>
    <w:rsid w:val="00372A6C"/>
    <w:rsid w:val="003735D6"/>
    <w:rsid w:val="00374F25"/>
    <w:rsid w:val="00375636"/>
    <w:rsid w:val="00383A91"/>
    <w:rsid w:val="00387AB1"/>
    <w:rsid w:val="00397336"/>
    <w:rsid w:val="003A40DE"/>
    <w:rsid w:val="003A5174"/>
    <w:rsid w:val="003B2EA2"/>
    <w:rsid w:val="003B2EC9"/>
    <w:rsid w:val="003C31B8"/>
    <w:rsid w:val="003C6CD8"/>
    <w:rsid w:val="003D20BB"/>
    <w:rsid w:val="003D35B1"/>
    <w:rsid w:val="003E2643"/>
    <w:rsid w:val="003E2791"/>
    <w:rsid w:val="003E5F0C"/>
    <w:rsid w:val="003F3187"/>
    <w:rsid w:val="003F4CB7"/>
    <w:rsid w:val="003F6591"/>
    <w:rsid w:val="00400F46"/>
    <w:rsid w:val="004029A0"/>
    <w:rsid w:val="004076E8"/>
    <w:rsid w:val="004114BF"/>
    <w:rsid w:val="00421146"/>
    <w:rsid w:val="00421690"/>
    <w:rsid w:val="00421C63"/>
    <w:rsid w:val="00430511"/>
    <w:rsid w:val="0043174F"/>
    <w:rsid w:val="00441BD2"/>
    <w:rsid w:val="00441FE2"/>
    <w:rsid w:val="00442094"/>
    <w:rsid w:val="0045102B"/>
    <w:rsid w:val="0045312D"/>
    <w:rsid w:val="004534A1"/>
    <w:rsid w:val="004534A3"/>
    <w:rsid w:val="00455204"/>
    <w:rsid w:val="00457045"/>
    <w:rsid w:val="004609EB"/>
    <w:rsid w:val="00460E09"/>
    <w:rsid w:val="004620B1"/>
    <w:rsid w:val="004713E9"/>
    <w:rsid w:val="0047397D"/>
    <w:rsid w:val="00485079"/>
    <w:rsid w:val="0048550E"/>
    <w:rsid w:val="00486928"/>
    <w:rsid w:val="00492356"/>
    <w:rsid w:val="00496D91"/>
    <w:rsid w:val="004A49EA"/>
    <w:rsid w:val="004A7CA4"/>
    <w:rsid w:val="004B1660"/>
    <w:rsid w:val="004B1EFC"/>
    <w:rsid w:val="004B4EE0"/>
    <w:rsid w:val="004C20E3"/>
    <w:rsid w:val="004C280A"/>
    <w:rsid w:val="004C3837"/>
    <w:rsid w:val="004D1F77"/>
    <w:rsid w:val="004E3B8A"/>
    <w:rsid w:val="004E3CED"/>
    <w:rsid w:val="004F7986"/>
    <w:rsid w:val="00504617"/>
    <w:rsid w:val="00510DDC"/>
    <w:rsid w:val="00511B62"/>
    <w:rsid w:val="0051258E"/>
    <w:rsid w:val="00517182"/>
    <w:rsid w:val="00517AC9"/>
    <w:rsid w:val="005235AA"/>
    <w:rsid w:val="0052433C"/>
    <w:rsid w:val="0052669E"/>
    <w:rsid w:val="005320C4"/>
    <w:rsid w:val="00537DB6"/>
    <w:rsid w:val="005411D8"/>
    <w:rsid w:val="00542E90"/>
    <w:rsid w:val="00557B8E"/>
    <w:rsid w:val="00562290"/>
    <w:rsid w:val="00562DBC"/>
    <w:rsid w:val="00565B27"/>
    <w:rsid w:val="00571E17"/>
    <w:rsid w:val="00572B84"/>
    <w:rsid w:val="00572E6A"/>
    <w:rsid w:val="0057568D"/>
    <w:rsid w:val="005767A3"/>
    <w:rsid w:val="00582E03"/>
    <w:rsid w:val="005847FF"/>
    <w:rsid w:val="0059614E"/>
    <w:rsid w:val="00597716"/>
    <w:rsid w:val="005A2603"/>
    <w:rsid w:val="005A3C32"/>
    <w:rsid w:val="005A41A1"/>
    <w:rsid w:val="005A7924"/>
    <w:rsid w:val="005C6819"/>
    <w:rsid w:val="005D0424"/>
    <w:rsid w:val="005D3ADF"/>
    <w:rsid w:val="005E01F9"/>
    <w:rsid w:val="005E0A4C"/>
    <w:rsid w:val="005E28E7"/>
    <w:rsid w:val="005E2A01"/>
    <w:rsid w:val="005F1DFD"/>
    <w:rsid w:val="005F4F3F"/>
    <w:rsid w:val="005F5F6C"/>
    <w:rsid w:val="005F6D68"/>
    <w:rsid w:val="00602CC8"/>
    <w:rsid w:val="0060616B"/>
    <w:rsid w:val="00615D00"/>
    <w:rsid w:val="00621FCE"/>
    <w:rsid w:val="00624736"/>
    <w:rsid w:val="00626A5A"/>
    <w:rsid w:val="00627166"/>
    <w:rsid w:val="00640E78"/>
    <w:rsid w:val="006423FE"/>
    <w:rsid w:val="00646F84"/>
    <w:rsid w:val="00650801"/>
    <w:rsid w:val="006521DF"/>
    <w:rsid w:val="00652458"/>
    <w:rsid w:val="006556D0"/>
    <w:rsid w:val="006560E0"/>
    <w:rsid w:val="00666F23"/>
    <w:rsid w:val="006750A6"/>
    <w:rsid w:val="00675428"/>
    <w:rsid w:val="0067574C"/>
    <w:rsid w:val="006763F7"/>
    <w:rsid w:val="00676B1C"/>
    <w:rsid w:val="00681BED"/>
    <w:rsid w:val="00682F55"/>
    <w:rsid w:val="00686C5D"/>
    <w:rsid w:val="006875EC"/>
    <w:rsid w:val="00692C7E"/>
    <w:rsid w:val="006A778D"/>
    <w:rsid w:val="006B3C6F"/>
    <w:rsid w:val="006C0DF1"/>
    <w:rsid w:val="006C21A4"/>
    <w:rsid w:val="006C41DC"/>
    <w:rsid w:val="006D11C5"/>
    <w:rsid w:val="006D3702"/>
    <w:rsid w:val="006D3C52"/>
    <w:rsid w:val="006D3EEB"/>
    <w:rsid w:val="006D4725"/>
    <w:rsid w:val="006E4517"/>
    <w:rsid w:val="006E63C5"/>
    <w:rsid w:val="006E6647"/>
    <w:rsid w:val="006E7AC6"/>
    <w:rsid w:val="006E7EE9"/>
    <w:rsid w:val="006F09C4"/>
    <w:rsid w:val="006F2F05"/>
    <w:rsid w:val="006F3AB8"/>
    <w:rsid w:val="006F4592"/>
    <w:rsid w:val="006F5687"/>
    <w:rsid w:val="006F57A4"/>
    <w:rsid w:val="006F5AEF"/>
    <w:rsid w:val="006F76AA"/>
    <w:rsid w:val="007034E5"/>
    <w:rsid w:val="00712307"/>
    <w:rsid w:val="0071232B"/>
    <w:rsid w:val="00721C06"/>
    <w:rsid w:val="007221B6"/>
    <w:rsid w:val="00725AC5"/>
    <w:rsid w:val="00726C3F"/>
    <w:rsid w:val="0073068F"/>
    <w:rsid w:val="00732844"/>
    <w:rsid w:val="00732BAB"/>
    <w:rsid w:val="00733F68"/>
    <w:rsid w:val="00734460"/>
    <w:rsid w:val="00735033"/>
    <w:rsid w:val="00737374"/>
    <w:rsid w:val="0074088C"/>
    <w:rsid w:val="00741DA5"/>
    <w:rsid w:val="00746225"/>
    <w:rsid w:val="007471E2"/>
    <w:rsid w:val="00752DE4"/>
    <w:rsid w:val="0075787E"/>
    <w:rsid w:val="0076489C"/>
    <w:rsid w:val="00780A2B"/>
    <w:rsid w:val="00782070"/>
    <w:rsid w:val="00782835"/>
    <w:rsid w:val="00784055"/>
    <w:rsid w:val="007874EB"/>
    <w:rsid w:val="007A22C3"/>
    <w:rsid w:val="007A76B8"/>
    <w:rsid w:val="007B0D4B"/>
    <w:rsid w:val="007D4102"/>
    <w:rsid w:val="007D56E9"/>
    <w:rsid w:val="007E1490"/>
    <w:rsid w:val="007E32C1"/>
    <w:rsid w:val="007E3D43"/>
    <w:rsid w:val="007E4728"/>
    <w:rsid w:val="007E5815"/>
    <w:rsid w:val="007E5AD0"/>
    <w:rsid w:val="007E7B07"/>
    <w:rsid w:val="007F49E9"/>
    <w:rsid w:val="007F505E"/>
    <w:rsid w:val="00806858"/>
    <w:rsid w:val="00810675"/>
    <w:rsid w:val="0081285D"/>
    <w:rsid w:val="00821536"/>
    <w:rsid w:val="00821B3D"/>
    <w:rsid w:val="0082228F"/>
    <w:rsid w:val="008255A7"/>
    <w:rsid w:val="00831E17"/>
    <w:rsid w:val="00845287"/>
    <w:rsid w:val="00846CC3"/>
    <w:rsid w:val="00853F5E"/>
    <w:rsid w:val="008541A9"/>
    <w:rsid w:val="008550E8"/>
    <w:rsid w:val="008665CA"/>
    <w:rsid w:val="00866C02"/>
    <w:rsid w:val="00867570"/>
    <w:rsid w:val="00867F17"/>
    <w:rsid w:val="00870B29"/>
    <w:rsid w:val="00872E1D"/>
    <w:rsid w:val="00875BAC"/>
    <w:rsid w:val="00876137"/>
    <w:rsid w:val="00882F21"/>
    <w:rsid w:val="00882F27"/>
    <w:rsid w:val="00883D60"/>
    <w:rsid w:val="0089576E"/>
    <w:rsid w:val="008A3C91"/>
    <w:rsid w:val="008A5C42"/>
    <w:rsid w:val="008B2341"/>
    <w:rsid w:val="008B3825"/>
    <w:rsid w:val="008B6717"/>
    <w:rsid w:val="008C2D6D"/>
    <w:rsid w:val="008C3162"/>
    <w:rsid w:val="008D5D8F"/>
    <w:rsid w:val="008E342F"/>
    <w:rsid w:val="008E4128"/>
    <w:rsid w:val="008E4DD9"/>
    <w:rsid w:val="008F13F1"/>
    <w:rsid w:val="008F2CA2"/>
    <w:rsid w:val="008F43C3"/>
    <w:rsid w:val="008F6B42"/>
    <w:rsid w:val="008F7C85"/>
    <w:rsid w:val="00904067"/>
    <w:rsid w:val="00905425"/>
    <w:rsid w:val="00914F0F"/>
    <w:rsid w:val="0091775B"/>
    <w:rsid w:val="009263D9"/>
    <w:rsid w:val="00937C8A"/>
    <w:rsid w:val="00956DB0"/>
    <w:rsid w:val="00961BFA"/>
    <w:rsid w:val="009630F2"/>
    <w:rsid w:val="00963E6E"/>
    <w:rsid w:val="009644D8"/>
    <w:rsid w:val="00964FF2"/>
    <w:rsid w:val="00967D6E"/>
    <w:rsid w:val="00973627"/>
    <w:rsid w:val="00973728"/>
    <w:rsid w:val="0098055B"/>
    <w:rsid w:val="009809AF"/>
    <w:rsid w:val="00985689"/>
    <w:rsid w:val="00985B3E"/>
    <w:rsid w:val="00987BD7"/>
    <w:rsid w:val="00990F9A"/>
    <w:rsid w:val="00992313"/>
    <w:rsid w:val="00993266"/>
    <w:rsid w:val="00993939"/>
    <w:rsid w:val="009957FF"/>
    <w:rsid w:val="00996788"/>
    <w:rsid w:val="00996A7D"/>
    <w:rsid w:val="00997665"/>
    <w:rsid w:val="009A7C8C"/>
    <w:rsid w:val="009B1056"/>
    <w:rsid w:val="009B4A41"/>
    <w:rsid w:val="009C3278"/>
    <w:rsid w:val="009D388D"/>
    <w:rsid w:val="009D61B8"/>
    <w:rsid w:val="009D6BC0"/>
    <w:rsid w:val="009E1BF7"/>
    <w:rsid w:val="009E22C1"/>
    <w:rsid w:val="009E26AF"/>
    <w:rsid w:val="009E2824"/>
    <w:rsid w:val="009E3367"/>
    <w:rsid w:val="009E7FF3"/>
    <w:rsid w:val="009F1D89"/>
    <w:rsid w:val="009F2E1B"/>
    <w:rsid w:val="00A07D55"/>
    <w:rsid w:val="00A10E6F"/>
    <w:rsid w:val="00A11D6C"/>
    <w:rsid w:val="00A1427B"/>
    <w:rsid w:val="00A16C94"/>
    <w:rsid w:val="00A22B44"/>
    <w:rsid w:val="00A23107"/>
    <w:rsid w:val="00A24102"/>
    <w:rsid w:val="00A27EDD"/>
    <w:rsid w:val="00A310BC"/>
    <w:rsid w:val="00A3167F"/>
    <w:rsid w:val="00A31E67"/>
    <w:rsid w:val="00A364A4"/>
    <w:rsid w:val="00A406EA"/>
    <w:rsid w:val="00A40E5D"/>
    <w:rsid w:val="00A42410"/>
    <w:rsid w:val="00A502D5"/>
    <w:rsid w:val="00A5400F"/>
    <w:rsid w:val="00A57236"/>
    <w:rsid w:val="00A63AC4"/>
    <w:rsid w:val="00A728E4"/>
    <w:rsid w:val="00A73699"/>
    <w:rsid w:val="00A73C94"/>
    <w:rsid w:val="00A7551F"/>
    <w:rsid w:val="00A81481"/>
    <w:rsid w:val="00A8275B"/>
    <w:rsid w:val="00A84CAA"/>
    <w:rsid w:val="00A917FF"/>
    <w:rsid w:val="00A92A42"/>
    <w:rsid w:val="00A92F3A"/>
    <w:rsid w:val="00A931B2"/>
    <w:rsid w:val="00A95091"/>
    <w:rsid w:val="00A9684E"/>
    <w:rsid w:val="00A96B9B"/>
    <w:rsid w:val="00AA2FDD"/>
    <w:rsid w:val="00AA575D"/>
    <w:rsid w:val="00AB40F7"/>
    <w:rsid w:val="00AB45DA"/>
    <w:rsid w:val="00AB4B7D"/>
    <w:rsid w:val="00AB59BF"/>
    <w:rsid w:val="00AC0188"/>
    <w:rsid w:val="00AC2CEC"/>
    <w:rsid w:val="00AC3249"/>
    <w:rsid w:val="00AD4716"/>
    <w:rsid w:val="00AD5800"/>
    <w:rsid w:val="00AE1ADC"/>
    <w:rsid w:val="00AE48A3"/>
    <w:rsid w:val="00AE4F4F"/>
    <w:rsid w:val="00AF1166"/>
    <w:rsid w:val="00AF4A29"/>
    <w:rsid w:val="00AF552D"/>
    <w:rsid w:val="00AF6CD9"/>
    <w:rsid w:val="00B020C1"/>
    <w:rsid w:val="00B0210D"/>
    <w:rsid w:val="00B17C0F"/>
    <w:rsid w:val="00B20FAF"/>
    <w:rsid w:val="00B2507F"/>
    <w:rsid w:val="00B250FF"/>
    <w:rsid w:val="00B27337"/>
    <w:rsid w:val="00B33811"/>
    <w:rsid w:val="00B35668"/>
    <w:rsid w:val="00B37972"/>
    <w:rsid w:val="00B447F6"/>
    <w:rsid w:val="00B462B2"/>
    <w:rsid w:val="00B53DB0"/>
    <w:rsid w:val="00B8163F"/>
    <w:rsid w:val="00B85D14"/>
    <w:rsid w:val="00B936B0"/>
    <w:rsid w:val="00BA026B"/>
    <w:rsid w:val="00BA5F26"/>
    <w:rsid w:val="00BA6568"/>
    <w:rsid w:val="00BB0C3D"/>
    <w:rsid w:val="00BB1F1A"/>
    <w:rsid w:val="00BB30EB"/>
    <w:rsid w:val="00BB5A54"/>
    <w:rsid w:val="00BC3474"/>
    <w:rsid w:val="00BC3B6B"/>
    <w:rsid w:val="00BC70BC"/>
    <w:rsid w:val="00BD3DB0"/>
    <w:rsid w:val="00BD472D"/>
    <w:rsid w:val="00BD60CD"/>
    <w:rsid w:val="00BD7BB3"/>
    <w:rsid w:val="00BE0166"/>
    <w:rsid w:val="00BE2F25"/>
    <w:rsid w:val="00BE516B"/>
    <w:rsid w:val="00BE6BDB"/>
    <w:rsid w:val="00BF20EF"/>
    <w:rsid w:val="00BF2CC5"/>
    <w:rsid w:val="00BF33BE"/>
    <w:rsid w:val="00BF7B90"/>
    <w:rsid w:val="00C00C39"/>
    <w:rsid w:val="00C00EE9"/>
    <w:rsid w:val="00C03C3F"/>
    <w:rsid w:val="00C063A2"/>
    <w:rsid w:val="00C06F5A"/>
    <w:rsid w:val="00C1235E"/>
    <w:rsid w:val="00C1489B"/>
    <w:rsid w:val="00C14D31"/>
    <w:rsid w:val="00C15394"/>
    <w:rsid w:val="00C15BD6"/>
    <w:rsid w:val="00C35C7B"/>
    <w:rsid w:val="00C37634"/>
    <w:rsid w:val="00C43491"/>
    <w:rsid w:val="00C51CA5"/>
    <w:rsid w:val="00C564A6"/>
    <w:rsid w:val="00C565DA"/>
    <w:rsid w:val="00C56E15"/>
    <w:rsid w:val="00C601BA"/>
    <w:rsid w:val="00C60274"/>
    <w:rsid w:val="00C8487E"/>
    <w:rsid w:val="00C85767"/>
    <w:rsid w:val="00C878B1"/>
    <w:rsid w:val="00C91848"/>
    <w:rsid w:val="00CA4EEB"/>
    <w:rsid w:val="00CB6B3B"/>
    <w:rsid w:val="00CC177C"/>
    <w:rsid w:val="00CC1B87"/>
    <w:rsid w:val="00CC2AFF"/>
    <w:rsid w:val="00CD18D9"/>
    <w:rsid w:val="00CD34FF"/>
    <w:rsid w:val="00CD60B7"/>
    <w:rsid w:val="00CE12D3"/>
    <w:rsid w:val="00CE17AF"/>
    <w:rsid w:val="00CE576D"/>
    <w:rsid w:val="00CE712D"/>
    <w:rsid w:val="00CF3368"/>
    <w:rsid w:val="00CF3603"/>
    <w:rsid w:val="00CF50FC"/>
    <w:rsid w:val="00CF5F08"/>
    <w:rsid w:val="00CF74D7"/>
    <w:rsid w:val="00D0056C"/>
    <w:rsid w:val="00D01489"/>
    <w:rsid w:val="00D05D2F"/>
    <w:rsid w:val="00D05ED4"/>
    <w:rsid w:val="00D076B3"/>
    <w:rsid w:val="00D12EB7"/>
    <w:rsid w:val="00D1470B"/>
    <w:rsid w:val="00D23B6F"/>
    <w:rsid w:val="00D24D17"/>
    <w:rsid w:val="00D256CD"/>
    <w:rsid w:val="00D25EC7"/>
    <w:rsid w:val="00D2604F"/>
    <w:rsid w:val="00D317FB"/>
    <w:rsid w:val="00D3568E"/>
    <w:rsid w:val="00D46A37"/>
    <w:rsid w:val="00D548BA"/>
    <w:rsid w:val="00D6001E"/>
    <w:rsid w:val="00D72497"/>
    <w:rsid w:val="00D745FB"/>
    <w:rsid w:val="00D76AC9"/>
    <w:rsid w:val="00D8063D"/>
    <w:rsid w:val="00D8376D"/>
    <w:rsid w:val="00D86C8C"/>
    <w:rsid w:val="00D9037B"/>
    <w:rsid w:val="00DA0B3E"/>
    <w:rsid w:val="00DA23DA"/>
    <w:rsid w:val="00DA24CE"/>
    <w:rsid w:val="00DA26D6"/>
    <w:rsid w:val="00DA621A"/>
    <w:rsid w:val="00DA71DB"/>
    <w:rsid w:val="00DA7B85"/>
    <w:rsid w:val="00DC1075"/>
    <w:rsid w:val="00DC17E4"/>
    <w:rsid w:val="00DC28CE"/>
    <w:rsid w:val="00DC41D7"/>
    <w:rsid w:val="00DC6A6B"/>
    <w:rsid w:val="00DD143A"/>
    <w:rsid w:val="00DD20AA"/>
    <w:rsid w:val="00DD3C03"/>
    <w:rsid w:val="00DD4D84"/>
    <w:rsid w:val="00DD685D"/>
    <w:rsid w:val="00DE2FBB"/>
    <w:rsid w:val="00DF5021"/>
    <w:rsid w:val="00DF534F"/>
    <w:rsid w:val="00E00585"/>
    <w:rsid w:val="00E023E3"/>
    <w:rsid w:val="00E032A4"/>
    <w:rsid w:val="00E04399"/>
    <w:rsid w:val="00E066E9"/>
    <w:rsid w:val="00E1263D"/>
    <w:rsid w:val="00E144A6"/>
    <w:rsid w:val="00E17D7F"/>
    <w:rsid w:val="00E2002A"/>
    <w:rsid w:val="00E20D74"/>
    <w:rsid w:val="00E27125"/>
    <w:rsid w:val="00E31117"/>
    <w:rsid w:val="00E3174B"/>
    <w:rsid w:val="00E34088"/>
    <w:rsid w:val="00E35773"/>
    <w:rsid w:val="00E40729"/>
    <w:rsid w:val="00E40B48"/>
    <w:rsid w:val="00E460BD"/>
    <w:rsid w:val="00E520AD"/>
    <w:rsid w:val="00E53951"/>
    <w:rsid w:val="00E600C2"/>
    <w:rsid w:val="00E60F7D"/>
    <w:rsid w:val="00E66B34"/>
    <w:rsid w:val="00E671E1"/>
    <w:rsid w:val="00E7595A"/>
    <w:rsid w:val="00E812C3"/>
    <w:rsid w:val="00E85C41"/>
    <w:rsid w:val="00E86432"/>
    <w:rsid w:val="00E8788B"/>
    <w:rsid w:val="00E87D9F"/>
    <w:rsid w:val="00EA234A"/>
    <w:rsid w:val="00EA2A86"/>
    <w:rsid w:val="00EA4F1C"/>
    <w:rsid w:val="00EB253F"/>
    <w:rsid w:val="00EB4F24"/>
    <w:rsid w:val="00EC27F6"/>
    <w:rsid w:val="00EC6A29"/>
    <w:rsid w:val="00EE4CC7"/>
    <w:rsid w:val="00EE4CE8"/>
    <w:rsid w:val="00EE4EEB"/>
    <w:rsid w:val="00EE76FD"/>
    <w:rsid w:val="00EF16D1"/>
    <w:rsid w:val="00EF2EA3"/>
    <w:rsid w:val="00EF3587"/>
    <w:rsid w:val="00EF435E"/>
    <w:rsid w:val="00EF4887"/>
    <w:rsid w:val="00EF52DD"/>
    <w:rsid w:val="00F063C0"/>
    <w:rsid w:val="00F06A87"/>
    <w:rsid w:val="00F15AAB"/>
    <w:rsid w:val="00F16A15"/>
    <w:rsid w:val="00F20CA8"/>
    <w:rsid w:val="00F21D91"/>
    <w:rsid w:val="00F220FE"/>
    <w:rsid w:val="00F428EE"/>
    <w:rsid w:val="00F47A5C"/>
    <w:rsid w:val="00F53932"/>
    <w:rsid w:val="00F54B3A"/>
    <w:rsid w:val="00F57F86"/>
    <w:rsid w:val="00F629BC"/>
    <w:rsid w:val="00F66FD5"/>
    <w:rsid w:val="00F709F3"/>
    <w:rsid w:val="00F828E7"/>
    <w:rsid w:val="00F83AE1"/>
    <w:rsid w:val="00F843D0"/>
    <w:rsid w:val="00F9432F"/>
    <w:rsid w:val="00F9591F"/>
    <w:rsid w:val="00F967F9"/>
    <w:rsid w:val="00FA4F6C"/>
    <w:rsid w:val="00FB07C4"/>
    <w:rsid w:val="00FB0DFC"/>
    <w:rsid w:val="00FC224C"/>
    <w:rsid w:val="00FC227F"/>
    <w:rsid w:val="00FC2466"/>
    <w:rsid w:val="00FD6263"/>
    <w:rsid w:val="00FF337C"/>
    <w:rsid w:val="00FF539B"/>
    <w:rsid w:val="00FF63F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ED68C33"/>
  <w15:chartTrackingRefBased/>
  <w15:docId w15:val="{BA6E5BB7-4182-451D-845D-25282E0C1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EFC"/>
  </w:style>
  <w:style w:type="paragraph" w:styleId="Titre1">
    <w:name w:val="heading 1"/>
    <w:basedOn w:val="Normal"/>
    <w:next w:val="Txtjustifie"/>
    <w:link w:val="Titre1Car"/>
    <w:uiPriority w:val="9"/>
    <w:qFormat/>
    <w:rsid w:val="006C21A4"/>
    <w:pPr>
      <w:keepNext/>
      <w:keepLines/>
      <w:numPr>
        <w:numId w:val="7"/>
      </w:numPr>
      <w:spacing w:before="240" w:after="0"/>
      <w:outlineLvl w:val="0"/>
    </w:pPr>
    <w:rPr>
      <w:rFonts w:ascii="Arial" w:eastAsiaTheme="majorEastAsia" w:hAnsi="Arial" w:cstheme="majorBidi"/>
      <w:b/>
      <w:sz w:val="28"/>
      <w:szCs w:val="32"/>
    </w:rPr>
  </w:style>
  <w:style w:type="paragraph" w:styleId="Titre2">
    <w:name w:val="heading 2"/>
    <w:basedOn w:val="Titre1"/>
    <w:next w:val="Txtjustifie"/>
    <w:link w:val="Titre2Car"/>
    <w:uiPriority w:val="9"/>
    <w:unhideWhenUsed/>
    <w:qFormat/>
    <w:rsid w:val="004609EB"/>
    <w:pPr>
      <w:numPr>
        <w:ilvl w:val="1"/>
      </w:numPr>
      <w:spacing w:before="40"/>
      <w:outlineLvl w:val="1"/>
    </w:pPr>
    <w:rPr>
      <w:color w:val="000000" w:themeColor="text1"/>
      <w:szCs w:val="26"/>
    </w:rPr>
  </w:style>
  <w:style w:type="paragraph" w:styleId="Titre3">
    <w:name w:val="heading 3"/>
    <w:basedOn w:val="Titre2"/>
    <w:next w:val="Txtjustifie"/>
    <w:link w:val="Titre3Car"/>
    <w:uiPriority w:val="9"/>
    <w:unhideWhenUsed/>
    <w:qFormat/>
    <w:rsid w:val="006C21A4"/>
    <w:pPr>
      <w:numPr>
        <w:ilvl w:val="2"/>
      </w:numPr>
      <w:outlineLvl w:val="2"/>
    </w:pPr>
    <w:rPr>
      <w:szCs w:val="24"/>
    </w:rPr>
  </w:style>
  <w:style w:type="paragraph" w:styleId="Titre4">
    <w:name w:val="heading 4"/>
    <w:basedOn w:val="Titre3"/>
    <w:next w:val="Txtjustifie"/>
    <w:link w:val="Titre4Car"/>
    <w:uiPriority w:val="9"/>
    <w:unhideWhenUsed/>
    <w:qFormat/>
    <w:rsid w:val="006C21A4"/>
    <w:pPr>
      <w:numPr>
        <w:ilvl w:val="3"/>
      </w:numPr>
      <w:outlineLvl w:val="3"/>
    </w:pPr>
    <w:rPr>
      <w:iCs/>
    </w:rPr>
  </w:style>
  <w:style w:type="paragraph" w:styleId="Titre5">
    <w:name w:val="heading 5"/>
    <w:basedOn w:val="Titre4"/>
    <w:next w:val="Txtjustifie"/>
    <w:link w:val="Titre5Car"/>
    <w:uiPriority w:val="9"/>
    <w:unhideWhenUsed/>
    <w:qFormat/>
    <w:rsid w:val="004609EB"/>
    <w:pPr>
      <w:numPr>
        <w:ilvl w:val="4"/>
      </w:numPr>
      <w:spacing w:before="0"/>
      <w:outlineLvl w:val="4"/>
    </w:pPr>
  </w:style>
  <w:style w:type="paragraph" w:styleId="Titre6">
    <w:name w:val="heading 6"/>
    <w:basedOn w:val="Normal"/>
    <w:next w:val="Normal"/>
    <w:link w:val="Titre6Car"/>
    <w:uiPriority w:val="9"/>
    <w:semiHidden/>
    <w:unhideWhenUsed/>
    <w:rsid w:val="00F54B3A"/>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F54B3A"/>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F54B3A"/>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F54B3A"/>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6C21A4"/>
    <w:pPr>
      <w:spacing w:after="0" w:line="240" w:lineRule="auto"/>
    </w:pPr>
  </w:style>
  <w:style w:type="character" w:customStyle="1" w:styleId="Titre1Car">
    <w:name w:val="Titre 1 Car"/>
    <w:basedOn w:val="Policepardfaut"/>
    <w:link w:val="Titre1"/>
    <w:uiPriority w:val="9"/>
    <w:rsid w:val="006C21A4"/>
    <w:rPr>
      <w:rFonts w:ascii="Arial" w:eastAsiaTheme="majorEastAsia" w:hAnsi="Arial" w:cstheme="majorBidi"/>
      <w:b/>
      <w:sz w:val="28"/>
      <w:szCs w:val="32"/>
    </w:rPr>
  </w:style>
  <w:style w:type="character" w:customStyle="1" w:styleId="Titre2Car">
    <w:name w:val="Titre 2 Car"/>
    <w:basedOn w:val="Policepardfaut"/>
    <w:link w:val="Titre2"/>
    <w:uiPriority w:val="9"/>
    <w:rsid w:val="006C21A4"/>
    <w:rPr>
      <w:rFonts w:ascii="Arial" w:eastAsiaTheme="majorEastAsia" w:hAnsi="Arial" w:cstheme="majorBidi"/>
      <w:b/>
      <w:color w:val="000000" w:themeColor="text1"/>
      <w:sz w:val="28"/>
      <w:szCs w:val="26"/>
    </w:rPr>
  </w:style>
  <w:style w:type="character" w:customStyle="1" w:styleId="Titre3Car">
    <w:name w:val="Titre 3 Car"/>
    <w:basedOn w:val="Policepardfaut"/>
    <w:link w:val="Titre3"/>
    <w:uiPriority w:val="9"/>
    <w:rsid w:val="006C21A4"/>
    <w:rPr>
      <w:rFonts w:ascii="Arial" w:eastAsiaTheme="majorEastAsia" w:hAnsi="Arial" w:cstheme="majorBidi"/>
      <w:b/>
      <w:color w:val="000000" w:themeColor="text1"/>
      <w:sz w:val="28"/>
      <w:szCs w:val="24"/>
    </w:rPr>
  </w:style>
  <w:style w:type="paragraph" w:customStyle="1" w:styleId="Txtjustifie">
    <w:name w:val="Txt_justifie"/>
    <w:basedOn w:val="Normal"/>
    <w:qFormat/>
    <w:rsid w:val="006C21A4"/>
    <w:pPr>
      <w:spacing w:line="240" w:lineRule="auto"/>
      <w:jc w:val="both"/>
    </w:pPr>
  </w:style>
  <w:style w:type="character" w:customStyle="1" w:styleId="Titre4Car">
    <w:name w:val="Titre 4 Car"/>
    <w:basedOn w:val="Policepardfaut"/>
    <w:link w:val="Titre4"/>
    <w:uiPriority w:val="9"/>
    <w:rsid w:val="006C21A4"/>
    <w:rPr>
      <w:rFonts w:ascii="Arial" w:eastAsiaTheme="majorEastAsia" w:hAnsi="Arial" w:cstheme="majorBidi"/>
      <w:b/>
      <w:iCs/>
      <w:color w:val="000000" w:themeColor="text1"/>
      <w:sz w:val="28"/>
      <w:szCs w:val="24"/>
    </w:rPr>
  </w:style>
  <w:style w:type="character" w:customStyle="1" w:styleId="Titre5Car">
    <w:name w:val="Titre 5 Car"/>
    <w:basedOn w:val="Policepardfaut"/>
    <w:link w:val="Titre5"/>
    <w:uiPriority w:val="9"/>
    <w:rsid w:val="004609EB"/>
    <w:rPr>
      <w:rFonts w:ascii="Arial" w:eastAsiaTheme="majorEastAsia" w:hAnsi="Arial" w:cstheme="majorBidi"/>
      <w:b/>
      <w:iCs/>
      <w:color w:val="000000" w:themeColor="text1"/>
      <w:sz w:val="28"/>
      <w:szCs w:val="24"/>
    </w:rPr>
  </w:style>
  <w:style w:type="paragraph" w:customStyle="1" w:styleId="Titreprincipale">
    <w:name w:val="Titre_principale"/>
    <w:basedOn w:val="Normal"/>
    <w:next w:val="Normal"/>
    <w:qFormat/>
    <w:rsid w:val="001C2AFF"/>
    <w:pPr>
      <w:jc w:val="center"/>
    </w:pPr>
    <w:rPr>
      <w:sz w:val="72"/>
    </w:rPr>
  </w:style>
  <w:style w:type="paragraph" w:customStyle="1" w:styleId="Titresecondaire">
    <w:name w:val="Titre_secondaire"/>
    <w:basedOn w:val="Normal"/>
    <w:qFormat/>
    <w:rsid w:val="00B17C0F"/>
    <w:pPr>
      <w:pBdr>
        <w:top w:val="single" w:sz="4" w:space="1" w:color="auto"/>
        <w:left w:val="single" w:sz="4" w:space="4" w:color="auto"/>
        <w:bottom w:val="single" w:sz="4" w:space="1" w:color="auto"/>
        <w:right w:val="single" w:sz="4" w:space="4" w:color="auto"/>
      </w:pBdr>
      <w:spacing w:before="720"/>
      <w:jc w:val="center"/>
    </w:pPr>
    <w:rPr>
      <w:rFonts w:ascii="Arial" w:hAnsi="Arial"/>
      <w:sz w:val="48"/>
      <w:szCs w:val="40"/>
    </w:rPr>
  </w:style>
  <w:style w:type="character" w:styleId="Textedelespacerserv">
    <w:name w:val="Placeholder Text"/>
    <w:basedOn w:val="Policepardfaut"/>
    <w:uiPriority w:val="99"/>
    <w:semiHidden/>
    <w:rsid w:val="006F09C4"/>
    <w:rPr>
      <w:color w:val="808080"/>
    </w:rPr>
  </w:style>
  <w:style w:type="paragraph" w:customStyle="1" w:styleId="Auteur">
    <w:name w:val="Auteur"/>
    <w:basedOn w:val="Txtjustifie"/>
    <w:next w:val="Txtjustifie"/>
    <w:qFormat/>
    <w:rsid w:val="00602CC8"/>
    <w:pPr>
      <w:spacing w:before="840" w:after="360"/>
      <w:jc w:val="center"/>
    </w:pPr>
    <w:rPr>
      <w:rFonts w:ascii="Arial" w:hAnsi="Arial"/>
      <w:b/>
      <w:sz w:val="40"/>
    </w:rPr>
  </w:style>
  <w:style w:type="table" w:styleId="Grilledutableau">
    <w:name w:val="Table Grid"/>
    <w:basedOn w:val="TableauNormal"/>
    <w:uiPriority w:val="39"/>
    <w:rsid w:val="006F2F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52669E"/>
    <w:pPr>
      <w:spacing w:before="360" w:after="0"/>
    </w:pPr>
    <w:rPr>
      <w:rFonts w:asciiTheme="majorHAnsi" w:hAnsiTheme="majorHAnsi" w:cstheme="majorHAnsi"/>
      <w:b/>
      <w:bCs/>
      <w:caps/>
      <w:sz w:val="24"/>
      <w:szCs w:val="24"/>
    </w:rPr>
  </w:style>
  <w:style w:type="paragraph" w:styleId="TM2">
    <w:name w:val="toc 2"/>
    <w:basedOn w:val="Normal"/>
    <w:next w:val="Normal"/>
    <w:autoRedefine/>
    <w:uiPriority w:val="39"/>
    <w:unhideWhenUsed/>
    <w:rsid w:val="0052669E"/>
    <w:pPr>
      <w:spacing w:before="240" w:after="0"/>
    </w:pPr>
    <w:rPr>
      <w:rFonts w:cstheme="minorHAnsi"/>
      <w:b/>
      <w:bCs/>
      <w:sz w:val="20"/>
      <w:szCs w:val="20"/>
    </w:rPr>
  </w:style>
  <w:style w:type="paragraph" w:styleId="TM3">
    <w:name w:val="toc 3"/>
    <w:basedOn w:val="Normal"/>
    <w:next w:val="Normal"/>
    <w:autoRedefine/>
    <w:uiPriority w:val="39"/>
    <w:unhideWhenUsed/>
    <w:rsid w:val="0052669E"/>
    <w:pPr>
      <w:spacing w:after="0"/>
      <w:ind w:left="220"/>
    </w:pPr>
    <w:rPr>
      <w:rFonts w:cstheme="minorHAnsi"/>
      <w:sz w:val="20"/>
      <w:szCs w:val="20"/>
    </w:rPr>
  </w:style>
  <w:style w:type="paragraph" w:styleId="TM4">
    <w:name w:val="toc 4"/>
    <w:basedOn w:val="Normal"/>
    <w:next w:val="Normal"/>
    <w:autoRedefine/>
    <w:uiPriority w:val="39"/>
    <w:unhideWhenUsed/>
    <w:rsid w:val="0052669E"/>
    <w:pPr>
      <w:spacing w:after="0"/>
      <w:ind w:left="440"/>
    </w:pPr>
    <w:rPr>
      <w:rFonts w:cstheme="minorHAnsi"/>
      <w:sz w:val="20"/>
      <w:szCs w:val="20"/>
    </w:rPr>
  </w:style>
  <w:style w:type="paragraph" w:styleId="TM5">
    <w:name w:val="toc 5"/>
    <w:basedOn w:val="Normal"/>
    <w:next w:val="Normal"/>
    <w:autoRedefine/>
    <w:uiPriority w:val="39"/>
    <w:unhideWhenUsed/>
    <w:rsid w:val="0052669E"/>
    <w:pPr>
      <w:spacing w:after="0"/>
      <w:ind w:left="660"/>
    </w:pPr>
    <w:rPr>
      <w:rFonts w:cstheme="minorHAnsi"/>
      <w:sz w:val="20"/>
      <w:szCs w:val="20"/>
    </w:rPr>
  </w:style>
  <w:style w:type="paragraph" w:customStyle="1" w:styleId="StyleCentr">
    <w:name w:val="Style Centré"/>
    <w:basedOn w:val="Normal"/>
    <w:rsid w:val="004B1EFC"/>
    <w:pPr>
      <w:spacing w:before="240"/>
      <w:jc w:val="center"/>
    </w:pPr>
    <w:rPr>
      <w:rFonts w:eastAsia="Times New Roman" w:cs="Times New Roman"/>
      <w:szCs w:val="20"/>
    </w:rPr>
  </w:style>
  <w:style w:type="character" w:styleId="Lienhypertexte">
    <w:name w:val="Hyperlink"/>
    <w:basedOn w:val="Policepardfaut"/>
    <w:uiPriority w:val="99"/>
    <w:unhideWhenUsed/>
    <w:rsid w:val="0052669E"/>
    <w:rPr>
      <w:color w:val="0563C1" w:themeColor="hyperlink"/>
      <w:u w:val="single"/>
    </w:rPr>
  </w:style>
  <w:style w:type="paragraph" w:styleId="En-tte">
    <w:name w:val="header"/>
    <w:basedOn w:val="Normal"/>
    <w:link w:val="En-tteCar"/>
    <w:uiPriority w:val="99"/>
    <w:unhideWhenUsed/>
    <w:rsid w:val="0052669E"/>
    <w:pPr>
      <w:tabs>
        <w:tab w:val="center" w:pos="4536"/>
        <w:tab w:val="right" w:pos="9072"/>
      </w:tabs>
      <w:spacing w:after="0" w:line="240" w:lineRule="auto"/>
    </w:pPr>
  </w:style>
  <w:style w:type="character" w:customStyle="1" w:styleId="En-tteCar">
    <w:name w:val="En-tête Car"/>
    <w:basedOn w:val="Policepardfaut"/>
    <w:link w:val="En-tte"/>
    <w:uiPriority w:val="99"/>
    <w:rsid w:val="0052669E"/>
  </w:style>
  <w:style w:type="paragraph" w:styleId="Pieddepage">
    <w:name w:val="footer"/>
    <w:basedOn w:val="Normal"/>
    <w:link w:val="PieddepageCar"/>
    <w:uiPriority w:val="99"/>
    <w:unhideWhenUsed/>
    <w:rsid w:val="0052669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2669E"/>
  </w:style>
  <w:style w:type="character" w:customStyle="1" w:styleId="Titre6Car">
    <w:name w:val="Titre 6 Car"/>
    <w:basedOn w:val="Policepardfaut"/>
    <w:link w:val="Titre6"/>
    <w:uiPriority w:val="9"/>
    <w:semiHidden/>
    <w:rsid w:val="00F54B3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F54B3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F54B3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54B3A"/>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5A2603"/>
    <w:pPr>
      <w:ind w:left="720"/>
      <w:contextualSpacing/>
    </w:pPr>
  </w:style>
  <w:style w:type="paragraph" w:customStyle="1" w:styleId="TxtCode3-Orange">
    <w:name w:val="Txt_Code 3-&gt;Orange"/>
    <w:basedOn w:val="Normal"/>
    <w:rsid w:val="008F13F1"/>
    <w:pPr>
      <w:pBdr>
        <w:top w:val="dashed" w:sz="6" w:space="1" w:color="auto"/>
        <w:left w:val="dashed" w:sz="6" w:space="4" w:color="auto"/>
        <w:bottom w:val="dashed" w:sz="6" w:space="1" w:color="auto"/>
        <w:right w:val="dashed" w:sz="6" w:space="1" w:color="auto"/>
      </w:pBdr>
      <w:shd w:val="clear" w:color="auto" w:fill="FFCF9F"/>
      <w:tabs>
        <w:tab w:val="left" w:pos="994"/>
        <w:tab w:val="left" w:pos="1420"/>
        <w:tab w:val="left" w:pos="1846"/>
        <w:tab w:val="left" w:pos="2272"/>
      </w:tabs>
      <w:spacing w:after="120" w:line="240" w:lineRule="auto"/>
      <w:ind w:left="567" w:right="550"/>
      <w:contextualSpacing/>
    </w:pPr>
    <w:rPr>
      <w:rFonts w:ascii="Courier New" w:eastAsia="Times New Roman" w:hAnsi="Courier New" w:cs="Courier New"/>
      <w:b/>
      <w:noProof/>
      <w:sz w:val="18"/>
      <w:szCs w:val="24"/>
      <w:lang w:eastAsia="fr-FR"/>
    </w:rPr>
  </w:style>
  <w:style w:type="paragraph" w:customStyle="1" w:styleId="StyleParagraphedelisteLatinCalibriAprs0ptInterlig">
    <w:name w:val="Style Paragraphe de liste + (Latin) Calibri Après : 0 pt Interlig..."/>
    <w:basedOn w:val="Paragraphedeliste"/>
    <w:next w:val="Txtjustifie"/>
    <w:rsid w:val="008665CA"/>
    <w:pPr>
      <w:spacing w:after="0" w:line="240" w:lineRule="auto"/>
    </w:pPr>
    <w:rPr>
      <w:rFonts w:ascii="Calibri" w:eastAsia="Times New Roman" w:hAnsi="Calibri" w:cs="Times New Roman"/>
      <w:szCs w:val="20"/>
    </w:rPr>
  </w:style>
  <w:style w:type="paragraph" w:customStyle="1" w:styleId="StyleParagraphedelisteLatinCalibriAprs0ptInterlig1">
    <w:name w:val="Style Paragraphe de liste + (Latin) Calibri Après : 0 pt Interlig...1"/>
    <w:basedOn w:val="Paragraphedeliste"/>
    <w:next w:val="Txtjustifie"/>
    <w:rsid w:val="008665CA"/>
    <w:pPr>
      <w:spacing w:after="0" w:line="240" w:lineRule="auto"/>
    </w:pPr>
    <w:rPr>
      <w:rFonts w:ascii="Calibri" w:eastAsia="Times New Roman" w:hAnsi="Calibri" w:cs="Times New Roman"/>
      <w:szCs w:val="20"/>
    </w:rPr>
  </w:style>
  <w:style w:type="character" w:styleId="Marquedecommentaire">
    <w:name w:val="annotation reference"/>
    <w:basedOn w:val="Policepardfaut"/>
    <w:uiPriority w:val="99"/>
    <w:semiHidden/>
    <w:unhideWhenUsed/>
    <w:rsid w:val="00BC3474"/>
    <w:rPr>
      <w:sz w:val="16"/>
      <w:szCs w:val="16"/>
    </w:rPr>
  </w:style>
  <w:style w:type="paragraph" w:styleId="Commentaire">
    <w:name w:val="annotation text"/>
    <w:basedOn w:val="Normal"/>
    <w:link w:val="CommentaireCar"/>
    <w:uiPriority w:val="99"/>
    <w:semiHidden/>
    <w:unhideWhenUsed/>
    <w:rsid w:val="00BC3474"/>
    <w:pPr>
      <w:spacing w:line="240" w:lineRule="auto"/>
    </w:pPr>
    <w:rPr>
      <w:sz w:val="20"/>
      <w:szCs w:val="20"/>
    </w:rPr>
  </w:style>
  <w:style w:type="character" w:customStyle="1" w:styleId="CommentaireCar">
    <w:name w:val="Commentaire Car"/>
    <w:basedOn w:val="Policepardfaut"/>
    <w:link w:val="Commentaire"/>
    <w:uiPriority w:val="99"/>
    <w:semiHidden/>
    <w:rsid w:val="00BC3474"/>
    <w:rPr>
      <w:sz w:val="20"/>
      <w:szCs w:val="20"/>
    </w:rPr>
  </w:style>
  <w:style w:type="paragraph" w:styleId="Objetducommentaire">
    <w:name w:val="annotation subject"/>
    <w:basedOn w:val="Commentaire"/>
    <w:next w:val="Commentaire"/>
    <w:link w:val="ObjetducommentaireCar"/>
    <w:uiPriority w:val="99"/>
    <w:semiHidden/>
    <w:unhideWhenUsed/>
    <w:rsid w:val="00BC3474"/>
    <w:rPr>
      <w:b/>
      <w:bCs/>
    </w:rPr>
  </w:style>
  <w:style w:type="character" w:customStyle="1" w:styleId="ObjetducommentaireCar">
    <w:name w:val="Objet du commentaire Car"/>
    <w:basedOn w:val="CommentaireCar"/>
    <w:link w:val="Objetducommentaire"/>
    <w:uiPriority w:val="99"/>
    <w:semiHidden/>
    <w:rsid w:val="00BC3474"/>
    <w:rPr>
      <w:b/>
      <w:bCs/>
      <w:sz w:val="20"/>
      <w:szCs w:val="20"/>
    </w:rPr>
  </w:style>
  <w:style w:type="paragraph" w:styleId="TM6">
    <w:name w:val="toc 6"/>
    <w:basedOn w:val="Normal"/>
    <w:next w:val="Normal"/>
    <w:autoRedefine/>
    <w:uiPriority w:val="39"/>
    <w:unhideWhenUsed/>
    <w:rsid w:val="00460E09"/>
    <w:pPr>
      <w:spacing w:after="100"/>
      <w:ind w:left="1100"/>
    </w:pPr>
    <w:rPr>
      <w:rFonts w:eastAsiaTheme="minorEastAsia"/>
      <w:lang w:eastAsia="fr-CH"/>
    </w:rPr>
  </w:style>
  <w:style w:type="paragraph" w:styleId="TM7">
    <w:name w:val="toc 7"/>
    <w:basedOn w:val="Normal"/>
    <w:next w:val="Normal"/>
    <w:autoRedefine/>
    <w:uiPriority w:val="39"/>
    <w:unhideWhenUsed/>
    <w:rsid w:val="00460E09"/>
    <w:pPr>
      <w:spacing w:after="100"/>
      <w:ind w:left="1320"/>
    </w:pPr>
    <w:rPr>
      <w:rFonts w:eastAsiaTheme="minorEastAsia"/>
      <w:lang w:eastAsia="fr-CH"/>
    </w:rPr>
  </w:style>
  <w:style w:type="paragraph" w:styleId="TM8">
    <w:name w:val="toc 8"/>
    <w:basedOn w:val="Normal"/>
    <w:next w:val="Normal"/>
    <w:autoRedefine/>
    <w:uiPriority w:val="39"/>
    <w:unhideWhenUsed/>
    <w:rsid w:val="00460E09"/>
    <w:pPr>
      <w:spacing w:after="100"/>
      <w:ind w:left="1540"/>
    </w:pPr>
    <w:rPr>
      <w:rFonts w:eastAsiaTheme="minorEastAsia"/>
      <w:lang w:eastAsia="fr-CH"/>
    </w:rPr>
  </w:style>
  <w:style w:type="paragraph" w:styleId="TM9">
    <w:name w:val="toc 9"/>
    <w:basedOn w:val="Normal"/>
    <w:next w:val="Normal"/>
    <w:autoRedefine/>
    <w:uiPriority w:val="39"/>
    <w:unhideWhenUsed/>
    <w:rsid w:val="00460E09"/>
    <w:pPr>
      <w:spacing w:after="100"/>
      <w:ind w:left="1760"/>
    </w:pPr>
    <w:rPr>
      <w:rFonts w:eastAsiaTheme="minorEastAsia"/>
      <w:lang w:eastAsia="fr-CH"/>
    </w:rPr>
  </w:style>
  <w:style w:type="character" w:styleId="Mentionnonrsolue">
    <w:name w:val="Unresolved Mention"/>
    <w:basedOn w:val="Policepardfaut"/>
    <w:uiPriority w:val="99"/>
    <w:semiHidden/>
    <w:unhideWhenUsed/>
    <w:rsid w:val="00460E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03843">
      <w:bodyDiv w:val="1"/>
      <w:marLeft w:val="0"/>
      <w:marRight w:val="0"/>
      <w:marTop w:val="0"/>
      <w:marBottom w:val="0"/>
      <w:divBdr>
        <w:top w:val="none" w:sz="0" w:space="0" w:color="auto"/>
        <w:left w:val="none" w:sz="0" w:space="0" w:color="auto"/>
        <w:bottom w:val="none" w:sz="0" w:space="0" w:color="auto"/>
        <w:right w:val="none" w:sz="0" w:space="0" w:color="auto"/>
      </w:divBdr>
    </w:div>
    <w:div w:id="101414801">
      <w:bodyDiv w:val="1"/>
      <w:marLeft w:val="0"/>
      <w:marRight w:val="0"/>
      <w:marTop w:val="0"/>
      <w:marBottom w:val="0"/>
      <w:divBdr>
        <w:top w:val="none" w:sz="0" w:space="0" w:color="auto"/>
        <w:left w:val="none" w:sz="0" w:space="0" w:color="auto"/>
        <w:bottom w:val="none" w:sz="0" w:space="0" w:color="auto"/>
        <w:right w:val="none" w:sz="0" w:space="0" w:color="auto"/>
      </w:divBdr>
      <w:divsChild>
        <w:div w:id="618535120">
          <w:marLeft w:val="0"/>
          <w:marRight w:val="0"/>
          <w:marTop w:val="0"/>
          <w:marBottom w:val="0"/>
          <w:divBdr>
            <w:top w:val="none" w:sz="0" w:space="0" w:color="auto"/>
            <w:left w:val="none" w:sz="0" w:space="0" w:color="auto"/>
            <w:bottom w:val="none" w:sz="0" w:space="0" w:color="auto"/>
            <w:right w:val="none" w:sz="0" w:space="0" w:color="auto"/>
          </w:divBdr>
          <w:divsChild>
            <w:div w:id="1014453156">
              <w:marLeft w:val="0"/>
              <w:marRight w:val="0"/>
              <w:marTop w:val="0"/>
              <w:marBottom w:val="0"/>
              <w:divBdr>
                <w:top w:val="none" w:sz="0" w:space="0" w:color="auto"/>
                <w:left w:val="none" w:sz="0" w:space="0" w:color="auto"/>
                <w:bottom w:val="none" w:sz="0" w:space="0" w:color="auto"/>
                <w:right w:val="none" w:sz="0" w:space="0" w:color="auto"/>
              </w:divBdr>
            </w:div>
            <w:div w:id="1333991512">
              <w:marLeft w:val="0"/>
              <w:marRight w:val="0"/>
              <w:marTop w:val="0"/>
              <w:marBottom w:val="0"/>
              <w:divBdr>
                <w:top w:val="none" w:sz="0" w:space="0" w:color="auto"/>
                <w:left w:val="none" w:sz="0" w:space="0" w:color="auto"/>
                <w:bottom w:val="none" w:sz="0" w:space="0" w:color="auto"/>
                <w:right w:val="none" w:sz="0" w:space="0" w:color="auto"/>
              </w:divBdr>
            </w:div>
            <w:div w:id="1837914225">
              <w:marLeft w:val="0"/>
              <w:marRight w:val="0"/>
              <w:marTop w:val="0"/>
              <w:marBottom w:val="0"/>
              <w:divBdr>
                <w:top w:val="none" w:sz="0" w:space="0" w:color="auto"/>
                <w:left w:val="none" w:sz="0" w:space="0" w:color="auto"/>
                <w:bottom w:val="none" w:sz="0" w:space="0" w:color="auto"/>
                <w:right w:val="none" w:sz="0" w:space="0" w:color="auto"/>
              </w:divBdr>
            </w:div>
            <w:div w:id="61341973">
              <w:marLeft w:val="0"/>
              <w:marRight w:val="0"/>
              <w:marTop w:val="0"/>
              <w:marBottom w:val="0"/>
              <w:divBdr>
                <w:top w:val="none" w:sz="0" w:space="0" w:color="auto"/>
                <w:left w:val="none" w:sz="0" w:space="0" w:color="auto"/>
                <w:bottom w:val="none" w:sz="0" w:space="0" w:color="auto"/>
                <w:right w:val="none" w:sz="0" w:space="0" w:color="auto"/>
              </w:divBdr>
            </w:div>
            <w:div w:id="2090036808">
              <w:marLeft w:val="0"/>
              <w:marRight w:val="0"/>
              <w:marTop w:val="0"/>
              <w:marBottom w:val="0"/>
              <w:divBdr>
                <w:top w:val="none" w:sz="0" w:space="0" w:color="auto"/>
                <w:left w:val="none" w:sz="0" w:space="0" w:color="auto"/>
                <w:bottom w:val="none" w:sz="0" w:space="0" w:color="auto"/>
                <w:right w:val="none" w:sz="0" w:space="0" w:color="auto"/>
              </w:divBdr>
            </w:div>
            <w:div w:id="1724140380">
              <w:marLeft w:val="0"/>
              <w:marRight w:val="0"/>
              <w:marTop w:val="0"/>
              <w:marBottom w:val="0"/>
              <w:divBdr>
                <w:top w:val="none" w:sz="0" w:space="0" w:color="auto"/>
                <w:left w:val="none" w:sz="0" w:space="0" w:color="auto"/>
                <w:bottom w:val="none" w:sz="0" w:space="0" w:color="auto"/>
                <w:right w:val="none" w:sz="0" w:space="0" w:color="auto"/>
              </w:divBdr>
            </w:div>
            <w:div w:id="353045944">
              <w:marLeft w:val="0"/>
              <w:marRight w:val="0"/>
              <w:marTop w:val="0"/>
              <w:marBottom w:val="0"/>
              <w:divBdr>
                <w:top w:val="none" w:sz="0" w:space="0" w:color="auto"/>
                <w:left w:val="none" w:sz="0" w:space="0" w:color="auto"/>
                <w:bottom w:val="none" w:sz="0" w:space="0" w:color="auto"/>
                <w:right w:val="none" w:sz="0" w:space="0" w:color="auto"/>
              </w:divBdr>
            </w:div>
            <w:div w:id="1629513370">
              <w:marLeft w:val="0"/>
              <w:marRight w:val="0"/>
              <w:marTop w:val="0"/>
              <w:marBottom w:val="0"/>
              <w:divBdr>
                <w:top w:val="none" w:sz="0" w:space="0" w:color="auto"/>
                <w:left w:val="none" w:sz="0" w:space="0" w:color="auto"/>
                <w:bottom w:val="none" w:sz="0" w:space="0" w:color="auto"/>
                <w:right w:val="none" w:sz="0" w:space="0" w:color="auto"/>
              </w:divBdr>
            </w:div>
            <w:div w:id="1037394718">
              <w:marLeft w:val="0"/>
              <w:marRight w:val="0"/>
              <w:marTop w:val="0"/>
              <w:marBottom w:val="0"/>
              <w:divBdr>
                <w:top w:val="none" w:sz="0" w:space="0" w:color="auto"/>
                <w:left w:val="none" w:sz="0" w:space="0" w:color="auto"/>
                <w:bottom w:val="none" w:sz="0" w:space="0" w:color="auto"/>
                <w:right w:val="none" w:sz="0" w:space="0" w:color="auto"/>
              </w:divBdr>
            </w:div>
            <w:div w:id="155268163">
              <w:marLeft w:val="0"/>
              <w:marRight w:val="0"/>
              <w:marTop w:val="0"/>
              <w:marBottom w:val="0"/>
              <w:divBdr>
                <w:top w:val="none" w:sz="0" w:space="0" w:color="auto"/>
                <w:left w:val="none" w:sz="0" w:space="0" w:color="auto"/>
                <w:bottom w:val="none" w:sz="0" w:space="0" w:color="auto"/>
                <w:right w:val="none" w:sz="0" w:space="0" w:color="auto"/>
              </w:divBdr>
            </w:div>
            <w:div w:id="193940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7614">
      <w:bodyDiv w:val="1"/>
      <w:marLeft w:val="0"/>
      <w:marRight w:val="0"/>
      <w:marTop w:val="0"/>
      <w:marBottom w:val="0"/>
      <w:divBdr>
        <w:top w:val="none" w:sz="0" w:space="0" w:color="auto"/>
        <w:left w:val="none" w:sz="0" w:space="0" w:color="auto"/>
        <w:bottom w:val="none" w:sz="0" w:space="0" w:color="auto"/>
        <w:right w:val="none" w:sz="0" w:space="0" w:color="auto"/>
      </w:divBdr>
      <w:divsChild>
        <w:div w:id="571427842">
          <w:marLeft w:val="0"/>
          <w:marRight w:val="0"/>
          <w:marTop w:val="0"/>
          <w:marBottom w:val="0"/>
          <w:divBdr>
            <w:top w:val="none" w:sz="0" w:space="0" w:color="auto"/>
            <w:left w:val="none" w:sz="0" w:space="0" w:color="auto"/>
            <w:bottom w:val="none" w:sz="0" w:space="0" w:color="auto"/>
            <w:right w:val="none" w:sz="0" w:space="0" w:color="auto"/>
          </w:divBdr>
          <w:divsChild>
            <w:div w:id="774861936">
              <w:marLeft w:val="0"/>
              <w:marRight w:val="0"/>
              <w:marTop w:val="0"/>
              <w:marBottom w:val="0"/>
              <w:divBdr>
                <w:top w:val="none" w:sz="0" w:space="0" w:color="auto"/>
                <w:left w:val="none" w:sz="0" w:space="0" w:color="auto"/>
                <w:bottom w:val="none" w:sz="0" w:space="0" w:color="auto"/>
                <w:right w:val="none" w:sz="0" w:space="0" w:color="auto"/>
              </w:divBdr>
            </w:div>
            <w:div w:id="235674003">
              <w:marLeft w:val="0"/>
              <w:marRight w:val="0"/>
              <w:marTop w:val="0"/>
              <w:marBottom w:val="0"/>
              <w:divBdr>
                <w:top w:val="none" w:sz="0" w:space="0" w:color="auto"/>
                <w:left w:val="none" w:sz="0" w:space="0" w:color="auto"/>
                <w:bottom w:val="none" w:sz="0" w:space="0" w:color="auto"/>
                <w:right w:val="none" w:sz="0" w:space="0" w:color="auto"/>
              </w:divBdr>
            </w:div>
            <w:div w:id="601451698">
              <w:marLeft w:val="0"/>
              <w:marRight w:val="0"/>
              <w:marTop w:val="0"/>
              <w:marBottom w:val="0"/>
              <w:divBdr>
                <w:top w:val="none" w:sz="0" w:space="0" w:color="auto"/>
                <w:left w:val="none" w:sz="0" w:space="0" w:color="auto"/>
                <w:bottom w:val="none" w:sz="0" w:space="0" w:color="auto"/>
                <w:right w:val="none" w:sz="0" w:space="0" w:color="auto"/>
              </w:divBdr>
            </w:div>
            <w:div w:id="401416280">
              <w:marLeft w:val="0"/>
              <w:marRight w:val="0"/>
              <w:marTop w:val="0"/>
              <w:marBottom w:val="0"/>
              <w:divBdr>
                <w:top w:val="none" w:sz="0" w:space="0" w:color="auto"/>
                <w:left w:val="none" w:sz="0" w:space="0" w:color="auto"/>
                <w:bottom w:val="none" w:sz="0" w:space="0" w:color="auto"/>
                <w:right w:val="none" w:sz="0" w:space="0" w:color="auto"/>
              </w:divBdr>
            </w:div>
            <w:div w:id="1454203523">
              <w:marLeft w:val="0"/>
              <w:marRight w:val="0"/>
              <w:marTop w:val="0"/>
              <w:marBottom w:val="0"/>
              <w:divBdr>
                <w:top w:val="none" w:sz="0" w:space="0" w:color="auto"/>
                <w:left w:val="none" w:sz="0" w:space="0" w:color="auto"/>
                <w:bottom w:val="none" w:sz="0" w:space="0" w:color="auto"/>
                <w:right w:val="none" w:sz="0" w:space="0" w:color="auto"/>
              </w:divBdr>
            </w:div>
            <w:div w:id="1411124506">
              <w:marLeft w:val="0"/>
              <w:marRight w:val="0"/>
              <w:marTop w:val="0"/>
              <w:marBottom w:val="0"/>
              <w:divBdr>
                <w:top w:val="none" w:sz="0" w:space="0" w:color="auto"/>
                <w:left w:val="none" w:sz="0" w:space="0" w:color="auto"/>
                <w:bottom w:val="none" w:sz="0" w:space="0" w:color="auto"/>
                <w:right w:val="none" w:sz="0" w:space="0" w:color="auto"/>
              </w:divBdr>
            </w:div>
            <w:div w:id="796529753">
              <w:marLeft w:val="0"/>
              <w:marRight w:val="0"/>
              <w:marTop w:val="0"/>
              <w:marBottom w:val="0"/>
              <w:divBdr>
                <w:top w:val="none" w:sz="0" w:space="0" w:color="auto"/>
                <w:left w:val="none" w:sz="0" w:space="0" w:color="auto"/>
                <w:bottom w:val="none" w:sz="0" w:space="0" w:color="auto"/>
                <w:right w:val="none" w:sz="0" w:space="0" w:color="auto"/>
              </w:divBdr>
            </w:div>
            <w:div w:id="617100301">
              <w:marLeft w:val="0"/>
              <w:marRight w:val="0"/>
              <w:marTop w:val="0"/>
              <w:marBottom w:val="0"/>
              <w:divBdr>
                <w:top w:val="none" w:sz="0" w:space="0" w:color="auto"/>
                <w:left w:val="none" w:sz="0" w:space="0" w:color="auto"/>
                <w:bottom w:val="none" w:sz="0" w:space="0" w:color="auto"/>
                <w:right w:val="none" w:sz="0" w:space="0" w:color="auto"/>
              </w:divBdr>
            </w:div>
            <w:div w:id="1530726154">
              <w:marLeft w:val="0"/>
              <w:marRight w:val="0"/>
              <w:marTop w:val="0"/>
              <w:marBottom w:val="0"/>
              <w:divBdr>
                <w:top w:val="none" w:sz="0" w:space="0" w:color="auto"/>
                <w:left w:val="none" w:sz="0" w:space="0" w:color="auto"/>
                <w:bottom w:val="none" w:sz="0" w:space="0" w:color="auto"/>
                <w:right w:val="none" w:sz="0" w:space="0" w:color="auto"/>
              </w:divBdr>
            </w:div>
            <w:div w:id="598831655">
              <w:marLeft w:val="0"/>
              <w:marRight w:val="0"/>
              <w:marTop w:val="0"/>
              <w:marBottom w:val="0"/>
              <w:divBdr>
                <w:top w:val="none" w:sz="0" w:space="0" w:color="auto"/>
                <w:left w:val="none" w:sz="0" w:space="0" w:color="auto"/>
                <w:bottom w:val="none" w:sz="0" w:space="0" w:color="auto"/>
                <w:right w:val="none" w:sz="0" w:space="0" w:color="auto"/>
              </w:divBdr>
            </w:div>
            <w:div w:id="1618439611">
              <w:marLeft w:val="0"/>
              <w:marRight w:val="0"/>
              <w:marTop w:val="0"/>
              <w:marBottom w:val="0"/>
              <w:divBdr>
                <w:top w:val="none" w:sz="0" w:space="0" w:color="auto"/>
                <w:left w:val="none" w:sz="0" w:space="0" w:color="auto"/>
                <w:bottom w:val="none" w:sz="0" w:space="0" w:color="auto"/>
                <w:right w:val="none" w:sz="0" w:space="0" w:color="auto"/>
              </w:divBdr>
            </w:div>
            <w:div w:id="1044449913">
              <w:marLeft w:val="0"/>
              <w:marRight w:val="0"/>
              <w:marTop w:val="0"/>
              <w:marBottom w:val="0"/>
              <w:divBdr>
                <w:top w:val="none" w:sz="0" w:space="0" w:color="auto"/>
                <w:left w:val="none" w:sz="0" w:space="0" w:color="auto"/>
                <w:bottom w:val="none" w:sz="0" w:space="0" w:color="auto"/>
                <w:right w:val="none" w:sz="0" w:space="0" w:color="auto"/>
              </w:divBdr>
            </w:div>
            <w:div w:id="1435981416">
              <w:marLeft w:val="0"/>
              <w:marRight w:val="0"/>
              <w:marTop w:val="0"/>
              <w:marBottom w:val="0"/>
              <w:divBdr>
                <w:top w:val="none" w:sz="0" w:space="0" w:color="auto"/>
                <w:left w:val="none" w:sz="0" w:space="0" w:color="auto"/>
                <w:bottom w:val="none" w:sz="0" w:space="0" w:color="auto"/>
                <w:right w:val="none" w:sz="0" w:space="0" w:color="auto"/>
              </w:divBdr>
            </w:div>
            <w:div w:id="50229508">
              <w:marLeft w:val="0"/>
              <w:marRight w:val="0"/>
              <w:marTop w:val="0"/>
              <w:marBottom w:val="0"/>
              <w:divBdr>
                <w:top w:val="none" w:sz="0" w:space="0" w:color="auto"/>
                <w:left w:val="none" w:sz="0" w:space="0" w:color="auto"/>
                <w:bottom w:val="none" w:sz="0" w:space="0" w:color="auto"/>
                <w:right w:val="none" w:sz="0" w:space="0" w:color="auto"/>
              </w:divBdr>
            </w:div>
            <w:div w:id="1163283002">
              <w:marLeft w:val="0"/>
              <w:marRight w:val="0"/>
              <w:marTop w:val="0"/>
              <w:marBottom w:val="0"/>
              <w:divBdr>
                <w:top w:val="none" w:sz="0" w:space="0" w:color="auto"/>
                <w:left w:val="none" w:sz="0" w:space="0" w:color="auto"/>
                <w:bottom w:val="none" w:sz="0" w:space="0" w:color="auto"/>
                <w:right w:val="none" w:sz="0" w:space="0" w:color="auto"/>
              </w:divBdr>
            </w:div>
            <w:div w:id="1079521158">
              <w:marLeft w:val="0"/>
              <w:marRight w:val="0"/>
              <w:marTop w:val="0"/>
              <w:marBottom w:val="0"/>
              <w:divBdr>
                <w:top w:val="none" w:sz="0" w:space="0" w:color="auto"/>
                <w:left w:val="none" w:sz="0" w:space="0" w:color="auto"/>
                <w:bottom w:val="none" w:sz="0" w:space="0" w:color="auto"/>
                <w:right w:val="none" w:sz="0" w:space="0" w:color="auto"/>
              </w:divBdr>
            </w:div>
            <w:div w:id="1169293598">
              <w:marLeft w:val="0"/>
              <w:marRight w:val="0"/>
              <w:marTop w:val="0"/>
              <w:marBottom w:val="0"/>
              <w:divBdr>
                <w:top w:val="none" w:sz="0" w:space="0" w:color="auto"/>
                <w:left w:val="none" w:sz="0" w:space="0" w:color="auto"/>
                <w:bottom w:val="none" w:sz="0" w:space="0" w:color="auto"/>
                <w:right w:val="none" w:sz="0" w:space="0" w:color="auto"/>
              </w:divBdr>
            </w:div>
            <w:div w:id="1602837840">
              <w:marLeft w:val="0"/>
              <w:marRight w:val="0"/>
              <w:marTop w:val="0"/>
              <w:marBottom w:val="0"/>
              <w:divBdr>
                <w:top w:val="none" w:sz="0" w:space="0" w:color="auto"/>
                <w:left w:val="none" w:sz="0" w:space="0" w:color="auto"/>
                <w:bottom w:val="none" w:sz="0" w:space="0" w:color="auto"/>
                <w:right w:val="none" w:sz="0" w:space="0" w:color="auto"/>
              </w:divBdr>
            </w:div>
            <w:div w:id="1698195788">
              <w:marLeft w:val="0"/>
              <w:marRight w:val="0"/>
              <w:marTop w:val="0"/>
              <w:marBottom w:val="0"/>
              <w:divBdr>
                <w:top w:val="none" w:sz="0" w:space="0" w:color="auto"/>
                <w:left w:val="none" w:sz="0" w:space="0" w:color="auto"/>
                <w:bottom w:val="none" w:sz="0" w:space="0" w:color="auto"/>
                <w:right w:val="none" w:sz="0" w:space="0" w:color="auto"/>
              </w:divBdr>
            </w:div>
            <w:div w:id="618682317">
              <w:marLeft w:val="0"/>
              <w:marRight w:val="0"/>
              <w:marTop w:val="0"/>
              <w:marBottom w:val="0"/>
              <w:divBdr>
                <w:top w:val="none" w:sz="0" w:space="0" w:color="auto"/>
                <w:left w:val="none" w:sz="0" w:space="0" w:color="auto"/>
                <w:bottom w:val="none" w:sz="0" w:space="0" w:color="auto"/>
                <w:right w:val="none" w:sz="0" w:space="0" w:color="auto"/>
              </w:divBdr>
            </w:div>
            <w:div w:id="45689343">
              <w:marLeft w:val="0"/>
              <w:marRight w:val="0"/>
              <w:marTop w:val="0"/>
              <w:marBottom w:val="0"/>
              <w:divBdr>
                <w:top w:val="none" w:sz="0" w:space="0" w:color="auto"/>
                <w:left w:val="none" w:sz="0" w:space="0" w:color="auto"/>
                <w:bottom w:val="none" w:sz="0" w:space="0" w:color="auto"/>
                <w:right w:val="none" w:sz="0" w:space="0" w:color="auto"/>
              </w:divBdr>
            </w:div>
            <w:div w:id="752166019">
              <w:marLeft w:val="0"/>
              <w:marRight w:val="0"/>
              <w:marTop w:val="0"/>
              <w:marBottom w:val="0"/>
              <w:divBdr>
                <w:top w:val="none" w:sz="0" w:space="0" w:color="auto"/>
                <w:left w:val="none" w:sz="0" w:space="0" w:color="auto"/>
                <w:bottom w:val="none" w:sz="0" w:space="0" w:color="auto"/>
                <w:right w:val="none" w:sz="0" w:space="0" w:color="auto"/>
              </w:divBdr>
            </w:div>
            <w:div w:id="1420760790">
              <w:marLeft w:val="0"/>
              <w:marRight w:val="0"/>
              <w:marTop w:val="0"/>
              <w:marBottom w:val="0"/>
              <w:divBdr>
                <w:top w:val="none" w:sz="0" w:space="0" w:color="auto"/>
                <w:left w:val="none" w:sz="0" w:space="0" w:color="auto"/>
                <w:bottom w:val="none" w:sz="0" w:space="0" w:color="auto"/>
                <w:right w:val="none" w:sz="0" w:space="0" w:color="auto"/>
              </w:divBdr>
            </w:div>
            <w:div w:id="417943442">
              <w:marLeft w:val="0"/>
              <w:marRight w:val="0"/>
              <w:marTop w:val="0"/>
              <w:marBottom w:val="0"/>
              <w:divBdr>
                <w:top w:val="none" w:sz="0" w:space="0" w:color="auto"/>
                <w:left w:val="none" w:sz="0" w:space="0" w:color="auto"/>
                <w:bottom w:val="none" w:sz="0" w:space="0" w:color="auto"/>
                <w:right w:val="none" w:sz="0" w:space="0" w:color="auto"/>
              </w:divBdr>
            </w:div>
            <w:div w:id="976762400">
              <w:marLeft w:val="0"/>
              <w:marRight w:val="0"/>
              <w:marTop w:val="0"/>
              <w:marBottom w:val="0"/>
              <w:divBdr>
                <w:top w:val="none" w:sz="0" w:space="0" w:color="auto"/>
                <w:left w:val="none" w:sz="0" w:space="0" w:color="auto"/>
                <w:bottom w:val="none" w:sz="0" w:space="0" w:color="auto"/>
                <w:right w:val="none" w:sz="0" w:space="0" w:color="auto"/>
              </w:divBdr>
            </w:div>
            <w:div w:id="223027769">
              <w:marLeft w:val="0"/>
              <w:marRight w:val="0"/>
              <w:marTop w:val="0"/>
              <w:marBottom w:val="0"/>
              <w:divBdr>
                <w:top w:val="none" w:sz="0" w:space="0" w:color="auto"/>
                <w:left w:val="none" w:sz="0" w:space="0" w:color="auto"/>
                <w:bottom w:val="none" w:sz="0" w:space="0" w:color="auto"/>
                <w:right w:val="none" w:sz="0" w:space="0" w:color="auto"/>
              </w:divBdr>
            </w:div>
            <w:div w:id="1937899727">
              <w:marLeft w:val="0"/>
              <w:marRight w:val="0"/>
              <w:marTop w:val="0"/>
              <w:marBottom w:val="0"/>
              <w:divBdr>
                <w:top w:val="none" w:sz="0" w:space="0" w:color="auto"/>
                <w:left w:val="none" w:sz="0" w:space="0" w:color="auto"/>
                <w:bottom w:val="none" w:sz="0" w:space="0" w:color="auto"/>
                <w:right w:val="none" w:sz="0" w:space="0" w:color="auto"/>
              </w:divBdr>
            </w:div>
            <w:div w:id="451361855">
              <w:marLeft w:val="0"/>
              <w:marRight w:val="0"/>
              <w:marTop w:val="0"/>
              <w:marBottom w:val="0"/>
              <w:divBdr>
                <w:top w:val="none" w:sz="0" w:space="0" w:color="auto"/>
                <w:left w:val="none" w:sz="0" w:space="0" w:color="auto"/>
                <w:bottom w:val="none" w:sz="0" w:space="0" w:color="auto"/>
                <w:right w:val="none" w:sz="0" w:space="0" w:color="auto"/>
              </w:divBdr>
            </w:div>
            <w:div w:id="1136292555">
              <w:marLeft w:val="0"/>
              <w:marRight w:val="0"/>
              <w:marTop w:val="0"/>
              <w:marBottom w:val="0"/>
              <w:divBdr>
                <w:top w:val="none" w:sz="0" w:space="0" w:color="auto"/>
                <w:left w:val="none" w:sz="0" w:space="0" w:color="auto"/>
                <w:bottom w:val="none" w:sz="0" w:space="0" w:color="auto"/>
                <w:right w:val="none" w:sz="0" w:space="0" w:color="auto"/>
              </w:divBdr>
            </w:div>
            <w:div w:id="2042169819">
              <w:marLeft w:val="0"/>
              <w:marRight w:val="0"/>
              <w:marTop w:val="0"/>
              <w:marBottom w:val="0"/>
              <w:divBdr>
                <w:top w:val="none" w:sz="0" w:space="0" w:color="auto"/>
                <w:left w:val="none" w:sz="0" w:space="0" w:color="auto"/>
                <w:bottom w:val="none" w:sz="0" w:space="0" w:color="auto"/>
                <w:right w:val="none" w:sz="0" w:space="0" w:color="auto"/>
              </w:divBdr>
            </w:div>
            <w:div w:id="547571858">
              <w:marLeft w:val="0"/>
              <w:marRight w:val="0"/>
              <w:marTop w:val="0"/>
              <w:marBottom w:val="0"/>
              <w:divBdr>
                <w:top w:val="none" w:sz="0" w:space="0" w:color="auto"/>
                <w:left w:val="none" w:sz="0" w:space="0" w:color="auto"/>
                <w:bottom w:val="none" w:sz="0" w:space="0" w:color="auto"/>
                <w:right w:val="none" w:sz="0" w:space="0" w:color="auto"/>
              </w:divBdr>
            </w:div>
            <w:div w:id="836506926">
              <w:marLeft w:val="0"/>
              <w:marRight w:val="0"/>
              <w:marTop w:val="0"/>
              <w:marBottom w:val="0"/>
              <w:divBdr>
                <w:top w:val="none" w:sz="0" w:space="0" w:color="auto"/>
                <w:left w:val="none" w:sz="0" w:space="0" w:color="auto"/>
                <w:bottom w:val="none" w:sz="0" w:space="0" w:color="auto"/>
                <w:right w:val="none" w:sz="0" w:space="0" w:color="auto"/>
              </w:divBdr>
            </w:div>
            <w:div w:id="282927891">
              <w:marLeft w:val="0"/>
              <w:marRight w:val="0"/>
              <w:marTop w:val="0"/>
              <w:marBottom w:val="0"/>
              <w:divBdr>
                <w:top w:val="none" w:sz="0" w:space="0" w:color="auto"/>
                <w:left w:val="none" w:sz="0" w:space="0" w:color="auto"/>
                <w:bottom w:val="none" w:sz="0" w:space="0" w:color="auto"/>
                <w:right w:val="none" w:sz="0" w:space="0" w:color="auto"/>
              </w:divBdr>
            </w:div>
            <w:div w:id="402606527">
              <w:marLeft w:val="0"/>
              <w:marRight w:val="0"/>
              <w:marTop w:val="0"/>
              <w:marBottom w:val="0"/>
              <w:divBdr>
                <w:top w:val="none" w:sz="0" w:space="0" w:color="auto"/>
                <w:left w:val="none" w:sz="0" w:space="0" w:color="auto"/>
                <w:bottom w:val="none" w:sz="0" w:space="0" w:color="auto"/>
                <w:right w:val="none" w:sz="0" w:space="0" w:color="auto"/>
              </w:divBdr>
            </w:div>
            <w:div w:id="1425111459">
              <w:marLeft w:val="0"/>
              <w:marRight w:val="0"/>
              <w:marTop w:val="0"/>
              <w:marBottom w:val="0"/>
              <w:divBdr>
                <w:top w:val="none" w:sz="0" w:space="0" w:color="auto"/>
                <w:left w:val="none" w:sz="0" w:space="0" w:color="auto"/>
                <w:bottom w:val="none" w:sz="0" w:space="0" w:color="auto"/>
                <w:right w:val="none" w:sz="0" w:space="0" w:color="auto"/>
              </w:divBdr>
            </w:div>
            <w:div w:id="2109691109">
              <w:marLeft w:val="0"/>
              <w:marRight w:val="0"/>
              <w:marTop w:val="0"/>
              <w:marBottom w:val="0"/>
              <w:divBdr>
                <w:top w:val="none" w:sz="0" w:space="0" w:color="auto"/>
                <w:left w:val="none" w:sz="0" w:space="0" w:color="auto"/>
                <w:bottom w:val="none" w:sz="0" w:space="0" w:color="auto"/>
                <w:right w:val="none" w:sz="0" w:space="0" w:color="auto"/>
              </w:divBdr>
            </w:div>
            <w:div w:id="115685293">
              <w:marLeft w:val="0"/>
              <w:marRight w:val="0"/>
              <w:marTop w:val="0"/>
              <w:marBottom w:val="0"/>
              <w:divBdr>
                <w:top w:val="none" w:sz="0" w:space="0" w:color="auto"/>
                <w:left w:val="none" w:sz="0" w:space="0" w:color="auto"/>
                <w:bottom w:val="none" w:sz="0" w:space="0" w:color="auto"/>
                <w:right w:val="none" w:sz="0" w:space="0" w:color="auto"/>
              </w:divBdr>
            </w:div>
            <w:div w:id="202987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19408">
      <w:bodyDiv w:val="1"/>
      <w:marLeft w:val="0"/>
      <w:marRight w:val="0"/>
      <w:marTop w:val="0"/>
      <w:marBottom w:val="0"/>
      <w:divBdr>
        <w:top w:val="none" w:sz="0" w:space="0" w:color="auto"/>
        <w:left w:val="none" w:sz="0" w:space="0" w:color="auto"/>
        <w:bottom w:val="none" w:sz="0" w:space="0" w:color="auto"/>
        <w:right w:val="none" w:sz="0" w:space="0" w:color="auto"/>
      </w:divBdr>
      <w:divsChild>
        <w:div w:id="967903470">
          <w:marLeft w:val="0"/>
          <w:marRight w:val="0"/>
          <w:marTop w:val="0"/>
          <w:marBottom w:val="0"/>
          <w:divBdr>
            <w:top w:val="none" w:sz="0" w:space="0" w:color="auto"/>
            <w:left w:val="none" w:sz="0" w:space="0" w:color="auto"/>
            <w:bottom w:val="none" w:sz="0" w:space="0" w:color="auto"/>
            <w:right w:val="none" w:sz="0" w:space="0" w:color="auto"/>
          </w:divBdr>
          <w:divsChild>
            <w:div w:id="302589943">
              <w:marLeft w:val="0"/>
              <w:marRight w:val="0"/>
              <w:marTop w:val="0"/>
              <w:marBottom w:val="0"/>
              <w:divBdr>
                <w:top w:val="none" w:sz="0" w:space="0" w:color="auto"/>
                <w:left w:val="none" w:sz="0" w:space="0" w:color="auto"/>
                <w:bottom w:val="none" w:sz="0" w:space="0" w:color="auto"/>
                <w:right w:val="none" w:sz="0" w:space="0" w:color="auto"/>
              </w:divBdr>
            </w:div>
            <w:div w:id="1390806896">
              <w:marLeft w:val="0"/>
              <w:marRight w:val="0"/>
              <w:marTop w:val="0"/>
              <w:marBottom w:val="0"/>
              <w:divBdr>
                <w:top w:val="none" w:sz="0" w:space="0" w:color="auto"/>
                <w:left w:val="none" w:sz="0" w:space="0" w:color="auto"/>
                <w:bottom w:val="none" w:sz="0" w:space="0" w:color="auto"/>
                <w:right w:val="none" w:sz="0" w:space="0" w:color="auto"/>
              </w:divBdr>
            </w:div>
            <w:div w:id="159254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09903">
      <w:bodyDiv w:val="1"/>
      <w:marLeft w:val="0"/>
      <w:marRight w:val="0"/>
      <w:marTop w:val="0"/>
      <w:marBottom w:val="0"/>
      <w:divBdr>
        <w:top w:val="none" w:sz="0" w:space="0" w:color="auto"/>
        <w:left w:val="none" w:sz="0" w:space="0" w:color="auto"/>
        <w:bottom w:val="none" w:sz="0" w:space="0" w:color="auto"/>
        <w:right w:val="none" w:sz="0" w:space="0" w:color="auto"/>
      </w:divBdr>
      <w:divsChild>
        <w:div w:id="2065790648">
          <w:marLeft w:val="0"/>
          <w:marRight w:val="0"/>
          <w:marTop w:val="0"/>
          <w:marBottom w:val="0"/>
          <w:divBdr>
            <w:top w:val="none" w:sz="0" w:space="0" w:color="auto"/>
            <w:left w:val="none" w:sz="0" w:space="0" w:color="auto"/>
            <w:bottom w:val="none" w:sz="0" w:space="0" w:color="auto"/>
            <w:right w:val="none" w:sz="0" w:space="0" w:color="auto"/>
          </w:divBdr>
          <w:divsChild>
            <w:div w:id="1670014762">
              <w:marLeft w:val="0"/>
              <w:marRight w:val="0"/>
              <w:marTop w:val="0"/>
              <w:marBottom w:val="0"/>
              <w:divBdr>
                <w:top w:val="none" w:sz="0" w:space="0" w:color="auto"/>
                <w:left w:val="none" w:sz="0" w:space="0" w:color="auto"/>
                <w:bottom w:val="none" w:sz="0" w:space="0" w:color="auto"/>
                <w:right w:val="none" w:sz="0" w:space="0" w:color="auto"/>
              </w:divBdr>
            </w:div>
            <w:div w:id="1279994183">
              <w:marLeft w:val="0"/>
              <w:marRight w:val="0"/>
              <w:marTop w:val="0"/>
              <w:marBottom w:val="0"/>
              <w:divBdr>
                <w:top w:val="none" w:sz="0" w:space="0" w:color="auto"/>
                <w:left w:val="none" w:sz="0" w:space="0" w:color="auto"/>
                <w:bottom w:val="none" w:sz="0" w:space="0" w:color="auto"/>
                <w:right w:val="none" w:sz="0" w:space="0" w:color="auto"/>
              </w:divBdr>
            </w:div>
            <w:div w:id="782959229">
              <w:marLeft w:val="0"/>
              <w:marRight w:val="0"/>
              <w:marTop w:val="0"/>
              <w:marBottom w:val="0"/>
              <w:divBdr>
                <w:top w:val="none" w:sz="0" w:space="0" w:color="auto"/>
                <w:left w:val="none" w:sz="0" w:space="0" w:color="auto"/>
                <w:bottom w:val="none" w:sz="0" w:space="0" w:color="auto"/>
                <w:right w:val="none" w:sz="0" w:space="0" w:color="auto"/>
              </w:divBdr>
            </w:div>
            <w:div w:id="99687614">
              <w:marLeft w:val="0"/>
              <w:marRight w:val="0"/>
              <w:marTop w:val="0"/>
              <w:marBottom w:val="0"/>
              <w:divBdr>
                <w:top w:val="none" w:sz="0" w:space="0" w:color="auto"/>
                <w:left w:val="none" w:sz="0" w:space="0" w:color="auto"/>
                <w:bottom w:val="none" w:sz="0" w:space="0" w:color="auto"/>
                <w:right w:val="none" w:sz="0" w:space="0" w:color="auto"/>
              </w:divBdr>
            </w:div>
            <w:div w:id="580800153">
              <w:marLeft w:val="0"/>
              <w:marRight w:val="0"/>
              <w:marTop w:val="0"/>
              <w:marBottom w:val="0"/>
              <w:divBdr>
                <w:top w:val="none" w:sz="0" w:space="0" w:color="auto"/>
                <w:left w:val="none" w:sz="0" w:space="0" w:color="auto"/>
                <w:bottom w:val="none" w:sz="0" w:space="0" w:color="auto"/>
                <w:right w:val="none" w:sz="0" w:space="0" w:color="auto"/>
              </w:divBdr>
            </w:div>
            <w:div w:id="1425418488">
              <w:marLeft w:val="0"/>
              <w:marRight w:val="0"/>
              <w:marTop w:val="0"/>
              <w:marBottom w:val="0"/>
              <w:divBdr>
                <w:top w:val="none" w:sz="0" w:space="0" w:color="auto"/>
                <w:left w:val="none" w:sz="0" w:space="0" w:color="auto"/>
                <w:bottom w:val="none" w:sz="0" w:space="0" w:color="auto"/>
                <w:right w:val="none" w:sz="0" w:space="0" w:color="auto"/>
              </w:divBdr>
            </w:div>
            <w:div w:id="1204290858">
              <w:marLeft w:val="0"/>
              <w:marRight w:val="0"/>
              <w:marTop w:val="0"/>
              <w:marBottom w:val="0"/>
              <w:divBdr>
                <w:top w:val="none" w:sz="0" w:space="0" w:color="auto"/>
                <w:left w:val="none" w:sz="0" w:space="0" w:color="auto"/>
                <w:bottom w:val="none" w:sz="0" w:space="0" w:color="auto"/>
                <w:right w:val="none" w:sz="0" w:space="0" w:color="auto"/>
              </w:divBdr>
            </w:div>
            <w:div w:id="879130096">
              <w:marLeft w:val="0"/>
              <w:marRight w:val="0"/>
              <w:marTop w:val="0"/>
              <w:marBottom w:val="0"/>
              <w:divBdr>
                <w:top w:val="none" w:sz="0" w:space="0" w:color="auto"/>
                <w:left w:val="none" w:sz="0" w:space="0" w:color="auto"/>
                <w:bottom w:val="none" w:sz="0" w:space="0" w:color="auto"/>
                <w:right w:val="none" w:sz="0" w:space="0" w:color="auto"/>
              </w:divBdr>
            </w:div>
            <w:div w:id="591352535">
              <w:marLeft w:val="0"/>
              <w:marRight w:val="0"/>
              <w:marTop w:val="0"/>
              <w:marBottom w:val="0"/>
              <w:divBdr>
                <w:top w:val="none" w:sz="0" w:space="0" w:color="auto"/>
                <w:left w:val="none" w:sz="0" w:space="0" w:color="auto"/>
                <w:bottom w:val="none" w:sz="0" w:space="0" w:color="auto"/>
                <w:right w:val="none" w:sz="0" w:space="0" w:color="auto"/>
              </w:divBdr>
            </w:div>
            <w:div w:id="823081062">
              <w:marLeft w:val="0"/>
              <w:marRight w:val="0"/>
              <w:marTop w:val="0"/>
              <w:marBottom w:val="0"/>
              <w:divBdr>
                <w:top w:val="none" w:sz="0" w:space="0" w:color="auto"/>
                <w:left w:val="none" w:sz="0" w:space="0" w:color="auto"/>
                <w:bottom w:val="none" w:sz="0" w:space="0" w:color="auto"/>
                <w:right w:val="none" w:sz="0" w:space="0" w:color="auto"/>
              </w:divBdr>
            </w:div>
            <w:div w:id="86772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5431">
      <w:bodyDiv w:val="1"/>
      <w:marLeft w:val="0"/>
      <w:marRight w:val="0"/>
      <w:marTop w:val="0"/>
      <w:marBottom w:val="0"/>
      <w:divBdr>
        <w:top w:val="none" w:sz="0" w:space="0" w:color="auto"/>
        <w:left w:val="none" w:sz="0" w:space="0" w:color="auto"/>
        <w:bottom w:val="none" w:sz="0" w:space="0" w:color="auto"/>
        <w:right w:val="none" w:sz="0" w:space="0" w:color="auto"/>
      </w:divBdr>
      <w:divsChild>
        <w:div w:id="34501751">
          <w:marLeft w:val="0"/>
          <w:marRight w:val="0"/>
          <w:marTop w:val="0"/>
          <w:marBottom w:val="0"/>
          <w:divBdr>
            <w:top w:val="none" w:sz="0" w:space="0" w:color="auto"/>
            <w:left w:val="none" w:sz="0" w:space="0" w:color="auto"/>
            <w:bottom w:val="none" w:sz="0" w:space="0" w:color="auto"/>
            <w:right w:val="none" w:sz="0" w:space="0" w:color="auto"/>
          </w:divBdr>
          <w:divsChild>
            <w:div w:id="1383675217">
              <w:marLeft w:val="0"/>
              <w:marRight w:val="0"/>
              <w:marTop w:val="0"/>
              <w:marBottom w:val="0"/>
              <w:divBdr>
                <w:top w:val="none" w:sz="0" w:space="0" w:color="auto"/>
                <w:left w:val="none" w:sz="0" w:space="0" w:color="auto"/>
                <w:bottom w:val="none" w:sz="0" w:space="0" w:color="auto"/>
                <w:right w:val="none" w:sz="0" w:space="0" w:color="auto"/>
              </w:divBdr>
            </w:div>
            <w:div w:id="1808090527">
              <w:marLeft w:val="0"/>
              <w:marRight w:val="0"/>
              <w:marTop w:val="0"/>
              <w:marBottom w:val="0"/>
              <w:divBdr>
                <w:top w:val="none" w:sz="0" w:space="0" w:color="auto"/>
                <w:left w:val="none" w:sz="0" w:space="0" w:color="auto"/>
                <w:bottom w:val="none" w:sz="0" w:space="0" w:color="auto"/>
                <w:right w:val="none" w:sz="0" w:space="0" w:color="auto"/>
              </w:divBdr>
            </w:div>
            <w:div w:id="1973556019">
              <w:marLeft w:val="0"/>
              <w:marRight w:val="0"/>
              <w:marTop w:val="0"/>
              <w:marBottom w:val="0"/>
              <w:divBdr>
                <w:top w:val="none" w:sz="0" w:space="0" w:color="auto"/>
                <w:left w:val="none" w:sz="0" w:space="0" w:color="auto"/>
                <w:bottom w:val="none" w:sz="0" w:space="0" w:color="auto"/>
                <w:right w:val="none" w:sz="0" w:space="0" w:color="auto"/>
              </w:divBdr>
            </w:div>
            <w:div w:id="411513127">
              <w:marLeft w:val="0"/>
              <w:marRight w:val="0"/>
              <w:marTop w:val="0"/>
              <w:marBottom w:val="0"/>
              <w:divBdr>
                <w:top w:val="none" w:sz="0" w:space="0" w:color="auto"/>
                <w:left w:val="none" w:sz="0" w:space="0" w:color="auto"/>
                <w:bottom w:val="none" w:sz="0" w:space="0" w:color="auto"/>
                <w:right w:val="none" w:sz="0" w:space="0" w:color="auto"/>
              </w:divBdr>
            </w:div>
            <w:div w:id="717507433">
              <w:marLeft w:val="0"/>
              <w:marRight w:val="0"/>
              <w:marTop w:val="0"/>
              <w:marBottom w:val="0"/>
              <w:divBdr>
                <w:top w:val="none" w:sz="0" w:space="0" w:color="auto"/>
                <w:left w:val="none" w:sz="0" w:space="0" w:color="auto"/>
                <w:bottom w:val="none" w:sz="0" w:space="0" w:color="auto"/>
                <w:right w:val="none" w:sz="0" w:space="0" w:color="auto"/>
              </w:divBdr>
            </w:div>
            <w:div w:id="274095421">
              <w:marLeft w:val="0"/>
              <w:marRight w:val="0"/>
              <w:marTop w:val="0"/>
              <w:marBottom w:val="0"/>
              <w:divBdr>
                <w:top w:val="none" w:sz="0" w:space="0" w:color="auto"/>
                <w:left w:val="none" w:sz="0" w:space="0" w:color="auto"/>
                <w:bottom w:val="none" w:sz="0" w:space="0" w:color="auto"/>
                <w:right w:val="none" w:sz="0" w:space="0" w:color="auto"/>
              </w:divBdr>
            </w:div>
            <w:div w:id="416706949">
              <w:marLeft w:val="0"/>
              <w:marRight w:val="0"/>
              <w:marTop w:val="0"/>
              <w:marBottom w:val="0"/>
              <w:divBdr>
                <w:top w:val="none" w:sz="0" w:space="0" w:color="auto"/>
                <w:left w:val="none" w:sz="0" w:space="0" w:color="auto"/>
                <w:bottom w:val="none" w:sz="0" w:space="0" w:color="auto"/>
                <w:right w:val="none" w:sz="0" w:space="0" w:color="auto"/>
              </w:divBdr>
            </w:div>
            <w:div w:id="667556662">
              <w:marLeft w:val="0"/>
              <w:marRight w:val="0"/>
              <w:marTop w:val="0"/>
              <w:marBottom w:val="0"/>
              <w:divBdr>
                <w:top w:val="none" w:sz="0" w:space="0" w:color="auto"/>
                <w:left w:val="none" w:sz="0" w:space="0" w:color="auto"/>
                <w:bottom w:val="none" w:sz="0" w:space="0" w:color="auto"/>
                <w:right w:val="none" w:sz="0" w:space="0" w:color="auto"/>
              </w:divBdr>
            </w:div>
            <w:div w:id="4946441">
              <w:marLeft w:val="0"/>
              <w:marRight w:val="0"/>
              <w:marTop w:val="0"/>
              <w:marBottom w:val="0"/>
              <w:divBdr>
                <w:top w:val="none" w:sz="0" w:space="0" w:color="auto"/>
                <w:left w:val="none" w:sz="0" w:space="0" w:color="auto"/>
                <w:bottom w:val="none" w:sz="0" w:space="0" w:color="auto"/>
                <w:right w:val="none" w:sz="0" w:space="0" w:color="auto"/>
              </w:divBdr>
            </w:div>
            <w:div w:id="1675451135">
              <w:marLeft w:val="0"/>
              <w:marRight w:val="0"/>
              <w:marTop w:val="0"/>
              <w:marBottom w:val="0"/>
              <w:divBdr>
                <w:top w:val="none" w:sz="0" w:space="0" w:color="auto"/>
                <w:left w:val="none" w:sz="0" w:space="0" w:color="auto"/>
                <w:bottom w:val="none" w:sz="0" w:space="0" w:color="auto"/>
                <w:right w:val="none" w:sz="0" w:space="0" w:color="auto"/>
              </w:divBdr>
            </w:div>
            <w:div w:id="11803209">
              <w:marLeft w:val="0"/>
              <w:marRight w:val="0"/>
              <w:marTop w:val="0"/>
              <w:marBottom w:val="0"/>
              <w:divBdr>
                <w:top w:val="none" w:sz="0" w:space="0" w:color="auto"/>
                <w:left w:val="none" w:sz="0" w:space="0" w:color="auto"/>
                <w:bottom w:val="none" w:sz="0" w:space="0" w:color="auto"/>
                <w:right w:val="none" w:sz="0" w:space="0" w:color="auto"/>
              </w:divBdr>
            </w:div>
            <w:div w:id="1872061651">
              <w:marLeft w:val="0"/>
              <w:marRight w:val="0"/>
              <w:marTop w:val="0"/>
              <w:marBottom w:val="0"/>
              <w:divBdr>
                <w:top w:val="none" w:sz="0" w:space="0" w:color="auto"/>
                <w:left w:val="none" w:sz="0" w:space="0" w:color="auto"/>
                <w:bottom w:val="none" w:sz="0" w:space="0" w:color="auto"/>
                <w:right w:val="none" w:sz="0" w:space="0" w:color="auto"/>
              </w:divBdr>
            </w:div>
            <w:div w:id="399333746">
              <w:marLeft w:val="0"/>
              <w:marRight w:val="0"/>
              <w:marTop w:val="0"/>
              <w:marBottom w:val="0"/>
              <w:divBdr>
                <w:top w:val="none" w:sz="0" w:space="0" w:color="auto"/>
                <w:left w:val="none" w:sz="0" w:space="0" w:color="auto"/>
                <w:bottom w:val="none" w:sz="0" w:space="0" w:color="auto"/>
                <w:right w:val="none" w:sz="0" w:space="0" w:color="auto"/>
              </w:divBdr>
            </w:div>
            <w:div w:id="403067594">
              <w:marLeft w:val="0"/>
              <w:marRight w:val="0"/>
              <w:marTop w:val="0"/>
              <w:marBottom w:val="0"/>
              <w:divBdr>
                <w:top w:val="none" w:sz="0" w:space="0" w:color="auto"/>
                <w:left w:val="none" w:sz="0" w:space="0" w:color="auto"/>
                <w:bottom w:val="none" w:sz="0" w:space="0" w:color="auto"/>
                <w:right w:val="none" w:sz="0" w:space="0" w:color="auto"/>
              </w:divBdr>
            </w:div>
            <w:div w:id="1039554550">
              <w:marLeft w:val="0"/>
              <w:marRight w:val="0"/>
              <w:marTop w:val="0"/>
              <w:marBottom w:val="0"/>
              <w:divBdr>
                <w:top w:val="none" w:sz="0" w:space="0" w:color="auto"/>
                <w:left w:val="none" w:sz="0" w:space="0" w:color="auto"/>
                <w:bottom w:val="none" w:sz="0" w:space="0" w:color="auto"/>
                <w:right w:val="none" w:sz="0" w:space="0" w:color="auto"/>
              </w:divBdr>
            </w:div>
            <w:div w:id="266811488">
              <w:marLeft w:val="0"/>
              <w:marRight w:val="0"/>
              <w:marTop w:val="0"/>
              <w:marBottom w:val="0"/>
              <w:divBdr>
                <w:top w:val="none" w:sz="0" w:space="0" w:color="auto"/>
                <w:left w:val="none" w:sz="0" w:space="0" w:color="auto"/>
                <w:bottom w:val="none" w:sz="0" w:space="0" w:color="auto"/>
                <w:right w:val="none" w:sz="0" w:space="0" w:color="auto"/>
              </w:divBdr>
            </w:div>
            <w:div w:id="157057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56890">
      <w:bodyDiv w:val="1"/>
      <w:marLeft w:val="0"/>
      <w:marRight w:val="0"/>
      <w:marTop w:val="0"/>
      <w:marBottom w:val="0"/>
      <w:divBdr>
        <w:top w:val="none" w:sz="0" w:space="0" w:color="auto"/>
        <w:left w:val="none" w:sz="0" w:space="0" w:color="auto"/>
        <w:bottom w:val="none" w:sz="0" w:space="0" w:color="auto"/>
        <w:right w:val="none" w:sz="0" w:space="0" w:color="auto"/>
      </w:divBdr>
      <w:divsChild>
        <w:div w:id="1150051657">
          <w:marLeft w:val="0"/>
          <w:marRight w:val="0"/>
          <w:marTop w:val="0"/>
          <w:marBottom w:val="0"/>
          <w:divBdr>
            <w:top w:val="none" w:sz="0" w:space="0" w:color="auto"/>
            <w:left w:val="none" w:sz="0" w:space="0" w:color="auto"/>
            <w:bottom w:val="none" w:sz="0" w:space="0" w:color="auto"/>
            <w:right w:val="none" w:sz="0" w:space="0" w:color="auto"/>
          </w:divBdr>
          <w:divsChild>
            <w:div w:id="162824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01350">
      <w:bodyDiv w:val="1"/>
      <w:marLeft w:val="0"/>
      <w:marRight w:val="0"/>
      <w:marTop w:val="0"/>
      <w:marBottom w:val="0"/>
      <w:divBdr>
        <w:top w:val="none" w:sz="0" w:space="0" w:color="auto"/>
        <w:left w:val="none" w:sz="0" w:space="0" w:color="auto"/>
        <w:bottom w:val="none" w:sz="0" w:space="0" w:color="auto"/>
        <w:right w:val="none" w:sz="0" w:space="0" w:color="auto"/>
      </w:divBdr>
      <w:divsChild>
        <w:div w:id="1656301025">
          <w:marLeft w:val="0"/>
          <w:marRight w:val="0"/>
          <w:marTop w:val="0"/>
          <w:marBottom w:val="0"/>
          <w:divBdr>
            <w:top w:val="none" w:sz="0" w:space="0" w:color="auto"/>
            <w:left w:val="none" w:sz="0" w:space="0" w:color="auto"/>
            <w:bottom w:val="none" w:sz="0" w:space="0" w:color="auto"/>
            <w:right w:val="none" w:sz="0" w:space="0" w:color="auto"/>
          </w:divBdr>
        </w:div>
        <w:div w:id="1129591993">
          <w:marLeft w:val="0"/>
          <w:marRight w:val="0"/>
          <w:marTop w:val="0"/>
          <w:marBottom w:val="0"/>
          <w:divBdr>
            <w:top w:val="none" w:sz="0" w:space="0" w:color="auto"/>
            <w:left w:val="none" w:sz="0" w:space="0" w:color="auto"/>
            <w:bottom w:val="none" w:sz="0" w:space="0" w:color="auto"/>
            <w:right w:val="none" w:sz="0" w:space="0" w:color="auto"/>
          </w:divBdr>
        </w:div>
        <w:div w:id="891501429">
          <w:marLeft w:val="0"/>
          <w:marRight w:val="0"/>
          <w:marTop w:val="0"/>
          <w:marBottom w:val="0"/>
          <w:divBdr>
            <w:top w:val="none" w:sz="0" w:space="0" w:color="auto"/>
            <w:left w:val="none" w:sz="0" w:space="0" w:color="auto"/>
            <w:bottom w:val="none" w:sz="0" w:space="0" w:color="auto"/>
            <w:right w:val="none" w:sz="0" w:space="0" w:color="auto"/>
          </w:divBdr>
        </w:div>
        <w:div w:id="45691771">
          <w:marLeft w:val="0"/>
          <w:marRight w:val="0"/>
          <w:marTop w:val="0"/>
          <w:marBottom w:val="0"/>
          <w:divBdr>
            <w:top w:val="none" w:sz="0" w:space="0" w:color="auto"/>
            <w:left w:val="none" w:sz="0" w:space="0" w:color="auto"/>
            <w:bottom w:val="none" w:sz="0" w:space="0" w:color="auto"/>
            <w:right w:val="none" w:sz="0" w:space="0" w:color="auto"/>
          </w:divBdr>
        </w:div>
        <w:div w:id="2120683736">
          <w:marLeft w:val="0"/>
          <w:marRight w:val="0"/>
          <w:marTop w:val="0"/>
          <w:marBottom w:val="0"/>
          <w:divBdr>
            <w:top w:val="none" w:sz="0" w:space="0" w:color="auto"/>
            <w:left w:val="none" w:sz="0" w:space="0" w:color="auto"/>
            <w:bottom w:val="none" w:sz="0" w:space="0" w:color="auto"/>
            <w:right w:val="none" w:sz="0" w:space="0" w:color="auto"/>
          </w:divBdr>
        </w:div>
      </w:divsChild>
    </w:div>
    <w:div w:id="1447039123">
      <w:bodyDiv w:val="1"/>
      <w:marLeft w:val="0"/>
      <w:marRight w:val="0"/>
      <w:marTop w:val="0"/>
      <w:marBottom w:val="0"/>
      <w:divBdr>
        <w:top w:val="none" w:sz="0" w:space="0" w:color="auto"/>
        <w:left w:val="none" w:sz="0" w:space="0" w:color="auto"/>
        <w:bottom w:val="none" w:sz="0" w:space="0" w:color="auto"/>
        <w:right w:val="none" w:sz="0" w:space="0" w:color="auto"/>
      </w:divBdr>
    </w:div>
    <w:div w:id="1544442878">
      <w:bodyDiv w:val="1"/>
      <w:marLeft w:val="0"/>
      <w:marRight w:val="0"/>
      <w:marTop w:val="0"/>
      <w:marBottom w:val="0"/>
      <w:divBdr>
        <w:top w:val="none" w:sz="0" w:space="0" w:color="auto"/>
        <w:left w:val="none" w:sz="0" w:space="0" w:color="auto"/>
        <w:bottom w:val="none" w:sz="0" w:space="0" w:color="auto"/>
        <w:right w:val="none" w:sz="0" w:space="0" w:color="auto"/>
      </w:divBdr>
    </w:div>
    <w:div w:id="1563711950">
      <w:bodyDiv w:val="1"/>
      <w:marLeft w:val="0"/>
      <w:marRight w:val="0"/>
      <w:marTop w:val="0"/>
      <w:marBottom w:val="0"/>
      <w:divBdr>
        <w:top w:val="none" w:sz="0" w:space="0" w:color="auto"/>
        <w:left w:val="none" w:sz="0" w:space="0" w:color="auto"/>
        <w:bottom w:val="none" w:sz="0" w:space="0" w:color="auto"/>
        <w:right w:val="none" w:sz="0" w:space="0" w:color="auto"/>
      </w:divBdr>
    </w:div>
    <w:div w:id="1683779411">
      <w:bodyDiv w:val="1"/>
      <w:marLeft w:val="0"/>
      <w:marRight w:val="0"/>
      <w:marTop w:val="0"/>
      <w:marBottom w:val="0"/>
      <w:divBdr>
        <w:top w:val="none" w:sz="0" w:space="0" w:color="auto"/>
        <w:left w:val="none" w:sz="0" w:space="0" w:color="auto"/>
        <w:bottom w:val="none" w:sz="0" w:space="0" w:color="auto"/>
        <w:right w:val="none" w:sz="0" w:space="0" w:color="auto"/>
      </w:divBdr>
      <w:divsChild>
        <w:div w:id="596210125">
          <w:marLeft w:val="0"/>
          <w:marRight w:val="0"/>
          <w:marTop w:val="0"/>
          <w:marBottom w:val="0"/>
          <w:divBdr>
            <w:top w:val="none" w:sz="0" w:space="0" w:color="auto"/>
            <w:left w:val="none" w:sz="0" w:space="0" w:color="auto"/>
            <w:bottom w:val="none" w:sz="0" w:space="0" w:color="auto"/>
            <w:right w:val="none" w:sz="0" w:space="0" w:color="auto"/>
          </w:divBdr>
        </w:div>
      </w:divsChild>
    </w:div>
    <w:div w:id="1700814938">
      <w:bodyDiv w:val="1"/>
      <w:marLeft w:val="0"/>
      <w:marRight w:val="0"/>
      <w:marTop w:val="0"/>
      <w:marBottom w:val="0"/>
      <w:divBdr>
        <w:top w:val="none" w:sz="0" w:space="0" w:color="auto"/>
        <w:left w:val="none" w:sz="0" w:space="0" w:color="auto"/>
        <w:bottom w:val="none" w:sz="0" w:space="0" w:color="auto"/>
        <w:right w:val="none" w:sz="0" w:space="0" w:color="auto"/>
      </w:divBdr>
    </w:div>
    <w:div w:id="1705904228">
      <w:bodyDiv w:val="1"/>
      <w:marLeft w:val="0"/>
      <w:marRight w:val="0"/>
      <w:marTop w:val="0"/>
      <w:marBottom w:val="0"/>
      <w:divBdr>
        <w:top w:val="none" w:sz="0" w:space="0" w:color="auto"/>
        <w:left w:val="none" w:sz="0" w:space="0" w:color="auto"/>
        <w:bottom w:val="none" w:sz="0" w:space="0" w:color="auto"/>
        <w:right w:val="none" w:sz="0" w:space="0" w:color="auto"/>
      </w:divBdr>
    </w:div>
    <w:div w:id="1861123709">
      <w:bodyDiv w:val="1"/>
      <w:marLeft w:val="0"/>
      <w:marRight w:val="0"/>
      <w:marTop w:val="0"/>
      <w:marBottom w:val="0"/>
      <w:divBdr>
        <w:top w:val="none" w:sz="0" w:space="0" w:color="auto"/>
        <w:left w:val="none" w:sz="0" w:space="0" w:color="auto"/>
        <w:bottom w:val="none" w:sz="0" w:space="0" w:color="auto"/>
        <w:right w:val="none" w:sz="0" w:space="0" w:color="auto"/>
      </w:divBdr>
    </w:div>
    <w:div w:id="1876968936">
      <w:bodyDiv w:val="1"/>
      <w:marLeft w:val="0"/>
      <w:marRight w:val="0"/>
      <w:marTop w:val="0"/>
      <w:marBottom w:val="0"/>
      <w:divBdr>
        <w:top w:val="none" w:sz="0" w:space="0" w:color="auto"/>
        <w:left w:val="none" w:sz="0" w:space="0" w:color="auto"/>
        <w:bottom w:val="none" w:sz="0" w:space="0" w:color="auto"/>
        <w:right w:val="none" w:sz="0" w:space="0" w:color="auto"/>
      </w:divBdr>
      <w:divsChild>
        <w:div w:id="927227306">
          <w:marLeft w:val="0"/>
          <w:marRight w:val="0"/>
          <w:marTop w:val="0"/>
          <w:marBottom w:val="0"/>
          <w:divBdr>
            <w:top w:val="none" w:sz="0" w:space="0" w:color="auto"/>
            <w:left w:val="none" w:sz="0" w:space="0" w:color="auto"/>
            <w:bottom w:val="none" w:sz="0" w:space="0" w:color="auto"/>
            <w:right w:val="none" w:sz="0" w:space="0" w:color="auto"/>
          </w:divBdr>
          <w:divsChild>
            <w:div w:id="183313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07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3.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eveloper.spotify.com/"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jcsinfo.ch/demo/jquery/" TargetMode="External"/><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jsfiddle.net/"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dmerS01\OneDrive%20-%20EDUETATFR\EMF\RP\EMF%20-%20MODEL%20RP%20-%20SASCHA.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9E4D24-D73B-4D74-AB38-647822DBE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EMF - MODEL RP - SASCHA.dotx</Template>
  <TotalTime>0</TotalTime>
  <Pages>50</Pages>
  <Words>9202</Words>
  <Characters>50612</Characters>
  <Application>Microsoft Office Word</Application>
  <DocSecurity>0</DocSecurity>
  <Lines>421</Lines>
  <Paragraphs>119</Paragraphs>
  <ScaleCrop>false</ScaleCrop>
  <HeadingPairs>
    <vt:vector size="2" baseType="variant">
      <vt:variant>
        <vt:lpstr>Titre</vt:lpstr>
      </vt:variant>
      <vt:variant>
        <vt:i4>1</vt:i4>
      </vt:variant>
    </vt:vector>
  </HeadingPairs>
  <TitlesOfParts>
    <vt:vector size="1" baseType="lpstr">
      <vt:lpstr>307 - Réaliser des pages Web interactives</vt:lpstr>
    </vt:vector>
  </TitlesOfParts>
  <Company/>
  <LinksUpToDate>false</LinksUpToDate>
  <CharactersWithSpaces>59695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307 - Réaliser des pages Web interactives</dc:title>
  <dc:subject/>
  <dc:creator>Widmer Sascha</dc:creator>
  <cp:keywords/>
  <dc:description/>
  <cp:lastModifiedBy>Widmer Sascha</cp:lastModifiedBy>
  <cp:revision>642</cp:revision>
  <dcterms:created xsi:type="dcterms:W3CDTF">2023-05-15T08:40:00Z</dcterms:created>
  <dcterms:modified xsi:type="dcterms:W3CDTF">2023-06-17T21:26:00Z</dcterms:modified>
</cp:coreProperties>
</file>