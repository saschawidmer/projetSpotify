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E3542" w14:textId="73D97966" w:rsidR="006F09C4" w:rsidRPr="00A858DF" w:rsidRDefault="003736C6" w:rsidP="006F09C4">
      <w:pPr>
        <w:pStyle w:val="Titreprincipale"/>
      </w:pPr>
      <w:r w:rsidRPr="00A858DF">
        <w:fldChar w:fldCharType="begin"/>
      </w:r>
      <w:r w:rsidRPr="00A858DF">
        <w:instrText xml:space="preserve"> TITLE  \* Upper  \* MERGEFORMAT </w:instrText>
      </w:r>
      <w:r w:rsidRPr="00A858DF">
        <w:fldChar w:fldCharType="separate"/>
      </w:r>
      <w:r w:rsidR="0082228F" w:rsidRPr="00A858DF">
        <w:t>307 - RÉALISER DES PAGES WEB INTERACTIVES</w:t>
      </w:r>
      <w:r w:rsidRPr="00A858DF">
        <w:fldChar w:fldCharType="end"/>
      </w:r>
    </w:p>
    <w:p w14:paraId="0F4DEB0A" w14:textId="77777777" w:rsidR="00441BD2" w:rsidRPr="00A858DF" w:rsidRDefault="00441BD2" w:rsidP="004B1EFC">
      <w:pPr>
        <w:pStyle w:val="Titresecondaire"/>
      </w:pPr>
      <w:r w:rsidRPr="00A858DF">
        <w:t>Rapport personnel</w:t>
      </w:r>
    </w:p>
    <w:p w14:paraId="3B3E8BBE" w14:textId="4509C162" w:rsidR="00441BD2" w:rsidRPr="00A858DF" w:rsidRDefault="00441BD2" w:rsidP="004B1EFC">
      <w:pPr>
        <w:pStyle w:val="StyleCentr"/>
      </w:pPr>
      <w:r w:rsidRPr="00A858DF">
        <w:t xml:space="preserve">Date de création : </w:t>
      </w:r>
      <w:r w:rsidRPr="00A858DF">
        <w:fldChar w:fldCharType="begin"/>
      </w:r>
      <w:r w:rsidRPr="00A858DF">
        <w:instrText xml:space="preserve"> CREATEDATE  \@ "dd.MM.yyyy" \h  \* MERGEFORMAT </w:instrText>
      </w:r>
      <w:r w:rsidRPr="00A858DF">
        <w:fldChar w:fldCharType="separate"/>
      </w:r>
      <w:r w:rsidR="0082228F" w:rsidRPr="00A858DF">
        <w:rPr>
          <w:noProof/>
        </w:rPr>
        <w:t>15.05.2023</w:t>
      </w:r>
      <w:r w:rsidRPr="00A858DF">
        <w:fldChar w:fldCharType="end"/>
      </w:r>
      <w:r w:rsidRPr="00A858DF">
        <w:br/>
        <w:t xml:space="preserve">Version 1 du </w:t>
      </w:r>
      <w:r w:rsidRPr="00A858DF">
        <w:fldChar w:fldCharType="begin"/>
      </w:r>
      <w:r w:rsidRPr="00A858DF">
        <w:instrText xml:space="preserve"> SAVEDATE  \@ "dd.MM.yyyy" \h  \* MERGEFORMAT </w:instrText>
      </w:r>
      <w:r w:rsidRPr="00A858DF">
        <w:fldChar w:fldCharType="separate"/>
      </w:r>
      <w:r w:rsidR="00A858DF" w:rsidRPr="00A858DF">
        <w:rPr>
          <w:noProof/>
        </w:rPr>
        <w:t>17.06.2023</w:t>
      </w:r>
      <w:r w:rsidRPr="00A858DF">
        <w:fldChar w:fldCharType="end"/>
      </w:r>
    </w:p>
    <w:p w14:paraId="6983B8D6" w14:textId="77777777" w:rsidR="00441BD2" w:rsidRPr="00A858DF" w:rsidRDefault="004B1EFC" w:rsidP="004B1EFC">
      <w:pPr>
        <w:pStyle w:val="Auteur"/>
      </w:pPr>
      <w:r w:rsidRPr="00A858DF">
        <w:t>Sascha Widmer</w:t>
      </w:r>
    </w:p>
    <w:tbl>
      <w:tblPr>
        <w:tblStyle w:val="Grilledutableau"/>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6511"/>
        <w:gridCol w:w="2541"/>
      </w:tblGrid>
      <w:tr w:rsidR="00441BD2" w:rsidRPr="00A858DF" w14:paraId="0AAC71C1" w14:textId="77777777" w:rsidTr="00B46636">
        <w:trPr>
          <w:trHeight w:val="2300"/>
        </w:trPr>
        <w:tc>
          <w:tcPr>
            <w:tcW w:w="651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7D56C826" w14:textId="77777777" w:rsidR="00441BD2" w:rsidRPr="00A858DF" w:rsidRDefault="00441BD2" w:rsidP="00602CC8">
            <w:r w:rsidRPr="00A858DF">
              <w:rPr>
                <w:noProof/>
              </w:rPr>
              <w:drawing>
                <wp:anchor distT="0" distB="0" distL="114300" distR="114300" simplePos="0" relativeHeight="251660288" behindDoc="1" locked="0" layoutInCell="1" allowOverlap="1" wp14:anchorId="0032B25B" wp14:editId="33F10D20">
                  <wp:simplePos x="0" y="0"/>
                  <wp:positionH relativeFrom="column">
                    <wp:posOffset>-2614295</wp:posOffset>
                  </wp:positionH>
                  <wp:positionV relativeFrom="paragraph">
                    <wp:posOffset>-53975</wp:posOffset>
                  </wp:positionV>
                  <wp:extent cx="2576195" cy="882650"/>
                  <wp:effectExtent l="0" t="0" r="0" b="0"/>
                  <wp:wrapTight wrapText="bothSides">
                    <wp:wrapPolygon edited="0">
                      <wp:start x="0" y="0"/>
                      <wp:lineTo x="0" y="20978"/>
                      <wp:lineTo x="21403" y="20978"/>
                      <wp:lineTo x="2140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8993"/>
                          <a:stretch/>
                        </pic:blipFill>
                        <pic:spPr bwMode="auto">
                          <a:xfrm>
                            <a:off x="0" y="0"/>
                            <a:ext cx="2576195" cy="882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54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054954EA" w14:textId="065E594B" w:rsidR="00441BD2" w:rsidRPr="00A858DF" w:rsidRDefault="00441BD2" w:rsidP="00B46636">
            <w:r w:rsidRPr="00A858DF">
              <w:t xml:space="preserve">Module du </w:t>
            </w:r>
            <w:r w:rsidR="00597716" w:rsidRPr="00A858DF">
              <w:t>15.05.2023</w:t>
            </w:r>
            <w:r w:rsidRPr="00A858DF">
              <w:t xml:space="preserve"> </w:t>
            </w:r>
          </w:p>
          <w:p w14:paraId="694B5944" w14:textId="0A9D2694" w:rsidR="00441BD2" w:rsidRPr="00A858DF" w:rsidRDefault="00441BD2" w:rsidP="00B46636">
            <w:r w:rsidRPr="00A858DF">
              <w:t xml:space="preserve">au </w:t>
            </w:r>
            <w:r w:rsidR="00045122" w:rsidRPr="00A858DF">
              <w:t>13.06.2023</w:t>
            </w:r>
          </w:p>
        </w:tc>
      </w:tr>
    </w:tbl>
    <w:p w14:paraId="1494A9BF" w14:textId="77777777" w:rsidR="0052669E" w:rsidRPr="00A858DF" w:rsidRDefault="0052669E" w:rsidP="0052669E">
      <w:pPr>
        <w:sectPr w:rsidR="0052669E" w:rsidRPr="00A858DF" w:rsidSect="00441BD2">
          <w:footerReference w:type="default" r:id="rId9"/>
          <w:pgSz w:w="11906" w:h="16838"/>
          <w:pgMar w:top="4111" w:right="1417" w:bottom="1417" w:left="1417" w:header="708" w:footer="708" w:gutter="0"/>
          <w:cols w:space="708"/>
          <w:docGrid w:linePitch="360"/>
        </w:sectPr>
      </w:pPr>
    </w:p>
    <w:p w14:paraId="2640B372" w14:textId="77777777" w:rsidR="00F709F3" w:rsidRPr="00A858DF" w:rsidRDefault="00F709F3" w:rsidP="004620B1">
      <w:pPr>
        <w:sectPr w:rsidR="00F709F3" w:rsidRPr="00A858DF" w:rsidSect="00441BD2">
          <w:footerReference w:type="default" r:id="rId10"/>
          <w:pgSz w:w="11906" w:h="16838"/>
          <w:pgMar w:top="1134" w:right="1417" w:bottom="1417" w:left="1417" w:header="708" w:footer="708" w:gutter="0"/>
          <w:cols w:space="708"/>
          <w:docGrid w:linePitch="360"/>
        </w:sectPr>
      </w:pPr>
    </w:p>
    <w:p w14:paraId="2266E222" w14:textId="77777777" w:rsidR="00A858DF" w:rsidRDefault="00CC1B87" w:rsidP="00602CC8">
      <w:pPr>
        <w:pStyle w:val="Titresecondaire"/>
        <w:rPr>
          <w:noProof/>
        </w:rPr>
      </w:pPr>
      <w:r w:rsidRPr="00A858DF">
        <w:lastRenderedPageBreak/>
        <w:t>Table des matières</w:t>
      </w:r>
      <w:r w:rsidR="004609EB" w:rsidRPr="00A858DF">
        <w:fldChar w:fldCharType="begin"/>
      </w:r>
      <w:r w:rsidR="004609EB" w:rsidRPr="00A858DF">
        <w:instrText xml:space="preserve"> TOC \o "1-5" \h \z \u </w:instrText>
      </w:r>
      <w:r w:rsidR="004609EB" w:rsidRPr="00A858DF">
        <w:fldChar w:fldCharType="separate"/>
      </w:r>
    </w:p>
    <w:p w14:paraId="5FFE000D" w14:textId="21857E4B" w:rsidR="00A858DF" w:rsidRDefault="00A858DF">
      <w:pPr>
        <w:pStyle w:val="TM1"/>
        <w:tabs>
          <w:tab w:val="left" w:pos="440"/>
          <w:tab w:val="right" w:leader="dot" w:pos="9062"/>
        </w:tabs>
        <w:rPr>
          <w:rFonts w:asciiTheme="minorHAnsi" w:eastAsiaTheme="minorEastAsia" w:hAnsiTheme="minorHAnsi" w:cstheme="minorBidi"/>
          <w:b w:val="0"/>
          <w:bCs w:val="0"/>
          <w:caps w:val="0"/>
          <w:noProof/>
          <w:sz w:val="22"/>
          <w:szCs w:val="22"/>
          <w:lang w:eastAsia="fr-CH"/>
        </w:rPr>
      </w:pPr>
      <w:hyperlink w:anchor="_Toc137926679" w:history="1">
        <w:r w:rsidRPr="006B2755">
          <w:rPr>
            <w:rStyle w:val="Lienhypertexte"/>
            <w:noProof/>
          </w:rPr>
          <w:t>1</w:t>
        </w:r>
        <w:r>
          <w:rPr>
            <w:rFonts w:asciiTheme="minorHAnsi" w:eastAsiaTheme="minorEastAsia" w:hAnsiTheme="minorHAnsi" w:cstheme="minorBidi"/>
            <w:b w:val="0"/>
            <w:bCs w:val="0"/>
            <w:caps w:val="0"/>
            <w:noProof/>
            <w:sz w:val="22"/>
            <w:szCs w:val="22"/>
            <w:lang w:eastAsia="fr-CH"/>
          </w:rPr>
          <w:tab/>
        </w:r>
        <w:r w:rsidRPr="006B2755">
          <w:rPr>
            <w:rStyle w:val="Lienhypertexte"/>
            <w:noProof/>
          </w:rPr>
          <w:t>Introduction</w:t>
        </w:r>
        <w:r>
          <w:rPr>
            <w:noProof/>
            <w:webHidden/>
          </w:rPr>
          <w:tab/>
        </w:r>
        <w:r>
          <w:rPr>
            <w:noProof/>
            <w:webHidden/>
          </w:rPr>
          <w:fldChar w:fldCharType="begin"/>
        </w:r>
        <w:r>
          <w:rPr>
            <w:noProof/>
            <w:webHidden/>
          </w:rPr>
          <w:instrText xml:space="preserve"> PAGEREF _Toc137926679 \h </w:instrText>
        </w:r>
        <w:r>
          <w:rPr>
            <w:noProof/>
            <w:webHidden/>
          </w:rPr>
        </w:r>
        <w:r>
          <w:rPr>
            <w:noProof/>
            <w:webHidden/>
          </w:rPr>
          <w:fldChar w:fldCharType="separate"/>
        </w:r>
        <w:r>
          <w:rPr>
            <w:noProof/>
            <w:webHidden/>
          </w:rPr>
          <w:t>6</w:t>
        </w:r>
        <w:r>
          <w:rPr>
            <w:noProof/>
            <w:webHidden/>
          </w:rPr>
          <w:fldChar w:fldCharType="end"/>
        </w:r>
      </w:hyperlink>
    </w:p>
    <w:p w14:paraId="2E54DA6D" w14:textId="1841D34B"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680" w:history="1">
        <w:r w:rsidRPr="006B2755">
          <w:rPr>
            <w:rStyle w:val="Lienhypertexte"/>
            <w:noProof/>
          </w:rPr>
          <w:t>1.1</w:t>
        </w:r>
        <w:r>
          <w:rPr>
            <w:rFonts w:eastAsiaTheme="minorEastAsia" w:cstheme="minorBidi"/>
            <w:b w:val="0"/>
            <w:bCs w:val="0"/>
            <w:noProof/>
            <w:sz w:val="22"/>
            <w:szCs w:val="22"/>
            <w:lang w:eastAsia="fr-CH"/>
          </w:rPr>
          <w:tab/>
        </w:r>
        <w:r w:rsidRPr="006B2755">
          <w:rPr>
            <w:rStyle w:val="Lienhypertexte"/>
            <w:noProof/>
          </w:rPr>
          <w:t>Objectifs</w:t>
        </w:r>
        <w:r>
          <w:rPr>
            <w:noProof/>
            <w:webHidden/>
          </w:rPr>
          <w:tab/>
        </w:r>
        <w:r>
          <w:rPr>
            <w:noProof/>
            <w:webHidden/>
          </w:rPr>
          <w:fldChar w:fldCharType="begin"/>
        </w:r>
        <w:r>
          <w:rPr>
            <w:noProof/>
            <w:webHidden/>
          </w:rPr>
          <w:instrText xml:space="preserve"> PAGEREF _Toc137926680 \h </w:instrText>
        </w:r>
        <w:r>
          <w:rPr>
            <w:noProof/>
            <w:webHidden/>
          </w:rPr>
        </w:r>
        <w:r>
          <w:rPr>
            <w:noProof/>
            <w:webHidden/>
          </w:rPr>
          <w:fldChar w:fldCharType="separate"/>
        </w:r>
        <w:r>
          <w:rPr>
            <w:noProof/>
            <w:webHidden/>
          </w:rPr>
          <w:t>6</w:t>
        </w:r>
        <w:r>
          <w:rPr>
            <w:noProof/>
            <w:webHidden/>
          </w:rPr>
          <w:fldChar w:fldCharType="end"/>
        </w:r>
      </w:hyperlink>
    </w:p>
    <w:p w14:paraId="084C4A10" w14:textId="17DA171C" w:rsidR="00A858DF" w:rsidRDefault="00A858DF">
      <w:pPr>
        <w:pStyle w:val="TM1"/>
        <w:tabs>
          <w:tab w:val="left" w:pos="440"/>
          <w:tab w:val="right" w:leader="dot" w:pos="9062"/>
        </w:tabs>
        <w:rPr>
          <w:rFonts w:asciiTheme="minorHAnsi" w:eastAsiaTheme="minorEastAsia" w:hAnsiTheme="minorHAnsi" w:cstheme="minorBidi"/>
          <w:b w:val="0"/>
          <w:bCs w:val="0"/>
          <w:caps w:val="0"/>
          <w:noProof/>
          <w:sz w:val="22"/>
          <w:szCs w:val="22"/>
          <w:lang w:eastAsia="fr-CH"/>
        </w:rPr>
      </w:pPr>
      <w:hyperlink w:anchor="_Toc137926681" w:history="1">
        <w:r w:rsidRPr="006B2755">
          <w:rPr>
            <w:rStyle w:val="Lienhypertexte"/>
            <w:noProof/>
          </w:rPr>
          <w:t>2</w:t>
        </w:r>
        <w:r>
          <w:rPr>
            <w:rFonts w:asciiTheme="minorHAnsi" w:eastAsiaTheme="minorEastAsia" w:hAnsiTheme="minorHAnsi" w:cstheme="minorBidi"/>
            <w:b w:val="0"/>
            <w:bCs w:val="0"/>
            <w:caps w:val="0"/>
            <w:noProof/>
            <w:sz w:val="22"/>
            <w:szCs w:val="22"/>
            <w:lang w:eastAsia="fr-CH"/>
          </w:rPr>
          <w:tab/>
        </w:r>
        <w:r w:rsidRPr="006B2755">
          <w:rPr>
            <w:rStyle w:val="Lienhypertexte"/>
            <w:noProof/>
          </w:rPr>
          <w:t>Exercices</w:t>
        </w:r>
        <w:r>
          <w:rPr>
            <w:noProof/>
            <w:webHidden/>
          </w:rPr>
          <w:tab/>
        </w:r>
        <w:r>
          <w:rPr>
            <w:noProof/>
            <w:webHidden/>
          </w:rPr>
          <w:fldChar w:fldCharType="begin"/>
        </w:r>
        <w:r>
          <w:rPr>
            <w:noProof/>
            <w:webHidden/>
          </w:rPr>
          <w:instrText xml:space="preserve"> PAGEREF _Toc137926681 \h </w:instrText>
        </w:r>
        <w:r>
          <w:rPr>
            <w:noProof/>
            <w:webHidden/>
          </w:rPr>
        </w:r>
        <w:r>
          <w:rPr>
            <w:noProof/>
            <w:webHidden/>
          </w:rPr>
          <w:fldChar w:fldCharType="separate"/>
        </w:r>
        <w:r>
          <w:rPr>
            <w:noProof/>
            <w:webHidden/>
          </w:rPr>
          <w:t>6</w:t>
        </w:r>
        <w:r>
          <w:rPr>
            <w:noProof/>
            <w:webHidden/>
          </w:rPr>
          <w:fldChar w:fldCharType="end"/>
        </w:r>
      </w:hyperlink>
    </w:p>
    <w:p w14:paraId="71C1FFB5" w14:textId="70B0C849"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682" w:history="1">
        <w:r w:rsidRPr="006B2755">
          <w:rPr>
            <w:rStyle w:val="Lienhypertexte"/>
            <w:noProof/>
          </w:rPr>
          <w:t>2.1</w:t>
        </w:r>
        <w:r>
          <w:rPr>
            <w:rFonts w:eastAsiaTheme="minorEastAsia" w:cstheme="minorBidi"/>
            <w:b w:val="0"/>
            <w:bCs w:val="0"/>
            <w:noProof/>
            <w:sz w:val="22"/>
            <w:szCs w:val="22"/>
            <w:lang w:eastAsia="fr-CH"/>
          </w:rPr>
          <w:tab/>
        </w:r>
        <w:r w:rsidRPr="006B2755">
          <w:rPr>
            <w:rStyle w:val="Lienhypertexte"/>
            <w:noProof/>
          </w:rPr>
          <w:t>Exercice 1 (Base HTML5)</w:t>
        </w:r>
        <w:r>
          <w:rPr>
            <w:noProof/>
            <w:webHidden/>
          </w:rPr>
          <w:tab/>
        </w:r>
        <w:r>
          <w:rPr>
            <w:noProof/>
            <w:webHidden/>
          </w:rPr>
          <w:fldChar w:fldCharType="begin"/>
        </w:r>
        <w:r>
          <w:rPr>
            <w:noProof/>
            <w:webHidden/>
          </w:rPr>
          <w:instrText xml:space="preserve"> PAGEREF _Toc137926682 \h </w:instrText>
        </w:r>
        <w:r>
          <w:rPr>
            <w:noProof/>
            <w:webHidden/>
          </w:rPr>
        </w:r>
        <w:r>
          <w:rPr>
            <w:noProof/>
            <w:webHidden/>
          </w:rPr>
          <w:fldChar w:fldCharType="separate"/>
        </w:r>
        <w:r>
          <w:rPr>
            <w:noProof/>
            <w:webHidden/>
          </w:rPr>
          <w:t>6</w:t>
        </w:r>
        <w:r>
          <w:rPr>
            <w:noProof/>
            <w:webHidden/>
          </w:rPr>
          <w:fldChar w:fldCharType="end"/>
        </w:r>
      </w:hyperlink>
    </w:p>
    <w:p w14:paraId="3A7BAFED" w14:textId="6A8483ED" w:rsidR="00A858DF" w:rsidRDefault="00A858DF">
      <w:pPr>
        <w:pStyle w:val="TM3"/>
        <w:tabs>
          <w:tab w:val="left" w:pos="1100"/>
          <w:tab w:val="right" w:leader="dot" w:pos="9062"/>
        </w:tabs>
        <w:rPr>
          <w:rFonts w:eastAsiaTheme="minorEastAsia" w:cstheme="minorBidi"/>
          <w:noProof/>
          <w:sz w:val="22"/>
          <w:szCs w:val="22"/>
          <w:lang w:eastAsia="fr-CH"/>
        </w:rPr>
      </w:pPr>
      <w:hyperlink w:anchor="_Toc137926683" w:history="1">
        <w:r w:rsidRPr="006B2755">
          <w:rPr>
            <w:rStyle w:val="Lienhypertexte"/>
            <w:noProof/>
          </w:rPr>
          <w:t>2.1.1</w:t>
        </w:r>
        <w:r>
          <w:rPr>
            <w:rFonts w:eastAsiaTheme="minorEastAsia" w:cstheme="minorBidi"/>
            <w:noProof/>
            <w:sz w:val="22"/>
            <w:szCs w:val="22"/>
            <w:lang w:eastAsia="fr-CH"/>
          </w:rPr>
          <w:tab/>
        </w:r>
        <w:r w:rsidRPr="006B2755">
          <w:rPr>
            <w:rStyle w:val="Lienhypertexte"/>
            <w:noProof/>
          </w:rPr>
          <w:t>Objectif de l’exercice</w:t>
        </w:r>
        <w:r>
          <w:rPr>
            <w:noProof/>
            <w:webHidden/>
          </w:rPr>
          <w:tab/>
        </w:r>
        <w:r>
          <w:rPr>
            <w:noProof/>
            <w:webHidden/>
          </w:rPr>
          <w:fldChar w:fldCharType="begin"/>
        </w:r>
        <w:r>
          <w:rPr>
            <w:noProof/>
            <w:webHidden/>
          </w:rPr>
          <w:instrText xml:space="preserve"> PAGEREF _Toc137926683 \h </w:instrText>
        </w:r>
        <w:r>
          <w:rPr>
            <w:noProof/>
            <w:webHidden/>
          </w:rPr>
        </w:r>
        <w:r>
          <w:rPr>
            <w:noProof/>
            <w:webHidden/>
          </w:rPr>
          <w:fldChar w:fldCharType="separate"/>
        </w:r>
        <w:r>
          <w:rPr>
            <w:noProof/>
            <w:webHidden/>
          </w:rPr>
          <w:t>6</w:t>
        </w:r>
        <w:r>
          <w:rPr>
            <w:noProof/>
            <w:webHidden/>
          </w:rPr>
          <w:fldChar w:fldCharType="end"/>
        </w:r>
      </w:hyperlink>
    </w:p>
    <w:p w14:paraId="3618E39A" w14:textId="652F8EBD" w:rsidR="00A858DF" w:rsidRDefault="00A858DF">
      <w:pPr>
        <w:pStyle w:val="TM3"/>
        <w:tabs>
          <w:tab w:val="left" w:pos="1100"/>
          <w:tab w:val="right" w:leader="dot" w:pos="9062"/>
        </w:tabs>
        <w:rPr>
          <w:rFonts w:eastAsiaTheme="minorEastAsia" w:cstheme="minorBidi"/>
          <w:noProof/>
          <w:sz w:val="22"/>
          <w:szCs w:val="22"/>
          <w:lang w:eastAsia="fr-CH"/>
        </w:rPr>
      </w:pPr>
      <w:hyperlink w:anchor="_Toc137926684" w:history="1">
        <w:r w:rsidRPr="006B2755">
          <w:rPr>
            <w:rStyle w:val="Lienhypertexte"/>
            <w:noProof/>
          </w:rPr>
          <w:t>2.1.2</w:t>
        </w:r>
        <w:r>
          <w:rPr>
            <w:rFonts w:eastAsiaTheme="minorEastAsia" w:cstheme="minorBidi"/>
            <w:noProof/>
            <w:sz w:val="22"/>
            <w:szCs w:val="22"/>
            <w:lang w:eastAsia="fr-CH"/>
          </w:rPr>
          <w:tab/>
        </w:r>
        <w:r w:rsidRPr="006B2755">
          <w:rPr>
            <w:rStyle w:val="Lienhypertexte"/>
            <w:noProof/>
          </w:rPr>
          <w:t>Explications / Descriptions</w:t>
        </w:r>
        <w:r>
          <w:rPr>
            <w:noProof/>
            <w:webHidden/>
          </w:rPr>
          <w:tab/>
        </w:r>
        <w:r>
          <w:rPr>
            <w:noProof/>
            <w:webHidden/>
          </w:rPr>
          <w:fldChar w:fldCharType="begin"/>
        </w:r>
        <w:r>
          <w:rPr>
            <w:noProof/>
            <w:webHidden/>
          </w:rPr>
          <w:instrText xml:space="preserve"> PAGEREF _Toc137926684 \h </w:instrText>
        </w:r>
        <w:r>
          <w:rPr>
            <w:noProof/>
            <w:webHidden/>
          </w:rPr>
        </w:r>
        <w:r>
          <w:rPr>
            <w:noProof/>
            <w:webHidden/>
          </w:rPr>
          <w:fldChar w:fldCharType="separate"/>
        </w:r>
        <w:r>
          <w:rPr>
            <w:noProof/>
            <w:webHidden/>
          </w:rPr>
          <w:t>6</w:t>
        </w:r>
        <w:r>
          <w:rPr>
            <w:noProof/>
            <w:webHidden/>
          </w:rPr>
          <w:fldChar w:fldCharType="end"/>
        </w:r>
      </w:hyperlink>
    </w:p>
    <w:p w14:paraId="73E04FE0" w14:textId="5D8943E9" w:rsidR="00A858DF" w:rsidRDefault="00A858DF">
      <w:pPr>
        <w:pStyle w:val="TM3"/>
        <w:tabs>
          <w:tab w:val="left" w:pos="1100"/>
          <w:tab w:val="right" w:leader="dot" w:pos="9062"/>
        </w:tabs>
        <w:rPr>
          <w:rFonts w:eastAsiaTheme="minorEastAsia" w:cstheme="minorBidi"/>
          <w:noProof/>
          <w:sz w:val="22"/>
          <w:szCs w:val="22"/>
          <w:lang w:eastAsia="fr-CH"/>
        </w:rPr>
      </w:pPr>
      <w:hyperlink w:anchor="_Toc137926685" w:history="1">
        <w:r w:rsidRPr="006B2755">
          <w:rPr>
            <w:rStyle w:val="Lienhypertexte"/>
            <w:noProof/>
          </w:rPr>
          <w:t>2.1.3</w:t>
        </w:r>
        <w:r>
          <w:rPr>
            <w:rFonts w:eastAsiaTheme="minorEastAsia" w:cstheme="minorBidi"/>
            <w:noProof/>
            <w:sz w:val="22"/>
            <w:szCs w:val="22"/>
            <w:lang w:eastAsia="fr-CH"/>
          </w:rPr>
          <w:tab/>
        </w:r>
        <w:r w:rsidRPr="006B2755">
          <w:rPr>
            <w:rStyle w:val="Lienhypertexte"/>
            <w:noProof/>
          </w:rPr>
          <w:t>Extrait de code</w:t>
        </w:r>
        <w:r>
          <w:rPr>
            <w:noProof/>
            <w:webHidden/>
          </w:rPr>
          <w:tab/>
        </w:r>
        <w:r>
          <w:rPr>
            <w:noProof/>
            <w:webHidden/>
          </w:rPr>
          <w:fldChar w:fldCharType="begin"/>
        </w:r>
        <w:r>
          <w:rPr>
            <w:noProof/>
            <w:webHidden/>
          </w:rPr>
          <w:instrText xml:space="preserve"> PAGEREF _Toc137926685 \h </w:instrText>
        </w:r>
        <w:r>
          <w:rPr>
            <w:noProof/>
            <w:webHidden/>
          </w:rPr>
        </w:r>
        <w:r>
          <w:rPr>
            <w:noProof/>
            <w:webHidden/>
          </w:rPr>
          <w:fldChar w:fldCharType="separate"/>
        </w:r>
        <w:r>
          <w:rPr>
            <w:noProof/>
            <w:webHidden/>
          </w:rPr>
          <w:t>7</w:t>
        </w:r>
        <w:r>
          <w:rPr>
            <w:noProof/>
            <w:webHidden/>
          </w:rPr>
          <w:fldChar w:fldCharType="end"/>
        </w:r>
      </w:hyperlink>
    </w:p>
    <w:p w14:paraId="7F6548C5" w14:textId="376067F1" w:rsidR="00A858DF" w:rsidRDefault="00A858DF">
      <w:pPr>
        <w:pStyle w:val="TM3"/>
        <w:tabs>
          <w:tab w:val="left" w:pos="1100"/>
          <w:tab w:val="right" w:leader="dot" w:pos="9062"/>
        </w:tabs>
        <w:rPr>
          <w:rFonts w:eastAsiaTheme="minorEastAsia" w:cstheme="minorBidi"/>
          <w:noProof/>
          <w:sz w:val="22"/>
          <w:szCs w:val="22"/>
          <w:lang w:eastAsia="fr-CH"/>
        </w:rPr>
      </w:pPr>
      <w:hyperlink w:anchor="_Toc137926686" w:history="1">
        <w:r w:rsidRPr="006B2755">
          <w:rPr>
            <w:rStyle w:val="Lienhypertexte"/>
            <w:noProof/>
          </w:rPr>
          <w:t>2.1.4</w:t>
        </w:r>
        <w:r>
          <w:rPr>
            <w:rFonts w:eastAsiaTheme="minorEastAsia" w:cstheme="minorBidi"/>
            <w:noProof/>
            <w:sz w:val="22"/>
            <w:szCs w:val="22"/>
            <w:lang w:eastAsia="fr-CH"/>
          </w:rPr>
          <w:tab/>
        </w:r>
        <w:r w:rsidRPr="006B2755">
          <w:rPr>
            <w:rStyle w:val="Lienhypertexte"/>
            <w:noProof/>
          </w:rPr>
          <w:t>Capture</w:t>
        </w:r>
        <w:r>
          <w:rPr>
            <w:noProof/>
            <w:webHidden/>
          </w:rPr>
          <w:tab/>
        </w:r>
        <w:r>
          <w:rPr>
            <w:noProof/>
            <w:webHidden/>
          </w:rPr>
          <w:fldChar w:fldCharType="begin"/>
        </w:r>
        <w:r>
          <w:rPr>
            <w:noProof/>
            <w:webHidden/>
          </w:rPr>
          <w:instrText xml:space="preserve"> PAGEREF _Toc137926686 \h </w:instrText>
        </w:r>
        <w:r>
          <w:rPr>
            <w:noProof/>
            <w:webHidden/>
          </w:rPr>
        </w:r>
        <w:r>
          <w:rPr>
            <w:noProof/>
            <w:webHidden/>
          </w:rPr>
          <w:fldChar w:fldCharType="separate"/>
        </w:r>
        <w:r>
          <w:rPr>
            <w:noProof/>
            <w:webHidden/>
          </w:rPr>
          <w:t>7</w:t>
        </w:r>
        <w:r>
          <w:rPr>
            <w:noProof/>
            <w:webHidden/>
          </w:rPr>
          <w:fldChar w:fldCharType="end"/>
        </w:r>
      </w:hyperlink>
    </w:p>
    <w:p w14:paraId="6BA5AC45" w14:textId="327BDD99"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687" w:history="1">
        <w:r w:rsidRPr="006B2755">
          <w:rPr>
            <w:rStyle w:val="Lienhypertexte"/>
            <w:noProof/>
          </w:rPr>
          <w:t>2.2</w:t>
        </w:r>
        <w:r>
          <w:rPr>
            <w:rFonts w:eastAsiaTheme="minorEastAsia" w:cstheme="minorBidi"/>
            <w:b w:val="0"/>
            <w:bCs w:val="0"/>
            <w:noProof/>
            <w:sz w:val="22"/>
            <w:szCs w:val="22"/>
            <w:lang w:eastAsia="fr-CH"/>
          </w:rPr>
          <w:tab/>
        </w:r>
        <w:r w:rsidRPr="006B2755">
          <w:rPr>
            <w:rStyle w:val="Lienhypertexte"/>
            <w:noProof/>
          </w:rPr>
          <w:t>Exercice 2 (Login)</w:t>
        </w:r>
        <w:r>
          <w:rPr>
            <w:noProof/>
            <w:webHidden/>
          </w:rPr>
          <w:tab/>
        </w:r>
        <w:r>
          <w:rPr>
            <w:noProof/>
            <w:webHidden/>
          </w:rPr>
          <w:fldChar w:fldCharType="begin"/>
        </w:r>
        <w:r>
          <w:rPr>
            <w:noProof/>
            <w:webHidden/>
          </w:rPr>
          <w:instrText xml:space="preserve"> PAGEREF _Toc137926687 \h </w:instrText>
        </w:r>
        <w:r>
          <w:rPr>
            <w:noProof/>
            <w:webHidden/>
          </w:rPr>
        </w:r>
        <w:r>
          <w:rPr>
            <w:noProof/>
            <w:webHidden/>
          </w:rPr>
          <w:fldChar w:fldCharType="separate"/>
        </w:r>
        <w:r>
          <w:rPr>
            <w:noProof/>
            <w:webHidden/>
          </w:rPr>
          <w:t>8</w:t>
        </w:r>
        <w:r>
          <w:rPr>
            <w:noProof/>
            <w:webHidden/>
          </w:rPr>
          <w:fldChar w:fldCharType="end"/>
        </w:r>
      </w:hyperlink>
    </w:p>
    <w:p w14:paraId="4DCEB2E6" w14:textId="5F3FC9CD" w:rsidR="00A858DF" w:rsidRDefault="00A858DF">
      <w:pPr>
        <w:pStyle w:val="TM3"/>
        <w:tabs>
          <w:tab w:val="left" w:pos="1100"/>
          <w:tab w:val="right" w:leader="dot" w:pos="9062"/>
        </w:tabs>
        <w:rPr>
          <w:rFonts w:eastAsiaTheme="minorEastAsia" w:cstheme="minorBidi"/>
          <w:noProof/>
          <w:sz w:val="22"/>
          <w:szCs w:val="22"/>
          <w:lang w:eastAsia="fr-CH"/>
        </w:rPr>
      </w:pPr>
      <w:hyperlink w:anchor="_Toc137926688" w:history="1">
        <w:r w:rsidRPr="006B2755">
          <w:rPr>
            <w:rStyle w:val="Lienhypertexte"/>
            <w:noProof/>
          </w:rPr>
          <w:t>2.2.1</w:t>
        </w:r>
        <w:r>
          <w:rPr>
            <w:rFonts w:eastAsiaTheme="minorEastAsia" w:cstheme="minorBidi"/>
            <w:noProof/>
            <w:sz w:val="22"/>
            <w:szCs w:val="22"/>
            <w:lang w:eastAsia="fr-CH"/>
          </w:rPr>
          <w:tab/>
        </w:r>
        <w:r w:rsidRPr="006B2755">
          <w:rPr>
            <w:rStyle w:val="Lienhypertexte"/>
            <w:noProof/>
          </w:rPr>
          <w:t>Objectif de l’exercice</w:t>
        </w:r>
        <w:r>
          <w:rPr>
            <w:noProof/>
            <w:webHidden/>
          </w:rPr>
          <w:tab/>
        </w:r>
        <w:r>
          <w:rPr>
            <w:noProof/>
            <w:webHidden/>
          </w:rPr>
          <w:fldChar w:fldCharType="begin"/>
        </w:r>
        <w:r>
          <w:rPr>
            <w:noProof/>
            <w:webHidden/>
          </w:rPr>
          <w:instrText xml:space="preserve"> PAGEREF _Toc137926688 \h </w:instrText>
        </w:r>
        <w:r>
          <w:rPr>
            <w:noProof/>
            <w:webHidden/>
          </w:rPr>
        </w:r>
        <w:r>
          <w:rPr>
            <w:noProof/>
            <w:webHidden/>
          </w:rPr>
          <w:fldChar w:fldCharType="separate"/>
        </w:r>
        <w:r>
          <w:rPr>
            <w:noProof/>
            <w:webHidden/>
          </w:rPr>
          <w:t>8</w:t>
        </w:r>
        <w:r>
          <w:rPr>
            <w:noProof/>
            <w:webHidden/>
          </w:rPr>
          <w:fldChar w:fldCharType="end"/>
        </w:r>
      </w:hyperlink>
    </w:p>
    <w:p w14:paraId="0DB207AF" w14:textId="5F9D23AC" w:rsidR="00A858DF" w:rsidRDefault="00A858DF">
      <w:pPr>
        <w:pStyle w:val="TM3"/>
        <w:tabs>
          <w:tab w:val="left" w:pos="1100"/>
          <w:tab w:val="right" w:leader="dot" w:pos="9062"/>
        </w:tabs>
        <w:rPr>
          <w:rFonts w:eastAsiaTheme="minorEastAsia" w:cstheme="minorBidi"/>
          <w:noProof/>
          <w:sz w:val="22"/>
          <w:szCs w:val="22"/>
          <w:lang w:eastAsia="fr-CH"/>
        </w:rPr>
      </w:pPr>
      <w:hyperlink w:anchor="_Toc137926689" w:history="1">
        <w:r w:rsidRPr="006B2755">
          <w:rPr>
            <w:rStyle w:val="Lienhypertexte"/>
            <w:noProof/>
          </w:rPr>
          <w:t>2.2.2</w:t>
        </w:r>
        <w:r>
          <w:rPr>
            <w:rFonts w:eastAsiaTheme="minorEastAsia" w:cstheme="minorBidi"/>
            <w:noProof/>
            <w:sz w:val="22"/>
            <w:szCs w:val="22"/>
            <w:lang w:eastAsia="fr-CH"/>
          </w:rPr>
          <w:tab/>
        </w:r>
        <w:r w:rsidRPr="006B2755">
          <w:rPr>
            <w:rStyle w:val="Lienhypertexte"/>
            <w:noProof/>
          </w:rPr>
          <w:t>Explications / Descriptions</w:t>
        </w:r>
        <w:r>
          <w:rPr>
            <w:noProof/>
            <w:webHidden/>
          </w:rPr>
          <w:tab/>
        </w:r>
        <w:r>
          <w:rPr>
            <w:noProof/>
            <w:webHidden/>
          </w:rPr>
          <w:fldChar w:fldCharType="begin"/>
        </w:r>
        <w:r>
          <w:rPr>
            <w:noProof/>
            <w:webHidden/>
          </w:rPr>
          <w:instrText xml:space="preserve"> PAGEREF _Toc137926689 \h </w:instrText>
        </w:r>
        <w:r>
          <w:rPr>
            <w:noProof/>
            <w:webHidden/>
          </w:rPr>
        </w:r>
        <w:r>
          <w:rPr>
            <w:noProof/>
            <w:webHidden/>
          </w:rPr>
          <w:fldChar w:fldCharType="separate"/>
        </w:r>
        <w:r>
          <w:rPr>
            <w:noProof/>
            <w:webHidden/>
          </w:rPr>
          <w:t>8</w:t>
        </w:r>
        <w:r>
          <w:rPr>
            <w:noProof/>
            <w:webHidden/>
          </w:rPr>
          <w:fldChar w:fldCharType="end"/>
        </w:r>
      </w:hyperlink>
    </w:p>
    <w:p w14:paraId="01DD8E28" w14:textId="73BD715C" w:rsidR="00A858DF" w:rsidRDefault="00A858DF">
      <w:pPr>
        <w:pStyle w:val="TM3"/>
        <w:tabs>
          <w:tab w:val="left" w:pos="1100"/>
          <w:tab w:val="right" w:leader="dot" w:pos="9062"/>
        </w:tabs>
        <w:rPr>
          <w:rFonts w:eastAsiaTheme="minorEastAsia" w:cstheme="minorBidi"/>
          <w:noProof/>
          <w:sz w:val="22"/>
          <w:szCs w:val="22"/>
          <w:lang w:eastAsia="fr-CH"/>
        </w:rPr>
      </w:pPr>
      <w:hyperlink w:anchor="_Toc137926690" w:history="1">
        <w:r w:rsidRPr="006B2755">
          <w:rPr>
            <w:rStyle w:val="Lienhypertexte"/>
            <w:noProof/>
          </w:rPr>
          <w:t>2.2.3</w:t>
        </w:r>
        <w:r>
          <w:rPr>
            <w:rFonts w:eastAsiaTheme="minorEastAsia" w:cstheme="minorBidi"/>
            <w:noProof/>
            <w:sz w:val="22"/>
            <w:szCs w:val="22"/>
            <w:lang w:eastAsia="fr-CH"/>
          </w:rPr>
          <w:tab/>
        </w:r>
        <w:r w:rsidRPr="006B2755">
          <w:rPr>
            <w:rStyle w:val="Lienhypertexte"/>
            <w:noProof/>
          </w:rPr>
          <w:t>Extrait de code</w:t>
        </w:r>
        <w:r>
          <w:rPr>
            <w:noProof/>
            <w:webHidden/>
          </w:rPr>
          <w:tab/>
        </w:r>
        <w:r>
          <w:rPr>
            <w:noProof/>
            <w:webHidden/>
          </w:rPr>
          <w:fldChar w:fldCharType="begin"/>
        </w:r>
        <w:r>
          <w:rPr>
            <w:noProof/>
            <w:webHidden/>
          </w:rPr>
          <w:instrText xml:space="preserve"> PAGEREF _Toc137926690 \h </w:instrText>
        </w:r>
        <w:r>
          <w:rPr>
            <w:noProof/>
            <w:webHidden/>
          </w:rPr>
        </w:r>
        <w:r>
          <w:rPr>
            <w:noProof/>
            <w:webHidden/>
          </w:rPr>
          <w:fldChar w:fldCharType="separate"/>
        </w:r>
        <w:r>
          <w:rPr>
            <w:noProof/>
            <w:webHidden/>
          </w:rPr>
          <w:t>9</w:t>
        </w:r>
        <w:r>
          <w:rPr>
            <w:noProof/>
            <w:webHidden/>
          </w:rPr>
          <w:fldChar w:fldCharType="end"/>
        </w:r>
      </w:hyperlink>
    </w:p>
    <w:p w14:paraId="2BA3563F" w14:textId="67A73B53" w:rsidR="00A858DF" w:rsidRDefault="00A858DF">
      <w:pPr>
        <w:pStyle w:val="TM3"/>
        <w:tabs>
          <w:tab w:val="left" w:pos="1100"/>
          <w:tab w:val="right" w:leader="dot" w:pos="9062"/>
        </w:tabs>
        <w:rPr>
          <w:rFonts w:eastAsiaTheme="minorEastAsia" w:cstheme="minorBidi"/>
          <w:noProof/>
          <w:sz w:val="22"/>
          <w:szCs w:val="22"/>
          <w:lang w:eastAsia="fr-CH"/>
        </w:rPr>
      </w:pPr>
      <w:hyperlink w:anchor="_Toc137926691" w:history="1">
        <w:r w:rsidRPr="006B2755">
          <w:rPr>
            <w:rStyle w:val="Lienhypertexte"/>
            <w:noProof/>
          </w:rPr>
          <w:t>2.2.4</w:t>
        </w:r>
        <w:r>
          <w:rPr>
            <w:rFonts w:eastAsiaTheme="minorEastAsia" w:cstheme="minorBidi"/>
            <w:noProof/>
            <w:sz w:val="22"/>
            <w:szCs w:val="22"/>
            <w:lang w:eastAsia="fr-CH"/>
          </w:rPr>
          <w:tab/>
        </w:r>
        <w:r w:rsidRPr="006B2755">
          <w:rPr>
            <w:rStyle w:val="Lienhypertexte"/>
            <w:noProof/>
          </w:rPr>
          <w:t>Capture</w:t>
        </w:r>
        <w:r>
          <w:rPr>
            <w:noProof/>
            <w:webHidden/>
          </w:rPr>
          <w:tab/>
        </w:r>
        <w:r>
          <w:rPr>
            <w:noProof/>
            <w:webHidden/>
          </w:rPr>
          <w:fldChar w:fldCharType="begin"/>
        </w:r>
        <w:r>
          <w:rPr>
            <w:noProof/>
            <w:webHidden/>
          </w:rPr>
          <w:instrText xml:space="preserve"> PAGEREF _Toc137926691 \h </w:instrText>
        </w:r>
        <w:r>
          <w:rPr>
            <w:noProof/>
            <w:webHidden/>
          </w:rPr>
        </w:r>
        <w:r>
          <w:rPr>
            <w:noProof/>
            <w:webHidden/>
          </w:rPr>
          <w:fldChar w:fldCharType="separate"/>
        </w:r>
        <w:r>
          <w:rPr>
            <w:noProof/>
            <w:webHidden/>
          </w:rPr>
          <w:t>10</w:t>
        </w:r>
        <w:r>
          <w:rPr>
            <w:noProof/>
            <w:webHidden/>
          </w:rPr>
          <w:fldChar w:fldCharType="end"/>
        </w:r>
      </w:hyperlink>
    </w:p>
    <w:p w14:paraId="34306DD4" w14:textId="5A0ADB73"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692" w:history="1">
        <w:r w:rsidRPr="006B2755">
          <w:rPr>
            <w:rStyle w:val="Lienhypertexte"/>
            <w:noProof/>
          </w:rPr>
          <w:t>2.3</w:t>
        </w:r>
        <w:r>
          <w:rPr>
            <w:rFonts w:eastAsiaTheme="minorEastAsia" w:cstheme="minorBidi"/>
            <w:b w:val="0"/>
            <w:bCs w:val="0"/>
            <w:noProof/>
            <w:sz w:val="22"/>
            <w:szCs w:val="22"/>
            <w:lang w:eastAsia="fr-CH"/>
          </w:rPr>
          <w:tab/>
        </w:r>
        <w:r w:rsidRPr="006B2755">
          <w:rPr>
            <w:rStyle w:val="Lienhypertexte"/>
            <w:noProof/>
          </w:rPr>
          <w:t>Exercice 3 (Login avec PHP)</w:t>
        </w:r>
        <w:r>
          <w:rPr>
            <w:noProof/>
            <w:webHidden/>
          </w:rPr>
          <w:tab/>
        </w:r>
        <w:r>
          <w:rPr>
            <w:noProof/>
            <w:webHidden/>
          </w:rPr>
          <w:fldChar w:fldCharType="begin"/>
        </w:r>
        <w:r>
          <w:rPr>
            <w:noProof/>
            <w:webHidden/>
          </w:rPr>
          <w:instrText xml:space="preserve"> PAGEREF _Toc137926692 \h </w:instrText>
        </w:r>
        <w:r>
          <w:rPr>
            <w:noProof/>
            <w:webHidden/>
          </w:rPr>
        </w:r>
        <w:r>
          <w:rPr>
            <w:noProof/>
            <w:webHidden/>
          </w:rPr>
          <w:fldChar w:fldCharType="separate"/>
        </w:r>
        <w:r>
          <w:rPr>
            <w:noProof/>
            <w:webHidden/>
          </w:rPr>
          <w:t>10</w:t>
        </w:r>
        <w:r>
          <w:rPr>
            <w:noProof/>
            <w:webHidden/>
          </w:rPr>
          <w:fldChar w:fldCharType="end"/>
        </w:r>
      </w:hyperlink>
    </w:p>
    <w:p w14:paraId="40F23EAC" w14:textId="407E5F0F" w:rsidR="00A858DF" w:rsidRDefault="00A858DF">
      <w:pPr>
        <w:pStyle w:val="TM3"/>
        <w:tabs>
          <w:tab w:val="left" w:pos="1100"/>
          <w:tab w:val="right" w:leader="dot" w:pos="9062"/>
        </w:tabs>
        <w:rPr>
          <w:rFonts w:eastAsiaTheme="minorEastAsia" w:cstheme="minorBidi"/>
          <w:noProof/>
          <w:sz w:val="22"/>
          <w:szCs w:val="22"/>
          <w:lang w:eastAsia="fr-CH"/>
        </w:rPr>
      </w:pPr>
      <w:hyperlink w:anchor="_Toc137926693" w:history="1">
        <w:r w:rsidRPr="006B2755">
          <w:rPr>
            <w:rStyle w:val="Lienhypertexte"/>
            <w:noProof/>
          </w:rPr>
          <w:t>2.3.1</w:t>
        </w:r>
        <w:r>
          <w:rPr>
            <w:rFonts w:eastAsiaTheme="minorEastAsia" w:cstheme="minorBidi"/>
            <w:noProof/>
            <w:sz w:val="22"/>
            <w:szCs w:val="22"/>
            <w:lang w:eastAsia="fr-CH"/>
          </w:rPr>
          <w:tab/>
        </w:r>
        <w:r w:rsidRPr="006B2755">
          <w:rPr>
            <w:rStyle w:val="Lienhypertexte"/>
            <w:noProof/>
          </w:rPr>
          <w:t>Objectif de l’exercice</w:t>
        </w:r>
        <w:r>
          <w:rPr>
            <w:noProof/>
            <w:webHidden/>
          </w:rPr>
          <w:tab/>
        </w:r>
        <w:r>
          <w:rPr>
            <w:noProof/>
            <w:webHidden/>
          </w:rPr>
          <w:fldChar w:fldCharType="begin"/>
        </w:r>
        <w:r>
          <w:rPr>
            <w:noProof/>
            <w:webHidden/>
          </w:rPr>
          <w:instrText xml:space="preserve"> PAGEREF _Toc137926693 \h </w:instrText>
        </w:r>
        <w:r>
          <w:rPr>
            <w:noProof/>
            <w:webHidden/>
          </w:rPr>
        </w:r>
        <w:r>
          <w:rPr>
            <w:noProof/>
            <w:webHidden/>
          </w:rPr>
          <w:fldChar w:fldCharType="separate"/>
        </w:r>
        <w:r>
          <w:rPr>
            <w:noProof/>
            <w:webHidden/>
          </w:rPr>
          <w:t>10</w:t>
        </w:r>
        <w:r>
          <w:rPr>
            <w:noProof/>
            <w:webHidden/>
          </w:rPr>
          <w:fldChar w:fldCharType="end"/>
        </w:r>
      </w:hyperlink>
    </w:p>
    <w:p w14:paraId="285B3277" w14:textId="6B50C18C" w:rsidR="00A858DF" w:rsidRDefault="00A858DF">
      <w:pPr>
        <w:pStyle w:val="TM3"/>
        <w:tabs>
          <w:tab w:val="left" w:pos="1100"/>
          <w:tab w:val="right" w:leader="dot" w:pos="9062"/>
        </w:tabs>
        <w:rPr>
          <w:rFonts w:eastAsiaTheme="minorEastAsia" w:cstheme="minorBidi"/>
          <w:noProof/>
          <w:sz w:val="22"/>
          <w:szCs w:val="22"/>
          <w:lang w:eastAsia="fr-CH"/>
        </w:rPr>
      </w:pPr>
      <w:hyperlink w:anchor="_Toc137926694" w:history="1">
        <w:r w:rsidRPr="006B2755">
          <w:rPr>
            <w:rStyle w:val="Lienhypertexte"/>
            <w:noProof/>
          </w:rPr>
          <w:t>2.3.2</w:t>
        </w:r>
        <w:r>
          <w:rPr>
            <w:rFonts w:eastAsiaTheme="minorEastAsia" w:cstheme="minorBidi"/>
            <w:noProof/>
            <w:sz w:val="22"/>
            <w:szCs w:val="22"/>
            <w:lang w:eastAsia="fr-CH"/>
          </w:rPr>
          <w:tab/>
        </w:r>
        <w:r w:rsidRPr="006B2755">
          <w:rPr>
            <w:rStyle w:val="Lienhypertexte"/>
            <w:noProof/>
          </w:rPr>
          <w:t>Explications / Descriptions</w:t>
        </w:r>
        <w:r>
          <w:rPr>
            <w:noProof/>
            <w:webHidden/>
          </w:rPr>
          <w:tab/>
        </w:r>
        <w:r>
          <w:rPr>
            <w:noProof/>
            <w:webHidden/>
          </w:rPr>
          <w:fldChar w:fldCharType="begin"/>
        </w:r>
        <w:r>
          <w:rPr>
            <w:noProof/>
            <w:webHidden/>
          </w:rPr>
          <w:instrText xml:space="preserve"> PAGEREF _Toc137926694 \h </w:instrText>
        </w:r>
        <w:r>
          <w:rPr>
            <w:noProof/>
            <w:webHidden/>
          </w:rPr>
        </w:r>
        <w:r>
          <w:rPr>
            <w:noProof/>
            <w:webHidden/>
          </w:rPr>
          <w:fldChar w:fldCharType="separate"/>
        </w:r>
        <w:r>
          <w:rPr>
            <w:noProof/>
            <w:webHidden/>
          </w:rPr>
          <w:t>10</w:t>
        </w:r>
        <w:r>
          <w:rPr>
            <w:noProof/>
            <w:webHidden/>
          </w:rPr>
          <w:fldChar w:fldCharType="end"/>
        </w:r>
      </w:hyperlink>
    </w:p>
    <w:p w14:paraId="4DABBADF" w14:textId="0E1BA7C1" w:rsidR="00A858DF" w:rsidRDefault="00A858DF">
      <w:pPr>
        <w:pStyle w:val="TM3"/>
        <w:tabs>
          <w:tab w:val="left" w:pos="1100"/>
          <w:tab w:val="right" w:leader="dot" w:pos="9062"/>
        </w:tabs>
        <w:rPr>
          <w:rFonts w:eastAsiaTheme="minorEastAsia" w:cstheme="minorBidi"/>
          <w:noProof/>
          <w:sz w:val="22"/>
          <w:szCs w:val="22"/>
          <w:lang w:eastAsia="fr-CH"/>
        </w:rPr>
      </w:pPr>
      <w:hyperlink w:anchor="_Toc137926695" w:history="1">
        <w:r w:rsidRPr="006B2755">
          <w:rPr>
            <w:rStyle w:val="Lienhypertexte"/>
            <w:noProof/>
          </w:rPr>
          <w:t>2.3.3</w:t>
        </w:r>
        <w:r>
          <w:rPr>
            <w:rFonts w:eastAsiaTheme="minorEastAsia" w:cstheme="minorBidi"/>
            <w:noProof/>
            <w:sz w:val="22"/>
            <w:szCs w:val="22"/>
            <w:lang w:eastAsia="fr-CH"/>
          </w:rPr>
          <w:tab/>
        </w:r>
        <w:r w:rsidRPr="006B2755">
          <w:rPr>
            <w:rStyle w:val="Lienhypertexte"/>
            <w:noProof/>
          </w:rPr>
          <w:t>Extrait de code</w:t>
        </w:r>
        <w:r>
          <w:rPr>
            <w:noProof/>
            <w:webHidden/>
          </w:rPr>
          <w:tab/>
        </w:r>
        <w:r>
          <w:rPr>
            <w:noProof/>
            <w:webHidden/>
          </w:rPr>
          <w:fldChar w:fldCharType="begin"/>
        </w:r>
        <w:r>
          <w:rPr>
            <w:noProof/>
            <w:webHidden/>
          </w:rPr>
          <w:instrText xml:space="preserve"> PAGEREF _Toc137926695 \h </w:instrText>
        </w:r>
        <w:r>
          <w:rPr>
            <w:noProof/>
            <w:webHidden/>
          </w:rPr>
        </w:r>
        <w:r>
          <w:rPr>
            <w:noProof/>
            <w:webHidden/>
          </w:rPr>
          <w:fldChar w:fldCharType="separate"/>
        </w:r>
        <w:r>
          <w:rPr>
            <w:noProof/>
            <w:webHidden/>
          </w:rPr>
          <w:t>11</w:t>
        </w:r>
        <w:r>
          <w:rPr>
            <w:noProof/>
            <w:webHidden/>
          </w:rPr>
          <w:fldChar w:fldCharType="end"/>
        </w:r>
      </w:hyperlink>
    </w:p>
    <w:p w14:paraId="502CED54" w14:textId="44FFAF6F" w:rsidR="00A858DF" w:rsidRDefault="00A858DF">
      <w:pPr>
        <w:pStyle w:val="TM3"/>
        <w:tabs>
          <w:tab w:val="left" w:pos="1100"/>
          <w:tab w:val="right" w:leader="dot" w:pos="9062"/>
        </w:tabs>
        <w:rPr>
          <w:rFonts w:eastAsiaTheme="minorEastAsia" w:cstheme="minorBidi"/>
          <w:noProof/>
          <w:sz w:val="22"/>
          <w:szCs w:val="22"/>
          <w:lang w:eastAsia="fr-CH"/>
        </w:rPr>
      </w:pPr>
      <w:hyperlink w:anchor="_Toc137926696" w:history="1">
        <w:r w:rsidRPr="006B2755">
          <w:rPr>
            <w:rStyle w:val="Lienhypertexte"/>
            <w:noProof/>
          </w:rPr>
          <w:t>2.3.4</w:t>
        </w:r>
        <w:r>
          <w:rPr>
            <w:rFonts w:eastAsiaTheme="minorEastAsia" w:cstheme="minorBidi"/>
            <w:noProof/>
            <w:sz w:val="22"/>
            <w:szCs w:val="22"/>
            <w:lang w:eastAsia="fr-CH"/>
          </w:rPr>
          <w:tab/>
        </w:r>
        <w:r w:rsidRPr="006B2755">
          <w:rPr>
            <w:rStyle w:val="Lienhypertexte"/>
            <w:noProof/>
          </w:rPr>
          <w:t>Capture</w:t>
        </w:r>
        <w:r>
          <w:rPr>
            <w:noProof/>
            <w:webHidden/>
          </w:rPr>
          <w:tab/>
        </w:r>
        <w:r>
          <w:rPr>
            <w:noProof/>
            <w:webHidden/>
          </w:rPr>
          <w:fldChar w:fldCharType="begin"/>
        </w:r>
        <w:r>
          <w:rPr>
            <w:noProof/>
            <w:webHidden/>
          </w:rPr>
          <w:instrText xml:space="preserve"> PAGEREF _Toc137926696 \h </w:instrText>
        </w:r>
        <w:r>
          <w:rPr>
            <w:noProof/>
            <w:webHidden/>
          </w:rPr>
        </w:r>
        <w:r>
          <w:rPr>
            <w:noProof/>
            <w:webHidden/>
          </w:rPr>
          <w:fldChar w:fldCharType="separate"/>
        </w:r>
        <w:r>
          <w:rPr>
            <w:noProof/>
            <w:webHidden/>
          </w:rPr>
          <w:t>12</w:t>
        </w:r>
        <w:r>
          <w:rPr>
            <w:noProof/>
            <w:webHidden/>
          </w:rPr>
          <w:fldChar w:fldCharType="end"/>
        </w:r>
      </w:hyperlink>
    </w:p>
    <w:p w14:paraId="66999411" w14:textId="041CFFD5"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697" w:history="1">
        <w:r w:rsidRPr="006B2755">
          <w:rPr>
            <w:rStyle w:val="Lienhypertexte"/>
            <w:noProof/>
          </w:rPr>
          <w:t>2.4</w:t>
        </w:r>
        <w:r>
          <w:rPr>
            <w:rFonts w:eastAsiaTheme="minorEastAsia" w:cstheme="minorBidi"/>
            <w:b w:val="0"/>
            <w:bCs w:val="0"/>
            <w:noProof/>
            <w:sz w:val="22"/>
            <w:szCs w:val="22"/>
            <w:lang w:eastAsia="fr-CH"/>
          </w:rPr>
          <w:tab/>
        </w:r>
        <w:r w:rsidRPr="006B2755">
          <w:rPr>
            <w:rStyle w:val="Lienhypertexte"/>
            <w:noProof/>
          </w:rPr>
          <w:t>Exercice 4 (JSFiddle)</w:t>
        </w:r>
        <w:r>
          <w:rPr>
            <w:noProof/>
            <w:webHidden/>
          </w:rPr>
          <w:tab/>
        </w:r>
        <w:r>
          <w:rPr>
            <w:noProof/>
            <w:webHidden/>
          </w:rPr>
          <w:fldChar w:fldCharType="begin"/>
        </w:r>
        <w:r>
          <w:rPr>
            <w:noProof/>
            <w:webHidden/>
          </w:rPr>
          <w:instrText xml:space="preserve"> PAGEREF _Toc137926697 \h </w:instrText>
        </w:r>
        <w:r>
          <w:rPr>
            <w:noProof/>
            <w:webHidden/>
          </w:rPr>
        </w:r>
        <w:r>
          <w:rPr>
            <w:noProof/>
            <w:webHidden/>
          </w:rPr>
          <w:fldChar w:fldCharType="separate"/>
        </w:r>
        <w:r>
          <w:rPr>
            <w:noProof/>
            <w:webHidden/>
          </w:rPr>
          <w:t>12</w:t>
        </w:r>
        <w:r>
          <w:rPr>
            <w:noProof/>
            <w:webHidden/>
          </w:rPr>
          <w:fldChar w:fldCharType="end"/>
        </w:r>
      </w:hyperlink>
    </w:p>
    <w:p w14:paraId="2CD2473D" w14:textId="1BE92EC1" w:rsidR="00A858DF" w:rsidRDefault="00A858DF">
      <w:pPr>
        <w:pStyle w:val="TM3"/>
        <w:tabs>
          <w:tab w:val="left" w:pos="1100"/>
          <w:tab w:val="right" w:leader="dot" w:pos="9062"/>
        </w:tabs>
        <w:rPr>
          <w:rFonts w:eastAsiaTheme="minorEastAsia" w:cstheme="minorBidi"/>
          <w:noProof/>
          <w:sz w:val="22"/>
          <w:szCs w:val="22"/>
          <w:lang w:eastAsia="fr-CH"/>
        </w:rPr>
      </w:pPr>
      <w:hyperlink w:anchor="_Toc137926698" w:history="1">
        <w:r w:rsidRPr="006B2755">
          <w:rPr>
            <w:rStyle w:val="Lienhypertexte"/>
            <w:noProof/>
          </w:rPr>
          <w:t>2.4.1</w:t>
        </w:r>
        <w:r>
          <w:rPr>
            <w:rFonts w:eastAsiaTheme="minorEastAsia" w:cstheme="minorBidi"/>
            <w:noProof/>
            <w:sz w:val="22"/>
            <w:szCs w:val="22"/>
            <w:lang w:eastAsia="fr-CH"/>
          </w:rPr>
          <w:tab/>
        </w:r>
        <w:r w:rsidRPr="006B2755">
          <w:rPr>
            <w:rStyle w:val="Lienhypertexte"/>
            <w:noProof/>
          </w:rPr>
          <w:t>Objectif de l’exercice</w:t>
        </w:r>
        <w:r>
          <w:rPr>
            <w:noProof/>
            <w:webHidden/>
          </w:rPr>
          <w:tab/>
        </w:r>
        <w:r>
          <w:rPr>
            <w:noProof/>
            <w:webHidden/>
          </w:rPr>
          <w:fldChar w:fldCharType="begin"/>
        </w:r>
        <w:r>
          <w:rPr>
            <w:noProof/>
            <w:webHidden/>
          </w:rPr>
          <w:instrText xml:space="preserve"> PAGEREF _Toc137926698 \h </w:instrText>
        </w:r>
        <w:r>
          <w:rPr>
            <w:noProof/>
            <w:webHidden/>
          </w:rPr>
        </w:r>
        <w:r>
          <w:rPr>
            <w:noProof/>
            <w:webHidden/>
          </w:rPr>
          <w:fldChar w:fldCharType="separate"/>
        </w:r>
        <w:r>
          <w:rPr>
            <w:noProof/>
            <w:webHidden/>
          </w:rPr>
          <w:t>12</w:t>
        </w:r>
        <w:r>
          <w:rPr>
            <w:noProof/>
            <w:webHidden/>
          </w:rPr>
          <w:fldChar w:fldCharType="end"/>
        </w:r>
      </w:hyperlink>
    </w:p>
    <w:p w14:paraId="1A03BAB1" w14:textId="508E8EC2" w:rsidR="00A858DF" w:rsidRDefault="00A858DF">
      <w:pPr>
        <w:pStyle w:val="TM3"/>
        <w:tabs>
          <w:tab w:val="left" w:pos="1100"/>
          <w:tab w:val="right" w:leader="dot" w:pos="9062"/>
        </w:tabs>
        <w:rPr>
          <w:rFonts w:eastAsiaTheme="minorEastAsia" w:cstheme="minorBidi"/>
          <w:noProof/>
          <w:sz w:val="22"/>
          <w:szCs w:val="22"/>
          <w:lang w:eastAsia="fr-CH"/>
        </w:rPr>
      </w:pPr>
      <w:hyperlink w:anchor="_Toc137926699" w:history="1">
        <w:r w:rsidRPr="006B2755">
          <w:rPr>
            <w:rStyle w:val="Lienhypertexte"/>
            <w:noProof/>
          </w:rPr>
          <w:t>2.4.2</w:t>
        </w:r>
        <w:r>
          <w:rPr>
            <w:rFonts w:eastAsiaTheme="minorEastAsia" w:cstheme="minorBidi"/>
            <w:noProof/>
            <w:sz w:val="22"/>
            <w:szCs w:val="22"/>
            <w:lang w:eastAsia="fr-CH"/>
          </w:rPr>
          <w:tab/>
        </w:r>
        <w:r w:rsidRPr="006B2755">
          <w:rPr>
            <w:rStyle w:val="Lienhypertexte"/>
            <w:noProof/>
          </w:rPr>
          <w:t>Explications / Descriptions</w:t>
        </w:r>
        <w:r>
          <w:rPr>
            <w:noProof/>
            <w:webHidden/>
          </w:rPr>
          <w:tab/>
        </w:r>
        <w:r>
          <w:rPr>
            <w:noProof/>
            <w:webHidden/>
          </w:rPr>
          <w:fldChar w:fldCharType="begin"/>
        </w:r>
        <w:r>
          <w:rPr>
            <w:noProof/>
            <w:webHidden/>
          </w:rPr>
          <w:instrText xml:space="preserve"> PAGEREF _Toc137926699 \h </w:instrText>
        </w:r>
        <w:r>
          <w:rPr>
            <w:noProof/>
            <w:webHidden/>
          </w:rPr>
        </w:r>
        <w:r>
          <w:rPr>
            <w:noProof/>
            <w:webHidden/>
          </w:rPr>
          <w:fldChar w:fldCharType="separate"/>
        </w:r>
        <w:r>
          <w:rPr>
            <w:noProof/>
            <w:webHidden/>
          </w:rPr>
          <w:t>12</w:t>
        </w:r>
        <w:r>
          <w:rPr>
            <w:noProof/>
            <w:webHidden/>
          </w:rPr>
          <w:fldChar w:fldCharType="end"/>
        </w:r>
      </w:hyperlink>
    </w:p>
    <w:p w14:paraId="1C1DCF60" w14:textId="5A36147D"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00" w:history="1">
        <w:r w:rsidRPr="006B2755">
          <w:rPr>
            <w:rStyle w:val="Lienhypertexte"/>
            <w:noProof/>
          </w:rPr>
          <w:t>2.4.3</w:t>
        </w:r>
        <w:r>
          <w:rPr>
            <w:rFonts w:eastAsiaTheme="minorEastAsia" w:cstheme="minorBidi"/>
            <w:noProof/>
            <w:sz w:val="22"/>
            <w:szCs w:val="22"/>
            <w:lang w:eastAsia="fr-CH"/>
          </w:rPr>
          <w:tab/>
        </w:r>
        <w:r w:rsidRPr="006B2755">
          <w:rPr>
            <w:rStyle w:val="Lienhypertexte"/>
            <w:noProof/>
          </w:rPr>
          <w:t>Extrait de code</w:t>
        </w:r>
        <w:r>
          <w:rPr>
            <w:noProof/>
            <w:webHidden/>
          </w:rPr>
          <w:tab/>
        </w:r>
        <w:r>
          <w:rPr>
            <w:noProof/>
            <w:webHidden/>
          </w:rPr>
          <w:fldChar w:fldCharType="begin"/>
        </w:r>
        <w:r>
          <w:rPr>
            <w:noProof/>
            <w:webHidden/>
          </w:rPr>
          <w:instrText xml:space="preserve"> PAGEREF _Toc137926700 \h </w:instrText>
        </w:r>
        <w:r>
          <w:rPr>
            <w:noProof/>
            <w:webHidden/>
          </w:rPr>
        </w:r>
        <w:r>
          <w:rPr>
            <w:noProof/>
            <w:webHidden/>
          </w:rPr>
          <w:fldChar w:fldCharType="separate"/>
        </w:r>
        <w:r>
          <w:rPr>
            <w:noProof/>
            <w:webHidden/>
          </w:rPr>
          <w:t>12</w:t>
        </w:r>
        <w:r>
          <w:rPr>
            <w:noProof/>
            <w:webHidden/>
          </w:rPr>
          <w:fldChar w:fldCharType="end"/>
        </w:r>
      </w:hyperlink>
    </w:p>
    <w:p w14:paraId="3EA95CC2" w14:textId="14EA6BF3"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01" w:history="1">
        <w:r w:rsidRPr="006B2755">
          <w:rPr>
            <w:rStyle w:val="Lienhypertexte"/>
            <w:noProof/>
          </w:rPr>
          <w:t>2.4.4</w:t>
        </w:r>
        <w:r>
          <w:rPr>
            <w:rFonts w:eastAsiaTheme="minorEastAsia" w:cstheme="minorBidi"/>
            <w:noProof/>
            <w:sz w:val="22"/>
            <w:szCs w:val="22"/>
            <w:lang w:eastAsia="fr-CH"/>
          </w:rPr>
          <w:tab/>
        </w:r>
        <w:r w:rsidRPr="006B2755">
          <w:rPr>
            <w:rStyle w:val="Lienhypertexte"/>
            <w:noProof/>
          </w:rPr>
          <w:t>Capture</w:t>
        </w:r>
        <w:r>
          <w:rPr>
            <w:noProof/>
            <w:webHidden/>
          </w:rPr>
          <w:tab/>
        </w:r>
        <w:r>
          <w:rPr>
            <w:noProof/>
            <w:webHidden/>
          </w:rPr>
          <w:fldChar w:fldCharType="begin"/>
        </w:r>
        <w:r>
          <w:rPr>
            <w:noProof/>
            <w:webHidden/>
          </w:rPr>
          <w:instrText xml:space="preserve"> PAGEREF _Toc137926701 \h </w:instrText>
        </w:r>
        <w:r>
          <w:rPr>
            <w:noProof/>
            <w:webHidden/>
          </w:rPr>
        </w:r>
        <w:r>
          <w:rPr>
            <w:noProof/>
            <w:webHidden/>
          </w:rPr>
          <w:fldChar w:fldCharType="separate"/>
        </w:r>
        <w:r>
          <w:rPr>
            <w:noProof/>
            <w:webHidden/>
          </w:rPr>
          <w:t>13</w:t>
        </w:r>
        <w:r>
          <w:rPr>
            <w:noProof/>
            <w:webHidden/>
          </w:rPr>
          <w:fldChar w:fldCharType="end"/>
        </w:r>
      </w:hyperlink>
    </w:p>
    <w:p w14:paraId="025851E0" w14:textId="04DB2778"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702" w:history="1">
        <w:r w:rsidRPr="006B2755">
          <w:rPr>
            <w:rStyle w:val="Lienhypertexte"/>
            <w:noProof/>
          </w:rPr>
          <w:t>2.5</w:t>
        </w:r>
        <w:r>
          <w:rPr>
            <w:rFonts w:eastAsiaTheme="minorEastAsia" w:cstheme="minorBidi"/>
            <w:b w:val="0"/>
            <w:bCs w:val="0"/>
            <w:noProof/>
            <w:sz w:val="22"/>
            <w:szCs w:val="22"/>
            <w:lang w:eastAsia="fr-CH"/>
          </w:rPr>
          <w:tab/>
        </w:r>
        <w:r w:rsidRPr="006B2755">
          <w:rPr>
            <w:rStyle w:val="Lienhypertexte"/>
            <w:noProof/>
          </w:rPr>
          <w:t>Exercice 5 (Variable en Javascript)</w:t>
        </w:r>
        <w:r>
          <w:rPr>
            <w:noProof/>
            <w:webHidden/>
          </w:rPr>
          <w:tab/>
        </w:r>
        <w:r>
          <w:rPr>
            <w:noProof/>
            <w:webHidden/>
          </w:rPr>
          <w:fldChar w:fldCharType="begin"/>
        </w:r>
        <w:r>
          <w:rPr>
            <w:noProof/>
            <w:webHidden/>
          </w:rPr>
          <w:instrText xml:space="preserve"> PAGEREF _Toc137926702 \h </w:instrText>
        </w:r>
        <w:r>
          <w:rPr>
            <w:noProof/>
            <w:webHidden/>
          </w:rPr>
        </w:r>
        <w:r>
          <w:rPr>
            <w:noProof/>
            <w:webHidden/>
          </w:rPr>
          <w:fldChar w:fldCharType="separate"/>
        </w:r>
        <w:r>
          <w:rPr>
            <w:noProof/>
            <w:webHidden/>
          </w:rPr>
          <w:t>13</w:t>
        </w:r>
        <w:r>
          <w:rPr>
            <w:noProof/>
            <w:webHidden/>
          </w:rPr>
          <w:fldChar w:fldCharType="end"/>
        </w:r>
      </w:hyperlink>
    </w:p>
    <w:p w14:paraId="1149B839" w14:textId="10B47082"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03" w:history="1">
        <w:r w:rsidRPr="006B2755">
          <w:rPr>
            <w:rStyle w:val="Lienhypertexte"/>
            <w:noProof/>
          </w:rPr>
          <w:t>2.5.1</w:t>
        </w:r>
        <w:r>
          <w:rPr>
            <w:rFonts w:eastAsiaTheme="minorEastAsia" w:cstheme="minorBidi"/>
            <w:noProof/>
            <w:sz w:val="22"/>
            <w:szCs w:val="22"/>
            <w:lang w:eastAsia="fr-CH"/>
          </w:rPr>
          <w:tab/>
        </w:r>
        <w:r w:rsidRPr="006B2755">
          <w:rPr>
            <w:rStyle w:val="Lienhypertexte"/>
            <w:noProof/>
          </w:rPr>
          <w:t>Objectif de l’exercice</w:t>
        </w:r>
        <w:r>
          <w:rPr>
            <w:noProof/>
            <w:webHidden/>
          </w:rPr>
          <w:tab/>
        </w:r>
        <w:r>
          <w:rPr>
            <w:noProof/>
            <w:webHidden/>
          </w:rPr>
          <w:fldChar w:fldCharType="begin"/>
        </w:r>
        <w:r>
          <w:rPr>
            <w:noProof/>
            <w:webHidden/>
          </w:rPr>
          <w:instrText xml:space="preserve"> PAGEREF _Toc137926703 \h </w:instrText>
        </w:r>
        <w:r>
          <w:rPr>
            <w:noProof/>
            <w:webHidden/>
          </w:rPr>
        </w:r>
        <w:r>
          <w:rPr>
            <w:noProof/>
            <w:webHidden/>
          </w:rPr>
          <w:fldChar w:fldCharType="separate"/>
        </w:r>
        <w:r>
          <w:rPr>
            <w:noProof/>
            <w:webHidden/>
          </w:rPr>
          <w:t>13</w:t>
        </w:r>
        <w:r>
          <w:rPr>
            <w:noProof/>
            <w:webHidden/>
          </w:rPr>
          <w:fldChar w:fldCharType="end"/>
        </w:r>
      </w:hyperlink>
    </w:p>
    <w:p w14:paraId="542D1EE0" w14:textId="367D4F7A"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04" w:history="1">
        <w:r w:rsidRPr="006B2755">
          <w:rPr>
            <w:rStyle w:val="Lienhypertexte"/>
            <w:noProof/>
          </w:rPr>
          <w:t>2.5.2</w:t>
        </w:r>
        <w:r>
          <w:rPr>
            <w:rFonts w:eastAsiaTheme="minorEastAsia" w:cstheme="minorBidi"/>
            <w:noProof/>
            <w:sz w:val="22"/>
            <w:szCs w:val="22"/>
            <w:lang w:eastAsia="fr-CH"/>
          </w:rPr>
          <w:tab/>
        </w:r>
        <w:r w:rsidRPr="006B2755">
          <w:rPr>
            <w:rStyle w:val="Lienhypertexte"/>
            <w:noProof/>
          </w:rPr>
          <w:t>Explications / Descriptions</w:t>
        </w:r>
        <w:r>
          <w:rPr>
            <w:noProof/>
            <w:webHidden/>
          </w:rPr>
          <w:tab/>
        </w:r>
        <w:r>
          <w:rPr>
            <w:noProof/>
            <w:webHidden/>
          </w:rPr>
          <w:fldChar w:fldCharType="begin"/>
        </w:r>
        <w:r>
          <w:rPr>
            <w:noProof/>
            <w:webHidden/>
          </w:rPr>
          <w:instrText xml:space="preserve"> PAGEREF _Toc137926704 \h </w:instrText>
        </w:r>
        <w:r>
          <w:rPr>
            <w:noProof/>
            <w:webHidden/>
          </w:rPr>
        </w:r>
        <w:r>
          <w:rPr>
            <w:noProof/>
            <w:webHidden/>
          </w:rPr>
          <w:fldChar w:fldCharType="separate"/>
        </w:r>
        <w:r>
          <w:rPr>
            <w:noProof/>
            <w:webHidden/>
          </w:rPr>
          <w:t>13</w:t>
        </w:r>
        <w:r>
          <w:rPr>
            <w:noProof/>
            <w:webHidden/>
          </w:rPr>
          <w:fldChar w:fldCharType="end"/>
        </w:r>
      </w:hyperlink>
    </w:p>
    <w:p w14:paraId="620662BF" w14:textId="0325E7B8"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05" w:history="1">
        <w:r w:rsidRPr="006B2755">
          <w:rPr>
            <w:rStyle w:val="Lienhypertexte"/>
            <w:noProof/>
          </w:rPr>
          <w:t>2.5.3</w:t>
        </w:r>
        <w:r>
          <w:rPr>
            <w:rFonts w:eastAsiaTheme="minorEastAsia" w:cstheme="minorBidi"/>
            <w:noProof/>
            <w:sz w:val="22"/>
            <w:szCs w:val="22"/>
            <w:lang w:eastAsia="fr-CH"/>
          </w:rPr>
          <w:tab/>
        </w:r>
        <w:r w:rsidRPr="006B2755">
          <w:rPr>
            <w:rStyle w:val="Lienhypertexte"/>
            <w:noProof/>
          </w:rPr>
          <w:t>Extrait de code</w:t>
        </w:r>
        <w:r>
          <w:rPr>
            <w:noProof/>
            <w:webHidden/>
          </w:rPr>
          <w:tab/>
        </w:r>
        <w:r>
          <w:rPr>
            <w:noProof/>
            <w:webHidden/>
          </w:rPr>
          <w:fldChar w:fldCharType="begin"/>
        </w:r>
        <w:r>
          <w:rPr>
            <w:noProof/>
            <w:webHidden/>
          </w:rPr>
          <w:instrText xml:space="preserve"> PAGEREF _Toc137926705 \h </w:instrText>
        </w:r>
        <w:r>
          <w:rPr>
            <w:noProof/>
            <w:webHidden/>
          </w:rPr>
        </w:r>
        <w:r>
          <w:rPr>
            <w:noProof/>
            <w:webHidden/>
          </w:rPr>
          <w:fldChar w:fldCharType="separate"/>
        </w:r>
        <w:r>
          <w:rPr>
            <w:noProof/>
            <w:webHidden/>
          </w:rPr>
          <w:t>13</w:t>
        </w:r>
        <w:r>
          <w:rPr>
            <w:noProof/>
            <w:webHidden/>
          </w:rPr>
          <w:fldChar w:fldCharType="end"/>
        </w:r>
      </w:hyperlink>
    </w:p>
    <w:p w14:paraId="2A071E64" w14:textId="413D9067"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06" w:history="1">
        <w:r w:rsidRPr="006B2755">
          <w:rPr>
            <w:rStyle w:val="Lienhypertexte"/>
            <w:noProof/>
          </w:rPr>
          <w:t>2.5.4</w:t>
        </w:r>
        <w:r>
          <w:rPr>
            <w:rFonts w:eastAsiaTheme="minorEastAsia" w:cstheme="minorBidi"/>
            <w:noProof/>
            <w:sz w:val="22"/>
            <w:szCs w:val="22"/>
            <w:lang w:eastAsia="fr-CH"/>
          </w:rPr>
          <w:tab/>
        </w:r>
        <w:r w:rsidRPr="006B2755">
          <w:rPr>
            <w:rStyle w:val="Lienhypertexte"/>
            <w:noProof/>
          </w:rPr>
          <w:t>Capture</w:t>
        </w:r>
        <w:r>
          <w:rPr>
            <w:noProof/>
            <w:webHidden/>
          </w:rPr>
          <w:tab/>
        </w:r>
        <w:r>
          <w:rPr>
            <w:noProof/>
            <w:webHidden/>
          </w:rPr>
          <w:fldChar w:fldCharType="begin"/>
        </w:r>
        <w:r>
          <w:rPr>
            <w:noProof/>
            <w:webHidden/>
          </w:rPr>
          <w:instrText xml:space="preserve"> PAGEREF _Toc137926706 \h </w:instrText>
        </w:r>
        <w:r>
          <w:rPr>
            <w:noProof/>
            <w:webHidden/>
          </w:rPr>
        </w:r>
        <w:r>
          <w:rPr>
            <w:noProof/>
            <w:webHidden/>
          </w:rPr>
          <w:fldChar w:fldCharType="separate"/>
        </w:r>
        <w:r>
          <w:rPr>
            <w:noProof/>
            <w:webHidden/>
          </w:rPr>
          <w:t>15</w:t>
        </w:r>
        <w:r>
          <w:rPr>
            <w:noProof/>
            <w:webHidden/>
          </w:rPr>
          <w:fldChar w:fldCharType="end"/>
        </w:r>
      </w:hyperlink>
    </w:p>
    <w:p w14:paraId="6E25B678" w14:textId="64430304"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707" w:history="1">
        <w:r w:rsidRPr="006B2755">
          <w:rPr>
            <w:rStyle w:val="Lienhypertexte"/>
            <w:noProof/>
          </w:rPr>
          <w:t>2.6</w:t>
        </w:r>
        <w:r>
          <w:rPr>
            <w:rFonts w:eastAsiaTheme="minorEastAsia" w:cstheme="minorBidi"/>
            <w:b w:val="0"/>
            <w:bCs w:val="0"/>
            <w:noProof/>
            <w:sz w:val="22"/>
            <w:szCs w:val="22"/>
            <w:lang w:eastAsia="fr-CH"/>
          </w:rPr>
          <w:tab/>
        </w:r>
        <w:r w:rsidRPr="006B2755">
          <w:rPr>
            <w:rStyle w:val="Lienhypertexte"/>
            <w:noProof/>
          </w:rPr>
          <w:t>Exercice 6 (La structure de contrôle switch)</w:t>
        </w:r>
        <w:r>
          <w:rPr>
            <w:noProof/>
            <w:webHidden/>
          </w:rPr>
          <w:tab/>
        </w:r>
        <w:r>
          <w:rPr>
            <w:noProof/>
            <w:webHidden/>
          </w:rPr>
          <w:fldChar w:fldCharType="begin"/>
        </w:r>
        <w:r>
          <w:rPr>
            <w:noProof/>
            <w:webHidden/>
          </w:rPr>
          <w:instrText xml:space="preserve"> PAGEREF _Toc137926707 \h </w:instrText>
        </w:r>
        <w:r>
          <w:rPr>
            <w:noProof/>
            <w:webHidden/>
          </w:rPr>
        </w:r>
        <w:r>
          <w:rPr>
            <w:noProof/>
            <w:webHidden/>
          </w:rPr>
          <w:fldChar w:fldCharType="separate"/>
        </w:r>
        <w:r>
          <w:rPr>
            <w:noProof/>
            <w:webHidden/>
          </w:rPr>
          <w:t>15</w:t>
        </w:r>
        <w:r>
          <w:rPr>
            <w:noProof/>
            <w:webHidden/>
          </w:rPr>
          <w:fldChar w:fldCharType="end"/>
        </w:r>
      </w:hyperlink>
    </w:p>
    <w:p w14:paraId="37D6191F" w14:textId="2D74654E"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08" w:history="1">
        <w:r w:rsidRPr="006B2755">
          <w:rPr>
            <w:rStyle w:val="Lienhypertexte"/>
            <w:noProof/>
          </w:rPr>
          <w:t>2.6.1</w:t>
        </w:r>
        <w:r>
          <w:rPr>
            <w:rFonts w:eastAsiaTheme="minorEastAsia" w:cstheme="minorBidi"/>
            <w:noProof/>
            <w:sz w:val="22"/>
            <w:szCs w:val="22"/>
            <w:lang w:eastAsia="fr-CH"/>
          </w:rPr>
          <w:tab/>
        </w:r>
        <w:r w:rsidRPr="006B2755">
          <w:rPr>
            <w:rStyle w:val="Lienhypertexte"/>
            <w:noProof/>
          </w:rPr>
          <w:t>Objectif de l’exercice</w:t>
        </w:r>
        <w:r>
          <w:rPr>
            <w:noProof/>
            <w:webHidden/>
          </w:rPr>
          <w:tab/>
        </w:r>
        <w:r>
          <w:rPr>
            <w:noProof/>
            <w:webHidden/>
          </w:rPr>
          <w:fldChar w:fldCharType="begin"/>
        </w:r>
        <w:r>
          <w:rPr>
            <w:noProof/>
            <w:webHidden/>
          </w:rPr>
          <w:instrText xml:space="preserve"> PAGEREF _Toc137926708 \h </w:instrText>
        </w:r>
        <w:r>
          <w:rPr>
            <w:noProof/>
            <w:webHidden/>
          </w:rPr>
        </w:r>
        <w:r>
          <w:rPr>
            <w:noProof/>
            <w:webHidden/>
          </w:rPr>
          <w:fldChar w:fldCharType="separate"/>
        </w:r>
        <w:r>
          <w:rPr>
            <w:noProof/>
            <w:webHidden/>
          </w:rPr>
          <w:t>15</w:t>
        </w:r>
        <w:r>
          <w:rPr>
            <w:noProof/>
            <w:webHidden/>
          </w:rPr>
          <w:fldChar w:fldCharType="end"/>
        </w:r>
      </w:hyperlink>
    </w:p>
    <w:p w14:paraId="2B8E9A19" w14:textId="64A05351"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09" w:history="1">
        <w:r w:rsidRPr="006B2755">
          <w:rPr>
            <w:rStyle w:val="Lienhypertexte"/>
            <w:noProof/>
          </w:rPr>
          <w:t>2.6.2</w:t>
        </w:r>
        <w:r>
          <w:rPr>
            <w:rFonts w:eastAsiaTheme="minorEastAsia" w:cstheme="minorBidi"/>
            <w:noProof/>
            <w:sz w:val="22"/>
            <w:szCs w:val="22"/>
            <w:lang w:eastAsia="fr-CH"/>
          </w:rPr>
          <w:tab/>
        </w:r>
        <w:r w:rsidRPr="006B2755">
          <w:rPr>
            <w:rStyle w:val="Lienhypertexte"/>
            <w:noProof/>
          </w:rPr>
          <w:t>Explications / Descriptions</w:t>
        </w:r>
        <w:r>
          <w:rPr>
            <w:noProof/>
            <w:webHidden/>
          </w:rPr>
          <w:tab/>
        </w:r>
        <w:r>
          <w:rPr>
            <w:noProof/>
            <w:webHidden/>
          </w:rPr>
          <w:fldChar w:fldCharType="begin"/>
        </w:r>
        <w:r>
          <w:rPr>
            <w:noProof/>
            <w:webHidden/>
          </w:rPr>
          <w:instrText xml:space="preserve"> PAGEREF _Toc137926709 \h </w:instrText>
        </w:r>
        <w:r>
          <w:rPr>
            <w:noProof/>
            <w:webHidden/>
          </w:rPr>
        </w:r>
        <w:r>
          <w:rPr>
            <w:noProof/>
            <w:webHidden/>
          </w:rPr>
          <w:fldChar w:fldCharType="separate"/>
        </w:r>
        <w:r>
          <w:rPr>
            <w:noProof/>
            <w:webHidden/>
          </w:rPr>
          <w:t>15</w:t>
        </w:r>
        <w:r>
          <w:rPr>
            <w:noProof/>
            <w:webHidden/>
          </w:rPr>
          <w:fldChar w:fldCharType="end"/>
        </w:r>
      </w:hyperlink>
    </w:p>
    <w:p w14:paraId="18BA70C6" w14:textId="2B0AB0A1"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10" w:history="1">
        <w:r w:rsidRPr="006B2755">
          <w:rPr>
            <w:rStyle w:val="Lienhypertexte"/>
            <w:noProof/>
          </w:rPr>
          <w:t>2.6.3</w:t>
        </w:r>
        <w:r>
          <w:rPr>
            <w:rFonts w:eastAsiaTheme="minorEastAsia" w:cstheme="minorBidi"/>
            <w:noProof/>
            <w:sz w:val="22"/>
            <w:szCs w:val="22"/>
            <w:lang w:eastAsia="fr-CH"/>
          </w:rPr>
          <w:tab/>
        </w:r>
        <w:r w:rsidRPr="006B2755">
          <w:rPr>
            <w:rStyle w:val="Lienhypertexte"/>
            <w:noProof/>
          </w:rPr>
          <w:t>Extrait de code</w:t>
        </w:r>
        <w:r>
          <w:rPr>
            <w:noProof/>
            <w:webHidden/>
          </w:rPr>
          <w:tab/>
        </w:r>
        <w:r>
          <w:rPr>
            <w:noProof/>
            <w:webHidden/>
          </w:rPr>
          <w:fldChar w:fldCharType="begin"/>
        </w:r>
        <w:r>
          <w:rPr>
            <w:noProof/>
            <w:webHidden/>
          </w:rPr>
          <w:instrText xml:space="preserve"> PAGEREF _Toc137926710 \h </w:instrText>
        </w:r>
        <w:r>
          <w:rPr>
            <w:noProof/>
            <w:webHidden/>
          </w:rPr>
        </w:r>
        <w:r>
          <w:rPr>
            <w:noProof/>
            <w:webHidden/>
          </w:rPr>
          <w:fldChar w:fldCharType="separate"/>
        </w:r>
        <w:r>
          <w:rPr>
            <w:noProof/>
            <w:webHidden/>
          </w:rPr>
          <w:t>15</w:t>
        </w:r>
        <w:r>
          <w:rPr>
            <w:noProof/>
            <w:webHidden/>
          </w:rPr>
          <w:fldChar w:fldCharType="end"/>
        </w:r>
      </w:hyperlink>
    </w:p>
    <w:p w14:paraId="43851E8B" w14:textId="6A15446A"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11" w:history="1">
        <w:r w:rsidRPr="006B2755">
          <w:rPr>
            <w:rStyle w:val="Lienhypertexte"/>
            <w:noProof/>
          </w:rPr>
          <w:t>2.6.4</w:t>
        </w:r>
        <w:r>
          <w:rPr>
            <w:rFonts w:eastAsiaTheme="minorEastAsia" w:cstheme="minorBidi"/>
            <w:noProof/>
            <w:sz w:val="22"/>
            <w:szCs w:val="22"/>
            <w:lang w:eastAsia="fr-CH"/>
          </w:rPr>
          <w:tab/>
        </w:r>
        <w:r w:rsidRPr="006B2755">
          <w:rPr>
            <w:rStyle w:val="Lienhypertexte"/>
            <w:noProof/>
          </w:rPr>
          <w:t>Capture</w:t>
        </w:r>
        <w:r>
          <w:rPr>
            <w:noProof/>
            <w:webHidden/>
          </w:rPr>
          <w:tab/>
        </w:r>
        <w:r>
          <w:rPr>
            <w:noProof/>
            <w:webHidden/>
          </w:rPr>
          <w:fldChar w:fldCharType="begin"/>
        </w:r>
        <w:r>
          <w:rPr>
            <w:noProof/>
            <w:webHidden/>
          </w:rPr>
          <w:instrText xml:space="preserve"> PAGEREF _Toc137926711 \h </w:instrText>
        </w:r>
        <w:r>
          <w:rPr>
            <w:noProof/>
            <w:webHidden/>
          </w:rPr>
        </w:r>
        <w:r>
          <w:rPr>
            <w:noProof/>
            <w:webHidden/>
          </w:rPr>
          <w:fldChar w:fldCharType="separate"/>
        </w:r>
        <w:r>
          <w:rPr>
            <w:noProof/>
            <w:webHidden/>
          </w:rPr>
          <w:t>16</w:t>
        </w:r>
        <w:r>
          <w:rPr>
            <w:noProof/>
            <w:webHidden/>
          </w:rPr>
          <w:fldChar w:fldCharType="end"/>
        </w:r>
      </w:hyperlink>
    </w:p>
    <w:p w14:paraId="64F18054" w14:textId="0FFE76E6"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712" w:history="1">
        <w:r w:rsidRPr="006B2755">
          <w:rPr>
            <w:rStyle w:val="Lienhypertexte"/>
            <w:noProof/>
          </w:rPr>
          <w:t>2.7</w:t>
        </w:r>
        <w:r>
          <w:rPr>
            <w:rFonts w:eastAsiaTheme="minorEastAsia" w:cstheme="minorBidi"/>
            <w:b w:val="0"/>
            <w:bCs w:val="0"/>
            <w:noProof/>
            <w:sz w:val="22"/>
            <w:szCs w:val="22"/>
            <w:lang w:eastAsia="fr-CH"/>
          </w:rPr>
          <w:tab/>
        </w:r>
        <w:r w:rsidRPr="006B2755">
          <w:rPr>
            <w:rStyle w:val="Lienhypertexte"/>
            <w:noProof/>
          </w:rPr>
          <w:t>Exercice 7 (Les boucles)</w:t>
        </w:r>
        <w:r>
          <w:rPr>
            <w:noProof/>
            <w:webHidden/>
          </w:rPr>
          <w:tab/>
        </w:r>
        <w:r>
          <w:rPr>
            <w:noProof/>
            <w:webHidden/>
          </w:rPr>
          <w:fldChar w:fldCharType="begin"/>
        </w:r>
        <w:r>
          <w:rPr>
            <w:noProof/>
            <w:webHidden/>
          </w:rPr>
          <w:instrText xml:space="preserve"> PAGEREF _Toc137926712 \h </w:instrText>
        </w:r>
        <w:r>
          <w:rPr>
            <w:noProof/>
            <w:webHidden/>
          </w:rPr>
        </w:r>
        <w:r>
          <w:rPr>
            <w:noProof/>
            <w:webHidden/>
          </w:rPr>
          <w:fldChar w:fldCharType="separate"/>
        </w:r>
        <w:r>
          <w:rPr>
            <w:noProof/>
            <w:webHidden/>
          </w:rPr>
          <w:t>17</w:t>
        </w:r>
        <w:r>
          <w:rPr>
            <w:noProof/>
            <w:webHidden/>
          </w:rPr>
          <w:fldChar w:fldCharType="end"/>
        </w:r>
      </w:hyperlink>
    </w:p>
    <w:p w14:paraId="1FD4FB72" w14:textId="7C5DCB52"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13" w:history="1">
        <w:r w:rsidRPr="006B2755">
          <w:rPr>
            <w:rStyle w:val="Lienhypertexte"/>
            <w:noProof/>
          </w:rPr>
          <w:t>2.7.1</w:t>
        </w:r>
        <w:r>
          <w:rPr>
            <w:rFonts w:eastAsiaTheme="minorEastAsia" w:cstheme="minorBidi"/>
            <w:noProof/>
            <w:sz w:val="22"/>
            <w:szCs w:val="22"/>
            <w:lang w:eastAsia="fr-CH"/>
          </w:rPr>
          <w:tab/>
        </w:r>
        <w:r w:rsidRPr="006B2755">
          <w:rPr>
            <w:rStyle w:val="Lienhypertexte"/>
            <w:noProof/>
          </w:rPr>
          <w:t>Objectif de l’exercice</w:t>
        </w:r>
        <w:r>
          <w:rPr>
            <w:noProof/>
            <w:webHidden/>
          </w:rPr>
          <w:tab/>
        </w:r>
        <w:r>
          <w:rPr>
            <w:noProof/>
            <w:webHidden/>
          </w:rPr>
          <w:fldChar w:fldCharType="begin"/>
        </w:r>
        <w:r>
          <w:rPr>
            <w:noProof/>
            <w:webHidden/>
          </w:rPr>
          <w:instrText xml:space="preserve"> PAGEREF _Toc137926713 \h </w:instrText>
        </w:r>
        <w:r>
          <w:rPr>
            <w:noProof/>
            <w:webHidden/>
          </w:rPr>
        </w:r>
        <w:r>
          <w:rPr>
            <w:noProof/>
            <w:webHidden/>
          </w:rPr>
          <w:fldChar w:fldCharType="separate"/>
        </w:r>
        <w:r>
          <w:rPr>
            <w:noProof/>
            <w:webHidden/>
          </w:rPr>
          <w:t>17</w:t>
        </w:r>
        <w:r>
          <w:rPr>
            <w:noProof/>
            <w:webHidden/>
          </w:rPr>
          <w:fldChar w:fldCharType="end"/>
        </w:r>
      </w:hyperlink>
    </w:p>
    <w:p w14:paraId="48BF1197" w14:textId="7AF0FAA8"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14" w:history="1">
        <w:r w:rsidRPr="006B2755">
          <w:rPr>
            <w:rStyle w:val="Lienhypertexte"/>
            <w:noProof/>
          </w:rPr>
          <w:t>2.7.2</w:t>
        </w:r>
        <w:r>
          <w:rPr>
            <w:rFonts w:eastAsiaTheme="minorEastAsia" w:cstheme="minorBidi"/>
            <w:noProof/>
            <w:sz w:val="22"/>
            <w:szCs w:val="22"/>
            <w:lang w:eastAsia="fr-CH"/>
          </w:rPr>
          <w:tab/>
        </w:r>
        <w:r w:rsidRPr="006B2755">
          <w:rPr>
            <w:rStyle w:val="Lienhypertexte"/>
            <w:noProof/>
          </w:rPr>
          <w:t>Explications / Descriptions</w:t>
        </w:r>
        <w:r>
          <w:rPr>
            <w:noProof/>
            <w:webHidden/>
          </w:rPr>
          <w:tab/>
        </w:r>
        <w:r>
          <w:rPr>
            <w:noProof/>
            <w:webHidden/>
          </w:rPr>
          <w:fldChar w:fldCharType="begin"/>
        </w:r>
        <w:r>
          <w:rPr>
            <w:noProof/>
            <w:webHidden/>
          </w:rPr>
          <w:instrText xml:space="preserve"> PAGEREF _Toc137926714 \h </w:instrText>
        </w:r>
        <w:r>
          <w:rPr>
            <w:noProof/>
            <w:webHidden/>
          </w:rPr>
        </w:r>
        <w:r>
          <w:rPr>
            <w:noProof/>
            <w:webHidden/>
          </w:rPr>
          <w:fldChar w:fldCharType="separate"/>
        </w:r>
        <w:r>
          <w:rPr>
            <w:noProof/>
            <w:webHidden/>
          </w:rPr>
          <w:t>17</w:t>
        </w:r>
        <w:r>
          <w:rPr>
            <w:noProof/>
            <w:webHidden/>
          </w:rPr>
          <w:fldChar w:fldCharType="end"/>
        </w:r>
      </w:hyperlink>
    </w:p>
    <w:p w14:paraId="6512AB24" w14:textId="5671707A"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15" w:history="1">
        <w:r w:rsidRPr="006B2755">
          <w:rPr>
            <w:rStyle w:val="Lienhypertexte"/>
            <w:noProof/>
          </w:rPr>
          <w:t>2.7.3</w:t>
        </w:r>
        <w:r>
          <w:rPr>
            <w:rFonts w:eastAsiaTheme="minorEastAsia" w:cstheme="minorBidi"/>
            <w:noProof/>
            <w:sz w:val="22"/>
            <w:szCs w:val="22"/>
            <w:lang w:eastAsia="fr-CH"/>
          </w:rPr>
          <w:tab/>
        </w:r>
        <w:r w:rsidRPr="006B2755">
          <w:rPr>
            <w:rStyle w:val="Lienhypertexte"/>
            <w:noProof/>
          </w:rPr>
          <w:t>Extrait de code</w:t>
        </w:r>
        <w:r>
          <w:rPr>
            <w:noProof/>
            <w:webHidden/>
          </w:rPr>
          <w:tab/>
        </w:r>
        <w:r>
          <w:rPr>
            <w:noProof/>
            <w:webHidden/>
          </w:rPr>
          <w:fldChar w:fldCharType="begin"/>
        </w:r>
        <w:r>
          <w:rPr>
            <w:noProof/>
            <w:webHidden/>
          </w:rPr>
          <w:instrText xml:space="preserve"> PAGEREF _Toc137926715 \h </w:instrText>
        </w:r>
        <w:r>
          <w:rPr>
            <w:noProof/>
            <w:webHidden/>
          </w:rPr>
        </w:r>
        <w:r>
          <w:rPr>
            <w:noProof/>
            <w:webHidden/>
          </w:rPr>
          <w:fldChar w:fldCharType="separate"/>
        </w:r>
        <w:r>
          <w:rPr>
            <w:noProof/>
            <w:webHidden/>
          </w:rPr>
          <w:t>17</w:t>
        </w:r>
        <w:r>
          <w:rPr>
            <w:noProof/>
            <w:webHidden/>
          </w:rPr>
          <w:fldChar w:fldCharType="end"/>
        </w:r>
      </w:hyperlink>
    </w:p>
    <w:p w14:paraId="183C6364" w14:textId="04C9A3B7"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16" w:history="1">
        <w:r w:rsidRPr="006B2755">
          <w:rPr>
            <w:rStyle w:val="Lienhypertexte"/>
            <w:noProof/>
          </w:rPr>
          <w:t>2.7.4</w:t>
        </w:r>
        <w:r>
          <w:rPr>
            <w:rFonts w:eastAsiaTheme="minorEastAsia" w:cstheme="minorBidi"/>
            <w:noProof/>
            <w:sz w:val="22"/>
            <w:szCs w:val="22"/>
            <w:lang w:eastAsia="fr-CH"/>
          </w:rPr>
          <w:tab/>
        </w:r>
        <w:r w:rsidRPr="006B2755">
          <w:rPr>
            <w:rStyle w:val="Lienhypertexte"/>
            <w:noProof/>
          </w:rPr>
          <w:t>Capture</w:t>
        </w:r>
        <w:r>
          <w:rPr>
            <w:noProof/>
            <w:webHidden/>
          </w:rPr>
          <w:tab/>
        </w:r>
        <w:r>
          <w:rPr>
            <w:noProof/>
            <w:webHidden/>
          </w:rPr>
          <w:fldChar w:fldCharType="begin"/>
        </w:r>
        <w:r>
          <w:rPr>
            <w:noProof/>
            <w:webHidden/>
          </w:rPr>
          <w:instrText xml:space="preserve"> PAGEREF _Toc137926716 \h </w:instrText>
        </w:r>
        <w:r>
          <w:rPr>
            <w:noProof/>
            <w:webHidden/>
          </w:rPr>
        </w:r>
        <w:r>
          <w:rPr>
            <w:noProof/>
            <w:webHidden/>
          </w:rPr>
          <w:fldChar w:fldCharType="separate"/>
        </w:r>
        <w:r>
          <w:rPr>
            <w:noProof/>
            <w:webHidden/>
          </w:rPr>
          <w:t>18</w:t>
        </w:r>
        <w:r>
          <w:rPr>
            <w:noProof/>
            <w:webHidden/>
          </w:rPr>
          <w:fldChar w:fldCharType="end"/>
        </w:r>
      </w:hyperlink>
    </w:p>
    <w:p w14:paraId="5FBDA89A" w14:textId="3EF1FFA1"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717" w:history="1">
        <w:r w:rsidRPr="006B2755">
          <w:rPr>
            <w:rStyle w:val="Lienhypertexte"/>
            <w:noProof/>
          </w:rPr>
          <w:t>2.8</w:t>
        </w:r>
        <w:r>
          <w:rPr>
            <w:rFonts w:eastAsiaTheme="minorEastAsia" w:cstheme="minorBidi"/>
            <w:b w:val="0"/>
            <w:bCs w:val="0"/>
            <w:noProof/>
            <w:sz w:val="22"/>
            <w:szCs w:val="22"/>
            <w:lang w:eastAsia="fr-CH"/>
          </w:rPr>
          <w:tab/>
        </w:r>
        <w:r w:rsidRPr="006B2755">
          <w:rPr>
            <w:rStyle w:val="Lienhypertexte"/>
            <w:noProof/>
          </w:rPr>
          <w:t>Exercice 8 (Tableau d’objets JSON)</w:t>
        </w:r>
        <w:r>
          <w:rPr>
            <w:noProof/>
            <w:webHidden/>
          </w:rPr>
          <w:tab/>
        </w:r>
        <w:r>
          <w:rPr>
            <w:noProof/>
            <w:webHidden/>
          </w:rPr>
          <w:fldChar w:fldCharType="begin"/>
        </w:r>
        <w:r>
          <w:rPr>
            <w:noProof/>
            <w:webHidden/>
          </w:rPr>
          <w:instrText xml:space="preserve"> PAGEREF _Toc137926717 \h </w:instrText>
        </w:r>
        <w:r>
          <w:rPr>
            <w:noProof/>
            <w:webHidden/>
          </w:rPr>
        </w:r>
        <w:r>
          <w:rPr>
            <w:noProof/>
            <w:webHidden/>
          </w:rPr>
          <w:fldChar w:fldCharType="separate"/>
        </w:r>
        <w:r>
          <w:rPr>
            <w:noProof/>
            <w:webHidden/>
          </w:rPr>
          <w:t>19</w:t>
        </w:r>
        <w:r>
          <w:rPr>
            <w:noProof/>
            <w:webHidden/>
          </w:rPr>
          <w:fldChar w:fldCharType="end"/>
        </w:r>
      </w:hyperlink>
    </w:p>
    <w:p w14:paraId="09F9FB68" w14:textId="0882B16A"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18" w:history="1">
        <w:r w:rsidRPr="006B2755">
          <w:rPr>
            <w:rStyle w:val="Lienhypertexte"/>
            <w:noProof/>
          </w:rPr>
          <w:t>2.8.1</w:t>
        </w:r>
        <w:r>
          <w:rPr>
            <w:rFonts w:eastAsiaTheme="minorEastAsia" w:cstheme="minorBidi"/>
            <w:noProof/>
            <w:sz w:val="22"/>
            <w:szCs w:val="22"/>
            <w:lang w:eastAsia="fr-CH"/>
          </w:rPr>
          <w:tab/>
        </w:r>
        <w:r w:rsidRPr="006B2755">
          <w:rPr>
            <w:rStyle w:val="Lienhypertexte"/>
            <w:noProof/>
          </w:rPr>
          <w:t>Objectif de l’exercice</w:t>
        </w:r>
        <w:r>
          <w:rPr>
            <w:noProof/>
            <w:webHidden/>
          </w:rPr>
          <w:tab/>
        </w:r>
        <w:r>
          <w:rPr>
            <w:noProof/>
            <w:webHidden/>
          </w:rPr>
          <w:fldChar w:fldCharType="begin"/>
        </w:r>
        <w:r>
          <w:rPr>
            <w:noProof/>
            <w:webHidden/>
          </w:rPr>
          <w:instrText xml:space="preserve"> PAGEREF _Toc137926718 \h </w:instrText>
        </w:r>
        <w:r>
          <w:rPr>
            <w:noProof/>
            <w:webHidden/>
          </w:rPr>
        </w:r>
        <w:r>
          <w:rPr>
            <w:noProof/>
            <w:webHidden/>
          </w:rPr>
          <w:fldChar w:fldCharType="separate"/>
        </w:r>
        <w:r>
          <w:rPr>
            <w:noProof/>
            <w:webHidden/>
          </w:rPr>
          <w:t>19</w:t>
        </w:r>
        <w:r>
          <w:rPr>
            <w:noProof/>
            <w:webHidden/>
          </w:rPr>
          <w:fldChar w:fldCharType="end"/>
        </w:r>
      </w:hyperlink>
    </w:p>
    <w:p w14:paraId="562E87FE" w14:textId="6C9F9235"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19" w:history="1">
        <w:r w:rsidRPr="006B2755">
          <w:rPr>
            <w:rStyle w:val="Lienhypertexte"/>
            <w:noProof/>
          </w:rPr>
          <w:t>2.8.2</w:t>
        </w:r>
        <w:r>
          <w:rPr>
            <w:rFonts w:eastAsiaTheme="minorEastAsia" w:cstheme="minorBidi"/>
            <w:noProof/>
            <w:sz w:val="22"/>
            <w:szCs w:val="22"/>
            <w:lang w:eastAsia="fr-CH"/>
          </w:rPr>
          <w:tab/>
        </w:r>
        <w:r w:rsidRPr="006B2755">
          <w:rPr>
            <w:rStyle w:val="Lienhypertexte"/>
            <w:noProof/>
          </w:rPr>
          <w:t>Explications / Descriptions</w:t>
        </w:r>
        <w:r>
          <w:rPr>
            <w:noProof/>
            <w:webHidden/>
          </w:rPr>
          <w:tab/>
        </w:r>
        <w:r>
          <w:rPr>
            <w:noProof/>
            <w:webHidden/>
          </w:rPr>
          <w:fldChar w:fldCharType="begin"/>
        </w:r>
        <w:r>
          <w:rPr>
            <w:noProof/>
            <w:webHidden/>
          </w:rPr>
          <w:instrText xml:space="preserve"> PAGEREF _Toc137926719 \h </w:instrText>
        </w:r>
        <w:r>
          <w:rPr>
            <w:noProof/>
            <w:webHidden/>
          </w:rPr>
        </w:r>
        <w:r>
          <w:rPr>
            <w:noProof/>
            <w:webHidden/>
          </w:rPr>
          <w:fldChar w:fldCharType="separate"/>
        </w:r>
        <w:r>
          <w:rPr>
            <w:noProof/>
            <w:webHidden/>
          </w:rPr>
          <w:t>19</w:t>
        </w:r>
        <w:r>
          <w:rPr>
            <w:noProof/>
            <w:webHidden/>
          </w:rPr>
          <w:fldChar w:fldCharType="end"/>
        </w:r>
      </w:hyperlink>
    </w:p>
    <w:p w14:paraId="5223F27D" w14:textId="15C2DFD6"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20" w:history="1">
        <w:r w:rsidRPr="006B2755">
          <w:rPr>
            <w:rStyle w:val="Lienhypertexte"/>
            <w:noProof/>
          </w:rPr>
          <w:t>2.8.3</w:t>
        </w:r>
        <w:r>
          <w:rPr>
            <w:rFonts w:eastAsiaTheme="minorEastAsia" w:cstheme="minorBidi"/>
            <w:noProof/>
            <w:sz w:val="22"/>
            <w:szCs w:val="22"/>
            <w:lang w:eastAsia="fr-CH"/>
          </w:rPr>
          <w:tab/>
        </w:r>
        <w:r w:rsidRPr="006B2755">
          <w:rPr>
            <w:rStyle w:val="Lienhypertexte"/>
            <w:noProof/>
          </w:rPr>
          <w:t>Extrait de code</w:t>
        </w:r>
        <w:r>
          <w:rPr>
            <w:noProof/>
            <w:webHidden/>
          </w:rPr>
          <w:tab/>
        </w:r>
        <w:r>
          <w:rPr>
            <w:noProof/>
            <w:webHidden/>
          </w:rPr>
          <w:fldChar w:fldCharType="begin"/>
        </w:r>
        <w:r>
          <w:rPr>
            <w:noProof/>
            <w:webHidden/>
          </w:rPr>
          <w:instrText xml:space="preserve"> PAGEREF _Toc137926720 \h </w:instrText>
        </w:r>
        <w:r>
          <w:rPr>
            <w:noProof/>
            <w:webHidden/>
          </w:rPr>
        </w:r>
        <w:r>
          <w:rPr>
            <w:noProof/>
            <w:webHidden/>
          </w:rPr>
          <w:fldChar w:fldCharType="separate"/>
        </w:r>
        <w:r>
          <w:rPr>
            <w:noProof/>
            <w:webHidden/>
          </w:rPr>
          <w:t>19</w:t>
        </w:r>
        <w:r>
          <w:rPr>
            <w:noProof/>
            <w:webHidden/>
          </w:rPr>
          <w:fldChar w:fldCharType="end"/>
        </w:r>
      </w:hyperlink>
    </w:p>
    <w:p w14:paraId="481A8FBC" w14:textId="077D4CA7"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21" w:history="1">
        <w:r w:rsidRPr="006B2755">
          <w:rPr>
            <w:rStyle w:val="Lienhypertexte"/>
            <w:noProof/>
          </w:rPr>
          <w:t>2.8.4</w:t>
        </w:r>
        <w:r>
          <w:rPr>
            <w:rFonts w:eastAsiaTheme="minorEastAsia" w:cstheme="minorBidi"/>
            <w:noProof/>
            <w:sz w:val="22"/>
            <w:szCs w:val="22"/>
            <w:lang w:eastAsia="fr-CH"/>
          </w:rPr>
          <w:tab/>
        </w:r>
        <w:r w:rsidRPr="006B2755">
          <w:rPr>
            <w:rStyle w:val="Lienhypertexte"/>
            <w:noProof/>
          </w:rPr>
          <w:t>Capture</w:t>
        </w:r>
        <w:r>
          <w:rPr>
            <w:noProof/>
            <w:webHidden/>
          </w:rPr>
          <w:tab/>
        </w:r>
        <w:r>
          <w:rPr>
            <w:noProof/>
            <w:webHidden/>
          </w:rPr>
          <w:fldChar w:fldCharType="begin"/>
        </w:r>
        <w:r>
          <w:rPr>
            <w:noProof/>
            <w:webHidden/>
          </w:rPr>
          <w:instrText xml:space="preserve"> PAGEREF _Toc137926721 \h </w:instrText>
        </w:r>
        <w:r>
          <w:rPr>
            <w:noProof/>
            <w:webHidden/>
          </w:rPr>
        </w:r>
        <w:r>
          <w:rPr>
            <w:noProof/>
            <w:webHidden/>
          </w:rPr>
          <w:fldChar w:fldCharType="separate"/>
        </w:r>
        <w:r>
          <w:rPr>
            <w:noProof/>
            <w:webHidden/>
          </w:rPr>
          <w:t>19</w:t>
        </w:r>
        <w:r>
          <w:rPr>
            <w:noProof/>
            <w:webHidden/>
          </w:rPr>
          <w:fldChar w:fldCharType="end"/>
        </w:r>
      </w:hyperlink>
    </w:p>
    <w:p w14:paraId="3E08EF78" w14:textId="1A3AB209"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722" w:history="1">
        <w:r w:rsidRPr="006B2755">
          <w:rPr>
            <w:rStyle w:val="Lienhypertexte"/>
            <w:noProof/>
          </w:rPr>
          <w:t>2.9</w:t>
        </w:r>
        <w:r>
          <w:rPr>
            <w:rFonts w:eastAsiaTheme="minorEastAsia" w:cstheme="minorBidi"/>
            <w:b w:val="0"/>
            <w:bCs w:val="0"/>
            <w:noProof/>
            <w:sz w:val="22"/>
            <w:szCs w:val="22"/>
            <w:lang w:eastAsia="fr-CH"/>
          </w:rPr>
          <w:tab/>
        </w:r>
        <w:r w:rsidRPr="006B2755">
          <w:rPr>
            <w:rStyle w:val="Lienhypertexte"/>
            <w:noProof/>
          </w:rPr>
          <w:t>Exercice 9 (Démo sur les objets en JavaScript)</w:t>
        </w:r>
        <w:r>
          <w:rPr>
            <w:noProof/>
            <w:webHidden/>
          </w:rPr>
          <w:tab/>
        </w:r>
        <w:r>
          <w:rPr>
            <w:noProof/>
            <w:webHidden/>
          </w:rPr>
          <w:fldChar w:fldCharType="begin"/>
        </w:r>
        <w:r>
          <w:rPr>
            <w:noProof/>
            <w:webHidden/>
          </w:rPr>
          <w:instrText xml:space="preserve"> PAGEREF _Toc137926722 \h </w:instrText>
        </w:r>
        <w:r>
          <w:rPr>
            <w:noProof/>
            <w:webHidden/>
          </w:rPr>
        </w:r>
        <w:r>
          <w:rPr>
            <w:noProof/>
            <w:webHidden/>
          </w:rPr>
          <w:fldChar w:fldCharType="separate"/>
        </w:r>
        <w:r>
          <w:rPr>
            <w:noProof/>
            <w:webHidden/>
          </w:rPr>
          <w:t>20</w:t>
        </w:r>
        <w:r>
          <w:rPr>
            <w:noProof/>
            <w:webHidden/>
          </w:rPr>
          <w:fldChar w:fldCharType="end"/>
        </w:r>
      </w:hyperlink>
    </w:p>
    <w:p w14:paraId="77D7B611" w14:textId="5C94BF55"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23" w:history="1">
        <w:r w:rsidRPr="006B2755">
          <w:rPr>
            <w:rStyle w:val="Lienhypertexte"/>
            <w:noProof/>
          </w:rPr>
          <w:t>2.9.1</w:t>
        </w:r>
        <w:r>
          <w:rPr>
            <w:rFonts w:eastAsiaTheme="minorEastAsia" w:cstheme="minorBidi"/>
            <w:noProof/>
            <w:sz w:val="22"/>
            <w:szCs w:val="22"/>
            <w:lang w:eastAsia="fr-CH"/>
          </w:rPr>
          <w:tab/>
        </w:r>
        <w:r w:rsidRPr="006B2755">
          <w:rPr>
            <w:rStyle w:val="Lienhypertexte"/>
            <w:noProof/>
          </w:rPr>
          <w:t>Objectif de l’exercice</w:t>
        </w:r>
        <w:r>
          <w:rPr>
            <w:noProof/>
            <w:webHidden/>
          </w:rPr>
          <w:tab/>
        </w:r>
        <w:r>
          <w:rPr>
            <w:noProof/>
            <w:webHidden/>
          </w:rPr>
          <w:fldChar w:fldCharType="begin"/>
        </w:r>
        <w:r>
          <w:rPr>
            <w:noProof/>
            <w:webHidden/>
          </w:rPr>
          <w:instrText xml:space="preserve"> PAGEREF _Toc137926723 \h </w:instrText>
        </w:r>
        <w:r>
          <w:rPr>
            <w:noProof/>
            <w:webHidden/>
          </w:rPr>
        </w:r>
        <w:r>
          <w:rPr>
            <w:noProof/>
            <w:webHidden/>
          </w:rPr>
          <w:fldChar w:fldCharType="separate"/>
        </w:r>
        <w:r>
          <w:rPr>
            <w:noProof/>
            <w:webHidden/>
          </w:rPr>
          <w:t>20</w:t>
        </w:r>
        <w:r>
          <w:rPr>
            <w:noProof/>
            <w:webHidden/>
          </w:rPr>
          <w:fldChar w:fldCharType="end"/>
        </w:r>
      </w:hyperlink>
    </w:p>
    <w:p w14:paraId="2970A476" w14:textId="16F021BA"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24" w:history="1">
        <w:r w:rsidRPr="006B2755">
          <w:rPr>
            <w:rStyle w:val="Lienhypertexte"/>
            <w:noProof/>
          </w:rPr>
          <w:t>2.9.2</w:t>
        </w:r>
        <w:r>
          <w:rPr>
            <w:rFonts w:eastAsiaTheme="minorEastAsia" w:cstheme="minorBidi"/>
            <w:noProof/>
            <w:sz w:val="22"/>
            <w:szCs w:val="22"/>
            <w:lang w:eastAsia="fr-CH"/>
          </w:rPr>
          <w:tab/>
        </w:r>
        <w:r w:rsidRPr="006B2755">
          <w:rPr>
            <w:rStyle w:val="Lienhypertexte"/>
            <w:noProof/>
          </w:rPr>
          <w:t>Explications / Descriptions</w:t>
        </w:r>
        <w:r>
          <w:rPr>
            <w:noProof/>
            <w:webHidden/>
          </w:rPr>
          <w:tab/>
        </w:r>
        <w:r>
          <w:rPr>
            <w:noProof/>
            <w:webHidden/>
          </w:rPr>
          <w:fldChar w:fldCharType="begin"/>
        </w:r>
        <w:r>
          <w:rPr>
            <w:noProof/>
            <w:webHidden/>
          </w:rPr>
          <w:instrText xml:space="preserve"> PAGEREF _Toc137926724 \h </w:instrText>
        </w:r>
        <w:r>
          <w:rPr>
            <w:noProof/>
            <w:webHidden/>
          </w:rPr>
        </w:r>
        <w:r>
          <w:rPr>
            <w:noProof/>
            <w:webHidden/>
          </w:rPr>
          <w:fldChar w:fldCharType="separate"/>
        </w:r>
        <w:r>
          <w:rPr>
            <w:noProof/>
            <w:webHidden/>
          </w:rPr>
          <w:t>20</w:t>
        </w:r>
        <w:r>
          <w:rPr>
            <w:noProof/>
            <w:webHidden/>
          </w:rPr>
          <w:fldChar w:fldCharType="end"/>
        </w:r>
      </w:hyperlink>
    </w:p>
    <w:p w14:paraId="61620720" w14:textId="2B6EC9F9"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25" w:history="1">
        <w:r w:rsidRPr="006B2755">
          <w:rPr>
            <w:rStyle w:val="Lienhypertexte"/>
            <w:noProof/>
          </w:rPr>
          <w:t>2.9.3</w:t>
        </w:r>
        <w:r>
          <w:rPr>
            <w:rFonts w:eastAsiaTheme="minorEastAsia" w:cstheme="minorBidi"/>
            <w:noProof/>
            <w:sz w:val="22"/>
            <w:szCs w:val="22"/>
            <w:lang w:eastAsia="fr-CH"/>
          </w:rPr>
          <w:tab/>
        </w:r>
        <w:r w:rsidRPr="006B2755">
          <w:rPr>
            <w:rStyle w:val="Lienhypertexte"/>
            <w:noProof/>
          </w:rPr>
          <w:t>Extrait de code</w:t>
        </w:r>
        <w:r>
          <w:rPr>
            <w:noProof/>
            <w:webHidden/>
          </w:rPr>
          <w:tab/>
        </w:r>
        <w:r>
          <w:rPr>
            <w:noProof/>
            <w:webHidden/>
          </w:rPr>
          <w:fldChar w:fldCharType="begin"/>
        </w:r>
        <w:r>
          <w:rPr>
            <w:noProof/>
            <w:webHidden/>
          </w:rPr>
          <w:instrText xml:space="preserve"> PAGEREF _Toc137926725 \h </w:instrText>
        </w:r>
        <w:r>
          <w:rPr>
            <w:noProof/>
            <w:webHidden/>
          </w:rPr>
        </w:r>
        <w:r>
          <w:rPr>
            <w:noProof/>
            <w:webHidden/>
          </w:rPr>
          <w:fldChar w:fldCharType="separate"/>
        </w:r>
        <w:r>
          <w:rPr>
            <w:noProof/>
            <w:webHidden/>
          </w:rPr>
          <w:t>20</w:t>
        </w:r>
        <w:r>
          <w:rPr>
            <w:noProof/>
            <w:webHidden/>
          </w:rPr>
          <w:fldChar w:fldCharType="end"/>
        </w:r>
      </w:hyperlink>
    </w:p>
    <w:p w14:paraId="08B842AD" w14:textId="38D7D8FC"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26" w:history="1">
        <w:r w:rsidRPr="006B2755">
          <w:rPr>
            <w:rStyle w:val="Lienhypertexte"/>
            <w:noProof/>
          </w:rPr>
          <w:t>2.9.4</w:t>
        </w:r>
        <w:r>
          <w:rPr>
            <w:rFonts w:eastAsiaTheme="minorEastAsia" w:cstheme="minorBidi"/>
            <w:noProof/>
            <w:sz w:val="22"/>
            <w:szCs w:val="22"/>
            <w:lang w:eastAsia="fr-CH"/>
          </w:rPr>
          <w:tab/>
        </w:r>
        <w:r w:rsidRPr="006B2755">
          <w:rPr>
            <w:rStyle w:val="Lienhypertexte"/>
            <w:noProof/>
          </w:rPr>
          <w:t>Capture</w:t>
        </w:r>
        <w:r>
          <w:rPr>
            <w:noProof/>
            <w:webHidden/>
          </w:rPr>
          <w:tab/>
        </w:r>
        <w:r>
          <w:rPr>
            <w:noProof/>
            <w:webHidden/>
          </w:rPr>
          <w:fldChar w:fldCharType="begin"/>
        </w:r>
        <w:r>
          <w:rPr>
            <w:noProof/>
            <w:webHidden/>
          </w:rPr>
          <w:instrText xml:space="preserve"> PAGEREF _Toc137926726 \h </w:instrText>
        </w:r>
        <w:r>
          <w:rPr>
            <w:noProof/>
            <w:webHidden/>
          </w:rPr>
        </w:r>
        <w:r>
          <w:rPr>
            <w:noProof/>
            <w:webHidden/>
          </w:rPr>
          <w:fldChar w:fldCharType="separate"/>
        </w:r>
        <w:r>
          <w:rPr>
            <w:noProof/>
            <w:webHidden/>
          </w:rPr>
          <w:t>22</w:t>
        </w:r>
        <w:r>
          <w:rPr>
            <w:noProof/>
            <w:webHidden/>
          </w:rPr>
          <w:fldChar w:fldCharType="end"/>
        </w:r>
      </w:hyperlink>
    </w:p>
    <w:p w14:paraId="1FE2977A" w14:textId="6BE199C4"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727" w:history="1">
        <w:r w:rsidRPr="006B2755">
          <w:rPr>
            <w:rStyle w:val="Lienhypertexte"/>
            <w:noProof/>
          </w:rPr>
          <w:t>2.10</w:t>
        </w:r>
        <w:r>
          <w:rPr>
            <w:rFonts w:eastAsiaTheme="minorEastAsia" w:cstheme="minorBidi"/>
            <w:b w:val="0"/>
            <w:bCs w:val="0"/>
            <w:noProof/>
            <w:sz w:val="22"/>
            <w:szCs w:val="22"/>
            <w:lang w:eastAsia="fr-CH"/>
          </w:rPr>
          <w:tab/>
        </w:r>
        <w:r w:rsidRPr="006B2755">
          <w:rPr>
            <w:rStyle w:val="Lienhypertexte"/>
            <w:noProof/>
          </w:rPr>
          <w:t>Exercice 10 (Programmation orientée "objets")</w:t>
        </w:r>
        <w:r>
          <w:rPr>
            <w:noProof/>
            <w:webHidden/>
          </w:rPr>
          <w:tab/>
        </w:r>
        <w:r>
          <w:rPr>
            <w:noProof/>
            <w:webHidden/>
          </w:rPr>
          <w:fldChar w:fldCharType="begin"/>
        </w:r>
        <w:r>
          <w:rPr>
            <w:noProof/>
            <w:webHidden/>
          </w:rPr>
          <w:instrText xml:space="preserve"> PAGEREF _Toc137926727 \h </w:instrText>
        </w:r>
        <w:r>
          <w:rPr>
            <w:noProof/>
            <w:webHidden/>
          </w:rPr>
        </w:r>
        <w:r>
          <w:rPr>
            <w:noProof/>
            <w:webHidden/>
          </w:rPr>
          <w:fldChar w:fldCharType="separate"/>
        </w:r>
        <w:r>
          <w:rPr>
            <w:noProof/>
            <w:webHidden/>
          </w:rPr>
          <w:t>23</w:t>
        </w:r>
        <w:r>
          <w:rPr>
            <w:noProof/>
            <w:webHidden/>
          </w:rPr>
          <w:fldChar w:fldCharType="end"/>
        </w:r>
      </w:hyperlink>
    </w:p>
    <w:p w14:paraId="52D9F8BD" w14:textId="24BC302C"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28" w:history="1">
        <w:r w:rsidRPr="006B2755">
          <w:rPr>
            <w:rStyle w:val="Lienhypertexte"/>
            <w:noProof/>
          </w:rPr>
          <w:t>2.10.1</w:t>
        </w:r>
        <w:r>
          <w:rPr>
            <w:rFonts w:eastAsiaTheme="minorEastAsia" w:cstheme="minorBidi"/>
            <w:noProof/>
            <w:sz w:val="22"/>
            <w:szCs w:val="22"/>
            <w:lang w:eastAsia="fr-CH"/>
          </w:rPr>
          <w:tab/>
        </w:r>
        <w:r w:rsidRPr="006B2755">
          <w:rPr>
            <w:rStyle w:val="Lienhypertexte"/>
            <w:noProof/>
          </w:rPr>
          <w:t>Objectif de l’exercice</w:t>
        </w:r>
        <w:r>
          <w:rPr>
            <w:noProof/>
            <w:webHidden/>
          </w:rPr>
          <w:tab/>
        </w:r>
        <w:r>
          <w:rPr>
            <w:noProof/>
            <w:webHidden/>
          </w:rPr>
          <w:fldChar w:fldCharType="begin"/>
        </w:r>
        <w:r>
          <w:rPr>
            <w:noProof/>
            <w:webHidden/>
          </w:rPr>
          <w:instrText xml:space="preserve"> PAGEREF _Toc137926728 \h </w:instrText>
        </w:r>
        <w:r>
          <w:rPr>
            <w:noProof/>
            <w:webHidden/>
          </w:rPr>
        </w:r>
        <w:r>
          <w:rPr>
            <w:noProof/>
            <w:webHidden/>
          </w:rPr>
          <w:fldChar w:fldCharType="separate"/>
        </w:r>
        <w:r>
          <w:rPr>
            <w:noProof/>
            <w:webHidden/>
          </w:rPr>
          <w:t>23</w:t>
        </w:r>
        <w:r>
          <w:rPr>
            <w:noProof/>
            <w:webHidden/>
          </w:rPr>
          <w:fldChar w:fldCharType="end"/>
        </w:r>
      </w:hyperlink>
    </w:p>
    <w:p w14:paraId="0F284733" w14:textId="7478D8E9"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29" w:history="1">
        <w:r w:rsidRPr="006B2755">
          <w:rPr>
            <w:rStyle w:val="Lienhypertexte"/>
            <w:noProof/>
          </w:rPr>
          <w:t>2.10.2</w:t>
        </w:r>
        <w:r>
          <w:rPr>
            <w:rFonts w:eastAsiaTheme="minorEastAsia" w:cstheme="minorBidi"/>
            <w:noProof/>
            <w:sz w:val="22"/>
            <w:szCs w:val="22"/>
            <w:lang w:eastAsia="fr-CH"/>
          </w:rPr>
          <w:tab/>
        </w:r>
        <w:r w:rsidRPr="006B2755">
          <w:rPr>
            <w:rStyle w:val="Lienhypertexte"/>
            <w:noProof/>
          </w:rPr>
          <w:t>Explications / Descriptions</w:t>
        </w:r>
        <w:r>
          <w:rPr>
            <w:noProof/>
            <w:webHidden/>
          </w:rPr>
          <w:tab/>
        </w:r>
        <w:r>
          <w:rPr>
            <w:noProof/>
            <w:webHidden/>
          </w:rPr>
          <w:fldChar w:fldCharType="begin"/>
        </w:r>
        <w:r>
          <w:rPr>
            <w:noProof/>
            <w:webHidden/>
          </w:rPr>
          <w:instrText xml:space="preserve"> PAGEREF _Toc137926729 \h </w:instrText>
        </w:r>
        <w:r>
          <w:rPr>
            <w:noProof/>
            <w:webHidden/>
          </w:rPr>
        </w:r>
        <w:r>
          <w:rPr>
            <w:noProof/>
            <w:webHidden/>
          </w:rPr>
          <w:fldChar w:fldCharType="separate"/>
        </w:r>
        <w:r>
          <w:rPr>
            <w:noProof/>
            <w:webHidden/>
          </w:rPr>
          <w:t>23</w:t>
        </w:r>
        <w:r>
          <w:rPr>
            <w:noProof/>
            <w:webHidden/>
          </w:rPr>
          <w:fldChar w:fldCharType="end"/>
        </w:r>
      </w:hyperlink>
    </w:p>
    <w:p w14:paraId="17402F85" w14:textId="1204DC56"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30" w:history="1">
        <w:r w:rsidRPr="006B2755">
          <w:rPr>
            <w:rStyle w:val="Lienhypertexte"/>
            <w:noProof/>
          </w:rPr>
          <w:t>2.10.3</w:t>
        </w:r>
        <w:r>
          <w:rPr>
            <w:rFonts w:eastAsiaTheme="minorEastAsia" w:cstheme="minorBidi"/>
            <w:noProof/>
            <w:sz w:val="22"/>
            <w:szCs w:val="22"/>
            <w:lang w:eastAsia="fr-CH"/>
          </w:rPr>
          <w:tab/>
        </w:r>
        <w:r w:rsidRPr="006B2755">
          <w:rPr>
            <w:rStyle w:val="Lienhypertexte"/>
            <w:noProof/>
          </w:rPr>
          <w:t>Extrait de code</w:t>
        </w:r>
        <w:r>
          <w:rPr>
            <w:noProof/>
            <w:webHidden/>
          </w:rPr>
          <w:tab/>
        </w:r>
        <w:r>
          <w:rPr>
            <w:noProof/>
            <w:webHidden/>
          </w:rPr>
          <w:fldChar w:fldCharType="begin"/>
        </w:r>
        <w:r>
          <w:rPr>
            <w:noProof/>
            <w:webHidden/>
          </w:rPr>
          <w:instrText xml:space="preserve"> PAGEREF _Toc137926730 \h </w:instrText>
        </w:r>
        <w:r>
          <w:rPr>
            <w:noProof/>
            <w:webHidden/>
          </w:rPr>
        </w:r>
        <w:r>
          <w:rPr>
            <w:noProof/>
            <w:webHidden/>
          </w:rPr>
          <w:fldChar w:fldCharType="separate"/>
        </w:r>
        <w:r>
          <w:rPr>
            <w:noProof/>
            <w:webHidden/>
          </w:rPr>
          <w:t>23</w:t>
        </w:r>
        <w:r>
          <w:rPr>
            <w:noProof/>
            <w:webHidden/>
          </w:rPr>
          <w:fldChar w:fldCharType="end"/>
        </w:r>
      </w:hyperlink>
    </w:p>
    <w:p w14:paraId="146BB971" w14:textId="608DD596"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31" w:history="1">
        <w:r w:rsidRPr="006B2755">
          <w:rPr>
            <w:rStyle w:val="Lienhypertexte"/>
            <w:noProof/>
          </w:rPr>
          <w:t>2.10.4</w:t>
        </w:r>
        <w:r>
          <w:rPr>
            <w:rFonts w:eastAsiaTheme="minorEastAsia" w:cstheme="minorBidi"/>
            <w:noProof/>
            <w:sz w:val="22"/>
            <w:szCs w:val="22"/>
            <w:lang w:eastAsia="fr-CH"/>
          </w:rPr>
          <w:tab/>
        </w:r>
        <w:r w:rsidRPr="006B2755">
          <w:rPr>
            <w:rStyle w:val="Lienhypertexte"/>
            <w:noProof/>
          </w:rPr>
          <w:t>Capture</w:t>
        </w:r>
        <w:r>
          <w:rPr>
            <w:noProof/>
            <w:webHidden/>
          </w:rPr>
          <w:tab/>
        </w:r>
        <w:r>
          <w:rPr>
            <w:noProof/>
            <w:webHidden/>
          </w:rPr>
          <w:fldChar w:fldCharType="begin"/>
        </w:r>
        <w:r>
          <w:rPr>
            <w:noProof/>
            <w:webHidden/>
          </w:rPr>
          <w:instrText xml:space="preserve"> PAGEREF _Toc137926731 \h </w:instrText>
        </w:r>
        <w:r>
          <w:rPr>
            <w:noProof/>
            <w:webHidden/>
          </w:rPr>
        </w:r>
        <w:r>
          <w:rPr>
            <w:noProof/>
            <w:webHidden/>
          </w:rPr>
          <w:fldChar w:fldCharType="separate"/>
        </w:r>
        <w:r>
          <w:rPr>
            <w:noProof/>
            <w:webHidden/>
          </w:rPr>
          <w:t>24</w:t>
        </w:r>
        <w:r>
          <w:rPr>
            <w:noProof/>
            <w:webHidden/>
          </w:rPr>
          <w:fldChar w:fldCharType="end"/>
        </w:r>
      </w:hyperlink>
    </w:p>
    <w:p w14:paraId="03B5D967" w14:textId="0E4BCAA5"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732" w:history="1">
        <w:r w:rsidRPr="006B2755">
          <w:rPr>
            <w:rStyle w:val="Lienhypertexte"/>
            <w:noProof/>
          </w:rPr>
          <w:t>2.11</w:t>
        </w:r>
        <w:r>
          <w:rPr>
            <w:rFonts w:eastAsiaTheme="minorEastAsia" w:cstheme="minorBidi"/>
            <w:b w:val="0"/>
            <w:bCs w:val="0"/>
            <w:noProof/>
            <w:sz w:val="22"/>
            <w:szCs w:val="22"/>
            <w:lang w:eastAsia="fr-CH"/>
          </w:rPr>
          <w:tab/>
        </w:r>
        <w:r w:rsidRPr="006B2755">
          <w:rPr>
            <w:rStyle w:val="Lienhypertexte"/>
            <w:noProof/>
          </w:rPr>
          <w:t>Exercice 11 (Programmation orientée "classe" en Javascript)</w:t>
        </w:r>
        <w:r>
          <w:rPr>
            <w:noProof/>
            <w:webHidden/>
          </w:rPr>
          <w:tab/>
        </w:r>
        <w:r>
          <w:rPr>
            <w:noProof/>
            <w:webHidden/>
          </w:rPr>
          <w:fldChar w:fldCharType="begin"/>
        </w:r>
        <w:r>
          <w:rPr>
            <w:noProof/>
            <w:webHidden/>
          </w:rPr>
          <w:instrText xml:space="preserve"> PAGEREF _Toc137926732 \h </w:instrText>
        </w:r>
        <w:r>
          <w:rPr>
            <w:noProof/>
            <w:webHidden/>
          </w:rPr>
        </w:r>
        <w:r>
          <w:rPr>
            <w:noProof/>
            <w:webHidden/>
          </w:rPr>
          <w:fldChar w:fldCharType="separate"/>
        </w:r>
        <w:r>
          <w:rPr>
            <w:noProof/>
            <w:webHidden/>
          </w:rPr>
          <w:t>25</w:t>
        </w:r>
        <w:r>
          <w:rPr>
            <w:noProof/>
            <w:webHidden/>
          </w:rPr>
          <w:fldChar w:fldCharType="end"/>
        </w:r>
      </w:hyperlink>
    </w:p>
    <w:p w14:paraId="7262047B" w14:textId="0E813927"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33" w:history="1">
        <w:r w:rsidRPr="006B2755">
          <w:rPr>
            <w:rStyle w:val="Lienhypertexte"/>
            <w:noProof/>
          </w:rPr>
          <w:t>2.11.1</w:t>
        </w:r>
        <w:r>
          <w:rPr>
            <w:rFonts w:eastAsiaTheme="minorEastAsia" w:cstheme="minorBidi"/>
            <w:noProof/>
            <w:sz w:val="22"/>
            <w:szCs w:val="22"/>
            <w:lang w:eastAsia="fr-CH"/>
          </w:rPr>
          <w:tab/>
        </w:r>
        <w:r w:rsidRPr="006B2755">
          <w:rPr>
            <w:rStyle w:val="Lienhypertexte"/>
            <w:noProof/>
          </w:rPr>
          <w:t>Objectif de l’exercice</w:t>
        </w:r>
        <w:r>
          <w:rPr>
            <w:noProof/>
            <w:webHidden/>
          </w:rPr>
          <w:tab/>
        </w:r>
        <w:r>
          <w:rPr>
            <w:noProof/>
            <w:webHidden/>
          </w:rPr>
          <w:fldChar w:fldCharType="begin"/>
        </w:r>
        <w:r>
          <w:rPr>
            <w:noProof/>
            <w:webHidden/>
          </w:rPr>
          <w:instrText xml:space="preserve"> PAGEREF _Toc137926733 \h </w:instrText>
        </w:r>
        <w:r>
          <w:rPr>
            <w:noProof/>
            <w:webHidden/>
          </w:rPr>
        </w:r>
        <w:r>
          <w:rPr>
            <w:noProof/>
            <w:webHidden/>
          </w:rPr>
          <w:fldChar w:fldCharType="separate"/>
        </w:r>
        <w:r>
          <w:rPr>
            <w:noProof/>
            <w:webHidden/>
          </w:rPr>
          <w:t>25</w:t>
        </w:r>
        <w:r>
          <w:rPr>
            <w:noProof/>
            <w:webHidden/>
          </w:rPr>
          <w:fldChar w:fldCharType="end"/>
        </w:r>
      </w:hyperlink>
    </w:p>
    <w:p w14:paraId="3552C823" w14:textId="297E0B04"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34" w:history="1">
        <w:r w:rsidRPr="006B2755">
          <w:rPr>
            <w:rStyle w:val="Lienhypertexte"/>
            <w:noProof/>
          </w:rPr>
          <w:t>2.11.2</w:t>
        </w:r>
        <w:r>
          <w:rPr>
            <w:rFonts w:eastAsiaTheme="minorEastAsia" w:cstheme="minorBidi"/>
            <w:noProof/>
            <w:sz w:val="22"/>
            <w:szCs w:val="22"/>
            <w:lang w:eastAsia="fr-CH"/>
          </w:rPr>
          <w:tab/>
        </w:r>
        <w:r w:rsidRPr="006B2755">
          <w:rPr>
            <w:rStyle w:val="Lienhypertexte"/>
            <w:noProof/>
          </w:rPr>
          <w:t>Explications / Descriptions</w:t>
        </w:r>
        <w:r>
          <w:rPr>
            <w:noProof/>
            <w:webHidden/>
          </w:rPr>
          <w:tab/>
        </w:r>
        <w:r>
          <w:rPr>
            <w:noProof/>
            <w:webHidden/>
          </w:rPr>
          <w:fldChar w:fldCharType="begin"/>
        </w:r>
        <w:r>
          <w:rPr>
            <w:noProof/>
            <w:webHidden/>
          </w:rPr>
          <w:instrText xml:space="preserve"> PAGEREF _Toc137926734 \h </w:instrText>
        </w:r>
        <w:r>
          <w:rPr>
            <w:noProof/>
            <w:webHidden/>
          </w:rPr>
        </w:r>
        <w:r>
          <w:rPr>
            <w:noProof/>
            <w:webHidden/>
          </w:rPr>
          <w:fldChar w:fldCharType="separate"/>
        </w:r>
        <w:r>
          <w:rPr>
            <w:noProof/>
            <w:webHidden/>
          </w:rPr>
          <w:t>25</w:t>
        </w:r>
        <w:r>
          <w:rPr>
            <w:noProof/>
            <w:webHidden/>
          </w:rPr>
          <w:fldChar w:fldCharType="end"/>
        </w:r>
      </w:hyperlink>
    </w:p>
    <w:p w14:paraId="43D4BE75" w14:textId="22D45CD5"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35" w:history="1">
        <w:r w:rsidRPr="006B2755">
          <w:rPr>
            <w:rStyle w:val="Lienhypertexte"/>
            <w:noProof/>
          </w:rPr>
          <w:t>2.11.3</w:t>
        </w:r>
        <w:r>
          <w:rPr>
            <w:rFonts w:eastAsiaTheme="minorEastAsia" w:cstheme="minorBidi"/>
            <w:noProof/>
            <w:sz w:val="22"/>
            <w:szCs w:val="22"/>
            <w:lang w:eastAsia="fr-CH"/>
          </w:rPr>
          <w:tab/>
        </w:r>
        <w:r w:rsidRPr="006B2755">
          <w:rPr>
            <w:rStyle w:val="Lienhypertexte"/>
            <w:noProof/>
          </w:rPr>
          <w:t>Extrait de code</w:t>
        </w:r>
        <w:r>
          <w:rPr>
            <w:noProof/>
            <w:webHidden/>
          </w:rPr>
          <w:tab/>
        </w:r>
        <w:r>
          <w:rPr>
            <w:noProof/>
            <w:webHidden/>
          </w:rPr>
          <w:fldChar w:fldCharType="begin"/>
        </w:r>
        <w:r>
          <w:rPr>
            <w:noProof/>
            <w:webHidden/>
          </w:rPr>
          <w:instrText xml:space="preserve"> PAGEREF _Toc137926735 \h </w:instrText>
        </w:r>
        <w:r>
          <w:rPr>
            <w:noProof/>
            <w:webHidden/>
          </w:rPr>
        </w:r>
        <w:r>
          <w:rPr>
            <w:noProof/>
            <w:webHidden/>
          </w:rPr>
          <w:fldChar w:fldCharType="separate"/>
        </w:r>
        <w:r>
          <w:rPr>
            <w:noProof/>
            <w:webHidden/>
          </w:rPr>
          <w:t>25</w:t>
        </w:r>
        <w:r>
          <w:rPr>
            <w:noProof/>
            <w:webHidden/>
          </w:rPr>
          <w:fldChar w:fldCharType="end"/>
        </w:r>
      </w:hyperlink>
    </w:p>
    <w:p w14:paraId="539B5CE1" w14:textId="15B27A95"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36" w:history="1">
        <w:r w:rsidRPr="006B2755">
          <w:rPr>
            <w:rStyle w:val="Lienhypertexte"/>
            <w:noProof/>
          </w:rPr>
          <w:t>2.11.4</w:t>
        </w:r>
        <w:r>
          <w:rPr>
            <w:rFonts w:eastAsiaTheme="minorEastAsia" w:cstheme="minorBidi"/>
            <w:noProof/>
            <w:sz w:val="22"/>
            <w:szCs w:val="22"/>
            <w:lang w:eastAsia="fr-CH"/>
          </w:rPr>
          <w:tab/>
        </w:r>
        <w:r w:rsidRPr="006B2755">
          <w:rPr>
            <w:rStyle w:val="Lienhypertexte"/>
            <w:noProof/>
          </w:rPr>
          <w:t>Capture</w:t>
        </w:r>
        <w:r>
          <w:rPr>
            <w:noProof/>
            <w:webHidden/>
          </w:rPr>
          <w:tab/>
        </w:r>
        <w:r>
          <w:rPr>
            <w:noProof/>
            <w:webHidden/>
          </w:rPr>
          <w:fldChar w:fldCharType="begin"/>
        </w:r>
        <w:r>
          <w:rPr>
            <w:noProof/>
            <w:webHidden/>
          </w:rPr>
          <w:instrText xml:space="preserve"> PAGEREF _Toc137926736 \h </w:instrText>
        </w:r>
        <w:r>
          <w:rPr>
            <w:noProof/>
            <w:webHidden/>
          </w:rPr>
        </w:r>
        <w:r>
          <w:rPr>
            <w:noProof/>
            <w:webHidden/>
          </w:rPr>
          <w:fldChar w:fldCharType="separate"/>
        </w:r>
        <w:r>
          <w:rPr>
            <w:noProof/>
            <w:webHidden/>
          </w:rPr>
          <w:t>27</w:t>
        </w:r>
        <w:r>
          <w:rPr>
            <w:noProof/>
            <w:webHidden/>
          </w:rPr>
          <w:fldChar w:fldCharType="end"/>
        </w:r>
      </w:hyperlink>
    </w:p>
    <w:p w14:paraId="0A46FD6E" w14:textId="24607D29"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737" w:history="1">
        <w:r w:rsidRPr="006B2755">
          <w:rPr>
            <w:rStyle w:val="Lienhypertexte"/>
            <w:noProof/>
          </w:rPr>
          <w:t>2.12</w:t>
        </w:r>
        <w:r>
          <w:rPr>
            <w:rFonts w:eastAsiaTheme="minorEastAsia" w:cstheme="minorBidi"/>
            <w:b w:val="0"/>
            <w:bCs w:val="0"/>
            <w:noProof/>
            <w:sz w:val="22"/>
            <w:szCs w:val="22"/>
            <w:lang w:eastAsia="fr-CH"/>
          </w:rPr>
          <w:tab/>
        </w:r>
        <w:r w:rsidRPr="006B2755">
          <w:rPr>
            <w:rStyle w:val="Lienhypertexte"/>
            <w:noProof/>
          </w:rPr>
          <w:t>Exercice 12 (Fonctions et IIFE en JavaScript)</w:t>
        </w:r>
        <w:r>
          <w:rPr>
            <w:noProof/>
            <w:webHidden/>
          </w:rPr>
          <w:tab/>
        </w:r>
        <w:r>
          <w:rPr>
            <w:noProof/>
            <w:webHidden/>
          </w:rPr>
          <w:fldChar w:fldCharType="begin"/>
        </w:r>
        <w:r>
          <w:rPr>
            <w:noProof/>
            <w:webHidden/>
          </w:rPr>
          <w:instrText xml:space="preserve"> PAGEREF _Toc137926737 \h </w:instrText>
        </w:r>
        <w:r>
          <w:rPr>
            <w:noProof/>
            <w:webHidden/>
          </w:rPr>
        </w:r>
        <w:r>
          <w:rPr>
            <w:noProof/>
            <w:webHidden/>
          </w:rPr>
          <w:fldChar w:fldCharType="separate"/>
        </w:r>
        <w:r>
          <w:rPr>
            <w:noProof/>
            <w:webHidden/>
          </w:rPr>
          <w:t>27</w:t>
        </w:r>
        <w:r>
          <w:rPr>
            <w:noProof/>
            <w:webHidden/>
          </w:rPr>
          <w:fldChar w:fldCharType="end"/>
        </w:r>
      </w:hyperlink>
    </w:p>
    <w:p w14:paraId="607528B2" w14:textId="61E8BB70"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38" w:history="1">
        <w:r w:rsidRPr="006B2755">
          <w:rPr>
            <w:rStyle w:val="Lienhypertexte"/>
            <w:noProof/>
          </w:rPr>
          <w:t>2.12.1</w:t>
        </w:r>
        <w:r>
          <w:rPr>
            <w:rFonts w:eastAsiaTheme="minorEastAsia" w:cstheme="minorBidi"/>
            <w:noProof/>
            <w:sz w:val="22"/>
            <w:szCs w:val="22"/>
            <w:lang w:eastAsia="fr-CH"/>
          </w:rPr>
          <w:tab/>
        </w:r>
        <w:r w:rsidRPr="006B2755">
          <w:rPr>
            <w:rStyle w:val="Lienhypertexte"/>
            <w:noProof/>
          </w:rPr>
          <w:t>Objectif de l’exercice</w:t>
        </w:r>
        <w:r>
          <w:rPr>
            <w:noProof/>
            <w:webHidden/>
          </w:rPr>
          <w:tab/>
        </w:r>
        <w:r>
          <w:rPr>
            <w:noProof/>
            <w:webHidden/>
          </w:rPr>
          <w:fldChar w:fldCharType="begin"/>
        </w:r>
        <w:r>
          <w:rPr>
            <w:noProof/>
            <w:webHidden/>
          </w:rPr>
          <w:instrText xml:space="preserve"> PAGEREF _Toc137926738 \h </w:instrText>
        </w:r>
        <w:r>
          <w:rPr>
            <w:noProof/>
            <w:webHidden/>
          </w:rPr>
        </w:r>
        <w:r>
          <w:rPr>
            <w:noProof/>
            <w:webHidden/>
          </w:rPr>
          <w:fldChar w:fldCharType="separate"/>
        </w:r>
        <w:r>
          <w:rPr>
            <w:noProof/>
            <w:webHidden/>
          </w:rPr>
          <w:t>27</w:t>
        </w:r>
        <w:r>
          <w:rPr>
            <w:noProof/>
            <w:webHidden/>
          </w:rPr>
          <w:fldChar w:fldCharType="end"/>
        </w:r>
      </w:hyperlink>
    </w:p>
    <w:p w14:paraId="09A7164D" w14:textId="6D2FF980"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739" w:history="1">
        <w:r w:rsidRPr="006B2755">
          <w:rPr>
            <w:rStyle w:val="Lienhypertexte"/>
            <w:noProof/>
          </w:rPr>
          <w:t>2.13</w:t>
        </w:r>
        <w:r>
          <w:rPr>
            <w:rFonts w:eastAsiaTheme="minorEastAsia" w:cstheme="minorBidi"/>
            <w:b w:val="0"/>
            <w:bCs w:val="0"/>
            <w:noProof/>
            <w:sz w:val="22"/>
            <w:szCs w:val="22"/>
            <w:lang w:eastAsia="fr-CH"/>
          </w:rPr>
          <w:tab/>
        </w:r>
        <w:r w:rsidRPr="006B2755">
          <w:rPr>
            <w:rStyle w:val="Lienhypertexte"/>
            <w:noProof/>
          </w:rPr>
          <w:t>Exercice 13 (Les cookies)</w:t>
        </w:r>
        <w:r>
          <w:rPr>
            <w:noProof/>
            <w:webHidden/>
          </w:rPr>
          <w:tab/>
        </w:r>
        <w:r>
          <w:rPr>
            <w:noProof/>
            <w:webHidden/>
          </w:rPr>
          <w:fldChar w:fldCharType="begin"/>
        </w:r>
        <w:r>
          <w:rPr>
            <w:noProof/>
            <w:webHidden/>
          </w:rPr>
          <w:instrText xml:space="preserve"> PAGEREF _Toc137926739 \h </w:instrText>
        </w:r>
        <w:r>
          <w:rPr>
            <w:noProof/>
            <w:webHidden/>
          </w:rPr>
        </w:r>
        <w:r>
          <w:rPr>
            <w:noProof/>
            <w:webHidden/>
          </w:rPr>
          <w:fldChar w:fldCharType="separate"/>
        </w:r>
        <w:r>
          <w:rPr>
            <w:noProof/>
            <w:webHidden/>
          </w:rPr>
          <w:t>28</w:t>
        </w:r>
        <w:r>
          <w:rPr>
            <w:noProof/>
            <w:webHidden/>
          </w:rPr>
          <w:fldChar w:fldCharType="end"/>
        </w:r>
      </w:hyperlink>
    </w:p>
    <w:p w14:paraId="6A0F2F15" w14:textId="768B67E3"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40" w:history="1">
        <w:r w:rsidRPr="006B2755">
          <w:rPr>
            <w:rStyle w:val="Lienhypertexte"/>
            <w:noProof/>
          </w:rPr>
          <w:t>2.13.1</w:t>
        </w:r>
        <w:r>
          <w:rPr>
            <w:rFonts w:eastAsiaTheme="minorEastAsia" w:cstheme="minorBidi"/>
            <w:noProof/>
            <w:sz w:val="22"/>
            <w:szCs w:val="22"/>
            <w:lang w:eastAsia="fr-CH"/>
          </w:rPr>
          <w:tab/>
        </w:r>
        <w:r w:rsidRPr="006B2755">
          <w:rPr>
            <w:rStyle w:val="Lienhypertexte"/>
            <w:noProof/>
          </w:rPr>
          <w:t>Objectif de l’exercice</w:t>
        </w:r>
        <w:r>
          <w:rPr>
            <w:noProof/>
            <w:webHidden/>
          </w:rPr>
          <w:tab/>
        </w:r>
        <w:r>
          <w:rPr>
            <w:noProof/>
            <w:webHidden/>
          </w:rPr>
          <w:fldChar w:fldCharType="begin"/>
        </w:r>
        <w:r>
          <w:rPr>
            <w:noProof/>
            <w:webHidden/>
          </w:rPr>
          <w:instrText xml:space="preserve"> PAGEREF _Toc137926740 \h </w:instrText>
        </w:r>
        <w:r>
          <w:rPr>
            <w:noProof/>
            <w:webHidden/>
          </w:rPr>
        </w:r>
        <w:r>
          <w:rPr>
            <w:noProof/>
            <w:webHidden/>
          </w:rPr>
          <w:fldChar w:fldCharType="separate"/>
        </w:r>
        <w:r>
          <w:rPr>
            <w:noProof/>
            <w:webHidden/>
          </w:rPr>
          <w:t>28</w:t>
        </w:r>
        <w:r>
          <w:rPr>
            <w:noProof/>
            <w:webHidden/>
          </w:rPr>
          <w:fldChar w:fldCharType="end"/>
        </w:r>
      </w:hyperlink>
    </w:p>
    <w:p w14:paraId="638E31C9" w14:textId="06BA23DB"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41" w:history="1">
        <w:r w:rsidRPr="006B2755">
          <w:rPr>
            <w:rStyle w:val="Lienhypertexte"/>
            <w:noProof/>
          </w:rPr>
          <w:t>2.13.2</w:t>
        </w:r>
        <w:r>
          <w:rPr>
            <w:rFonts w:eastAsiaTheme="minorEastAsia" w:cstheme="minorBidi"/>
            <w:noProof/>
            <w:sz w:val="22"/>
            <w:szCs w:val="22"/>
            <w:lang w:eastAsia="fr-CH"/>
          </w:rPr>
          <w:tab/>
        </w:r>
        <w:r w:rsidRPr="006B2755">
          <w:rPr>
            <w:rStyle w:val="Lienhypertexte"/>
            <w:noProof/>
          </w:rPr>
          <w:t>Explications / Descriptions</w:t>
        </w:r>
        <w:r>
          <w:rPr>
            <w:noProof/>
            <w:webHidden/>
          </w:rPr>
          <w:tab/>
        </w:r>
        <w:r>
          <w:rPr>
            <w:noProof/>
            <w:webHidden/>
          </w:rPr>
          <w:fldChar w:fldCharType="begin"/>
        </w:r>
        <w:r>
          <w:rPr>
            <w:noProof/>
            <w:webHidden/>
          </w:rPr>
          <w:instrText xml:space="preserve"> PAGEREF _Toc137926741 \h </w:instrText>
        </w:r>
        <w:r>
          <w:rPr>
            <w:noProof/>
            <w:webHidden/>
          </w:rPr>
        </w:r>
        <w:r>
          <w:rPr>
            <w:noProof/>
            <w:webHidden/>
          </w:rPr>
          <w:fldChar w:fldCharType="separate"/>
        </w:r>
        <w:r>
          <w:rPr>
            <w:noProof/>
            <w:webHidden/>
          </w:rPr>
          <w:t>28</w:t>
        </w:r>
        <w:r>
          <w:rPr>
            <w:noProof/>
            <w:webHidden/>
          </w:rPr>
          <w:fldChar w:fldCharType="end"/>
        </w:r>
      </w:hyperlink>
    </w:p>
    <w:p w14:paraId="6118E135" w14:textId="776E5E7A"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42" w:history="1">
        <w:r w:rsidRPr="006B2755">
          <w:rPr>
            <w:rStyle w:val="Lienhypertexte"/>
            <w:noProof/>
          </w:rPr>
          <w:t>2.13.3</w:t>
        </w:r>
        <w:r>
          <w:rPr>
            <w:rFonts w:eastAsiaTheme="minorEastAsia" w:cstheme="minorBidi"/>
            <w:noProof/>
            <w:sz w:val="22"/>
            <w:szCs w:val="22"/>
            <w:lang w:eastAsia="fr-CH"/>
          </w:rPr>
          <w:tab/>
        </w:r>
        <w:r w:rsidRPr="006B2755">
          <w:rPr>
            <w:rStyle w:val="Lienhypertexte"/>
            <w:noProof/>
          </w:rPr>
          <w:t>Extrait de code</w:t>
        </w:r>
        <w:r>
          <w:rPr>
            <w:noProof/>
            <w:webHidden/>
          </w:rPr>
          <w:tab/>
        </w:r>
        <w:r>
          <w:rPr>
            <w:noProof/>
            <w:webHidden/>
          </w:rPr>
          <w:fldChar w:fldCharType="begin"/>
        </w:r>
        <w:r>
          <w:rPr>
            <w:noProof/>
            <w:webHidden/>
          </w:rPr>
          <w:instrText xml:space="preserve"> PAGEREF _Toc137926742 \h </w:instrText>
        </w:r>
        <w:r>
          <w:rPr>
            <w:noProof/>
            <w:webHidden/>
          </w:rPr>
        </w:r>
        <w:r>
          <w:rPr>
            <w:noProof/>
            <w:webHidden/>
          </w:rPr>
          <w:fldChar w:fldCharType="separate"/>
        </w:r>
        <w:r>
          <w:rPr>
            <w:noProof/>
            <w:webHidden/>
          </w:rPr>
          <w:t>28</w:t>
        </w:r>
        <w:r>
          <w:rPr>
            <w:noProof/>
            <w:webHidden/>
          </w:rPr>
          <w:fldChar w:fldCharType="end"/>
        </w:r>
      </w:hyperlink>
    </w:p>
    <w:p w14:paraId="12848B65" w14:textId="23D6DB11"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43" w:history="1">
        <w:r w:rsidRPr="006B2755">
          <w:rPr>
            <w:rStyle w:val="Lienhypertexte"/>
            <w:noProof/>
          </w:rPr>
          <w:t>2.13.4</w:t>
        </w:r>
        <w:r>
          <w:rPr>
            <w:rFonts w:eastAsiaTheme="minorEastAsia" w:cstheme="minorBidi"/>
            <w:noProof/>
            <w:sz w:val="22"/>
            <w:szCs w:val="22"/>
            <w:lang w:eastAsia="fr-CH"/>
          </w:rPr>
          <w:tab/>
        </w:r>
        <w:r w:rsidRPr="006B2755">
          <w:rPr>
            <w:rStyle w:val="Lienhypertexte"/>
            <w:noProof/>
          </w:rPr>
          <w:t>Capture</w:t>
        </w:r>
        <w:r>
          <w:rPr>
            <w:noProof/>
            <w:webHidden/>
          </w:rPr>
          <w:tab/>
        </w:r>
        <w:r>
          <w:rPr>
            <w:noProof/>
            <w:webHidden/>
          </w:rPr>
          <w:fldChar w:fldCharType="begin"/>
        </w:r>
        <w:r>
          <w:rPr>
            <w:noProof/>
            <w:webHidden/>
          </w:rPr>
          <w:instrText xml:space="preserve"> PAGEREF _Toc137926743 \h </w:instrText>
        </w:r>
        <w:r>
          <w:rPr>
            <w:noProof/>
            <w:webHidden/>
          </w:rPr>
        </w:r>
        <w:r>
          <w:rPr>
            <w:noProof/>
            <w:webHidden/>
          </w:rPr>
          <w:fldChar w:fldCharType="separate"/>
        </w:r>
        <w:r>
          <w:rPr>
            <w:noProof/>
            <w:webHidden/>
          </w:rPr>
          <w:t>29</w:t>
        </w:r>
        <w:r>
          <w:rPr>
            <w:noProof/>
            <w:webHidden/>
          </w:rPr>
          <w:fldChar w:fldCharType="end"/>
        </w:r>
      </w:hyperlink>
    </w:p>
    <w:p w14:paraId="01E44CB4" w14:textId="64697718"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744" w:history="1">
        <w:r w:rsidRPr="006B2755">
          <w:rPr>
            <w:rStyle w:val="Lienhypertexte"/>
            <w:noProof/>
          </w:rPr>
          <w:t>2.14</w:t>
        </w:r>
        <w:r>
          <w:rPr>
            <w:rFonts w:eastAsiaTheme="minorEastAsia" w:cstheme="minorBidi"/>
            <w:b w:val="0"/>
            <w:bCs w:val="0"/>
            <w:noProof/>
            <w:sz w:val="22"/>
            <w:szCs w:val="22"/>
            <w:lang w:eastAsia="fr-CH"/>
          </w:rPr>
          <w:tab/>
        </w:r>
        <w:r w:rsidRPr="006B2755">
          <w:rPr>
            <w:rStyle w:val="Lienhypertexte"/>
            <w:noProof/>
          </w:rPr>
          <w:t>Exercice 14 (Bases de jQuery)</w:t>
        </w:r>
        <w:r>
          <w:rPr>
            <w:noProof/>
            <w:webHidden/>
          </w:rPr>
          <w:tab/>
        </w:r>
        <w:r>
          <w:rPr>
            <w:noProof/>
            <w:webHidden/>
          </w:rPr>
          <w:fldChar w:fldCharType="begin"/>
        </w:r>
        <w:r>
          <w:rPr>
            <w:noProof/>
            <w:webHidden/>
          </w:rPr>
          <w:instrText xml:space="preserve"> PAGEREF _Toc137926744 \h </w:instrText>
        </w:r>
        <w:r>
          <w:rPr>
            <w:noProof/>
            <w:webHidden/>
          </w:rPr>
        </w:r>
        <w:r>
          <w:rPr>
            <w:noProof/>
            <w:webHidden/>
          </w:rPr>
          <w:fldChar w:fldCharType="separate"/>
        </w:r>
        <w:r>
          <w:rPr>
            <w:noProof/>
            <w:webHidden/>
          </w:rPr>
          <w:t>29</w:t>
        </w:r>
        <w:r>
          <w:rPr>
            <w:noProof/>
            <w:webHidden/>
          </w:rPr>
          <w:fldChar w:fldCharType="end"/>
        </w:r>
      </w:hyperlink>
    </w:p>
    <w:p w14:paraId="2E5F52E8" w14:textId="523B2D73"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45" w:history="1">
        <w:r w:rsidRPr="006B2755">
          <w:rPr>
            <w:rStyle w:val="Lienhypertexte"/>
            <w:noProof/>
          </w:rPr>
          <w:t>2.14.1</w:t>
        </w:r>
        <w:r>
          <w:rPr>
            <w:rFonts w:eastAsiaTheme="minorEastAsia" w:cstheme="minorBidi"/>
            <w:noProof/>
            <w:sz w:val="22"/>
            <w:szCs w:val="22"/>
            <w:lang w:eastAsia="fr-CH"/>
          </w:rPr>
          <w:tab/>
        </w:r>
        <w:r w:rsidRPr="006B2755">
          <w:rPr>
            <w:rStyle w:val="Lienhypertexte"/>
            <w:noProof/>
          </w:rPr>
          <w:t>Objectif de l’exercice</w:t>
        </w:r>
        <w:r>
          <w:rPr>
            <w:noProof/>
            <w:webHidden/>
          </w:rPr>
          <w:tab/>
        </w:r>
        <w:r>
          <w:rPr>
            <w:noProof/>
            <w:webHidden/>
          </w:rPr>
          <w:fldChar w:fldCharType="begin"/>
        </w:r>
        <w:r>
          <w:rPr>
            <w:noProof/>
            <w:webHidden/>
          </w:rPr>
          <w:instrText xml:space="preserve"> PAGEREF _Toc137926745 \h </w:instrText>
        </w:r>
        <w:r>
          <w:rPr>
            <w:noProof/>
            <w:webHidden/>
          </w:rPr>
        </w:r>
        <w:r>
          <w:rPr>
            <w:noProof/>
            <w:webHidden/>
          </w:rPr>
          <w:fldChar w:fldCharType="separate"/>
        </w:r>
        <w:r>
          <w:rPr>
            <w:noProof/>
            <w:webHidden/>
          </w:rPr>
          <w:t>29</w:t>
        </w:r>
        <w:r>
          <w:rPr>
            <w:noProof/>
            <w:webHidden/>
          </w:rPr>
          <w:fldChar w:fldCharType="end"/>
        </w:r>
      </w:hyperlink>
    </w:p>
    <w:p w14:paraId="19FC6CFF" w14:textId="34848CD3"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746" w:history="1">
        <w:r w:rsidRPr="006B2755">
          <w:rPr>
            <w:rStyle w:val="Lienhypertexte"/>
            <w:noProof/>
          </w:rPr>
          <w:t>2.15</w:t>
        </w:r>
        <w:r>
          <w:rPr>
            <w:rFonts w:eastAsiaTheme="minorEastAsia" w:cstheme="minorBidi"/>
            <w:b w:val="0"/>
            <w:bCs w:val="0"/>
            <w:noProof/>
            <w:sz w:val="22"/>
            <w:szCs w:val="22"/>
            <w:lang w:eastAsia="fr-CH"/>
          </w:rPr>
          <w:tab/>
        </w:r>
        <w:r w:rsidRPr="006B2755">
          <w:rPr>
            <w:rStyle w:val="Lienhypertexte"/>
            <w:noProof/>
          </w:rPr>
          <w:t>Exercice 15 (Première utilisation de jQuery)</w:t>
        </w:r>
        <w:r>
          <w:rPr>
            <w:noProof/>
            <w:webHidden/>
          </w:rPr>
          <w:tab/>
        </w:r>
        <w:r>
          <w:rPr>
            <w:noProof/>
            <w:webHidden/>
          </w:rPr>
          <w:fldChar w:fldCharType="begin"/>
        </w:r>
        <w:r>
          <w:rPr>
            <w:noProof/>
            <w:webHidden/>
          </w:rPr>
          <w:instrText xml:space="preserve"> PAGEREF _Toc137926746 \h </w:instrText>
        </w:r>
        <w:r>
          <w:rPr>
            <w:noProof/>
            <w:webHidden/>
          </w:rPr>
        </w:r>
        <w:r>
          <w:rPr>
            <w:noProof/>
            <w:webHidden/>
          </w:rPr>
          <w:fldChar w:fldCharType="separate"/>
        </w:r>
        <w:r>
          <w:rPr>
            <w:noProof/>
            <w:webHidden/>
          </w:rPr>
          <w:t>29</w:t>
        </w:r>
        <w:r>
          <w:rPr>
            <w:noProof/>
            <w:webHidden/>
          </w:rPr>
          <w:fldChar w:fldCharType="end"/>
        </w:r>
      </w:hyperlink>
    </w:p>
    <w:p w14:paraId="03EE2D89" w14:textId="32F83BA3"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47" w:history="1">
        <w:r w:rsidRPr="006B2755">
          <w:rPr>
            <w:rStyle w:val="Lienhypertexte"/>
            <w:noProof/>
          </w:rPr>
          <w:t>2.15.1</w:t>
        </w:r>
        <w:r>
          <w:rPr>
            <w:rFonts w:eastAsiaTheme="minorEastAsia" w:cstheme="minorBidi"/>
            <w:noProof/>
            <w:sz w:val="22"/>
            <w:szCs w:val="22"/>
            <w:lang w:eastAsia="fr-CH"/>
          </w:rPr>
          <w:tab/>
        </w:r>
        <w:r w:rsidRPr="006B2755">
          <w:rPr>
            <w:rStyle w:val="Lienhypertexte"/>
            <w:noProof/>
          </w:rPr>
          <w:t>Objectif de l’exercice</w:t>
        </w:r>
        <w:r>
          <w:rPr>
            <w:noProof/>
            <w:webHidden/>
          </w:rPr>
          <w:tab/>
        </w:r>
        <w:r>
          <w:rPr>
            <w:noProof/>
            <w:webHidden/>
          </w:rPr>
          <w:fldChar w:fldCharType="begin"/>
        </w:r>
        <w:r>
          <w:rPr>
            <w:noProof/>
            <w:webHidden/>
          </w:rPr>
          <w:instrText xml:space="preserve"> PAGEREF _Toc137926747 \h </w:instrText>
        </w:r>
        <w:r>
          <w:rPr>
            <w:noProof/>
            <w:webHidden/>
          </w:rPr>
        </w:r>
        <w:r>
          <w:rPr>
            <w:noProof/>
            <w:webHidden/>
          </w:rPr>
          <w:fldChar w:fldCharType="separate"/>
        </w:r>
        <w:r>
          <w:rPr>
            <w:noProof/>
            <w:webHidden/>
          </w:rPr>
          <w:t>29</w:t>
        </w:r>
        <w:r>
          <w:rPr>
            <w:noProof/>
            <w:webHidden/>
          </w:rPr>
          <w:fldChar w:fldCharType="end"/>
        </w:r>
      </w:hyperlink>
    </w:p>
    <w:p w14:paraId="63558B67" w14:textId="176E6A4C"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48" w:history="1">
        <w:r w:rsidRPr="006B2755">
          <w:rPr>
            <w:rStyle w:val="Lienhypertexte"/>
            <w:noProof/>
          </w:rPr>
          <w:t>2.15.2</w:t>
        </w:r>
        <w:r>
          <w:rPr>
            <w:rFonts w:eastAsiaTheme="minorEastAsia" w:cstheme="minorBidi"/>
            <w:noProof/>
            <w:sz w:val="22"/>
            <w:szCs w:val="22"/>
            <w:lang w:eastAsia="fr-CH"/>
          </w:rPr>
          <w:tab/>
        </w:r>
        <w:r w:rsidRPr="006B2755">
          <w:rPr>
            <w:rStyle w:val="Lienhypertexte"/>
            <w:noProof/>
          </w:rPr>
          <w:t>Explications / Descriptions</w:t>
        </w:r>
        <w:r>
          <w:rPr>
            <w:noProof/>
            <w:webHidden/>
          </w:rPr>
          <w:tab/>
        </w:r>
        <w:r>
          <w:rPr>
            <w:noProof/>
            <w:webHidden/>
          </w:rPr>
          <w:fldChar w:fldCharType="begin"/>
        </w:r>
        <w:r>
          <w:rPr>
            <w:noProof/>
            <w:webHidden/>
          </w:rPr>
          <w:instrText xml:space="preserve"> PAGEREF _Toc137926748 \h </w:instrText>
        </w:r>
        <w:r>
          <w:rPr>
            <w:noProof/>
            <w:webHidden/>
          </w:rPr>
        </w:r>
        <w:r>
          <w:rPr>
            <w:noProof/>
            <w:webHidden/>
          </w:rPr>
          <w:fldChar w:fldCharType="separate"/>
        </w:r>
        <w:r>
          <w:rPr>
            <w:noProof/>
            <w:webHidden/>
          </w:rPr>
          <w:t>29</w:t>
        </w:r>
        <w:r>
          <w:rPr>
            <w:noProof/>
            <w:webHidden/>
          </w:rPr>
          <w:fldChar w:fldCharType="end"/>
        </w:r>
      </w:hyperlink>
    </w:p>
    <w:p w14:paraId="63D1D5D1" w14:textId="6B92AA5F"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49" w:history="1">
        <w:r w:rsidRPr="006B2755">
          <w:rPr>
            <w:rStyle w:val="Lienhypertexte"/>
            <w:noProof/>
          </w:rPr>
          <w:t>2.15.3</w:t>
        </w:r>
        <w:r>
          <w:rPr>
            <w:rFonts w:eastAsiaTheme="minorEastAsia" w:cstheme="minorBidi"/>
            <w:noProof/>
            <w:sz w:val="22"/>
            <w:szCs w:val="22"/>
            <w:lang w:eastAsia="fr-CH"/>
          </w:rPr>
          <w:tab/>
        </w:r>
        <w:r w:rsidRPr="006B2755">
          <w:rPr>
            <w:rStyle w:val="Lienhypertexte"/>
            <w:noProof/>
          </w:rPr>
          <w:t>Extrait de code</w:t>
        </w:r>
        <w:r>
          <w:rPr>
            <w:noProof/>
            <w:webHidden/>
          </w:rPr>
          <w:tab/>
        </w:r>
        <w:r>
          <w:rPr>
            <w:noProof/>
            <w:webHidden/>
          </w:rPr>
          <w:fldChar w:fldCharType="begin"/>
        </w:r>
        <w:r>
          <w:rPr>
            <w:noProof/>
            <w:webHidden/>
          </w:rPr>
          <w:instrText xml:space="preserve"> PAGEREF _Toc137926749 \h </w:instrText>
        </w:r>
        <w:r>
          <w:rPr>
            <w:noProof/>
            <w:webHidden/>
          </w:rPr>
        </w:r>
        <w:r>
          <w:rPr>
            <w:noProof/>
            <w:webHidden/>
          </w:rPr>
          <w:fldChar w:fldCharType="separate"/>
        </w:r>
        <w:r>
          <w:rPr>
            <w:noProof/>
            <w:webHidden/>
          </w:rPr>
          <w:t>29</w:t>
        </w:r>
        <w:r>
          <w:rPr>
            <w:noProof/>
            <w:webHidden/>
          </w:rPr>
          <w:fldChar w:fldCharType="end"/>
        </w:r>
      </w:hyperlink>
    </w:p>
    <w:p w14:paraId="0404A63F" w14:textId="636BFF39"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50" w:history="1">
        <w:r w:rsidRPr="006B2755">
          <w:rPr>
            <w:rStyle w:val="Lienhypertexte"/>
            <w:noProof/>
          </w:rPr>
          <w:t>2.15.4</w:t>
        </w:r>
        <w:r>
          <w:rPr>
            <w:rFonts w:eastAsiaTheme="minorEastAsia" w:cstheme="minorBidi"/>
            <w:noProof/>
            <w:sz w:val="22"/>
            <w:szCs w:val="22"/>
            <w:lang w:eastAsia="fr-CH"/>
          </w:rPr>
          <w:tab/>
        </w:r>
        <w:r w:rsidRPr="006B2755">
          <w:rPr>
            <w:rStyle w:val="Lienhypertexte"/>
            <w:noProof/>
          </w:rPr>
          <w:t>Capture</w:t>
        </w:r>
        <w:r>
          <w:rPr>
            <w:noProof/>
            <w:webHidden/>
          </w:rPr>
          <w:tab/>
        </w:r>
        <w:r>
          <w:rPr>
            <w:noProof/>
            <w:webHidden/>
          </w:rPr>
          <w:fldChar w:fldCharType="begin"/>
        </w:r>
        <w:r>
          <w:rPr>
            <w:noProof/>
            <w:webHidden/>
          </w:rPr>
          <w:instrText xml:space="preserve"> PAGEREF _Toc137926750 \h </w:instrText>
        </w:r>
        <w:r>
          <w:rPr>
            <w:noProof/>
            <w:webHidden/>
          </w:rPr>
        </w:r>
        <w:r>
          <w:rPr>
            <w:noProof/>
            <w:webHidden/>
          </w:rPr>
          <w:fldChar w:fldCharType="separate"/>
        </w:r>
        <w:r>
          <w:rPr>
            <w:noProof/>
            <w:webHidden/>
          </w:rPr>
          <w:t>30</w:t>
        </w:r>
        <w:r>
          <w:rPr>
            <w:noProof/>
            <w:webHidden/>
          </w:rPr>
          <w:fldChar w:fldCharType="end"/>
        </w:r>
      </w:hyperlink>
    </w:p>
    <w:p w14:paraId="416A60E8" w14:textId="7CFEBFFE" w:rsidR="00A858DF" w:rsidRDefault="00A858DF">
      <w:pPr>
        <w:pStyle w:val="TM4"/>
        <w:tabs>
          <w:tab w:val="left" w:pos="1320"/>
          <w:tab w:val="right" w:leader="dot" w:pos="9062"/>
        </w:tabs>
        <w:rPr>
          <w:rFonts w:eastAsiaTheme="minorEastAsia" w:cstheme="minorBidi"/>
          <w:noProof/>
          <w:sz w:val="22"/>
          <w:szCs w:val="22"/>
          <w:lang w:eastAsia="fr-CH"/>
        </w:rPr>
      </w:pPr>
      <w:hyperlink w:anchor="_Toc137926751" w:history="1">
        <w:r w:rsidRPr="006B2755">
          <w:rPr>
            <w:rStyle w:val="Lienhypertexte"/>
            <w:noProof/>
          </w:rPr>
          <w:t>2.15.4.1</w:t>
        </w:r>
        <w:r>
          <w:rPr>
            <w:rFonts w:eastAsiaTheme="minorEastAsia" w:cstheme="minorBidi"/>
            <w:noProof/>
            <w:sz w:val="22"/>
            <w:szCs w:val="22"/>
            <w:lang w:eastAsia="fr-CH"/>
          </w:rPr>
          <w:tab/>
        </w:r>
        <w:r w:rsidRPr="006B2755">
          <w:rPr>
            <w:rStyle w:val="Lienhypertexte"/>
            <w:noProof/>
          </w:rPr>
          <w:t>JS</w:t>
        </w:r>
        <w:r>
          <w:rPr>
            <w:noProof/>
            <w:webHidden/>
          </w:rPr>
          <w:tab/>
        </w:r>
        <w:r>
          <w:rPr>
            <w:noProof/>
            <w:webHidden/>
          </w:rPr>
          <w:fldChar w:fldCharType="begin"/>
        </w:r>
        <w:r>
          <w:rPr>
            <w:noProof/>
            <w:webHidden/>
          </w:rPr>
          <w:instrText xml:space="preserve"> PAGEREF _Toc137926751 \h </w:instrText>
        </w:r>
        <w:r>
          <w:rPr>
            <w:noProof/>
            <w:webHidden/>
          </w:rPr>
        </w:r>
        <w:r>
          <w:rPr>
            <w:noProof/>
            <w:webHidden/>
          </w:rPr>
          <w:fldChar w:fldCharType="separate"/>
        </w:r>
        <w:r>
          <w:rPr>
            <w:noProof/>
            <w:webHidden/>
          </w:rPr>
          <w:t>30</w:t>
        </w:r>
        <w:r>
          <w:rPr>
            <w:noProof/>
            <w:webHidden/>
          </w:rPr>
          <w:fldChar w:fldCharType="end"/>
        </w:r>
      </w:hyperlink>
    </w:p>
    <w:p w14:paraId="29146997" w14:textId="5D612C5B" w:rsidR="00A858DF" w:rsidRDefault="00A858DF">
      <w:pPr>
        <w:pStyle w:val="TM4"/>
        <w:tabs>
          <w:tab w:val="left" w:pos="1320"/>
          <w:tab w:val="right" w:leader="dot" w:pos="9062"/>
        </w:tabs>
        <w:rPr>
          <w:rFonts w:eastAsiaTheme="minorEastAsia" w:cstheme="minorBidi"/>
          <w:noProof/>
          <w:sz w:val="22"/>
          <w:szCs w:val="22"/>
          <w:lang w:eastAsia="fr-CH"/>
        </w:rPr>
      </w:pPr>
      <w:hyperlink w:anchor="_Toc137926752" w:history="1">
        <w:r w:rsidRPr="006B2755">
          <w:rPr>
            <w:rStyle w:val="Lienhypertexte"/>
            <w:noProof/>
          </w:rPr>
          <w:t>2.15.4.2</w:t>
        </w:r>
        <w:r>
          <w:rPr>
            <w:rFonts w:eastAsiaTheme="minorEastAsia" w:cstheme="minorBidi"/>
            <w:noProof/>
            <w:sz w:val="22"/>
            <w:szCs w:val="22"/>
            <w:lang w:eastAsia="fr-CH"/>
          </w:rPr>
          <w:tab/>
        </w:r>
        <w:r w:rsidRPr="006B2755">
          <w:rPr>
            <w:rStyle w:val="Lienhypertexte"/>
            <w:noProof/>
          </w:rPr>
          <w:t>JQ</w:t>
        </w:r>
        <w:r>
          <w:rPr>
            <w:noProof/>
            <w:webHidden/>
          </w:rPr>
          <w:tab/>
        </w:r>
        <w:r>
          <w:rPr>
            <w:noProof/>
            <w:webHidden/>
          </w:rPr>
          <w:fldChar w:fldCharType="begin"/>
        </w:r>
        <w:r>
          <w:rPr>
            <w:noProof/>
            <w:webHidden/>
          </w:rPr>
          <w:instrText xml:space="preserve"> PAGEREF _Toc137926752 \h </w:instrText>
        </w:r>
        <w:r>
          <w:rPr>
            <w:noProof/>
            <w:webHidden/>
          </w:rPr>
        </w:r>
        <w:r>
          <w:rPr>
            <w:noProof/>
            <w:webHidden/>
          </w:rPr>
          <w:fldChar w:fldCharType="separate"/>
        </w:r>
        <w:r>
          <w:rPr>
            <w:noProof/>
            <w:webHidden/>
          </w:rPr>
          <w:t>31</w:t>
        </w:r>
        <w:r>
          <w:rPr>
            <w:noProof/>
            <w:webHidden/>
          </w:rPr>
          <w:fldChar w:fldCharType="end"/>
        </w:r>
      </w:hyperlink>
    </w:p>
    <w:p w14:paraId="0F23A05F" w14:textId="4FE20C3C"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753" w:history="1">
        <w:r w:rsidRPr="006B2755">
          <w:rPr>
            <w:rStyle w:val="Lienhypertexte"/>
            <w:noProof/>
          </w:rPr>
          <w:t>2.16</w:t>
        </w:r>
        <w:r>
          <w:rPr>
            <w:rFonts w:eastAsiaTheme="minorEastAsia" w:cstheme="minorBidi"/>
            <w:b w:val="0"/>
            <w:bCs w:val="0"/>
            <w:noProof/>
            <w:sz w:val="22"/>
            <w:szCs w:val="22"/>
            <w:lang w:eastAsia="fr-CH"/>
          </w:rPr>
          <w:tab/>
        </w:r>
        <w:r w:rsidRPr="006B2755">
          <w:rPr>
            <w:rStyle w:val="Lienhypertexte"/>
            <w:noProof/>
          </w:rPr>
          <w:t>Exercice 16 (Utilisation de jQuery)</w:t>
        </w:r>
        <w:r>
          <w:rPr>
            <w:noProof/>
            <w:webHidden/>
          </w:rPr>
          <w:tab/>
        </w:r>
        <w:r>
          <w:rPr>
            <w:noProof/>
            <w:webHidden/>
          </w:rPr>
          <w:fldChar w:fldCharType="begin"/>
        </w:r>
        <w:r>
          <w:rPr>
            <w:noProof/>
            <w:webHidden/>
          </w:rPr>
          <w:instrText xml:space="preserve"> PAGEREF _Toc137926753 \h </w:instrText>
        </w:r>
        <w:r>
          <w:rPr>
            <w:noProof/>
            <w:webHidden/>
          </w:rPr>
        </w:r>
        <w:r>
          <w:rPr>
            <w:noProof/>
            <w:webHidden/>
          </w:rPr>
          <w:fldChar w:fldCharType="separate"/>
        </w:r>
        <w:r>
          <w:rPr>
            <w:noProof/>
            <w:webHidden/>
          </w:rPr>
          <w:t>31</w:t>
        </w:r>
        <w:r>
          <w:rPr>
            <w:noProof/>
            <w:webHidden/>
          </w:rPr>
          <w:fldChar w:fldCharType="end"/>
        </w:r>
      </w:hyperlink>
    </w:p>
    <w:p w14:paraId="64CC202C" w14:textId="3B737DEF"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54" w:history="1">
        <w:r w:rsidRPr="006B2755">
          <w:rPr>
            <w:rStyle w:val="Lienhypertexte"/>
            <w:noProof/>
          </w:rPr>
          <w:t>2.16.1</w:t>
        </w:r>
        <w:r>
          <w:rPr>
            <w:rFonts w:eastAsiaTheme="minorEastAsia" w:cstheme="minorBidi"/>
            <w:noProof/>
            <w:sz w:val="22"/>
            <w:szCs w:val="22"/>
            <w:lang w:eastAsia="fr-CH"/>
          </w:rPr>
          <w:tab/>
        </w:r>
        <w:r w:rsidRPr="006B2755">
          <w:rPr>
            <w:rStyle w:val="Lienhypertexte"/>
            <w:noProof/>
          </w:rPr>
          <w:t>Objectif de l’exercice</w:t>
        </w:r>
        <w:r>
          <w:rPr>
            <w:noProof/>
            <w:webHidden/>
          </w:rPr>
          <w:tab/>
        </w:r>
        <w:r>
          <w:rPr>
            <w:noProof/>
            <w:webHidden/>
          </w:rPr>
          <w:fldChar w:fldCharType="begin"/>
        </w:r>
        <w:r>
          <w:rPr>
            <w:noProof/>
            <w:webHidden/>
          </w:rPr>
          <w:instrText xml:space="preserve"> PAGEREF _Toc137926754 \h </w:instrText>
        </w:r>
        <w:r>
          <w:rPr>
            <w:noProof/>
            <w:webHidden/>
          </w:rPr>
        </w:r>
        <w:r>
          <w:rPr>
            <w:noProof/>
            <w:webHidden/>
          </w:rPr>
          <w:fldChar w:fldCharType="separate"/>
        </w:r>
        <w:r>
          <w:rPr>
            <w:noProof/>
            <w:webHidden/>
          </w:rPr>
          <w:t>31</w:t>
        </w:r>
        <w:r>
          <w:rPr>
            <w:noProof/>
            <w:webHidden/>
          </w:rPr>
          <w:fldChar w:fldCharType="end"/>
        </w:r>
      </w:hyperlink>
    </w:p>
    <w:p w14:paraId="05FB12A7" w14:textId="585199DB"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55" w:history="1">
        <w:r w:rsidRPr="006B2755">
          <w:rPr>
            <w:rStyle w:val="Lienhypertexte"/>
            <w:noProof/>
          </w:rPr>
          <w:t>2.16.2</w:t>
        </w:r>
        <w:r>
          <w:rPr>
            <w:rFonts w:eastAsiaTheme="minorEastAsia" w:cstheme="minorBidi"/>
            <w:noProof/>
            <w:sz w:val="22"/>
            <w:szCs w:val="22"/>
            <w:lang w:eastAsia="fr-CH"/>
          </w:rPr>
          <w:tab/>
        </w:r>
        <w:r w:rsidRPr="006B2755">
          <w:rPr>
            <w:rStyle w:val="Lienhypertexte"/>
            <w:noProof/>
          </w:rPr>
          <w:t>Explications / Descriptions</w:t>
        </w:r>
        <w:r>
          <w:rPr>
            <w:noProof/>
            <w:webHidden/>
          </w:rPr>
          <w:tab/>
        </w:r>
        <w:r>
          <w:rPr>
            <w:noProof/>
            <w:webHidden/>
          </w:rPr>
          <w:fldChar w:fldCharType="begin"/>
        </w:r>
        <w:r>
          <w:rPr>
            <w:noProof/>
            <w:webHidden/>
          </w:rPr>
          <w:instrText xml:space="preserve"> PAGEREF _Toc137926755 \h </w:instrText>
        </w:r>
        <w:r>
          <w:rPr>
            <w:noProof/>
            <w:webHidden/>
          </w:rPr>
        </w:r>
        <w:r>
          <w:rPr>
            <w:noProof/>
            <w:webHidden/>
          </w:rPr>
          <w:fldChar w:fldCharType="separate"/>
        </w:r>
        <w:r>
          <w:rPr>
            <w:noProof/>
            <w:webHidden/>
          </w:rPr>
          <w:t>32</w:t>
        </w:r>
        <w:r>
          <w:rPr>
            <w:noProof/>
            <w:webHidden/>
          </w:rPr>
          <w:fldChar w:fldCharType="end"/>
        </w:r>
      </w:hyperlink>
    </w:p>
    <w:p w14:paraId="0C073BE8" w14:textId="66E88B07"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56" w:history="1">
        <w:r w:rsidRPr="006B2755">
          <w:rPr>
            <w:rStyle w:val="Lienhypertexte"/>
            <w:noProof/>
          </w:rPr>
          <w:t>2.16.3</w:t>
        </w:r>
        <w:r>
          <w:rPr>
            <w:rFonts w:eastAsiaTheme="minorEastAsia" w:cstheme="minorBidi"/>
            <w:noProof/>
            <w:sz w:val="22"/>
            <w:szCs w:val="22"/>
            <w:lang w:eastAsia="fr-CH"/>
          </w:rPr>
          <w:tab/>
        </w:r>
        <w:r w:rsidRPr="006B2755">
          <w:rPr>
            <w:rStyle w:val="Lienhypertexte"/>
            <w:noProof/>
          </w:rPr>
          <w:t>Extrait de code</w:t>
        </w:r>
        <w:r>
          <w:rPr>
            <w:noProof/>
            <w:webHidden/>
          </w:rPr>
          <w:tab/>
        </w:r>
        <w:r>
          <w:rPr>
            <w:noProof/>
            <w:webHidden/>
          </w:rPr>
          <w:fldChar w:fldCharType="begin"/>
        </w:r>
        <w:r>
          <w:rPr>
            <w:noProof/>
            <w:webHidden/>
          </w:rPr>
          <w:instrText xml:space="preserve"> PAGEREF _Toc137926756 \h </w:instrText>
        </w:r>
        <w:r>
          <w:rPr>
            <w:noProof/>
            <w:webHidden/>
          </w:rPr>
        </w:r>
        <w:r>
          <w:rPr>
            <w:noProof/>
            <w:webHidden/>
          </w:rPr>
          <w:fldChar w:fldCharType="separate"/>
        </w:r>
        <w:r>
          <w:rPr>
            <w:noProof/>
            <w:webHidden/>
          </w:rPr>
          <w:t>32</w:t>
        </w:r>
        <w:r>
          <w:rPr>
            <w:noProof/>
            <w:webHidden/>
          </w:rPr>
          <w:fldChar w:fldCharType="end"/>
        </w:r>
      </w:hyperlink>
    </w:p>
    <w:p w14:paraId="0C91DF58" w14:textId="7DF117A6"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57" w:history="1">
        <w:r w:rsidRPr="006B2755">
          <w:rPr>
            <w:rStyle w:val="Lienhypertexte"/>
            <w:noProof/>
          </w:rPr>
          <w:t>2.16.4</w:t>
        </w:r>
        <w:r>
          <w:rPr>
            <w:rFonts w:eastAsiaTheme="minorEastAsia" w:cstheme="minorBidi"/>
            <w:noProof/>
            <w:sz w:val="22"/>
            <w:szCs w:val="22"/>
            <w:lang w:eastAsia="fr-CH"/>
          </w:rPr>
          <w:tab/>
        </w:r>
        <w:r w:rsidRPr="006B2755">
          <w:rPr>
            <w:rStyle w:val="Lienhypertexte"/>
            <w:noProof/>
          </w:rPr>
          <w:t>Capture</w:t>
        </w:r>
        <w:r>
          <w:rPr>
            <w:noProof/>
            <w:webHidden/>
          </w:rPr>
          <w:tab/>
        </w:r>
        <w:r>
          <w:rPr>
            <w:noProof/>
            <w:webHidden/>
          </w:rPr>
          <w:fldChar w:fldCharType="begin"/>
        </w:r>
        <w:r>
          <w:rPr>
            <w:noProof/>
            <w:webHidden/>
          </w:rPr>
          <w:instrText xml:space="preserve"> PAGEREF _Toc137926757 \h </w:instrText>
        </w:r>
        <w:r>
          <w:rPr>
            <w:noProof/>
            <w:webHidden/>
          </w:rPr>
        </w:r>
        <w:r>
          <w:rPr>
            <w:noProof/>
            <w:webHidden/>
          </w:rPr>
          <w:fldChar w:fldCharType="separate"/>
        </w:r>
        <w:r>
          <w:rPr>
            <w:noProof/>
            <w:webHidden/>
          </w:rPr>
          <w:t>33</w:t>
        </w:r>
        <w:r>
          <w:rPr>
            <w:noProof/>
            <w:webHidden/>
          </w:rPr>
          <w:fldChar w:fldCharType="end"/>
        </w:r>
      </w:hyperlink>
    </w:p>
    <w:p w14:paraId="5331DEF3" w14:textId="615AC793"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758" w:history="1">
        <w:r w:rsidRPr="006B2755">
          <w:rPr>
            <w:rStyle w:val="Lienhypertexte"/>
            <w:noProof/>
          </w:rPr>
          <w:t>2.17</w:t>
        </w:r>
        <w:r>
          <w:rPr>
            <w:rFonts w:eastAsiaTheme="minorEastAsia" w:cstheme="minorBidi"/>
            <w:b w:val="0"/>
            <w:bCs w:val="0"/>
            <w:noProof/>
            <w:sz w:val="22"/>
            <w:szCs w:val="22"/>
            <w:lang w:eastAsia="fr-CH"/>
          </w:rPr>
          <w:tab/>
        </w:r>
        <w:r w:rsidRPr="006B2755">
          <w:rPr>
            <w:rStyle w:val="Lienhypertexte"/>
            <w:noProof/>
          </w:rPr>
          <w:t>Exercice 17 (WebServices - découverte)</w:t>
        </w:r>
        <w:r>
          <w:rPr>
            <w:noProof/>
            <w:webHidden/>
          </w:rPr>
          <w:tab/>
        </w:r>
        <w:r>
          <w:rPr>
            <w:noProof/>
            <w:webHidden/>
          </w:rPr>
          <w:fldChar w:fldCharType="begin"/>
        </w:r>
        <w:r>
          <w:rPr>
            <w:noProof/>
            <w:webHidden/>
          </w:rPr>
          <w:instrText xml:space="preserve"> PAGEREF _Toc137926758 \h </w:instrText>
        </w:r>
        <w:r>
          <w:rPr>
            <w:noProof/>
            <w:webHidden/>
          </w:rPr>
        </w:r>
        <w:r>
          <w:rPr>
            <w:noProof/>
            <w:webHidden/>
          </w:rPr>
          <w:fldChar w:fldCharType="separate"/>
        </w:r>
        <w:r>
          <w:rPr>
            <w:noProof/>
            <w:webHidden/>
          </w:rPr>
          <w:t>33</w:t>
        </w:r>
        <w:r>
          <w:rPr>
            <w:noProof/>
            <w:webHidden/>
          </w:rPr>
          <w:fldChar w:fldCharType="end"/>
        </w:r>
      </w:hyperlink>
    </w:p>
    <w:p w14:paraId="3B430205" w14:textId="2E64B90D"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59" w:history="1">
        <w:r w:rsidRPr="006B2755">
          <w:rPr>
            <w:rStyle w:val="Lienhypertexte"/>
            <w:noProof/>
          </w:rPr>
          <w:t>2.17.1</w:t>
        </w:r>
        <w:r>
          <w:rPr>
            <w:rFonts w:eastAsiaTheme="minorEastAsia" w:cstheme="minorBidi"/>
            <w:noProof/>
            <w:sz w:val="22"/>
            <w:szCs w:val="22"/>
            <w:lang w:eastAsia="fr-CH"/>
          </w:rPr>
          <w:tab/>
        </w:r>
        <w:r w:rsidRPr="006B2755">
          <w:rPr>
            <w:rStyle w:val="Lienhypertexte"/>
            <w:noProof/>
          </w:rPr>
          <w:t>Objectif de l’exercice</w:t>
        </w:r>
        <w:r>
          <w:rPr>
            <w:noProof/>
            <w:webHidden/>
          </w:rPr>
          <w:tab/>
        </w:r>
        <w:r>
          <w:rPr>
            <w:noProof/>
            <w:webHidden/>
          </w:rPr>
          <w:fldChar w:fldCharType="begin"/>
        </w:r>
        <w:r>
          <w:rPr>
            <w:noProof/>
            <w:webHidden/>
          </w:rPr>
          <w:instrText xml:space="preserve"> PAGEREF _Toc137926759 \h </w:instrText>
        </w:r>
        <w:r>
          <w:rPr>
            <w:noProof/>
            <w:webHidden/>
          </w:rPr>
        </w:r>
        <w:r>
          <w:rPr>
            <w:noProof/>
            <w:webHidden/>
          </w:rPr>
          <w:fldChar w:fldCharType="separate"/>
        </w:r>
        <w:r>
          <w:rPr>
            <w:noProof/>
            <w:webHidden/>
          </w:rPr>
          <w:t>33</w:t>
        </w:r>
        <w:r>
          <w:rPr>
            <w:noProof/>
            <w:webHidden/>
          </w:rPr>
          <w:fldChar w:fldCharType="end"/>
        </w:r>
      </w:hyperlink>
    </w:p>
    <w:p w14:paraId="14B14951" w14:textId="5B0A2F93"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60" w:history="1">
        <w:r w:rsidRPr="006B2755">
          <w:rPr>
            <w:rStyle w:val="Lienhypertexte"/>
            <w:noProof/>
          </w:rPr>
          <w:t>2.17.2</w:t>
        </w:r>
        <w:r>
          <w:rPr>
            <w:rFonts w:eastAsiaTheme="minorEastAsia" w:cstheme="minorBidi"/>
            <w:noProof/>
            <w:sz w:val="22"/>
            <w:szCs w:val="22"/>
            <w:lang w:eastAsia="fr-CH"/>
          </w:rPr>
          <w:tab/>
        </w:r>
        <w:r w:rsidRPr="006B2755">
          <w:rPr>
            <w:rStyle w:val="Lienhypertexte"/>
            <w:noProof/>
          </w:rPr>
          <w:t>REST</w:t>
        </w:r>
        <w:r>
          <w:rPr>
            <w:noProof/>
            <w:webHidden/>
          </w:rPr>
          <w:tab/>
        </w:r>
        <w:r>
          <w:rPr>
            <w:noProof/>
            <w:webHidden/>
          </w:rPr>
          <w:fldChar w:fldCharType="begin"/>
        </w:r>
        <w:r>
          <w:rPr>
            <w:noProof/>
            <w:webHidden/>
          </w:rPr>
          <w:instrText xml:space="preserve"> PAGEREF _Toc137926760 \h </w:instrText>
        </w:r>
        <w:r>
          <w:rPr>
            <w:noProof/>
            <w:webHidden/>
          </w:rPr>
        </w:r>
        <w:r>
          <w:rPr>
            <w:noProof/>
            <w:webHidden/>
          </w:rPr>
          <w:fldChar w:fldCharType="separate"/>
        </w:r>
        <w:r>
          <w:rPr>
            <w:noProof/>
            <w:webHidden/>
          </w:rPr>
          <w:t>33</w:t>
        </w:r>
        <w:r>
          <w:rPr>
            <w:noProof/>
            <w:webHidden/>
          </w:rPr>
          <w:fldChar w:fldCharType="end"/>
        </w:r>
      </w:hyperlink>
    </w:p>
    <w:p w14:paraId="7056778C" w14:textId="41170DC2"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61" w:history="1">
        <w:r w:rsidRPr="006B2755">
          <w:rPr>
            <w:rStyle w:val="Lienhypertexte"/>
            <w:noProof/>
          </w:rPr>
          <w:t>2.17.3</w:t>
        </w:r>
        <w:r>
          <w:rPr>
            <w:rFonts w:eastAsiaTheme="minorEastAsia" w:cstheme="minorBidi"/>
            <w:noProof/>
            <w:sz w:val="22"/>
            <w:szCs w:val="22"/>
            <w:lang w:eastAsia="fr-CH"/>
          </w:rPr>
          <w:tab/>
        </w:r>
        <w:r w:rsidRPr="006B2755">
          <w:rPr>
            <w:rStyle w:val="Lienhypertexte"/>
            <w:noProof/>
          </w:rPr>
          <w:t>SOAP</w:t>
        </w:r>
        <w:r>
          <w:rPr>
            <w:noProof/>
            <w:webHidden/>
          </w:rPr>
          <w:tab/>
        </w:r>
        <w:r>
          <w:rPr>
            <w:noProof/>
            <w:webHidden/>
          </w:rPr>
          <w:fldChar w:fldCharType="begin"/>
        </w:r>
        <w:r>
          <w:rPr>
            <w:noProof/>
            <w:webHidden/>
          </w:rPr>
          <w:instrText xml:space="preserve"> PAGEREF _Toc137926761 \h </w:instrText>
        </w:r>
        <w:r>
          <w:rPr>
            <w:noProof/>
            <w:webHidden/>
          </w:rPr>
        </w:r>
        <w:r>
          <w:rPr>
            <w:noProof/>
            <w:webHidden/>
          </w:rPr>
          <w:fldChar w:fldCharType="separate"/>
        </w:r>
        <w:r>
          <w:rPr>
            <w:noProof/>
            <w:webHidden/>
          </w:rPr>
          <w:t>34</w:t>
        </w:r>
        <w:r>
          <w:rPr>
            <w:noProof/>
            <w:webHidden/>
          </w:rPr>
          <w:fldChar w:fldCharType="end"/>
        </w:r>
      </w:hyperlink>
    </w:p>
    <w:p w14:paraId="40352EDE" w14:textId="01039D99"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62" w:history="1">
        <w:r w:rsidRPr="006B2755">
          <w:rPr>
            <w:rStyle w:val="Lienhypertexte"/>
            <w:noProof/>
          </w:rPr>
          <w:t>2.17.4</w:t>
        </w:r>
        <w:r>
          <w:rPr>
            <w:rFonts w:eastAsiaTheme="minorEastAsia" w:cstheme="minorBidi"/>
            <w:noProof/>
            <w:sz w:val="22"/>
            <w:szCs w:val="22"/>
            <w:lang w:eastAsia="fr-CH"/>
          </w:rPr>
          <w:tab/>
        </w:r>
        <w:r w:rsidRPr="006B2755">
          <w:rPr>
            <w:rStyle w:val="Lienhypertexte"/>
            <w:noProof/>
          </w:rPr>
          <w:t>GET</w:t>
        </w:r>
        <w:r>
          <w:rPr>
            <w:noProof/>
            <w:webHidden/>
          </w:rPr>
          <w:tab/>
        </w:r>
        <w:r>
          <w:rPr>
            <w:noProof/>
            <w:webHidden/>
          </w:rPr>
          <w:fldChar w:fldCharType="begin"/>
        </w:r>
        <w:r>
          <w:rPr>
            <w:noProof/>
            <w:webHidden/>
          </w:rPr>
          <w:instrText xml:space="preserve"> PAGEREF _Toc137926762 \h </w:instrText>
        </w:r>
        <w:r>
          <w:rPr>
            <w:noProof/>
            <w:webHidden/>
          </w:rPr>
        </w:r>
        <w:r>
          <w:rPr>
            <w:noProof/>
            <w:webHidden/>
          </w:rPr>
          <w:fldChar w:fldCharType="separate"/>
        </w:r>
        <w:r>
          <w:rPr>
            <w:noProof/>
            <w:webHidden/>
          </w:rPr>
          <w:t>34</w:t>
        </w:r>
        <w:r>
          <w:rPr>
            <w:noProof/>
            <w:webHidden/>
          </w:rPr>
          <w:fldChar w:fldCharType="end"/>
        </w:r>
      </w:hyperlink>
    </w:p>
    <w:p w14:paraId="5353E1F9" w14:textId="2201558B"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63" w:history="1">
        <w:r w:rsidRPr="006B2755">
          <w:rPr>
            <w:rStyle w:val="Lienhypertexte"/>
            <w:noProof/>
          </w:rPr>
          <w:t>2.17.5</w:t>
        </w:r>
        <w:r>
          <w:rPr>
            <w:rFonts w:eastAsiaTheme="minorEastAsia" w:cstheme="minorBidi"/>
            <w:noProof/>
            <w:sz w:val="22"/>
            <w:szCs w:val="22"/>
            <w:lang w:eastAsia="fr-CH"/>
          </w:rPr>
          <w:tab/>
        </w:r>
        <w:r w:rsidRPr="006B2755">
          <w:rPr>
            <w:rStyle w:val="Lienhypertexte"/>
            <w:noProof/>
          </w:rPr>
          <w:t>POST</w:t>
        </w:r>
        <w:r>
          <w:rPr>
            <w:noProof/>
            <w:webHidden/>
          </w:rPr>
          <w:tab/>
        </w:r>
        <w:r>
          <w:rPr>
            <w:noProof/>
            <w:webHidden/>
          </w:rPr>
          <w:fldChar w:fldCharType="begin"/>
        </w:r>
        <w:r>
          <w:rPr>
            <w:noProof/>
            <w:webHidden/>
          </w:rPr>
          <w:instrText xml:space="preserve"> PAGEREF _Toc137926763 \h </w:instrText>
        </w:r>
        <w:r>
          <w:rPr>
            <w:noProof/>
            <w:webHidden/>
          </w:rPr>
        </w:r>
        <w:r>
          <w:rPr>
            <w:noProof/>
            <w:webHidden/>
          </w:rPr>
          <w:fldChar w:fldCharType="separate"/>
        </w:r>
        <w:r>
          <w:rPr>
            <w:noProof/>
            <w:webHidden/>
          </w:rPr>
          <w:t>35</w:t>
        </w:r>
        <w:r>
          <w:rPr>
            <w:noProof/>
            <w:webHidden/>
          </w:rPr>
          <w:fldChar w:fldCharType="end"/>
        </w:r>
      </w:hyperlink>
    </w:p>
    <w:p w14:paraId="5410F9CD" w14:textId="6C248A78"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64" w:history="1">
        <w:r w:rsidRPr="006B2755">
          <w:rPr>
            <w:rStyle w:val="Lienhypertexte"/>
            <w:noProof/>
          </w:rPr>
          <w:t>2.17.6</w:t>
        </w:r>
        <w:r>
          <w:rPr>
            <w:rFonts w:eastAsiaTheme="minorEastAsia" w:cstheme="minorBidi"/>
            <w:noProof/>
            <w:sz w:val="22"/>
            <w:szCs w:val="22"/>
            <w:lang w:eastAsia="fr-CH"/>
          </w:rPr>
          <w:tab/>
        </w:r>
        <w:r w:rsidRPr="006B2755">
          <w:rPr>
            <w:rStyle w:val="Lienhypertexte"/>
            <w:noProof/>
          </w:rPr>
          <w:t>PUT</w:t>
        </w:r>
        <w:r>
          <w:rPr>
            <w:noProof/>
            <w:webHidden/>
          </w:rPr>
          <w:tab/>
        </w:r>
        <w:r>
          <w:rPr>
            <w:noProof/>
            <w:webHidden/>
          </w:rPr>
          <w:fldChar w:fldCharType="begin"/>
        </w:r>
        <w:r>
          <w:rPr>
            <w:noProof/>
            <w:webHidden/>
          </w:rPr>
          <w:instrText xml:space="preserve"> PAGEREF _Toc137926764 \h </w:instrText>
        </w:r>
        <w:r>
          <w:rPr>
            <w:noProof/>
            <w:webHidden/>
          </w:rPr>
        </w:r>
        <w:r>
          <w:rPr>
            <w:noProof/>
            <w:webHidden/>
          </w:rPr>
          <w:fldChar w:fldCharType="separate"/>
        </w:r>
        <w:r>
          <w:rPr>
            <w:noProof/>
            <w:webHidden/>
          </w:rPr>
          <w:t>35</w:t>
        </w:r>
        <w:r>
          <w:rPr>
            <w:noProof/>
            <w:webHidden/>
          </w:rPr>
          <w:fldChar w:fldCharType="end"/>
        </w:r>
      </w:hyperlink>
    </w:p>
    <w:p w14:paraId="2A4C2057" w14:textId="03F31D66"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65" w:history="1">
        <w:r w:rsidRPr="006B2755">
          <w:rPr>
            <w:rStyle w:val="Lienhypertexte"/>
            <w:noProof/>
          </w:rPr>
          <w:t>2.17.7</w:t>
        </w:r>
        <w:r>
          <w:rPr>
            <w:rFonts w:eastAsiaTheme="minorEastAsia" w:cstheme="minorBidi"/>
            <w:noProof/>
            <w:sz w:val="22"/>
            <w:szCs w:val="22"/>
            <w:lang w:eastAsia="fr-CH"/>
          </w:rPr>
          <w:tab/>
        </w:r>
        <w:r w:rsidRPr="006B2755">
          <w:rPr>
            <w:rStyle w:val="Lienhypertexte"/>
            <w:noProof/>
          </w:rPr>
          <w:t>DELETE</w:t>
        </w:r>
        <w:r>
          <w:rPr>
            <w:noProof/>
            <w:webHidden/>
          </w:rPr>
          <w:tab/>
        </w:r>
        <w:r>
          <w:rPr>
            <w:noProof/>
            <w:webHidden/>
          </w:rPr>
          <w:fldChar w:fldCharType="begin"/>
        </w:r>
        <w:r>
          <w:rPr>
            <w:noProof/>
            <w:webHidden/>
          </w:rPr>
          <w:instrText xml:space="preserve"> PAGEREF _Toc137926765 \h </w:instrText>
        </w:r>
        <w:r>
          <w:rPr>
            <w:noProof/>
            <w:webHidden/>
          </w:rPr>
        </w:r>
        <w:r>
          <w:rPr>
            <w:noProof/>
            <w:webHidden/>
          </w:rPr>
          <w:fldChar w:fldCharType="separate"/>
        </w:r>
        <w:r>
          <w:rPr>
            <w:noProof/>
            <w:webHidden/>
          </w:rPr>
          <w:t>35</w:t>
        </w:r>
        <w:r>
          <w:rPr>
            <w:noProof/>
            <w:webHidden/>
          </w:rPr>
          <w:fldChar w:fldCharType="end"/>
        </w:r>
      </w:hyperlink>
    </w:p>
    <w:p w14:paraId="45816E8A" w14:textId="369D9115"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766" w:history="1">
        <w:r w:rsidRPr="006B2755">
          <w:rPr>
            <w:rStyle w:val="Lienhypertexte"/>
            <w:noProof/>
          </w:rPr>
          <w:t>2.18</w:t>
        </w:r>
        <w:r>
          <w:rPr>
            <w:rFonts w:eastAsiaTheme="minorEastAsia" w:cstheme="minorBidi"/>
            <w:b w:val="0"/>
            <w:bCs w:val="0"/>
            <w:noProof/>
            <w:sz w:val="22"/>
            <w:szCs w:val="22"/>
            <w:lang w:eastAsia="fr-CH"/>
          </w:rPr>
          <w:tab/>
        </w:r>
        <w:r w:rsidRPr="006B2755">
          <w:rPr>
            <w:rStyle w:val="Lienhypertexte"/>
            <w:noProof/>
          </w:rPr>
          <w:t>Exercice 18 (Application HTML5 appelant un WS)</w:t>
        </w:r>
        <w:r>
          <w:rPr>
            <w:noProof/>
            <w:webHidden/>
          </w:rPr>
          <w:tab/>
        </w:r>
        <w:r>
          <w:rPr>
            <w:noProof/>
            <w:webHidden/>
          </w:rPr>
          <w:fldChar w:fldCharType="begin"/>
        </w:r>
        <w:r>
          <w:rPr>
            <w:noProof/>
            <w:webHidden/>
          </w:rPr>
          <w:instrText xml:space="preserve"> PAGEREF _Toc137926766 \h </w:instrText>
        </w:r>
        <w:r>
          <w:rPr>
            <w:noProof/>
            <w:webHidden/>
          </w:rPr>
        </w:r>
        <w:r>
          <w:rPr>
            <w:noProof/>
            <w:webHidden/>
          </w:rPr>
          <w:fldChar w:fldCharType="separate"/>
        </w:r>
        <w:r>
          <w:rPr>
            <w:noProof/>
            <w:webHidden/>
          </w:rPr>
          <w:t>35</w:t>
        </w:r>
        <w:r>
          <w:rPr>
            <w:noProof/>
            <w:webHidden/>
          </w:rPr>
          <w:fldChar w:fldCharType="end"/>
        </w:r>
      </w:hyperlink>
    </w:p>
    <w:p w14:paraId="117A822C" w14:textId="6A79FF75"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67" w:history="1">
        <w:r w:rsidRPr="006B2755">
          <w:rPr>
            <w:rStyle w:val="Lienhypertexte"/>
            <w:noProof/>
          </w:rPr>
          <w:t>2.18.1</w:t>
        </w:r>
        <w:r>
          <w:rPr>
            <w:rFonts w:eastAsiaTheme="minorEastAsia" w:cstheme="minorBidi"/>
            <w:noProof/>
            <w:sz w:val="22"/>
            <w:szCs w:val="22"/>
            <w:lang w:eastAsia="fr-CH"/>
          </w:rPr>
          <w:tab/>
        </w:r>
        <w:r w:rsidRPr="006B2755">
          <w:rPr>
            <w:rStyle w:val="Lienhypertexte"/>
            <w:noProof/>
          </w:rPr>
          <w:t>Objectif de l’exercice</w:t>
        </w:r>
        <w:r>
          <w:rPr>
            <w:noProof/>
            <w:webHidden/>
          </w:rPr>
          <w:tab/>
        </w:r>
        <w:r>
          <w:rPr>
            <w:noProof/>
            <w:webHidden/>
          </w:rPr>
          <w:fldChar w:fldCharType="begin"/>
        </w:r>
        <w:r>
          <w:rPr>
            <w:noProof/>
            <w:webHidden/>
          </w:rPr>
          <w:instrText xml:space="preserve"> PAGEREF _Toc137926767 \h </w:instrText>
        </w:r>
        <w:r>
          <w:rPr>
            <w:noProof/>
            <w:webHidden/>
          </w:rPr>
        </w:r>
        <w:r>
          <w:rPr>
            <w:noProof/>
            <w:webHidden/>
          </w:rPr>
          <w:fldChar w:fldCharType="separate"/>
        </w:r>
        <w:r>
          <w:rPr>
            <w:noProof/>
            <w:webHidden/>
          </w:rPr>
          <w:t>35</w:t>
        </w:r>
        <w:r>
          <w:rPr>
            <w:noProof/>
            <w:webHidden/>
          </w:rPr>
          <w:fldChar w:fldCharType="end"/>
        </w:r>
      </w:hyperlink>
    </w:p>
    <w:p w14:paraId="23E083E3" w14:textId="56514562"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68" w:history="1">
        <w:r w:rsidRPr="006B2755">
          <w:rPr>
            <w:rStyle w:val="Lienhypertexte"/>
            <w:noProof/>
          </w:rPr>
          <w:t>2.18.2</w:t>
        </w:r>
        <w:r>
          <w:rPr>
            <w:rFonts w:eastAsiaTheme="minorEastAsia" w:cstheme="minorBidi"/>
            <w:noProof/>
            <w:sz w:val="22"/>
            <w:szCs w:val="22"/>
            <w:lang w:eastAsia="fr-CH"/>
          </w:rPr>
          <w:tab/>
        </w:r>
        <w:r w:rsidRPr="006B2755">
          <w:rPr>
            <w:rStyle w:val="Lienhypertexte"/>
            <w:noProof/>
          </w:rPr>
          <w:t>Explications / Descriptions</w:t>
        </w:r>
        <w:r>
          <w:rPr>
            <w:noProof/>
            <w:webHidden/>
          </w:rPr>
          <w:tab/>
        </w:r>
        <w:r>
          <w:rPr>
            <w:noProof/>
            <w:webHidden/>
          </w:rPr>
          <w:fldChar w:fldCharType="begin"/>
        </w:r>
        <w:r>
          <w:rPr>
            <w:noProof/>
            <w:webHidden/>
          </w:rPr>
          <w:instrText xml:space="preserve"> PAGEREF _Toc137926768 \h </w:instrText>
        </w:r>
        <w:r>
          <w:rPr>
            <w:noProof/>
            <w:webHidden/>
          </w:rPr>
        </w:r>
        <w:r>
          <w:rPr>
            <w:noProof/>
            <w:webHidden/>
          </w:rPr>
          <w:fldChar w:fldCharType="separate"/>
        </w:r>
        <w:r>
          <w:rPr>
            <w:noProof/>
            <w:webHidden/>
          </w:rPr>
          <w:t>35</w:t>
        </w:r>
        <w:r>
          <w:rPr>
            <w:noProof/>
            <w:webHidden/>
          </w:rPr>
          <w:fldChar w:fldCharType="end"/>
        </w:r>
      </w:hyperlink>
    </w:p>
    <w:p w14:paraId="77307440" w14:textId="142FA3DC"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69" w:history="1">
        <w:r w:rsidRPr="006B2755">
          <w:rPr>
            <w:rStyle w:val="Lienhypertexte"/>
            <w:noProof/>
          </w:rPr>
          <w:t>2.18.3</w:t>
        </w:r>
        <w:r>
          <w:rPr>
            <w:rFonts w:eastAsiaTheme="minorEastAsia" w:cstheme="minorBidi"/>
            <w:noProof/>
            <w:sz w:val="22"/>
            <w:szCs w:val="22"/>
            <w:lang w:eastAsia="fr-CH"/>
          </w:rPr>
          <w:tab/>
        </w:r>
        <w:r w:rsidRPr="006B2755">
          <w:rPr>
            <w:rStyle w:val="Lienhypertexte"/>
            <w:noProof/>
          </w:rPr>
          <w:t>Extrait de code</w:t>
        </w:r>
        <w:r>
          <w:rPr>
            <w:noProof/>
            <w:webHidden/>
          </w:rPr>
          <w:tab/>
        </w:r>
        <w:r>
          <w:rPr>
            <w:noProof/>
            <w:webHidden/>
          </w:rPr>
          <w:fldChar w:fldCharType="begin"/>
        </w:r>
        <w:r>
          <w:rPr>
            <w:noProof/>
            <w:webHidden/>
          </w:rPr>
          <w:instrText xml:space="preserve"> PAGEREF _Toc137926769 \h </w:instrText>
        </w:r>
        <w:r>
          <w:rPr>
            <w:noProof/>
            <w:webHidden/>
          </w:rPr>
        </w:r>
        <w:r>
          <w:rPr>
            <w:noProof/>
            <w:webHidden/>
          </w:rPr>
          <w:fldChar w:fldCharType="separate"/>
        </w:r>
        <w:r>
          <w:rPr>
            <w:noProof/>
            <w:webHidden/>
          </w:rPr>
          <w:t>36</w:t>
        </w:r>
        <w:r>
          <w:rPr>
            <w:noProof/>
            <w:webHidden/>
          </w:rPr>
          <w:fldChar w:fldCharType="end"/>
        </w:r>
      </w:hyperlink>
    </w:p>
    <w:p w14:paraId="18E8C4D2" w14:textId="605872A8"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70" w:history="1">
        <w:r w:rsidRPr="006B2755">
          <w:rPr>
            <w:rStyle w:val="Lienhypertexte"/>
            <w:noProof/>
          </w:rPr>
          <w:t>2.18.4</w:t>
        </w:r>
        <w:r>
          <w:rPr>
            <w:rFonts w:eastAsiaTheme="minorEastAsia" w:cstheme="minorBidi"/>
            <w:noProof/>
            <w:sz w:val="22"/>
            <w:szCs w:val="22"/>
            <w:lang w:eastAsia="fr-CH"/>
          </w:rPr>
          <w:tab/>
        </w:r>
        <w:r w:rsidRPr="006B2755">
          <w:rPr>
            <w:rStyle w:val="Lienhypertexte"/>
            <w:noProof/>
          </w:rPr>
          <w:t>Capture</w:t>
        </w:r>
        <w:r>
          <w:rPr>
            <w:noProof/>
            <w:webHidden/>
          </w:rPr>
          <w:tab/>
        </w:r>
        <w:r>
          <w:rPr>
            <w:noProof/>
            <w:webHidden/>
          </w:rPr>
          <w:fldChar w:fldCharType="begin"/>
        </w:r>
        <w:r>
          <w:rPr>
            <w:noProof/>
            <w:webHidden/>
          </w:rPr>
          <w:instrText xml:space="preserve"> PAGEREF _Toc137926770 \h </w:instrText>
        </w:r>
        <w:r>
          <w:rPr>
            <w:noProof/>
            <w:webHidden/>
          </w:rPr>
        </w:r>
        <w:r>
          <w:rPr>
            <w:noProof/>
            <w:webHidden/>
          </w:rPr>
          <w:fldChar w:fldCharType="separate"/>
        </w:r>
        <w:r>
          <w:rPr>
            <w:noProof/>
            <w:webHidden/>
          </w:rPr>
          <w:t>37</w:t>
        </w:r>
        <w:r>
          <w:rPr>
            <w:noProof/>
            <w:webHidden/>
          </w:rPr>
          <w:fldChar w:fldCharType="end"/>
        </w:r>
      </w:hyperlink>
    </w:p>
    <w:p w14:paraId="34D372A6" w14:textId="7E607B46"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771" w:history="1">
        <w:r w:rsidRPr="006B2755">
          <w:rPr>
            <w:rStyle w:val="Lienhypertexte"/>
            <w:noProof/>
          </w:rPr>
          <w:t>2.19</w:t>
        </w:r>
        <w:r>
          <w:rPr>
            <w:rFonts w:eastAsiaTheme="minorEastAsia" w:cstheme="minorBidi"/>
            <w:b w:val="0"/>
            <w:bCs w:val="0"/>
            <w:noProof/>
            <w:sz w:val="22"/>
            <w:szCs w:val="22"/>
            <w:lang w:eastAsia="fr-CH"/>
          </w:rPr>
          <w:tab/>
        </w:r>
        <w:r w:rsidRPr="006B2755">
          <w:rPr>
            <w:rStyle w:val="Lienhypertexte"/>
            <w:noProof/>
          </w:rPr>
          <w:t>Exercice 20 (Application de login sur un serveur PHP)</w:t>
        </w:r>
        <w:r>
          <w:rPr>
            <w:noProof/>
            <w:webHidden/>
          </w:rPr>
          <w:tab/>
        </w:r>
        <w:r>
          <w:rPr>
            <w:noProof/>
            <w:webHidden/>
          </w:rPr>
          <w:fldChar w:fldCharType="begin"/>
        </w:r>
        <w:r>
          <w:rPr>
            <w:noProof/>
            <w:webHidden/>
          </w:rPr>
          <w:instrText xml:space="preserve"> PAGEREF _Toc137926771 \h </w:instrText>
        </w:r>
        <w:r>
          <w:rPr>
            <w:noProof/>
            <w:webHidden/>
          </w:rPr>
        </w:r>
        <w:r>
          <w:rPr>
            <w:noProof/>
            <w:webHidden/>
          </w:rPr>
          <w:fldChar w:fldCharType="separate"/>
        </w:r>
        <w:r>
          <w:rPr>
            <w:noProof/>
            <w:webHidden/>
          </w:rPr>
          <w:t>37</w:t>
        </w:r>
        <w:r>
          <w:rPr>
            <w:noProof/>
            <w:webHidden/>
          </w:rPr>
          <w:fldChar w:fldCharType="end"/>
        </w:r>
      </w:hyperlink>
    </w:p>
    <w:p w14:paraId="2EE21349" w14:textId="015E6001"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72" w:history="1">
        <w:r w:rsidRPr="006B2755">
          <w:rPr>
            <w:rStyle w:val="Lienhypertexte"/>
            <w:noProof/>
          </w:rPr>
          <w:t>2.19.1</w:t>
        </w:r>
        <w:r>
          <w:rPr>
            <w:rFonts w:eastAsiaTheme="minorEastAsia" w:cstheme="minorBidi"/>
            <w:noProof/>
            <w:sz w:val="22"/>
            <w:szCs w:val="22"/>
            <w:lang w:eastAsia="fr-CH"/>
          </w:rPr>
          <w:tab/>
        </w:r>
        <w:r w:rsidRPr="006B2755">
          <w:rPr>
            <w:rStyle w:val="Lienhypertexte"/>
            <w:noProof/>
          </w:rPr>
          <w:t>Objectif de l’exercice</w:t>
        </w:r>
        <w:r>
          <w:rPr>
            <w:noProof/>
            <w:webHidden/>
          </w:rPr>
          <w:tab/>
        </w:r>
        <w:r>
          <w:rPr>
            <w:noProof/>
            <w:webHidden/>
          </w:rPr>
          <w:fldChar w:fldCharType="begin"/>
        </w:r>
        <w:r>
          <w:rPr>
            <w:noProof/>
            <w:webHidden/>
          </w:rPr>
          <w:instrText xml:space="preserve"> PAGEREF _Toc137926772 \h </w:instrText>
        </w:r>
        <w:r>
          <w:rPr>
            <w:noProof/>
            <w:webHidden/>
          </w:rPr>
        </w:r>
        <w:r>
          <w:rPr>
            <w:noProof/>
            <w:webHidden/>
          </w:rPr>
          <w:fldChar w:fldCharType="separate"/>
        </w:r>
        <w:r>
          <w:rPr>
            <w:noProof/>
            <w:webHidden/>
          </w:rPr>
          <w:t>37</w:t>
        </w:r>
        <w:r>
          <w:rPr>
            <w:noProof/>
            <w:webHidden/>
          </w:rPr>
          <w:fldChar w:fldCharType="end"/>
        </w:r>
      </w:hyperlink>
    </w:p>
    <w:p w14:paraId="320AAE36" w14:textId="22D20D2F"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73" w:history="1">
        <w:r w:rsidRPr="006B2755">
          <w:rPr>
            <w:rStyle w:val="Lienhypertexte"/>
            <w:noProof/>
          </w:rPr>
          <w:t>2.19.2</w:t>
        </w:r>
        <w:r>
          <w:rPr>
            <w:rFonts w:eastAsiaTheme="minorEastAsia" w:cstheme="minorBidi"/>
            <w:noProof/>
            <w:sz w:val="22"/>
            <w:szCs w:val="22"/>
            <w:lang w:eastAsia="fr-CH"/>
          </w:rPr>
          <w:tab/>
        </w:r>
        <w:r w:rsidRPr="006B2755">
          <w:rPr>
            <w:rStyle w:val="Lienhypertexte"/>
            <w:noProof/>
          </w:rPr>
          <w:t>Explications / Descriptions</w:t>
        </w:r>
        <w:r>
          <w:rPr>
            <w:noProof/>
            <w:webHidden/>
          </w:rPr>
          <w:tab/>
        </w:r>
        <w:r>
          <w:rPr>
            <w:noProof/>
            <w:webHidden/>
          </w:rPr>
          <w:fldChar w:fldCharType="begin"/>
        </w:r>
        <w:r>
          <w:rPr>
            <w:noProof/>
            <w:webHidden/>
          </w:rPr>
          <w:instrText xml:space="preserve"> PAGEREF _Toc137926773 \h </w:instrText>
        </w:r>
        <w:r>
          <w:rPr>
            <w:noProof/>
            <w:webHidden/>
          </w:rPr>
        </w:r>
        <w:r>
          <w:rPr>
            <w:noProof/>
            <w:webHidden/>
          </w:rPr>
          <w:fldChar w:fldCharType="separate"/>
        </w:r>
        <w:r>
          <w:rPr>
            <w:noProof/>
            <w:webHidden/>
          </w:rPr>
          <w:t>38</w:t>
        </w:r>
        <w:r>
          <w:rPr>
            <w:noProof/>
            <w:webHidden/>
          </w:rPr>
          <w:fldChar w:fldCharType="end"/>
        </w:r>
      </w:hyperlink>
    </w:p>
    <w:p w14:paraId="5ECA2D86" w14:textId="73613B56"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74" w:history="1">
        <w:r w:rsidRPr="006B2755">
          <w:rPr>
            <w:rStyle w:val="Lienhypertexte"/>
            <w:noProof/>
          </w:rPr>
          <w:t>2.19.3</w:t>
        </w:r>
        <w:r>
          <w:rPr>
            <w:rFonts w:eastAsiaTheme="minorEastAsia" w:cstheme="minorBidi"/>
            <w:noProof/>
            <w:sz w:val="22"/>
            <w:szCs w:val="22"/>
            <w:lang w:eastAsia="fr-CH"/>
          </w:rPr>
          <w:tab/>
        </w:r>
        <w:r w:rsidRPr="006B2755">
          <w:rPr>
            <w:rStyle w:val="Lienhypertexte"/>
            <w:noProof/>
          </w:rPr>
          <w:t>Extrait de code</w:t>
        </w:r>
        <w:r>
          <w:rPr>
            <w:noProof/>
            <w:webHidden/>
          </w:rPr>
          <w:tab/>
        </w:r>
        <w:r>
          <w:rPr>
            <w:noProof/>
            <w:webHidden/>
          </w:rPr>
          <w:fldChar w:fldCharType="begin"/>
        </w:r>
        <w:r>
          <w:rPr>
            <w:noProof/>
            <w:webHidden/>
          </w:rPr>
          <w:instrText xml:space="preserve"> PAGEREF _Toc137926774 \h </w:instrText>
        </w:r>
        <w:r>
          <w:rPr>
            <w:noProof/>
            <w:webHidden/>
          </w:rPr>
        </w:r>
        <w:r>
          <w:rPr>
            <w:noProof/>
            <w:webHidden/>
          </w:rPr>
          <w:fldChar w:fldCharType="separate"/>
        </w:r>
        <w:r>
          <w:rPr>
            <w:noProof/>
            <w:webHidden/>
          </w:rPr>
          <w:t>38</w:t>
        </w:r>
        <w:r>
          <w:rPr>
            <w:noProof/>
            <w:webHidden/>
          </w:rPr>
          <w:fldChar w:fldCharType="end"/>
        </w:r>
      </w:hyperlink>
    </w:p>
    <w:p w14:paraId="0D415AB4" w14:textId="40B1CBAE"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75" w:history="1">
        <w:r w:rsidRPr="006B2755">
          <w:rPr>
            <w:rStyle w:val="Lienhypertexte"/>
            <w:noProof/>
          </w:rPr>
          <w:t>2.19.4</w:t>
        </w:r>
        <w:r>
          <w:rPr>
            <w:rFonts w:eastAsiaTheme="minorEastAsia" w:cstheme="minorBidi"/>
            <w:noProof/>
            <w:sz w:val="22"/>
            <w:szCs w:val="22"/>
            <w:lang w:eastAsia="fr-CH"/>
          </w:rPr>
          <w:tab/>
        </w:r>
        <w:r w:rsidRPr="006B2755">
          <w:rPr>
            <w:rStyle w:val="Lienhypertexte"/>
            <w:noProof/>
          </w:rPr>
          <w:t>Capture</w:t>
        </w:r>
        <w:r>
          <w:rPr>
            <w:noProof/>
            <w:webHidden/>
          </w:rPr>
          <w:tab/>
        </w:r>
        <w:r>
          <w:rPr>
            <w:noProof/>
            <w:webHidden/>
          </w:rPr>
          <w:fldChar w:fldCharType="begin"/>
        </w:r>
        <w:r>
          <w:rPr>
            <w:noProof/>
            <w:webHidden/>
          </w:rPr>
          <w:instrText xml:space="preserve"> PAGEREF _Toc137926775 \h </w:instrText>
        </w:r>
        <w:r>
          <w:rPr>
            <w:noProof/>
            <w:webHidden/>
          </w:rPr>
        </w:r>
        <w:r>
          <w:rPr>
            <w:noProof/>
            <w:webHidden/>
          </w:rPr>
          <w:fldChar w:fldCharType="separate"/>
        </w:r>
        <w:r>
          <w:rPr>
            <w:noProof/>
            <w:webHidden/>
          </w:rPr>
          <w:t>39</w:t>
        </w:r>
        <w:r>
          <w:rPr>
            <w:noProof/>
            <w:webHidden/>
          </w:rPr>
          <w:fldChar w:fldCharType="end"/>
        </w:r>
      </w:hyperlink>
    </w:p>
    <w:p w14:paraId="1F4169E2" w14:textId="7104A24B" w:rsidR="00A858DF" w:rsidRDefault="00A858DF">
      <w:pPr>
        <w:pStyle w:val="TM1"/>
        <w:tabs>
          <w:tab w:val="left" w:pos="440"/>
          <w:tab w:val="right" w:leader="dot" w:pos="9062"/>
        </w:tabs>
        <w:rPr>
          <w:rFonts w:asciiTheme="minorHAnsi" w:eastAsiaTheme="minorEastAsia" w:hAnsiTheme="minorHAnsi" w:cstheme="minorBidi"/>
          <w:b w:val="0"/>
          <w:bCs w:val="0"/>
          <w:caps w:val="0"/>
          <w:noProof/>
          <w:sz w:val="22"/>
          <w:szCs w:val="22"/>
          <w:lang w:eastAsia="fr-CH"/>
        </w:rPr>
      </w:pPr>
      <w:hyperlink w:anchor="_Toc137926776" w:history="1">
        <w:r w:rsidRPr="006B2755">
          <w:rPr>
            <w:rStyle w:val="Lienhypertexte"/>
            <w:noProof/>
          </w:rPr>
          <w:t>3</w:t>
        </w:r>
        <w:r>
          <w:rPr>
            <w:rFonts w:asciiTheme="minorHAnsi" w:eastAsiaTheme="minorEastAsia" w:hAnsiTheme="minorHAnsi" w:cstheme="minorBidi"/>
            <w:b w:val="0"/>
            <w:bCs w:val="0"/>
            <w:caps w:val="0"/>
            <w:noProof/>
            <w:sz w:val="22"/>
            <w:szCs w:val="22"/>
            <w:lang w:eastAsia="fr-CH"/>
          </w:rPr>
          <w:tab/>
        </w:r>
        <w:r w:rsidRPr="006B2755">
          <w:rPr>
            <w:rStyle w:val="Lienhypertexte"/>
            <w:noProof/>
          </w:rPr>
          <w:t>Projet</w:t>
        </w:r>
        <w:r>
          <w:rPr>
            <w:noProof/>
            <w:webHidden/>
          </w:rPr>
          <w:tab/>
        </w:r>
        <w:r>
          <w:rPr>
            <w:noProof/>
            <w:webHidden/>
          </w:rPr>
          <w:fldChar w:fldCharType="begin"/>
        </w:r>
        <w:r>
          <w:rPr>
            <w:noProof/>
            <w:webHidden/>
          </w:rPr>
          <w:instrText xml:space="preserve"> PAGEREF _Toc137926776 \h </w:instrText>
        </w:r>
        <w:r>
          <w:rPr>
            <w:noProof/>
            <w:webHidden/>
          </w:rPr>
        </w:r>
        <w:r>
          <w:rPr>
            <w:noProof/>
            <w:webHidden/>
          </w:rPr>
          <w:fldChar w:fldCharType="separate"/>
        </w:r>
        <w:r>
          <w:rPr>
            <w:noProof/>
            <w:webHidden/>
          </w:rPr>
          <w:t>40</w:t>
        </w:r>
        <w:r>
          <w:rPr>
            <w:noProof/>
            <w:webHidden/>
          </w:rPr>
          <w:fldChar w:fldCharType="end"/>
        </w:r>
      </w:hyperlink>
    </w:p>
    <w:p w14:paraId="2B87C950" w14:textId="1B909771"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777" w:history="1">
        <w:r w:rsidRPr="006B2755">
          <w:rPr>
            <w:rStyle w:val="Lienhypertexte"/>
            <w:noProof/>
          </w:rPr>
          <w:t>3.1</w:t>
        </w:r>
        <w:r>
          <w:rPr>
            <w:rFonts w:eastAsiaTheme="minorEastAsia" w:cstheme="minorBidi"/>
            <w:b w:val="0"/>
            <w:bCs w:val="0"/>
            <w:noProof/>
            <w:sz w:val="22"/>
            <w:szCs w:val="22"/>
            <w:lang w:eastAsia="fr-CH"/>
          </w:rPr>
          <w:tab/>
        </w:r>
        <w:r w:rsidRPr="006B2755">
          <w:rPr>
            <w:rStyle w:val="Lienhypertexte"/>
            <w:noProof/>
          </w:rPr>
          <w:t>Analyse</w:t>
        </w:r>
        <w:r>
          <w:rPr>
            <w:noProof/>
            <w:webHidden/>
          </w:rPr>
          <w:tab/>
        </w:r>
        <w:r>
          <w:rPr>
            <w:noProof/>
            <w:webHidden/>
          </w:rPr>
          <w:fldChar w:fldCharType="begin"/>
        </w:r>
        <w:r>
          <w:rPr>
            <w:noProof/>
            <w:webHidden/>
          </w:rPr>
          <w:instrText xml:space="preserve"> PAGEREF _Toc137926777 \h </w:instrText>
        </w:r>
        <w:r>
          <w:rPr>
            <w:noProof/>
            <w:webHidden/>
          </w:rPr>
        </w:r>
        <w:r>
          <w:rPr>
            <w:noProof/>
            <w:webHidden/>
          </w:rPr>
          <w:fldChar w:fldCharType="separate"/>
        </w:r>
        <w:r>
          <w:rPr>
            <w:noProof/>
            <w:webHidden/>
          </w:rPr>
          <w:t>40</w:t>
        </w:r>
        <w:r>
          <w:rPr>
            <w:noProof/>
            <w:webHidden/>
          </w:rPr>
          <w:fldChar w:fldCharType="end"/>
        </w:r>
      </w:hyperlink>
    </w:p>
    <w:p w14:paraId="1342BD1C" w14:textId="3E5ADE56"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78" w:history="1">
        <w:r w:rsidRPr="006B2755">
          <w:rPr>
            <w:rStyle w:val="Lienhypertexte"/>
            <w:noProof/>
          </w:rPr>
          <w:t>3.1.1</w:t>
        </w:r>
        <w:r>
          <w:rPr>
            <w:rFonts w:eastAsiaTheme="minorEastAsia" w:cstheme="minorBidi"/>
            <w:noProof/>
            <w:sz w:val="22"/>
            <w:szCs w:val="22"/>
            <w:lang w:eastAsia="fr-CH"/>
          </w:rPr>
          <w:tab/>
        </w:r>
        <w:r w:rsidRPr="006B2755">
          <w:rPr>
            <w:rStyle w:val="Lienhypertexte"/>
            <w:noProof/>
          </w:rPr>
          <w:t>Maquettes</w:t>
        </w:r>
        <w:r>
          <w:rPr>
            <w:noProof/>
            <w:webHidden/>
          </w:rPr>
          <w:tab/>
        </w:r>
        <w:r>
          <w:rPr>
            <w:noProof/>
            <w:webHidden/>
          </w:rPr>
          <w:fldChar w:fldCharType="begin"/>
        </w:r>
        <w:r>
          <w:rPr>
            <w:noProof/>
            <w:webHidden/>
          </w:rPr>
          <w:instrText xml:space="preserve"> PAGEREF _Toc137926778 \h </w:instrText>
        </w:r>
        <w:r>
          <w:rPr>
            <w:noProof/>
            <w:webHidden/>
          </w:rPr>
        </w:r>
        <w:r>
          <w:rPr>
            <w:noProof/>
            <w:webHidden/>
          </w:rPr>
          <w:fldChar w:fldCharType="separate"/>
        </w:r>
        <w:r>
          <w:rPr>
            <w:noProof/>
            <w:webHidden/>
          </w:rPr>
          <w:t>40</w:t>
        </w:r>
        <w:r>
          <w:rPr>
            <w:noProof/>
            <w:webHidden/>
          </w:rPr>
          <w:fldChar w:fldCharType="end"/>
        </w:r>
      </w:hyperlink>
    </w:p>
    <w:p w14:paraId="025D93BF" w14:textId="1C33753C" w:rsidR="00A858DF" w:rsidRDefault="00A858DF">
      <w:pPr>
        <w:pStyle w:val="TM4"/>
        <w:tabs>
          <w:tab w:val="left" w:pos="1320"/>
          <w:tab w:val="right" w:leader="dot" w:pos="9062"/>
        </w:tabs>
        <w:rPr>
          <w:rFonts w:eastAsiaTheme="minorEastAsia" w:cstheme="minorBidi"/>
          <w:noProof/>
          <w:sz w:val="22"/>
          <w:szCs w:val="22"/>
          <w:lang w:eastAsia="fr-CH"/>
        </w:rPr>
      </w:pPr>
      <w:hyperlink w:anchor="_Toc137926779" w:history="1">
        <w:r w:rsidRPr="006B2755">
          <w:rPr>
            <w:rStyle w:val="Lienhypertexte"/>
            <w:noProof/>
          </w:rPr>
          <w:t>3.1.1.1</w:t>
        </w:r>
        <w:r>
          <w:rPr>
            <w:rFonts w:eastAsiaTheme="minorEastAsia" w:cstheme="minorBidi"/>
            <w:noProof/>
            <w:sz w:val="22"/>
            <w:szCs w:val="22"/>
            <w:lang w:eastAsia="fr-CH"/>
          </w:rPr>
          <w:tab/>
        </w:r>
        <w:r w:rsidRPr="006B2755">
          <w:rPr>
            <w:rStyle w:val="Lienhypertexte"/>
            <w:noProof/>
          </w:rPr>
          <w:t>Accueil</w:t>
        </w:r>
        <w:r>
          <w:rPr>
            <w:noProof/>
            <w:webHidden/>
          </w:rPr>
          <w:tab/>
        </w:r>
        <w:r>
          <w:rPr>
            <w:noProof/>
            <w:webHidden/>
          </w:rPr>
          <w:fldChar w:fldCharType="begin"/>
        </w:r>
        <w:r>
          <w:rPr>
            <w:noProof/>
            <w:webHidden/>
          </w:rPr>
          <w:instrText xml:space="preserve"> PAGEREF _Toc137926779 \h </w:instrText>
        </w:r>
        <w:r>
          <w:rPr>
            <w:noProof/>
            <w:webHidden/>
          </w:rPr>
        </w:r>
        <w:r>
          <w:rPr>
            <w:noProof/>
            <w:webHidden/>
          </w:rPr>
          <w:fldChar w:fldCharType="separate"/>
        </w:r>
        <w:r>
          <w:rPr>
            <w:noProof/>
            <w:webHidden/>
          </w:rPr>
          <w:t>40</w:t>
        </w:r>
        <w:r>
          <w:rPr>
            <w:noProof/>
            <w:webHidden/>
          </w:rPr>
          <w:fldChar w:fldCharType="end"/>
        </w:r>
      </w:hyperlink>
    </w:p>
    <w:p w14:paraId="5AF9BF2E" w14:textId="6916549E" w:rsidR="00A858DF" w:rsidRDefault="00A858DF">
      <w:pPr>
        <w:pStyle w:val="TM4"/>
        <w:tabs>
          <w:tab w:val="left" w:pos="1320"/>
          <w:tab w:val="right" w:leader="dot" w:pos="9062"/>
        </w:tabs>
        <w:rPr>
          <w:rFonts w:eastAsiaTheme="minorEastAsia" w:cstheme="minorBidi"/>
          <w:noProof/>
          <w:sz w:val="22"/>
          <w:szCs w:val="22"/>
          <w:lang w:eastAsia="fr-CH"/>
        </w:rPr>
      </w:pPr>
      <w:hyperlink w:anchor="_Toc137926780" w:history="1">
        <w:r w:rsidRPr="006B2755">
          <w:rPr>
            <w:rStyle w:val="Lienhypertexte"/>
            <w:noProof/>
          </w:rPr>
          <w:t>3.1.1.2</w:t>
        </w:r>
        <w:r>
          <w:rPr>
            <w:rFonts w:eastAsiaTheme="minorEastAsia" w:cstheme="minorBidi"/>
            <w:noProof/>
            <w:sz w:val="22"/>
            <w:szCs w:val="22"/>
            <w:lang w:eastAsia="fr-CH"/>
          </w:rPr>
          <w:tab/>
        </w:r>
        <w:r w:rsidRPr="006B2755">
          <w:rPr>
            <w:rStyle w:val="Lienhypertexte"/>
            <w:noProof/>
          </w:rPr>
          <w:t>Infos artiste</w:t>
        </w:r>
        <w:r>
          <w:rPr>
            <w:noProof/>
            <w:webHidden/>
          </w:rPr>
          <w:tab/>
        </w:r>
        <w:r>
          <w:rPr>
            <w:noProof/>
            <w:webHidden/>
          </w:rPr>
          <w:fldChar w:fldCharType="begin"/>
        </w:r>
        <w:r>
          <w:rPr>
            <w:noProof/>
            <w:webHidden/>
          </w:rPr>
          <w:instrText xml:space="preserve"> PAGEREF _Toc137926780 \h </w:instrText>
        </w:r>
        <w:r>
          <w:rPr>
            <w:noProof/>
            <w:webHidden/>
          </w:rPr>
        </w:r>
        <w:r>
          <w:rPr>
            <w:noProof/>
            <w:webHidden/>
          </w:rPr>
          <w:fldChar w:fldCharType="separate"/>
        </w:r>
        <w:r>
          <w:rPr>
            <w:noProof/>
            <w:webHidden/>
          </w:rPr>
          <w:t>41</w:t>
        </w:r>
        <w:r>
          <w:rPr>
            <w:noProof/>
            <w:webHidden/>
          </w:rPr>
          <w:fldChar w:fldCharType="end"/>
        </w:r>
      </w:hyperlink>
    </w:p>
    <w:p w14:paraId="3A283BC7" w14:textId="7960B6F6" w:rsidR="00A858DF" w:rsidRDefault="00A858DF">
      <w:pPr>
        <w:pStyle w:val="TM4"/>
        <w:tabs>
          <w:tab w:val="left" w:pos="1320"/>
          <w:tab w:val="right" w:leader="dot" w:pos="9062"/>
        </w:tabs>
        <w:rPr>
          <w:rFonts w:eastAsiaTheme="minorEastAsia" w:cstheme="minorBidi"/>
          <w:noProof/>
          <w:sz w:val="22"/>
          <w:szCs w:val="22"/>
          <w:lang w:eastAsia="fr-CH"/>
        </w:rPr>
      </w:pPr>
      <w:hyperlink w:anchor="_Toc137926781" w:history="1">
        <w:r w:rsidRPr="006B2755">
          <w:rPr>
            <w:rStyle w:val="Lienhypertexte"/>
            <w:noProof/>
          </w:rPr>
          <w:t>3.1.1.3</w:t>
        </w:r>
        <w:r>
          <w:rPr>
            <w:rFonts w:eastAsiaTheme="minorEastAsia" w:cstheme="minorBidi"/>
            <w:noProof/>
            <w:sz w:val="22"/>
            <w:szCs w:val="22"/>
            <w:lang w:eastAsia="fr-CH"/>
          </w:rPr>
          <w:tab/>
        </w:r>
        <w:r w:rsidRPr="006B2755">
          <w:rPr>
            <w:rStyle w:val="Lienhypertexte"/>
            <w:noProof/>
          </w:rPr>
          <w:t>Info perso</w:t>
        </w:r>
        <w:r>
          <w:rPr>
            <w:noProof/>
            <w:webHidden/>
          </w:rPr>
          <w:tab/>
        </w:r>
        <w:r>
          <w:rPr>
            <w:noProof/>
            <w:webHidden/>
          </w:rPr>
          <w:fldChar w:fldCharType="begin"/>
        </w:r>
        <w:r>
          <w:rPr>
            <w:noProof/>
            <w:webHidden/>
          </w:rPr>
          <w:instrText xml:space="preserve"> PAGEREF _Toc137926781 \h </w:instrText>
        </w:r>
        <w:r>
          <w:rPr>
            <w:noProof/>
            <w:webHidden/>
          </w:rPr>
        </w:r>
        <w:r>
          <w:rPr>
            <w:noProof/>
            <w:webHidden/>
          </w:rPr>
          <w:fldChar w:fldCharType="separate"/>
        </w:r>
        <w:r>
          <w:rPr>
            <w:noProof/>
            <w:webHidden/>
          </w:rPr>
          <w:t>41</w:t>
        </w:r>
        <w:r>
          <w:rPr>
            <w:noProof/>
            <w:webHidden/>
          </w:rPr>
          <w:fldChar w:fldCharType="end"/>
        </w:r>
      </w:hyperlink>
    </w:p>
    <w:p w14:paraId="348A19A2" w14:textId="2E2B3046"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82" w:history="1">
        <w:r w:rsidRPr="006B2755">
          <w:rPr>
            <w:rStyle w:val="Lienhypertexte"/>
            <w:noProof/>
          </w:rPr>
          <w:t>3.1.2</w:t>
        </w:r>
        <w:r>
          <w:rPr>
            <w:rFonts w:eastAsiaTheme="minorEastAsia" w:cstheme="minorBidi"/>
            <w:noProof/>
            <w:sz w:val="22"/>
            <w:szCs w:val="22"/>
            <w:lang w:eastAsia="fr-CH"/>
          </w:rPr>
          <w:tab/>
        </w:r>
        <w:r w:rsidRPr="006B2755">
          <w:rPr>
            <w:rStyle w:val="Lienhypertexte"/>
            <w:noProof/>
          </w:rPr>
          <w:t>Use case</w:t>
        </w:r>
        <w:r>
          <w:rPr>
            <w:noProof/>
            <w:webHidden/>
          </w:rPr>
          <w:tab/>
        </w:r>
        <w:r>
          <w:rPr>
            <w:noProof/>
            <w:webHidden/>
          </w:rPr>
          <w:fldChar w:fldCharType="begin"/>
        </w:r>
        <w:r>
          <w:rPr>
            <w:noProof/>
            <w:webHidden/>
          </w:rPr>
          <w:instrText xml:space="preserve"> PAGEREF _Toc137926782 \h </w:instrText>
        </w:r>
        <w:r>
          <w:rPr>
            <w:noProof/>
            <w:webHidden/>
          </w:rPr>
        </w:r>
        <w:r>
          <w:rPr>
            <w:noProof/>
            <w:webHidden/>
          </w:rPr>
          <w:fldChar w:fldCharType="separate"/>
        </w:r>
        <w:r>
          <w:rPr>
            <w:noProof/>
            <w:webHidden/>
          </w:rPr>
          <w:t>42</w:t>
        </w:r>
        <w:r>
          <w:rPr>
            <w:noProof/>
            <w:webHidden/>
          </w:rPr>
          <w:fldChar w:fldCharType="end"/>
        </w:r>
      </w:hyperlink>
    </w:p>
    <w:p w14:paraId="31063B9C" w14:textId="7E9E6E49"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783" w:history="1">
        <w:r w:rsidRPr="006B2755">
          <w:rPr>
            <w:rStyle w:val="Lienhypertexte"/>
            <w:noProof/>
          </w:rPr>
          <w:t>3.2</w:t>
        </w:r>
        <w:r>
          <w:rPr>
            <w:rFonts w:eastAsiaTheme="minorEastAsia" w:cstheme="minorBidi"/>
            <w:b w:val="0"/>
            <w:bCs w:val="0"/>
            <w:noProof/>
            <w:sz w:val="22"/>
            <w:szCs w:val="22"/>
            <w:lang w:eastAsia="fr-CH"/>
          </w:rPr>
          <w:tab/>
        </w:r>
        <w:r w:rsidRPr="006B2755">
          <w:rPr>
            <w:rStyle w:val="Lienhypertexte"/>
            <w:noProof/>
          </w:rPr>
          <w:t>Conception</w:t>
        </w:r>
        <w:r>
          <w:rPr>
            <w:noProof/>
            <w:webHidden/>
          </w:rPr>
          <w:tab/>
        </w:r>
        <w:r>
          <w:rPr>
            <w:noProof/>
            <w:webHidden/>
          </w:rPr>
          <w:fldChar w:fldCharType="begin"/>
        </w:r>
        <w:r>
          <w:rPr>
            <w:noProof/>
            <w:webHidden/>
          </w:rPr>
          <w:instrText xml:space="preserve"> PAGEREF _Toc137926783 \h </w:instrText>
        </w:r>
        <w:r>
          <w:rPr>
            <w:noProof/>
            <w:webHidden/>
          </w:rPr>
        </w:r>
        <w:r>
          <w:rPr>
            <w:noProof/>
            <w:webHidden/>
          </w:rPr>
          <w:fldChar w:fldCharType="separate"/>
        </w:r>
        <w:r>
          <w:rPr>
            <w:noProof/>
            <w:webHidden/>
          </w:rPr>
          <w:t>42</w:t>
        </w:r>
        <w:r>
          <w:rPr>
            <w:noProof/>
            <w:webHidden/>
          </w:rPr>
          <w:fldChar w:fldCharType="end"/>
        </w:r>
      </w:hyperlink>
    </w:p>
    <w:p w14:paraId="5729AEC1" w14:textId="22712DEE"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84" w:history="1">
        <w:r w:rsidRPr="006B2755">
          <w:rPr>
            <w:rStyle w:val="Lienhypertexte"/>
            <w:noProof/>
          </w:rPr>
          <w:t>3.2.1</w:t>
        </w:r>
        <w:r>
          <w:rPr>
            <w:rFonts w:eastAsiaTheme="minorEastAsia" w:cstheme="minorBidi"/>
            <w:noProof/>
            <w:sz w:val="22"/>
            <w:szCs w:val="22"/>
            <w:lang w:eastAsia="fr-CH"/>
          </w:rPr>
          <w:tab/>
        </w:r>
        <w:r w:rsidRPr="006B2755">
          <w:rPr>
            <w:rStyle w:val="Lienhypertexte"/>
            <w:noProof/>
          </w:rPr>
          <w:t>Diagramme de navigation</w:t>
        </w:r>
        <w:r>
          <w:rPr>
            <w:noProof/>
            <w:webHidden/>
          </w:rPr>
          <w:tab/>
        </w:r>
        <w:r>
          <w:rPr>
            <w:noProof/>
            <w:webHidden/>
          </w:rPr>
          <w:fldChar w:fldCharType="begin"/>
        </w:r>
        <w:r>
          <w:rPr>
            <w:noProof/>
            <w:webHidden/>
          </w:rPr>
          <w:instrText xml:space="preserve"> PAGEREF _Toc137926784 \h </w:instrText>
        </w:r>
        <w:r>
          <w:rPr>
            <w:noProof/>
            <w:webHidden/>
          </w:rPr>
        </w:r>
        <w:r>
          <w:rPr>
            <w:noProof/>
            <w:webHidden/>
          </w:rPr>
          <w:fldChar w:fldCharType="separate"/>
        </w:r>
        <w:r>
          <w:rPr>
            <w:noProof/>
            <w:webHidden/>
          </w:rPr>
          <w:t>42</w:t>
        </w:r>
        <w:r>
          <w:rPr>
            <w:noProof/>
            <w:webHidden/>
          </w:rPr>
          <w:fldChar w:fldCharType="end"/>
        </w:r>
      </w:hyperlink>
    </w:p>
    <w:p w14:paraId="75220F35" w14:textId="40C5183B"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785" w:history="1">
        <w:r w:rsidRPr="006B2755">
          <w:rPr>
            <w:rStyle w:val="Lienhypertexte"/>
            <w:noProof/>
          </w:rPr>
          <w:t>3.3</w:t>
        </w:r>
        <w:r>
          <w:rPr>
            <w:rFonts w:eastAsiaTheme="minorEastAsia" w:cstheme="minorBidi"/>
            <w:b w:val="0"/>
            <w:bCs w:val="0"/>
            <w:noProof/>
            <w:sz w:val="22"/>
            <w:szCs w:val="22"/>
            <w:lang w:eastAsia="fr-CH"/>
          </w:rPr>
          <w:tab/>
        </w:r>
        <w:r w:rsidRPr="006B2755">
          <w:rPr>
            <w:rStyle w:val="Lienhypertexte"/>
            <w:noProof/>
          </w:rPr>
          <w:t>Implémentation</w:t>
        </w:r>
        <w:r>
          <w:rPr>
            <w:noProof/>
            <w:webHidden/>
          </w:rPr>
          <w:tab/>
        </w:r>
        <w:r>
          <w:rPr>
            <w:noProof/>
            <w:webHidden/>
          </w:rPr>
          <w:fldChar w:fldCharType="begin"/>
        </w:r>
        <w:r>
          <w:rPr>
            <w:noProof/>
            <w:webHidden/>
          </w:rPr>
          <w:instrText xml:space="preserve"> PAGEREF _Toc137926785 \h </w:instrText>
        </w:r>
        <w:r>
          <w:rPr>
            <w:noProof/>
            <w:webHidden/>
          </w:rPr>
        </w:r>
        <w:r>
          <w:rPr>
            <w:noProof/>
            <w:webHidden/>
          </w:rPr>
          <w:fldChar w:fldCharType="separate"/>
        </w:r>
        <w:r>
          <w:rPr>
            <w:noProof/>
            <w:webHidden/>
          </w:rPr>
          <w:t>43</w:t>
        </w:r>
        <w:r>
          <w:rPr>
            <w:noProof/>
            <w:webHidden/>
          </w:rPr>
          <w:fldChar w:fldCharType="end"/>
        </w:r>
      </w:hyperlink>
    </w:p>
    <w:p w14:paraId="36AE5014" w14:textId="0AEBA378" w:rsidR="00A858DF" w:rsidRDefault="00A858DF">
      <w:pPr>
        <w:pStyle w:val="TM2"/>
        <w:tabs>
          <w:tab w:val="left" w:pos="660"/>
          <w:tab w:val="right" w:leader="dot" w:pos="9062"/>
        </w:tabs>
        <w:rPr>
          <w:rFonts w:eastAsiaTheme="minorEastAsia" w:cstheme="minorBidi"/>
          <w:b w:val="0"/>
          <w:bCs w:val="0"/>
          <w:noProof/>
          <w:sz w:val="22"/>
          <w:szCs w:val="22"/>
          <w:lang w:eastAsia="fr-CH"/>
        </w:rPr>
      </w:pPr>
      <w:hyperlink w:anchor="_Toc137926786" w:history="1">
        <w:r w:rsidRPr="006B2755">
          <w:rPr>
            <w:rStyle w:val="Lienhypertexte"/>
            <w:noProof/>
          </w:rPr>
          <w:t>3.4</w:t>
        </w:r>
        <w:r>
          <w:rPr>
            <w:rFonts w:eastAsiaTheme="minorEastAsia" w:cstheme="minorBidi"/>
            <w:b w:val="0"/>
            <w:bCs w:val="0"/>
            <w:noProof/>
            <w:sz w:val="22"/>
            <w:szCs w:val="22"/>
            <w:lang w:eastAsia="fr-CH"/>
          </w:rPr>
          <w:tab/>
        </w:r>
        <w:r w:rsidRPr="006B2755">
          <w:rPr>
            <w:rStyle w:val="Lienhypertexte"/>
            <w:noProof/>
          </w:rPr>
          <w:t>Hébergement et fonctionnement</w:t>
        </w:r>
        <w:r>
          <w:rPr>
            <w:noProof/>
            <w:webHidden/>
          </w:rPr>
          <w:tab/>
        </w:r>
        <w:r>
          <w:rPr>
            <w:noProof/>
            <w:webHidden/>
          </w:rPr>
          <w:fldChar w:fldCharType="begin"/>
        </w:r>
        <w:r>
          <w:rPr>
            <w:noProof/>
            <w:webHidden/>
          </w:rPr>
          <w:instrText xml:space="preserve"> PAGEREF _Toc137926786 \h </w:instrText>
        </w:r>
        <w:r>
          <w:rPr>
            <w:noProof/>
            <w:webHidden/>
          </w:rPr>
        </w:r>
        <w:r>
          <w:rPr>
            <w:noProof/>
            <w:webHidden/>
          </w:rPr>
          <w:fldChar w:fldCharType="separate"/>
        </w:r>
        <w:r>
          <w:rPr>
            <w:noProof/>
            <w:webHidden/>
          </w:rPr>
          <w:t>46</w:t>
        </w:r>
        <w:r>
          <w:rPr>
            <w:noProof/>
            <w:webHidden/>
          </w:rPr>
          <w:fldChar w:fldCharType="end"/>
        </w:r>
      </w:hyperlink>
    </w:p>
    <w:p w14:paraId="5842D16D" w14:textId="12A67518"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87" w:history="1">
        <w:r w:rsidRPr="006B2755">
          <w:rPr>
            <w:rStyle w:val="Lienhypertexte"/>
            <w:noProof/>
          </w:rPr>
          <w:t>3.4.1</w:t>
        </w:r>
        <w:r>
          <w:rPr>
            <w:rFonts w:eastAsiaTheme="minorEastAsia" w:cstheme="minorBidi"/>
            <w:noProof/>
            <w:sz w:val="22"/>
            <w:szCs w:val="22"/>
            <w:lang w:eastAsia="fr-CH"/>
          </w:rPr>
          <w:tab/>
        </w:r>
        <w:r w:rsidRPr="006B2755">
          <w:rPr>
            <w:rStyle w:val="Lienhypertexte"/>
            <w:noProof/>
          </w:rPr>
          <w:t>Login</w:t>
        </w:r>
        <w:r>
          <w:rPr>
            <w:noProof/>
            <w:webHidden/>
          </w:rPr>
          <w:tab/>
        </w:r>
        <w:r>
          <w:rPr>
            <w:noProof/>
            <w:webHidden/>
          </w:rPr>
          <w:fldChar w:fldCharType="begin"/>
        </w:r>
        <w:r>
          <w:rPr>
            <w:noProof/>
            <w:webHidden/>
          </w:rPr>
          <w:instrText xml:space="preserve"> PAGEREF _Toc137926787 \h </w:instrText>
        </w:r>
        <w:r>
          <w:rPr>
            <w:noProof/>
            <w:webHidden/>
          </w:rPr>
        </w:r>
        <w:r>
          <w:rPr>
            <w:noProof/>
            <w:webHidden/>
          </w:rPr>
          <w:fldChar w:fldCharType="separate"/>
        </w:r>
        <w:r>
          <w:rPr>
            <w:noProof/>
            <w:webHidden/>
          </w:rPr>
          <w:t>46</w:t>
        </w:r>
        <w:r>
          <w:rPr>
            <w:noProof/>
            <w:webHidden/>
          </w:rPr>
          <w:fldChar w:fldCharType="end"/>
        </w:r>
      </w:hyperlink>
    </w:p>
    <w:p w14:paraId="16692B5A" w14:textId="4609286D"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88" w:history="1">
        <w:r w:rsidRPr="006B2755">
          <w:rPr>
            <w:rStyle w:val="Lienhypertexte"/>
            <w:noProof/>
          </w:rPr>
          <w:t>3.4.2</w:t>
        </w:r>
        <w:r>
          <w:rPr>
            <w:rFonts w:eastAsiaTheme="minorEastAsia" w:cstheme="minorBidi"/>
            <w:noProof/>
            <w:sz w:val="22"/>
            <w:szCs w:val="22"/>
            <w:lang w:eastAsia="fr-CH"/>
          </w:rPr>
          <w:tab/>
        </w:r>
        <w:r w:rsidRPr="006B2755">
          <w:rPr>
            <w:rStyle w:val="Lienhypertexte"/>
            <w:noProof/>
          </w:rPr>
          <w:t>Info sur les artistes</w:t>
        </w:r>
        <w:r>
          <w:rPr>
            <w:noProof/>
            <w:webHidden/>
          </w:rPr>
          <w:tab/>
        </w:r>
        <w:r>
          <w:rPr>
            <w:noProof/>
            <w:webHidden/>
          </w:rPr>
          <w:fldChar w:fldCharType="begin"/>
        </w:r>
        <w:r>
          <w:rPr>
            <w:noProof/>
            <w:webHidden/>
          </w:rPr>
          <w:instrText xml:space="preserve"> PAGEREF _Toc137926788 \h </w:instrText>
        </w:r>
        <w:r>
          <w:rPr>
            <w:noProof/>
            <w:webHidden/>
          </w:rPr>
        </w:r>
        <w:r>
          <w:rPr>
            <w:noProof/>
            <w:webHidden/>
          </w:rPr>
          <w:fldChar w:fldCharType="separate"/>
        </w:r>
        <w:r>
          <w:rPr>
            <w:noProof/>
            <w:webHidden/>
          </w:rPr>
          <w:t>47</w:t>
        </w:r>
        <w:r>
          <w:rPr>
            <w:noProof/>
            <w:webHidden/>
          </w:rPr>
          <w:fldChar w:fldCharType="end"/>
        </w:r>
      </w:hyperlink>
    </w:p>
    <w:p w14:paraId="5BB0CC9F" w14:textId="075ABF41" w:rsidR="00A858DF" w:rsidRDefault="00A858DF">
      <w:pPr>
        <w:pStyle w:val="TM3"/>
        <w:tabs>
          <w:tab w:val="left" w:pos="1100"/>
          <w:tab w:val="right" w:leader="dot" w:pos="9062"/>
        </w:tabs>
        <w:rPr>
          <w:rFonts w:eastAsiaTheme="minorEastAsia" w:cstheme="minorBidi"/>
          <w:noProof/>
          <w:sz w:val="22"/>
          <w:szCs w:val="22"/>
          <w:lang w:eastAsia="fr-CH"/>
        </w:rPr>
      </w:pPr>
      <w:hyperlink w:anchor="_Toc137926789" w:history="1">
        <w:r w:rsidRPr="006B2755">
          <w:rPr>
            <w:rStyle w:val="Lienhypertexte"/>
            <w:noProof/>
          </w:rPr>
          <w:t>3.4.3</w:t>
        </w:r>
        <w:r>
          <w:rPr>
            <w:rFonts w:eastAsiaTheme="minorEastAsia" w:cstheme="minorBidi"/>
            <w:noProof/>
            <w:sz w:val="22"/>
            <w:szCs w:val="22"/>
            <w:lang w:eastAsia="fr-CH"/>
          </w:rPr>
          <w:tab/>
        </w:r>
        <w:r w:rsidRPr="006B2755">
          <w:rPr>
            <w:rStyle w:val="Lienhypertexte"/>
            <w:noProof/>
          </w:rPr>
          <w:t>Recommandations</w:t>
        </w:r>
        <w:r>
          <w:rPr>
            <w:noProof/>
            <w:webHidden/>
          </w:rPr>
          <w:tab/>
        </w:r>
        <w:r>
          <w:rPr>
            <w:noProof/>
            <w:webHidden/>
          </w:rPr>
          <w:fldChar w:fldCharType="begin"/>
        </w:r>
        <w:r>
          <w:rPr>
            <w:noProof/>
            <w:webHidden/>
          </w:rPr>
          <w:instrText xml:space="preserve"> PAGEREF _Toc137926789 \h </w:instrText>
        </w:r>
        <w:r>
          <w:rPr>
            <w:noProof/>
            <w:webHidden/>
          </w:rPr>
        </w:r>
        <w:r>
          <w:rPr>
            <w:noProof/>
            <w:webHidden/>
          </w:rPr>
          <w:fldChar w:fldCharType="separate"/>
        </w:r>
        <w:r>
          <w:rPr>
            <w:noProof/>
            <w:webHidden/>
          </w:rPr>
          <w:t>49</w:t>
        </w:r>
        <w:r>
          <w:rPr>
            <w:noProof/>
            <w:webHidden/>
          </w:rPr>
          <w:fldChar w:fldCharType="end"/>
        </w:r>
      </w:hyperlink>
    </w:p>
    <w:p w14:paraId="28A6E10E" w14:textId="3ACBD7DE" w:rsidR="00A858DF" w:rsidRDefault="00A858DF">
      <w:pPr>
        <w:pStyle w:val="TM1"/>
        <w:tabs>
          <w:tab w:val="left" w:pos="440"/>
          <w:tab w:val="right" w:leader="dot" w:pos="9062"/>
        </w:tabs>
        <w:rPr>
          <w:rFonts w:asciiTheme="minorHAnsi" w:eastAsiaTheme="minorEastAsia" w:hAnsiTheme="minorHAnsi" w:cstheme="minorBidi"/>
          <w:b w:val="0"/>
          <w:bCs w:val="0"/>
          <w:caps w:val="0"/>
          <w:noProof/>
          <w:sz w:val="22"/>
          <w:szCs w:val="22"/>
          <w:lang w:eastAsia="fr-CH"/>
        </w:rPr>
      </w:pPr>
      <w:hyperlink w:anchor="_Toc137926790" w:history="1">
        <w:r w:rsidRPr="006B2755">
          <w:rPr>
            <w:rStyle w:val="Lienhypertexte"/>
            <w:noProof/>
          </w:rPr>
          <w:t>4</w:t>
        </w:r>
        <w:r>
          <w:rPr>
            <w:rFonts w:asciiTheme="minorHAnsi" w:eastAsiaTheme="minorEastAsia" w:hAnsiTheme="minorHAnsi" w:cstheme="minorBidi"/>
            <w:b w:val="0"/>
            <w:bCs w:val="0"/>
            <w:caps w:val="0"/>
            <w:noProof/>
            <w:sz w:val="22"/>
            <w:szCs w:val="22"/>
            <w:lang w:eastAsia="fr-CH"/>
          </w:rPr>
          <w:tab/>
        </w:r>
        <w:r w:rsidRPr="006B2755">
          <w:rPr>
            <w:rStyle w:val="Lienhypertexte"/>
            <w:noProof/>
          </w:rPr>
          <w:t>Conclusion</w:t>
        </w:r>
        <w:r>
          <w:rPr>
            <w:noProof/>
            <w:webHidden/>
          </w:rPr>
          <w:tab/>
        </w:r>
        <w:r>
          <w:rPr>
            <w:noProof/>
            <w:webHidden/>
          </w:rPr>
          <w:fldChar w:fldCharType="begin"/>
        </w:r>
        <w:r>
          <w:rPr>
            <w:noProof/>
            <w:webHidden/>
          </w:rPr>
          <w:instrText xml:space="preserve"> PAGEREF _Toc137926790 \h </w:instrText>
        </w:r>
        <w:r>
          <w:rPr>
            <w:noProof/>
            <w:webHidden/>
          </w:rPr>
        </w:r>
        <w:r>
          <w:rPr>
            <w:noProof/>
            <w:webHidden/>
          </w:rPr>
          <w:fldChar w:fldCharType="separate"/>
        </w:r>
        <w:r>
          <w:rPr>
            <w:noProof/>
            <w:webHidden/>
          </w:rPr>
          <w:t>50</w:t>
        </w:r>
        <w:r>
          <w:rPr>
            <w:noProof/>
            <w:webHidden/>
          </w:rPr>
          <w:fldChar w:fldCharType="end"/>
        </w:r>
      </w:hyperlink>
    </w:p>
    <w:p w14:paraId="3B0BAAD8" w14:textId="4CFCCBCD" w:rsidR="004609EB" w:rsidRPr="00A858DF" w:rsidRDefault="004609EB" w:rsidP="00602CC8">
      <w:pPr>
        <w:sectPr w:rsidR="004609EB" w:rsidRPr="00A858DF" w:rsidSect="00441BD2">
          <w:footerReference w:type="default" r:id="rId11"/>
          <w:pgSz w:w="11906" w:h="16838"/>
          <w:pgMar w:top="1134" w:right="1417" w:bottom="1417" w:left="1417" w:header="708" w:footer="708" w:gutter="0"/>
          <w:cols w:space="708"/>
          <w:docGrid w:linePitch="360"/>
        </w:sectPr>
      </w:pPr>
      <w:r w:rsidRPr="00A858DF">
        <w:rPr>
          <w:rFonts w:ascii="Arial" w:hAnsi="Arial"/>
          <w:sz w:val="48"/>
          <w:szCs w:val="40"/>
        </w:rPr>
        <w:fldChar w:fldCharType="end"/>
      </w:r>
    </w:p>
    <w:p w14:paraId="49A5FEF4" w14:textId="21342FBB" w:rsidR="008541A9" w:rsidRPr="00A858DF" w:rsidRDefault="006F3AB8" w:rsidP="006F3AB8">
      <w:pPr>
        <w:pStyle w:val="Titre1"/>
      </w:pPr>
      <w:bookmarkStart w:id="0" w:name="_Toc137926679"/>
      <w:r w:rsidRPr="00A858DF">
        <w:lastRenderedPageBreak/>
        <w:t>Introduction</w:t>
      </w:r>
      <w:bookmarkEnd w:id="0"/>
    </w:p>
    <w:p w14:paraId="6FEAB75C" w14:textId="0F1048E4" w:rsidR="00D2604F" w:rsidRPr="00A858DF" w:rsidRDefault="00F9432F" w:rsidP="00A23107">
      <w:pPr>
        <w:pStyle w:val="Titre2"/>
      </w:pPr>
      <w:bookmarkStart w:id="1" w:name="_Toc137926680"/>
      <w:r w:rsidRPr="00A858DF">
        <w:t>Objectifs</w:t>
      </w:r>
      <w:bookmarkEnd w:id="1"/>
    </w:p>
    <w:p w14:paraId="094FD8A1" w14:textId="37BB94A5" w:rsidR="008C2D6D" w:rsidRPr="00A858DF" w:rsidRDefault="008C2D6D" w:rsidP="009B4A41">
      <w:pPr>
        <w:pStyle w:val="Txtjustifie"/>
        <w:numPr>
          <w:ilvl w:val="0"/>
          <w:numId w:val="19"/>
        </w:numPr>
      </w:pPr>
      <w:r w:rsidRPr="00A858DF">
        <w:t>Développer le caractère fonctionnel des pages Web interactives conformément aux données du problème.</w:t>
      </w:r>
    </w:p>
    <w:p w14:paraId="573657E0" w14:textId="34D854B8" w:rsidR="008C2D6D" w:rsidRPr="00A858DF" w:rsidRDefault="008C2D6D" w:rsidP="009B4A41">
      <w:pPr>
        <w:pStyle w:val="Txtjustifie"/>
        <w:numPr>
          <w:ilvl w:val="0"/>
          <w:numId w:val="19"/>
        </w:numPr>
      </w:pPr>
      <w:r w:rsidRPr="00A858DF">
        <w:t>Développer une maquette pour la saisie et la présentation des données compte tenu des aspects ergonomiques.</w:t>
      </w:r>
    </w:p>
    <w:p w14:paraId="6390516C" w14:textId="576BEA60" w:rsidR="008C2D6D" w:rsidRPr="00A858DF" w:rsidRDefault="008C2D6D" w:rsidP="009B4A41">
      <w:pPr>
        <w:pStyle w:val="Txtjustifie"/>
        <w:numPr>
          <w:ilvl w:val="0"/>
          <w:numId w:val="19"/>
        </w:numPr>
      </w:pPr>
      <w:r w:rsidRPr="00A858DF">
        <w:t>Choisir les éléments de formulaire appropriés pour la réalisation des données du problème, et garantir la validation des données entrées.</w:t>
      </w:r>
    </w:p>
    <w:p w14:paraId="6C7E7805" w14:textId="7A2EB6F6" w:rsidR="008C2D6D" w:rsidRPr="00A858DF" w:rsidRDefault="008C2D6D" w:rsidP="009B4A41">
      <w:pPr>
        <w:pStyle w:val="Txtjustifie"/>
        <w:numPr>
          <w:ilvl w:val="0"/>
          <w:numId w:val="19"/>
        </w:numPr>
      </w:pPr>
      <w:r w:rsidRPr="00A858DF">
        <w:t>Programmer l’application de manière modulaire et conformément aux directives de codification.</w:t>
      </w:r>
    </w:p>
    <w:p w14:paraId="011D8ED9" w14:textId="182D2E60" w:rsidR="00A23107" w:rsidRPr="00A858DF" w:rsidRDefault="008C2D6D" w:rsidP="009B4A41">
      <w:pPr>
        <w:pStyle w:val="Txtjustifie"/>
        <w:numPr>
          <w:ilvl w:val="0"/>
          <w:numId w:val="19"/>
        </w:numPr>
      </w:pPr>
      <w:r w:rsidRPr="00A858DF">
        <w:t>Définir et en mettre œuvre des cas de tests appropriés pour des pages Web interactives et documenter dans le procès-verbal de tests.</w:t>
      </w:r>
    </w:p>
    <w:p w14:paraId="0716554F" w14:textId="7299014C" w:rsidR="00F063C0" w:rsidRPr="00A858DF" w:rsidRDefault="00F063C0" w:rsidP="00C43491">
      <w:pPr>
        <w:pStyle w:val="Titre1"/>
      </w:pPr>
      <w:bookmarkStart w:id="2" w:name="_Toc137926681"/>
      <w:r w:rsidRPr="00A858DF">
        <w:t>Exercices</w:t>
      </w:r>
      <w:bookmarkEnd w:id="2"/>
    </w:p>
    <w:p w14:paraId="2C954C0F" w14:textId="54173624" w:rsidR="006F3AB8" w:rsidRPr="00A858DF" w:rsidRDefault="006F3AB8" w:rsidP="00C43491">
      <w:pPr>
        <w:pStyle w:val="Titre2"/>
      </w:pPr>
      <w:bookmarkStart w:id="3" w:name="_Toc137926682"/>
      <w:r w:rsidRPr="00A858DF">
        <w:t>Exercice 1</w:t>
      </w:r>
      <w:r w:rsidR="00821536" w:rsidRPr="00A858DF">
        <w:t xml:space="preserve"> (Base HTML5)</w:t>
      </w:r>
      <w:bookmarkEnd w:id="3"/>
    </w:p>
    <w:p w14:paraId="64D0C4F5" w14:textId="75D0F563" w:rsidR="00557B8E" w:rsidRPr="00A858DF" w:rsidRDefault="00557B8E" w:rsidP="00557B8E">
      <w:pPr>
        <w:pStyle w:val="Titre3"/>
      </w:pPr>
      <w:bookmarkStart w:id="4" w:name="_Toc137926683"/>
      <w:r w:rsidRPr="00A858DF">
        <w:t>Objectif de l’exercice</w:t>
      </w:r>
      <w:bookmarkEnd w:id="4"/>
    </w:p>
    <w:p w14:paraId="3820D1F5" w14:textId="1DF7B111" w:rsidR="00557B8E" w:rsidRPr="00A858DF" w:rsidRDefault="00CF74D7" w:rsidP="00557B8E">
      <w:pPr>
        <w:pStyle w:val="Txtjustifie"/>
      </w:pPr>
      <w:r w:rsidRPr="00A858DF">
        <w:t>Le but de ce premier exercice est d’installer notre outil de codage (</w:t>
      </w:r>
      <w:r w:rsidR="00F843D0" w:rsidRPr="00A858DF">
        <w:t>Visual Studio Code</w:t>
      </w:r>
      <w:r w:rsidRPr="00A858DF">
        <w:t>)</w:t>
      </w:r>
      <w:r w:rsidR="00624736" w:rsidRPr="00A858DF">
        <w:t xml:space="preserve"> et d’y installer quelques plugins qui peuvent nous aider </w:t>
      </w:r>
      <w:r w:rsidR="00294FD1" w:rsidRPr="00A858DF">
        <w:t>à</w:t>
      </w:r>
      <w:r w:rsidR="00624736" w:rsidRPr="00A858DF">
        <w:t xml:space="preserve"> coder plus rapidement tel que des formateurs.</w:t>
      </w:r>
      <w:r w:rsidR="00CE576D" w:rsidRPr="00A858DF">
        <w:t xml:space="preserve"> Et ensuite de</w:t>
      </w:r>
      <w:r w:rsidR="00E671E1" w:rsidRPr="00A858DF">
        <w:t xml:space="preserve"> faire un peu de code JS pour commencer </w:t>
      </w:r>
      <w:r w:rsidR="00294FD1" w:rsidRPr="00A858DF">
        <w:t>à</w:t>
      </w:r>
      <w:r w:rsidR="00E671E1" w:rsidRPr="00A858DF">
        <w:t xml:space="preserve"> comprendre son fonctionnement.</w:t>
      </w:r>
    </w:p>
    <w:p w14:paraId="5E236D82" w14:textId="6C62C422" w:rsidR="00557B8E" w:rsidRPr="00A858DF" w:rsidRDefault="00557B8E" w:rsidP="00557B8E">
      <w:pPr>
        <w:pStyle w:val="Titre3"/>
      </w:pPr>
      <w:bookmarkStart w:id="5" w:name="_Toc137926684"/>
      <w:r w:rsidRPr="00A858DF">
        <w:t>Explications / Descriptions</w:t>
      </w:r>
      <w:bookmarkEnd w:id="5"/>
    </w:p>
    <w:p w14:paraId="6C629BAE" w14:textId="3D45D830" w:rsidR="006521DF" w:rsidRPr="00A858DF" w:rsidRDefault="00782835" w:rsidP="006521DF">
      <w:pPr>
        <w:pStyle w:val="Txtjustifie"/>
      </w:pPr>
      <w:r w:rsidRPr="00A858DF">
        <w:t xml:space="preserve">Dans cet exercice </w:t>
      </w:r>
      <w:r w:rsidR="00F220FE" w:rsidRPr="00A858DF">
        <w:t xml:space="preserve">il y a 2 </w:t>
      </w:r>
      <w:r w:rsidR="00EA2A86" w:rsidRPr="00A858DF">
        <w:t>boutons</w:t>
      </w:r>
      <w:r w:rsidR="00F220FE" w:rsidRPr="00A858DF">
        <w:t xml:space="preserve"> que quand on les presses </w:t>
      </w:r>
      <w:r w:rsidR="006D3C52" w:rsidRPr="00A858DF">
        <w:t>exécutent deux fonctions (</w:t>
      </w:r>
      <w:r w:rsidR="00EA2A86" w:rsidRPr="00A858DF">
        <w:t>méthode</w:t>
      </w:r>
      <w:r w:rsidR="006D3C52" w:rsidRPr="00A858DF">
        <w:t>)</w:t>
      </w:r>
      <w:r w:rsidR="00987BD7" w:rsidRPr="00A858DF">
        <w:t xml:space="preserve"> qui écrivent quelque chose en dessous des boutons</w:t>
      </w:r>
      <w:r w:rsidR="00FD6263" w:rsidRPr="00A858DF">
        <w:t>.</w:t>
      </w:r>
    </w:p>
    <w:p w14:paraId="12FE3368" w14:textId="77777777" w:rsidR="00B33811" w:rsidRPr="00A858DF" w:rsidRDefault="00B33811" w:rsidP="00B33811">
      <w:pPr>
        <w:pStyle w:val="Txtjustifie"/>
        <w:numPr>
          <w:ilvl w:val="0"/>
          <w:numId w:val="12"/>
        </w:numPr>
      </w:pPr>
      <w:r w:rsidRPr="00A858DF">
        <w:t>Comment ajouter un écouteur "click" via Javascript.</w:t>
      </w:r>
    </w:p>
    <w:p w14:paraId="3D06D61A" w14:textId="77777777" w:rsidR="00B33811" w:rsidRPr="00A858DF" w:rsidRDefault="00B33811" w:rsidP="00B33811">
      <w:pPr>
        <w:pStyle w:val="Txtjustifie"/>
      </w:pPr>
      <w:r w:rsidRPr="00A858DF">
        <w:t>Pour ajouter un écouteur sur un bouton il faut en premier sélectionner le bouton en utilisant "getElementById" et mettre son ID (dans l’exemple "testez"). Puis après il faut ajouter "addEventListener" et lui dire quand la méthode doit s’effectuer (dans ce cas la méthode doit s’effectuer lors d’un clique) et le nom de la méthode qui doit s’effectuer (dans l’exemple "testez").</w:t>
      </w:r>
    </w:p>
    <w:p w14:paraId="4A507B90" w14:textId="77777777" w:rsidR="00B33811" w:rsidRPr="00A858DF" w:rsidRDefault="00B33811" w:rsidP="00B33811">
      <w:pPr>
        <w:pStyle w:val="TxtCode3-Orange"/>
      </w:pPr>
      <w:r w:rsidRPr="00A858DF">
        <w:t xml:space="preserve">  document.getElementById("testez").addEventListener("click", testez);</w:t>
      </w:r>
    </w:p>
    <w:p w14:paraId="0CA10E2B" w14:textId="77777777" w:rsidR="00B33811" w:rsidRPr="00A858DF" w:rsidRDefault="00B33811" w:rsidP="00B33811">
      <w:pPr>
        <w:pStyle w:val="Txtjustifie"/>
        <w:numPr>
          <w:ilvl w:val="0"/>
          <w:numId w:val="12"/>
        </w:numPr>
      </w:pPr>
      <w:r w:rsidRPr="00A858DF">
        <w:t>Comment ajouter directement un écouteur "click" sur un bouton.</w:t>
      </w:r>
    </w:p>
    <w:p w14:paraId="19A94CB5" w14:textId="77777777" w:rsidR="00B33811" w:rsidRPr="00A858DF" w:rsidRDefault="00B33811" w:rsidP="00B33811">
      <w:pPr>
        <w:pStyle w:val="Txtjustifie"/>
      </w:pPr>
      <w:r w:rsidRPr="00A858DF">
        <w:t>Pour ajouter un écouteur directement sur un bouton il faut mettre l’attribut "onclick" sur notre bouton et lui donner en paramètre la méthode que l’on souhaite exécuter.</w:t>
      </w:r>
    </w:p>
    <w:p w14:paraId="0EF0815E" w14:textId="77777777" w:rsidR="00B33811" w:rsidRPr="00A858DF" w:rsidRDefault="00B33811" w:rsidP="00B33811">
      <w:pPr>
        <w:pStyle w:val="TxtCode3-Orange"/>
      </w:pPr>
      <w:r w:rsidRPr="00A858DF">
        <w:t xml:space="preserve">     &lt;button onclick="testez()"&gt;Teste-moi, Sascha&lt;/button&gt;</w:t>
      </w:r>
    </w:p>
    <w:p w14:paraId="3B9F9CCF" w14:textId="77777777" w:rsidR="00B33811" w:rsidRPr="00A858DF" w:rsidRDefault="00B33811" w:rsidP="00B33811">
      <w:pPr>
        <w:pStyle w:val="Txtjustifie"/>
        <w:numPr>
          <w:ilvl w:val="0"/>
          <w:numId w:val="12"/>
        </w:numPr>
      </w:pPr>
      <w:r w:rsidRPr="00A858DF">
        <w:t>Expliquez comment exécuter du code Javascript lorsque la page HTML a fini d'être chargée.</w:t>
      </w:r>
    </w:p>
    <w:p w14:paraId="754F8ABC" w14:textId="77777777" w:rsidR="00B33811" w:rsidRPr="00A858DF" w:rsidRDefault="00B33811" w:rsidP="00B33811">
      <w:pPr>
        <w:pStyle w:val="Txtjustifie"/>
      </w:pPr>
      <w:r w:rsidRPr="00A858DF">
        <w:t>Pour exécuter du code JS lorsque la page HTML a fini d'être chargée il faut mettre l’attribut "onload" au body et donner la méthode que l’on souhaite exécuter en paramètre.</w:t>
      </w:r>
    </w:p>
    <w:p w14:paraId="078A50D3" w14:textId="77777777" w:rsidR="00B33811" w:rsidRPr="00A858DF" w:rsidRDefault="00B33811" w:rsidP="00B33811">
      <w:pPr>
        <w:pStyle w:val="TxtCode3-Orange"/>
      </w:pPr>
      <w:r w:rsidRPr="00A858DF">
        <w:t xml:space="preserve">  &lt;body onload="initCtrl()"&gt;</w:t>
      </w:r>
    </w:p>
    <w:p w14:paraId="604B7250" w14:textId="77777777" w:rsidR="00B33811" w:rsidRPr="00A858DF" w:rsidRDefault="00B33811" w:rsidP="00B33811">
      <w:pPr>
        <w:pStyle w:val="Txtjustifie"/>
        <w:numPr>
          <w:ilvl w:val="0"/>
          <w:numId w:val="12"/>
        </w:numPr>
      </w:pPr>
      <w:r w:rsidRPr="00A858DF">
        <w:t>Expliquez ce que signifie DOM.</w:t>
      </w:r>
    </w:p>
    <w:p w14:paraId="496D41BA" w14:textId="77777777" w:rsidR="00B33811" w:rsidRPr="00A858DF" w:rsidRDefault="00B33811" w:rsidP="00B33811">
      <w:pPr>
        <w:pStyle w:val="Txtjustifie"/>
      </w:pPr>
      <w:r w:rsidRPr="00A858DF">
        <w:t>DOM signifie Document Object Model. Lorsque le navigateur se charge il créer un DOM de la page.</w:t>
      </w:r>
    </w:p>
    <w:p w14:paraId="7F7F4E2A" w14:textId="77777777" w:rsidR="00B33811" w:rsidRPr="00A858DF" w:rsidRDefault="00B33811" w:rsidP="00B33811">
      <w:pPr>
        <w:pStyle w:val="Txtjustifie"/>
      </w:pPr>
      <w:r w:rsidRPr="00A858DF">
        <w:t>Voici l'arbre d'objets du DOM HTML :</w:t>
      </w:r>
    </w:p>
    <w:p w14:paraId="51E69A0B" w14:textId="77777777" w:rsidR="00B33811" w:rsidRPr="00A858DF" w:rsidRDefault="00B33811" w:rsidP="00B33811">
      <w:pPr>
        <w:pStyle w:val="StyleCentr"/>
      </w:pPr>
      <w:r w:rsidRPr="00A858DF">
        <w:rPr>
          <w:noProof/>
        </w:rPr>
        <w:lastRenderedPageBreak/>
        <w:drawing>
          <wp:inline distT="0" distB="0" distL="0" distR="0" wp14:anchorId="73918ED4" wp14:editId="32215081">
            <wp:extent cx="4972744" cy="2657846"/>
            <wp:effectExtent l="0" t="0" r="0" b="9525"/>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12"/>
                    <a:stretch>
                      <a:fillRect/>
                    </a:stretch>
                  </pic:blipFill>
                  <pic:spPr>
                    <a:xfrm>
                      <a:off x="0" y="0"/>
                      <a:ext cx="4972744" cy="2657846"/>
                    </a:xfrm>
                    <a:prstGeom prst="rect">
                      <a:avLst/>
                    </a:prstGeom>
                  </pic:spPr>
                </pic:pic>
              </a:graphicData>
            </a:graphic>
          </wp:inline>
        </w:drawing>
      </w:r>
    </w:p>
    <w:p w14:paraId="16B06A58" w14:textId="77777777" w:rsidR="00B33811" w:rsidRPr="00A858DF" w:rsidRDefault="00B33811" w:rsidP="00B33811">
      <w:pPr>
        <w:pStyle w:val="Txtjustifie"/>
        <w:numPr>
          <w:ilvl w:val="0"/>
          <w:numId w:val="16"/>
        </w:numPr>
      </w:pPr>
      <w:r w:rsidRPr="00A858DF">
        <w:t>Où le script Javascript peuvent être chargés et pourquoi.</w:t>
      </w:r>
    </w:p>
    <w:p w14:paraId="102CF556" w14:textId="1CCE4AB8" w:rsidR="00557B8E" w:rsidRPr="00A858DF" w:rsidRDefault="00B33811" w:rsidP="00557B8E">
      <w:pPr>
        <w:pStyle w:val="Txtjustifie"/>
      </w:pPr>
      <w:r w:rsidRPr="00A858DF">
        <w:t>Dans la balise body car cela permet de charger tous les éléments de notre page avant de pouvoir exécuter notre code js qui fera référence à certains éléments de notre page. Il faut aussi préciser notre script js dans la balise « head » à l’aide de la balise « script ».</w:t>
      </w:r>
    </w:p>
    <w:p w14:paraId="27CCA74E" w14:textId="240B3F38" w:rsidR="00557B8E" w:rsidRPr="00A858DF" w:rsidRDefault="00557B8E" w:rsidP="00557B8E">
      <w:pPr>
        <w:pStyle w:val="Titre3"/>
      </w:pPr>
      <w:bookmarkStart w:id="6" w:name="_Toc137926685"/>
      <w:r w:rsidRPr="00A858DF">
        <w:t>Extrait de code</w:t>
      </w:r>
      <w:bookmarkEnd w:id="6"/>
    </w:p>
    <w:p w14:paraId="1D1A1B19" w14:textId="77777777" w:rsidR="00372A6C" w:rsidRPr="00A858DF" w:rsidRDefault="00372A6C" w:rsidP="00372A6C">
      <w:pPr>
        <w:pStyle w:val="TxtCode3-Orange"/>
      </w:pPr>
      <w:r w:rsidRPr="00A858DF">
        <w:t>function initCtrl() {</w:t>
      </w:r>
    </w:p>
    <w:p w14:paraId="0D8E593D" w14:textId="77777777" w:rsidR="00372A6C" w:rsidRPr="00A858DF" w:rsidRDefault="00372A6C" w:rsidP="00372A6C">
      <w:pPr>
        <w:pStyle w:val="TxtCode3-Orange"/>
      </w:pPr>
      <w:r w:rsidRPr="00A858DF">
        <w:t xml:space="preserve">  // Ecouteur du bouton "Testez-moi..."</w:t>
      </w:r>
    </w:p>
    <w:p w14:paraId="290233C1" w14:textId="77777777" w:rsidR="00372A6C" w:rsidRPr="00A858DF" w:rsidRDefault="00372A6C" w:rsidP="00372A6C">
      <w:pPr>
        <w:pStyle w:val="TxtCode3-Orange"/>
      </w:pPr>
      <w:r w:rsidRPr="00A858DF">
        <w:t xml:space="preserve">  document.getElementById("testez").addEventListener("click", testez);</w:t>
      </w:r>
    </w:p>
    <w:p w14:paraId="54884E9A" w14:textId="77777777" w:rsidR="00372A6C" w:rsidRPr="00A858DF" w:rsidRDefault="00372A6C" w:rsidP="00372A6C">
      <w:pPr>
        <w:pStyle w:val="TxtCode3-Orange"/>
      </w:pPr>
      <w:r w:rsidRPr="00A858DF">
        <w:t xml:space="preserve">  </w:t>
      </w:r>
    </w:p>
    <w:p w14:paraId="0C3C3B79" w14:textId="77777777" w:rsidR="00372A6C" w:rsidRPr="00A858DF" w:rsidRDefault="00372A6C" w:rsidP="00372A6C">
      <w:pPr>
        <w:pStyle w:val="TxtCode3-Orange"/>
      </w:pPr>
      <w:r w:rsidRPr="00A858DF">
        <w:t>}</w:t>
      </w:r>
    </w:p>
    <w:p w14:paraId="7DC2360B" w14:textId="77777777" w:rsidR="00372A6C" w:rsidRPr="00A858DF" w:rsidRDefault="00372A6C" w:rsidP="00372A6C">
      <w:pPr>
        <w:pStyle w:val="TxtCode3-Orange"/>
      </w:pPr>
    </w:p>
    <w:p w14:paraId="1EA040D4" w14:textId="77777777" w:rsidR="00372A6C" w:rsidRPr="00A858DF" w:rsidRDefault="00372A6C" w:rsidP="00372A6C">
      <w:pPr>
        <w:pStyle w:val="TxtCode3-Orange"/>
      </w:pPr>
      <w:r w:rsidRPr="00A858DF">
        <w:t>function testez() {</w:t>
      </w:r>
    </w:p>
    <w:p w14:paraId="04E3D02C" w14:textId="77777777" w:rsidR="00372A6C" w:rsidRPr="00A858DF" w:rsidRDefault="00372A6C" w:rsidP="00372A6C">
      <w:pPr>
        <w:pStyle w:val="TxtCode3-Orange"/>
      </w:pPr>
      <w:r w:rsidRPr="00A858DF">
        <w:t xml:space="preserve">  document.getElementById("info").innerHTML =</w:t>
      </w:r>
    </w:p>
    <w:p w14:paraId="32B5E294" w14:textId="77777777" w:rsidR="00372A6C" w:rsidRPr="00A858DF" w:rsidRDefault="00372A6C" w:rsidP="00372A6C">
      <w:pPr>
        <w:pStyle w:val="TxtCode3-Orange"/>
      </w:pPr>
      <w:r w:rsidRPr="00A858DF">
        <w:t xml:space="preserve">    "C'est &lt;b&gt;Sascha&lt;/b&gt; qui a pressé le bouton !";</w:t>
      </w:r>
    </w:p>
    <w:p w14:paraId="06C22342" w14:textId="77777777" w:rsidR="00372A6C" w:rsidRPr="00A858DF" w:rsidRDefault="00372A6C" w:rsidP="00372A6C">
      <w:pPr>
        <w:pStyle w:val="TxtCode3-Orange"/>
      </w:pPr>
      <w:r w:rsidRPr="00A858DF">
        <w:t>}</w:t>
      </w:r>
    </w:p>
    <w:p w14:paraId="60CF4622" w14:textId="77777777" w:rsidR="00372A6C" w:rsidRPr="00A858DF" w:rsidRDefault="00372A6C" w:rsidP="00372A6C">
      <w:pPr>
        <w:pStyle w:val="TxtCode3-Orange"/>
      </w:pPr>
    </w:p>
    <w:p w14:paraId="0AC2782C" w14:textId="77777777" w:rsidR="00372A6C" w:rsidRPr="00A858DF" w:rsidRDefault="00372A6C" w:rsidP="00372A6C">
      <w:pPr>
        <w:pStyle w:val="TxtCode3-Orange"/>
      </w:pPr>
      <w:r w:rsidRPr="00A858DF">
        <w:t>function testez2() {</w:t>
      </w:r>
    </w:p>
    <w:p w14:paraId="6188E016" w14:textId="77777777" w:rsidR="00372A6C" w:rsidRPr="00A858DF" w:rsidRDefault="00372A6C" w:rsidP="00372A6C">
      <w:pPr>
        <w:pStyle w:val="TxtCode3-Orange"/>
      </w:pPr>
      <w:r w:rsidRPr="00A858DF">
        <w:t xml:space="preserve">  document.getElementById("info").innerHTML =</w:t>
      </w:r>
    </w:p>
    <w:p w14:paraId="5B099D5B" w14:textId="77777777" w:rsidR="00372A6C" w:rsidRPr="00A858DF" w:rsidRDefault="00372A6C" w:rsidP="00372A6C">
      <w:pPr>
        <w:pStyle w:val="TxtCode3-Orange"/>
      </w:pPr>
      <w:r w:rsidRPr="00A858DF">
        <w:t xml:space="preserve">    "C'est &lt;b&gt;Eldi&lt;/b&gt; qui a pressé le bouton !";</w:t>
      </w:r>
    </w:p>
    <w:p w14:paraId="713B249D" w14:textId="1AE6A572" w:rsidR="00557B8E" w:rsidRPr="00A858DF" w:rsidRDefault="00372A6C" w:rsidP="00372A6C">
      <w:pPr>
        <w:pStyle w:val="TxtCode3-Orange"/>
      </w:pPr>
      <w:r w:rsidRPr="00A858DF">
        <w:t>}</w:t>
      </w:r>
    </w:p>
    <w:p w14:paraId="04F88D9B" w14:textId="77777777" w:rsidR="00557B8E" w:rsidRPr="00A858DF" w:rsidRDefault="00557B8E" w:rsidP="00557B8E">
      <w:pPr>
        <w:pStyle w:val="Titre3"/>
      </w:pPr>
      <w:bookmarkStart w:id="7" w:name="_Toc137926686"/>
      <w:r w:rsidRPr="00A858DF">
        <w:t>Capture</w:t>
      </w:r>
      <w:bookmarkEnd w:id="7"/>
    </w:p>
    <w:p w14:paraId="1C5E32D5" w14:textId="32B3750A" w:rsidR="00557B8E" w:rsidRPr="00A858DF" w:rsidRDefault="00BD472D" w:rsidP="000D51DB">
      <w:pPr>
        <w:pStyle w:val="StyleCentr"/>
      </w:pPr>
      <w:r w:rsidRPr="00A858DF">
        <w:rPr>
          <w:noProof/>
        </w:rPr>
        <w:drawing>
          <wp:inline distT="0" distB="0" distL="0" distR="0" wp14:anchorId="299DC7E4" wp14:editId="1149E586">
            <wp:extent cx="4257050" cy="1440000"/>
            <wp:effectExtent l="0" t="0" r="0" b="8255"/>
            <wp:docPr id="13" name="Image 13"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affichage, Police&#10;&#10;Description générée automatiquement"/>
                    <pic:cNvPicPr/>
                  </pic:nvPicPr>
                  <pic:blipFill>
                    <a:blip r:embed="rId13"/>
                    <a:stretch>
                      <a:fillRect/>
                    </a:stretch>
                  </pic:blipFill>
                  <pic:spPr>
                    <a:xfrm>
                      <a:off x="0" y="0"/>
                      <a:ext cx="4257050" cy="1440000"/>
                    </a:xfrm>
                    <a:prstGeom prst="rect">
                      <a:avLst/>
                    </a:prstGeom>
                  </pic:spPr>
                </pic:pic>
              </a:graphicData>
            </a:graphic>
          </wp:inline>
        </w:drawing>
      </w:r>
    </w:p>
    <w:p w14:paraId="4517D136" w14:textId="3461B29A" w:rsidR="000D51DB" w:rsidRPr="00A858DF" w:rsidRDefault="000D51DB" w:rsidP="000D51DB">
      <w:pPr>
        <w:pStyle w:val="StyleCentr"/>
      </w:pPr>
      <w:r w:rsidRPr="00A858DF">
        <w:rPr>
          <w:noProof/>
        </w:rPr>
        <w:lastRenderedPageBreak/>
        <w:drawing>
          <wp:inline distT="0" distB="0" distL="0" distR="0" wp14:anchorId="230D7C70" wp14:editId="0112CDA7">
            <wp:extent cx="3926558" cy="1440000"/>
            <wp:effectExtent l="0" t="0" r="0" b="8255"/>
            <wp:docPr id="14" name="Image 14"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affichage, Police&#10;&#10;Description générée automatiquement"/>
                    <pic:cNvPicPr/>
                  </pic:nvPicPr>
                  <pic:blipFill>
                    <a:blip r:embed="rId14"/>
                    <a:stretch>
                      <a:fillRect/>
                    </a:stretch>
                  </pic:blipFill>
                  <pic:spPr>
                    <a:xfrm>
                      <a:off x="0" y="0"/>
                      <a:ext cx="3926558" cy="1440000"/>
                    </a:xfrm>
                    <a:prstGeom prst="rect">
                      <a:avLst/>
                    </a:prstGeom>
                  </pic:spPr>
                </pic:pic>
              </a:graphicData>
            </a:graphic>
          </wp:inline>
        </w:drawing>
      </w:r>
    </w:p>
    <w:p w14:paraId="76E2E083" w14:textId="7E2A367B" w:rsidR="000D51DB" w:rsidRPr="00A858DF" w:rsidRDefault="000D51DB" w:rsidP="000D51DB">
      <w:pPr>
        <w:pStyle w:val="StyleCentr"/>
      </w:pPr>
      <w:r w:rsidRPr="00A858DF">
        <w:rPr>
          <w:noProof/>
        </w:rPr>
        <w:drawing>
          <wp:inline distT="0" distB="0" distL="0" distR="0" wp14:anchorId="34791A13" wp14:editId="186ADE26">
            <wp:extent cx="3794916" cy="1440000"/>
            <wp:effectExtent l="0" t="0" r="0" b="8255"/>
            <wp:docPr id="15" name="Image 15"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Police, affichage&#10;&#10;Description générée automatiquement"/>
                    <pic:cNvPicPr/>
                  </pic:nvPicPr>
                  <pic:blipFill>
                    <a:blip r:embed="rId15"/>
                    <a:stretch>
                      <a:fillRect/>
                    </a:stretch>
                  </pic:blipFill>
                  <pic:spPr>
                    <a:xfrm>
                      <a:off x="0" y="0"/>
                      <a:ext cx="3794916" cy="1440000"/>
                    </a:xfrm>
                    <a:prstGeom prst="rect">
                      <a:avLst/>
                    </a:prstGeom>
                  </pic:spPr>
                </pic:pic>
              </a:graphicData>
            </a:graphic>
          </wp:inline>
        </w:drawing>
      </w:r>
    </w:p>
    <w:p w14:paraId="6BDC11C0" w14:textId="14B82A7A" w:rsidR="006F3AB8" w:rsidRPr="00A858DF" w:rsidRDefault="006F3AB8" w:rsidP="00C43491">
      <w:pPr>
        <w:pStyle w:val="Titre2"/>
      </w:pPr>
      <w:bookmarkStart w:id="8" w:name="_Toc137926687"/>
      <w:r w:rsidRPr="00A858DF">
        <w:t>Exercice 2</w:t>
      </w:r>
      <w:r w:rsidR="003C6CD8" w:rsidRPr="00A858DF">
        <w:t xml:space="preserve"> (Login)</w:t>
      </w:r>
      <w:bookmarkEnd w:id="8"/>
    </w:p>
    <w:p w14:paraId="7FC69694" w14:textId="24B7938E" w:rsidR="000E50E8" w:rsidRPr="00A858DF" w:rsidRDefault="000E50E8" w:rsidP="000E50E8">
      <w:pPr>
        <w:pStyle w:val="Titre3"/>
      </w:pPr>
      <w:bookmarkStart w:id="9" w:name="_Toc137926688"/>
      <w:r w:rsidRPr="00A858DF">
        <w:t>Objectif de l’exercice</w:t>
      </w:r>
      <w:bookmarkEnd w:id="9"/>
    </w:p>
    <w:p w14:paraId="008BAB00" w14:textId="4D7E5EE7" w:rsidR="000E50E8" w:rsidRPr="00A858DF" w:rsidRDefault="00A95091" w:rsidP="000E50E8">
      <w:pPr>
        <w:pStyle w:val="Txtjustifie"/>
      </w:pPr>
      <w:r w:rsidRPr="00A858DF">
        <w:t xml:space="preserve">Le but de cet exercice est de découvrir </w:t>
      </w:r>
      <w:r w:rsidR="00B020C1" w:rsidRPr="00A858DF">
        <w:t>comment faire un formulaire en faisant une petite interface de login</w:t>
      </w:r>
      <w:r w:rsidR="00D745FB" w:rsidRPr="00A858DF">
        <w:t>.</w:t>
      </w:r>
    </w:p>
    <w:p w14:paraId="092BBC9A" w14:textId="31A486C7" w:rsidR="000E50E8" w:rsidRPr="00A858DF" w:rsidRDefault="000E50E8" w:rsidP="000E50E8">
      <w:pPr>
        <w:pStyle w:val="Titre3"/>
      </w:pPr>
      <w:bookmarkStart w:id="10" w:name="_Toc137926689"/>
      <w:r w:rsidRPr="00A858DF">
        <w:t>Explications / Descriptions</w:t>
      </w:r>
      <w:bookmarkEnd w:id="10"/>
    </w:p>
    <w:p w14:paraId="46E235FC" w14:textId="1E58F81C" w:rsidR="005D0424" w:rsidRPr="00A858DF" w:rsidRDefault="00726C3F" w:rsidP="005D0424">
      <w:pPr>
        <w:pStyle w:val="Txtjustifie"/>
      </w:pPr>
      <w:r w:rsidRPr="00A858DF">
        <w:t xml:space="preserve">Dans cet exercice </w:t>
      </w:r>
      <w:r w:rsidR="00A406EA" w:rsidRPr="00A858DF">
        <w:t xml:space="preserve">lorsque l’on clique sur le bouton la fonction qui va vérifier si les informations de login correspondent </w:t>
      </w:r>
      <w:r w:rsidR="004C280A" w:rsidRPr="00A858DF">
        <w:t>à</w:t>
      </w:r>
      <w:r w:rsidR="00A406EA" w:rsidRPr="00A858DF">
        <w:t xml:space="preserve"> ce qu’il y a d’enregistré</w:t>
      </w:r>
      <w:r w:rsidR="005F5F6C" w:rsidRPr="00A858DF">
        <w:t xml:space="preserve"> pour les comparer. </w:t>
      </w:r>
    </w:p>
    <w:p w14:paraId="54BB9F57" w14:textId="77777777" w:rsidR="009E2824" w:rsidRPr="00A858DF" w:rsidRDefault="009E2824" w:rsidP="009E2824">
      <w:pPr>
        <w:pStyle w:val="StyleParagraphedelisteLatinCalibriAprs0ptInterlig1"/>
        <w:numPr>
          <w:ilvl w:val="0"/>
          <w:numId w:val="16"/>
        </w:numPr>
        <w:rPr>
          <w:lang w:eastAsia="fr-CH"/>
        </w:rPr>
      </w:pPr>
      <w:r w:rsidRPr="00A858DF">
        <w:rPr>
          <w:lang w:eastAsia="fr-CH"/>
        </w:rPr>
        <w:t>À quoi sert l’attribut « placeholder » ?</w:t>
      </w:r>
    </w:p>
    <w:p w14:paraId="3CDCA565" w14:textId="77777777" w:rsidR="009E2824" w:rsidRPr="00A858DF" w:rsidRDefault="009E2824" w:rsidP="009E2824">
      <w:pPr>
        <w:pStyle w:val="Txtjustifie"/>
        <w:rPr>
          <w:lang w:eastAsia="fr-CH"/>
        </w:rPr>
      </w:pPr>
      <w:r w:rsidRPr="00A858DF">
        <w:rPr>
          <w:lang w:eastAsia="fr-CH"/>
        </w:rPr>
        <w:t xml:space="preserve">Le placeholder fournit un petit texte indicatif sur les données que l’on doit rentrer dans un champ. Par exemple pour une date le placeholder pourrait être : </w:t>
      </w:r>
    </w:p>
    <w:p w14:paraId="77C1F6E5" w14:textId="77777777" w:rsidR="009E2824" w:rsidRPr="00A858DF" w:rsidRDefault="009E2824" w:rsidP="009E2824">
      <w:pPr>
        <w:pStyle w:val="TxtCode3-Orange"/>
      </w:pPr>
      <w:r w:rsidRPr="00A858DF">
        <w:t>placeholder="DD/MM/YYYY"</w:t>
      </w:r>
    </w:p>
    <w:p w14:paraId="67299BE9" w14:textId="77777777" w:rsidR="009E2824" w:rsidRPr="00A858DF" w:rsidRDefault="009E2824" w:rsidP="009E2824">
      <w:pPr>
        <w:pStyle w:val="StyleParagraphedelisteLatinCalibriAprs0ptInterlig1"/>
        <w:numPr>
          <w:ilvl w:val="0"/>
          <w:numId w:val="16"/>
        </w:numPr>
        <w:rPr>
          <w:lang w:eastAsia="fr-CH"/>
        </w:rPr>
      </w:pPr>
      <w:r w:rsidRPr="00A858DF">
        <w:rPr>
          <w:lang w:eastAsia="fr-CH"/>
        </w:rPr>
        <w:t>À quoi sert l’attribut « autofocus » ?</w:t>
      </w:r>
    </w:p>
    <w:p w14:paraId="424F2910" w14:textId="77777777" w:rsidR="009E2824" w:rsidRPr="00A858DF" w:rsidRDefault="009E2824" w:rsidP="009E2824">
      <w:pPr>
        <w:pStyle w:val="Txtjustifie"/>
        <w:rPr>
          <w:lang w:eastAsia="fr-CH"/>
        </w:rPr>
      </w:pPr>
      <w:r w:rsidRPr="00A858DF">
        <w:rPr>
          <w:lang w:eastAsia="fr-CH"/>
        </w:rPr>
        <w:t>L’attribut autofocus permet lorsque la page se charge de mettre directement le focus sur l’élément par exemple de positionner automatiquement le curseur dans le champ pour que l’utilisateur puisse commencer à écrire directement.</w:t>
      </w:r>
    </w:p>
    <w:p w14:paraId="71E72878" w14:textId="77777777" w:rsidR="009E2824" w:rsidRPr="00A858DF" w:rsidRDefault="009E2824" w:rsidP="009E2824">
      <w:pPr>
        <w:pStyle w:val="StyleParagraphedelisteLatinCalibriAprs0ptInterlig1"/>
        <w:numPr>
          <w:ilvl w:val="0"/>
          <w:numId w:val="16"/>
        </w:numPr>
        <w:rPr>
          <w:lang w:eastAsia="fr-CH"/>
        </w:rPr>
      </w:pPr>
      <w:r w:rsidRPr="00A858DF">
        <w:rPr>
          <w:lang w:eastAsia="fr-CH"/>
        </w:rPr>
        <w:t>Y a-t-il déjà du JavaScript dans ce code ?</w:t>
      </w:r>
    </w:p>
    <w:p w14:paraId="4C0885BE" w14:textId="77777777" w:rsidR="009E2824" w:rsidRPr="00A858DF" w:rsidRDefault="009E2824" w:rsidP="009E2824">
      <w:pPr>
        <w:pStyle w:val="Txtjustifie"/>
        <w:rPr>
          <w:lang w:eastAsia="fr-CH"/>
        </w:rPr>
      </w:pPr>
      <w:r w:rsidRPr="00A858DF">
        <w:rPr>
          <w:lang w:eastAsia="fr-CH"/>
        </w:rPr>
        <w:t>Oui, il y a la fonction "validerUtilisateur()" et l’attribut "onclick".</w:t>
      </w:r>
    </w:p>
    <w:p w14:paraId="7DFFB77D" w14:textId="77777777" w:rsidR="009E2824" w:rsidRPr="00A858DF" w:rsidRDefault="009E2824" w:rsidP="009E2824">
      <w:pPr>
        <w:pStyle w:val="StyleParagraphedelisteLatinCalibriAprs0ptInterlig1"/>
        <w:numPr>
          <w:ilvl w:val="0"/>
          <w:numId w:val="16"/>
        </w:numPr>
        <w:rPr>
          <w:lang w:eastAsia="fr-CH"/>
        </w:rPr>
      </w:pPr>
      <w:r w:rsidRPr="00A858DF">
        <w:rPr>
          <w:lang w:eastAsia="fr-CH"/>
        </w:rPr>
        <w:t>Quelle est la différence entre le bouton de l'exercice 1 et celui-ci ?</w:t>
      </w:r>
    </w:p>
    <w:p w14:paraId="6E79BDBF" w14:textId="182C9D32" w:rsidR="009E2824" w:rsidRPr="00A858DF" w:rsidRDefault="009E2824" w:rsidP="009E2824">
      <w:pPr>
        <w:pStyle w:val="Txtjustifie"/>
      </w:pPr>
      <w:r w:rsidRPr="00A858DF">
        <w:t>Dans cet exercice nous testons que ce que l’utilisateur a mis correspond à nos données.</w:t>
      </w:r>
    </w:p>
    <w:p w14:paraId="6C6EAEDB" w14:textId="77777777" w:rsidR="009E2824" w:rsidRPr="00A858DF" w:rsidRDefault="009E2824" w:rsidP="009E2824">
      <w:pPr>
        <w:pStyle w:val="StyleParagraphedelisteLatinCalibriAprs0ptInterlig1"/>
        <w:numPr>
          <w:ilvl w:val="0"/>
          <w:numId w:val="15"/>
        </w:numPr>
        <w:rPr>
          <w:lang w:eastAsia="fr-CH"/>
        </w:rPr>
      </w:pPr>
      <w:r w:rsidRPr="00A858DF">
        <w:rPr>
          <w:lang w:eastAsia="fr-CH"/>
        </w:rPr>
        <w:t>Expliquer les fonctions alert(), confirm() et prompt().</w:t>
      </w:r>
    </w:p>
    <w:p w14:paraId="6D36F5C7" w14:textId="77777777" w:rsidR="009E2824" w:rsidRPr="00A858DF" w:rsidRDefault="009E2824" w:rsidP="009E2824">
      <w:pPr>
        <w:pStyle w:val="Txtjustifie"/>
        <w:rPr>
          <w:lang w:eastAsia="fr-CH"/>
        </w:rPr>
      </w:pPr>
      <w:r w:rsidRPr="00A858DF">
        <w:rPr>
          <w:lang w:eastAsia="fr-CH"/>
        </w:rPr>
        <w:t>alert() permet d’afficher une boite de dialogue avec le texte que l’on met en paramètre.</w:t>
      </w:r>
    </w:p>
    <w:p w14:paraId="707FB49F" w14:textId="77777777" w:rsidR="009E2824" w:rsidRPr="00A858DF" w:rsidRDefault="009E2824" w:rsidP="009E2824">
      <w:pPr>
        <w:pStyle w:val="Txtjustifie"/>
        <w:rPr>
          <w:lang w:eastAsia="fr-CH"/>
        </w:rPr>
      </w:pPr>
      <w:r w:rsidRPr="00A858DF">
        <w:rPr>
          <w:lang w:eastAsia="fr-CH"/>
        </w:rPr>
        <w:t>confirm() permet d’afficher une boite de dialogue avec le texte que l’on met en paramètre et la possibilité de mettre "ok" ou "annuler".</w:t>
      </w:r>
    </w:p>
    <w:p w14:paraId="6E41362A" w14:textId="77777777" w:rsidR="009E2824" w:rsidRPr="00A858DF" w:rsidRDefault="009E2824" w:rsidP="009E2824">
      <w:pPr>
        <w:pStyle w:val="Txtjustifie"/>
        <w:rPr>
          <w:lang w:eastAsia="fr-CH"/>
        </w:rPr>
      </w:pPr>
      <w:r w:rsidRPr="00A858DF">
        <w:rPr>
          <w:lang w:eastAsia="fr-CH"/>
        </w:rPr>
        <w:t>prompt() permet d’afficher une boite de dialogue avec le texte que l’on met en paramètre et la possibilité de mettre "ok" ou "annuler" et de saisir un texte.</w:t>
      </w:r>
    </w:p>
    <w:p w14:paraId="56C7D394" w14:textId="77777777" w:rsidR="009E2824" w:rsidRPr="00A858DF" w:rsidRDefault="009E2824" w:rsidP="009E2824">
      <w:pPr>
        <w:pStyle w:val="StyleParagraphedelisteLatinCalibriAprs0ptInterlig1"/>
        <w:numPr>
          <w:ilvl w:val="0"/>
          <w:numId w:val="15"/>
        </w:numPr>
        <w:rPr>
          <w:lang w:eastAsia="fr-CH"/>
        </w:rPr>
      </w:pPr>
      <w:r w:rsidRPr="00A858DF">
        <w:rPr>
          <w:lang w:eastAsia="fr-CH"/>
        </w:rPr>
        <w:t>À quoi sert l’attribut « placeholder » dans la balise input ?</w:t>
      </w:r>
    </w:p>
    <w:p w14:paraId="4B0CCB60" w14:textId="77777777" w:rsidR="009E2824" w:rsidRPr="00A858DF" w:rsidRDefault="009E2824" w:rsidP="009E2824">
      <w:pPr>
        <w:pStyle w:val="Txtjustifie"/>
        <w:rPr>
          <w:lang w:eastAsia="fr-CH"/>
        </w:rPr>
      </w:pPr>
      <w:r w:rsidRPr="00A858DF">
        <w:rPr>
          <w:lang w:eastAsia="fr-CH"/>
        </w:rPr>
        <w:t>Elle sert à préciser ce que l’on veut que l’utilisateur y mette.</w:t>
      </w:r>
    </w:p>
    <w:p w14:paraId="44E31052" w14:textId="77777777" w:rsidR="009E2824" w:rsidRPr="00A858DF" w:rsidRDefault="009E2824" w:rsidP="009E2824">
      <w:pPr>
        <w:pStyle w:val="StyleParagraphedelisteLatinCalibriAprs0ptInterlig1"/>
        <w:numPr>
          <w:ilvl w:val="0"/>
          <w:numId w:val="15"/>
        </w:numPr>
        <w:rPr>
          <w:lang w:eastAsia="fr-CH"/>
        </w:rPr>
      </w:pPr>
      <w:r w:rsidRPr="00A858DF">
        <w:rPr>
          <w:lang w:eastAsia="fr-CH"/>
        </w:rPr>
        <w:lastRenderedPageBreak/>
        <w:t>À quoi sert l’attribut « autofocus » dans la balise input ?</w:t>
      </w:r>
    </w:p>
    <w:p w14:paraId="55F5E996" w14:textId="77777777" w:rsidR="009E2824" w:rsidRPr="00A858DF" w:rsidRDefault="009E2824" w:rsidP="009E2824">
      <w:pPr>
        <w:pStyle w:val="Txtjustifie"/>
        <w:rPr>
          <w:lang w:eastAsia="fr-CH"/>
        </w:rPr>
      </w:pPr>
      <w:r w:rsidRPr="00A858DF">
        <w:rPr>
          <w:lang w:eastAsia="fr-CH"/>
        </w:rPr>
        <w:t>Elle sert à directement la sélectionner lors du chargement de la page pour que l’utilisateur puisse directement commencer à y écrire.</w:t>
      </w:r>
    </w:p>
    <w:p w14:paraId="4A11CA93" w14:textId="77777777" w:rsidR="009E2824" w:rsidRPr="00A858DF" w:rsidRDefault="009E2824" w:rsidP="009E2824">
      <w:pPr>
        <w:pStyle w:val="StyleParagraphedelisteLatinCalibriAprs0ptInterlig1"/>
        <w:numPr>
          <w:ilvl w:val="0"/>
          <w:numId w:val="15"/>
        </w:numPr>
        <w:rPr>
          <w:lang w:eastAsia="fr-CH"/>
        </w:rPr>
      </w:pPr>
      <w:r w:rsidRPr="00A858DF">
        <w:rPr>
          <w:lang w:eastAsia="fr-CH"/>
        </w:rPr>
        <w:t>Une explication pour récupérer un élément HTML depuis Javascript grâce à son id.</w:t>
      </w:r>
    </w:p>
    <w:p w14:paraId="279540B2" w14:textId="77777777" w:rsidR="009E2824" w:rsidRPr="00A858DF" w:rsidRDefault="009E2824" w:rsidP="009E2824">
      <w:pPr>
        <w:pStyle w:val="Txtjustifie"/>
        <w:rPr>
          <w:lang w:eastAsia="fr-CH"/>
        </w:rPr>
      </w:pPr>
      <w:r w:rsidRPr="00A858DF">
        <w:rPr>
          <w:lang w:eastAsia="fr-CH"/>
        </w:rPr>
        <w:t>Pour récupérer un élément HTML depuis Javascript grâce à son id on va utiliser la fonction document.getElementById qui nous permet de retrouver un élément HTML grâce à un ID qu’on lui a donné avec l’attribut id="".</w:t>
      </w:r>
    </w:p>
    <w:p w14:paraId="1C9754EB" w14:textId="77777777" w:rsidR="009E2824" w:rsidRPr="00A858DF" w:rsidRDefault="009E2824" w:rsidP="009E2824">
      <w:pPr>
        <w:pStyle w:val="StyleParagraphedelisteLatinCalibriAprs0ptInterlig1"/>
        <w:numPr>
          <w:ilvl w:val="0"/>
          <w:numId w:val="15"/>
        </w:numPr>
        <w:rPr>
          <w:lang w:eastAsia="fr-CH"/>
        </w:rPr>
      </w:pPr>
      <w:r w:rsidRPr="00A858DF">
        <w:rPr>
          <w:lang w:eastAsia="fr-CH"/>
        </w:rPr>
        <w:t>Comment écrire sur la console de votre navigateur ?  Quelle est l'utilité ? Où se trouve la console de débogage de Chrome ?</w:t>
      </w:r>
    </w:p>
    <w:p w14:paraId="74A18BC4" w14:textId="77777777" w:rsidR="009E2824" w:rsidRPr="00A858DF" w:rsidRDefault="009E2824" w:rsidP="009E2824">
      <w:pPr>
        <w:pStyle w:val="Txtjustifie"/>
        <w:rPr>
          <w:lang w:eastAsia="fr-CH"/>
        </w:rPr>
      </w:pPr>
      <w:r w:rsidRPr="00A858DF">
        <w:rPr>
          <w:lang w:eastAsia="fr-CH"/>
        </w:rPr>
        <w:t>En utilisant console.log(), cela nous permet de voir les erreurs et la ligne plus spécifiquement pour que l’on puisse débugger notre code.</w:t>
      </w:r>
    </w:p>
    <w:p w14:paraId="747BDA95" w14:textId="77777777" w:rsidR="009E2824" w:rsidRPr="00A858DF" w:rsidRDefault="009E2824" w:rsidP="009E2824">
      <w:pPr>
        <w:pStyle w:val="StyleCentr"/>
        <w:rPr>
          <w:lang w:eastAsia="fr-CH"/>
        </w:rPr>
      </w:pPr>
      <w:r w:rsidRPr="00A858DF">
        <w:rPr>
          <w:noProof/>
          <w:lang w:eastAsia="fr-CH"/>
        </w:rPr>
        <w:drawing>
          <wp:inline distT="0" distB="0" distL="0" distR="0" wp14:anchorId="7681E1DD" wp14:editId="6FC2DD0F">
            <wp:extent cx="2191056" cy="990738"/>
            <wp:effectExtent l="0" t="0" r="0" b="0"/>
            <wp:docPr id="3"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Police, nombre&#10;&#10;Description générée automatiquement"/>
                    <pic:cNvPicPr/>
                  </pic:nvPicPr>
                  <pic:blipFill>
                    <a:blip r:embed="rId16"/>
                    <a:stretch>
                      <a:fillRect/>
                    </a:stretch>
                  </pic:blipFill>
                  <pic:spPr>
                    <a:xfrm>
                      <a:off x="0" y="0"/>
                      <a:ext cx="2191056" cy="990738"/>
                    </a:xfrm>
                    <a:prstGeom prst="rect">
                      <a:avLst/>
                    </a:prstGeom>
                  </pic:spPr>
                </pic:pic>
              </a:graphicData>
            </a:graphic>
          </wp:inline>
        </w:drawing>
      </w:r>
    </w:p>
    <w:p w14:paraId="4E7D740C" w14:textId="77777777" w:rsidR="009E2824" w:rsidRPr="00A858DF" w:rsidRDefault="009E2824" w:rsidP="009E2824">
      <w:pPr>
        <w:pStyle w:val="StyleParagraphedelisteLatinCalibriAprs0ptInterlig1"/>
        <w:numPr>
          <w:ilvl w:val="0"/>
          <w:numId w:val="15"/>
        </w:numPr>
        <w:rPr>
          <w:lang w:eastAsia="fr-CH"/>
        </w:rPr>
      </w:pPr>
      <w:r w:rsidRPr="00A858DF">
        <w:rPr>
          <w:lang w:eastAsia="fr-CH"/>
        </w:rPr>
        <w:t>Comment définit-on une « fonction » (méthode) comme « validerUtilisateur() » ?</w:t>
      </w:r>
    </w:p>
    <w:p w14:paraId="3DD9DC2F" w14:textId="77777777" w:rsidR="009E2824" w:rsidRPr="00A858DF" w:rsidRDefault="009E2824" w:rsidP="009E2824">
      <w:pPr>
        <w:pStyle w:val="TxtCode3-Orange"/>
      </w:pPr>
      <w:r w:rsidRPr="00A858DF">
        <w:t>function validerUtilisateur() {</w:t>
      </w:r>
    </w:p>
    <w:p w14:paraId="69E0B929" w14:textId="77777777" w:rsidR="009E2824" w:rsidRPr="00A858DF" w:rsidRDefault="009E2824" w:rsidP="009E2824">
      <w:pPr>
        <w:pStyle w:val="TxtCode3-Orange"/>
      </w:pPr>
      <w:r w:rsidRPr="00A858DF">
        <w:t>...</w:t>
      </w:r>
    </w:p>
    <w:p w14:paraId="6D2C3BAC" w14:textId="77777777" w:rsidR="009E2824" w:rsidRPr="00A858DF" w:rsidRDefault="009E2824" w:rsidP="009E2824">
      <w:pPr>
        <w:pStyle w:val="TxtCode3-Orange"/>
      </w:pPr>
      <w:r w:rsidRPr="00A858DF">
        <w:t>}</w:t>
      </w:r>
    </w:p>
    <w:p w14:paraId="54FA3742" w14:textId="77777777" w:rsidR="009E2824" w:rsidRPr="00A858DF" w:rsidRDefault="009E2824" w:rsidP="009E2824">
      <w:pPr>
        <w:pStyle w:val="StyleParagraphedelisteLatinCalibriAprs0ptInterlig1"/>
        <w:numPr>
          <w:ilvl w:val="0"/>
          <w:numId w:val="15"/>
        </w:numPr>
        <w:rPr>
          <w:lang w:eastAsia="fr-CH"/>
        </w:rPr>
      </w:pPr>
      <w:r w:rsidRPr="00A858DF">
        <w:rPr>
          <w:lang w:eastAsia="fr-CH"/>
        </w:rPr>
        <w:t>Comment définit-on une « variable » (par exemple pour « username » et « password ») ?</w:t>
      </w:r>
    </w:p>
    <w:p w14:paraId="1E26CFE5" w14:textId="77777777" w:rsidR="009E2824" w:rsidRPr="00A858DF" w:rsidRDefault="009E2824" w:rsidP="009E2824">
      <w:pPr>
        <w:pStyle w:val="TxtCode3-Orange"/>
      </w:pPr>
      <w:r w:rsidRPr="00A858DF">
        <w:t>let username = "admin";</w:t>
      </w:r>
    </w:p>
    <w:p w14:paraId="06562418" w14:textId="77777777" w:rsidR="000E50E8" w:rsidRPr="00A858DF" w:rsidRDefault="000E50E8" w:rsidP="000E50E8">
      <w:pPr>
        <w:pStyle w:val="Titre3"/>
      </w:pPr>
      <w:bookmarkStart w:id="11" w:name="_Toc137926690"/>
      <w:r w:rsidRPr="00A858DF">
        <w:t>Extrait de code</w:t>
      </w:r>
      <w:bookmarkEnd w:id="11"/>
      <w:r w:rsidRPr="00A858DF">
        <w:t xml:space="preserve"> </w:t>
      </w:r>
    </w:p>
    <w:p w14:paraId="1984F5CE" w14:textId="77777777" w:rsidR="005D0424" w:rsidRPr="00A858DF" w:rsidRDefault="005D0424" w:rsidP="005D0424">
      <w:pPr>
        <w:pStyle w:val="Txtjustifie"/>
      </w:pPr>
      <w:r w:rsidRPr="00A858DF">
        <w:t>Voici le code HTML pour le formulaire :</w:t>
      </w:r>
    </w:p>
    <w:p w14:paraId="1CD69ACF" w14:textId="77777777" w:rsidR="005D0424" w:rsidRPr="00A858DF" w:rsidRDefault="005D0424" w:rsidP="005D0424">
      <w:pPr>
        <w:pStyle w:val="TxtCode3-Orange"/>
        <w:rPr>
          <w:lang w:val="en-US"/>
        </w:rPr>
      </w:pPr>
      <w:r w:rsidRPr="00A858DF">
        <w:t xml:space="preserve">    </w:t>
      </w:r>
      <w:r w:rsidRPr="00A858DF">
        <w:rPr>
          <w:lang w:val="en-US"/>
        </w:rPr>
        <w:t>&lt;form class="user-form"&gt;</w:t>
      </w:r>
    </w:p>
    <w:p w14:paraId="6FFDA8CD" w14:textId="77777777" w:rsidR="005D0424" w:rsidRPr="00A858DF" w:rsidRDefault="005D0424" w:rsidP="005D0424">
      <w:pPr>
        <w:pStyle w:val="TxtCode3-Orange"/>
        <w:rPr>
          <w:lang w:val="en-US"/>
        </w:rPr>
      </w:pPr>
      <w:r w:rsidRPr="00A858DF">
        <w:rPr>
          <w:lang w:val="en-US"/>
        </w:rPr>
        <w:t xml:space="preserve">      &lt;fieldset&gt;</w:t>
      </w:r>
    </w:p>
    <w:p w14:paraId="7141A3C0" w14:textId="77777777" w:rsidR="005D0424" w:rsidRPr="00A858DF" w:rsidRDefault="005D0424" w:rsidP="005D0424">
      <w:pPr>
        <w:pStyle w:val="TxtCode3-Orange"/>
        <w:rPr>
          <w:lang w:val="en-US"/>
        </w:rPr>
      </w:pPr>
      <w:r w:rsidRPr="00A858DF">
        <w:rPr>
          <w:lang w:val="en-US"/>
        </w:rPr>
        <w:t xml:space="preserve">        &lt;legend&gt;Identification:&lt;/legend&gt;</w:t>
      </w:r>
    </w:p>
    <w:p w14:paraId="7E33F083" w14:textId="77777777" w:rsidR="005D0424" w:rsidRPr="00A858DF" w:rsidRDefault="005D0424" w:rsidP="005D0424">
      <w:pPr>
        <w:pStyle w:val="TxtCode3-Orange"/>
        <w:rPr>
          <w:lang w:val="en-US"/>
        </w:rPr>
      </w:pPr>
      <w:r w:rsidRPr="00A858DF">
        <w:rPr>
          <w:lang w:val="en-US"/>
        </w:rPr>
        <w:t xml:space="preserve">        &lt;div class="field"&gt;</w:t>
      </w:r>
    </w:p>
    <w:p w14:paraId="299EC3DB" w14:textId="77777777" w:rsidR="005D0424" w:rsidRPr="00A858DF" w:rsidRDefault="005D0424" w:rsidP="005D0424">
      <w:pPr>
        <w:pStyle w:val="TxtCode3-Orange"/>
      </w:pPr>
      <w:r w:rsidRPr="00A858DF">
        <w:rPr>
          <w:lang w:val="en-US"/>
        </w:rPr>
        <w:t xml:space="preserve">          </w:t>
      </w:r>
      <w:r w:rsidRPr="00A858DF">
        <w:t>&lt;label for="username"&gt;Nom d'utilisateur:&lt;/label&gt;</w:t>
      </w:r>
    </w:p>
    <w:p w14:paraId="4ACC828C" w14:textId="77777777" w:rsidR="005D0424" w:rsidRPr="00A858DF" w:rsidRDefault="005D0424" w:rsidP="005D0424">
      <w:pPr>
        <w:pStyle w:val="TxtCode3-Orange"/>
        <w:rPr>
          <w:lang w:val="en-US"/>
        </w:rPr>
      </w:pPr>
      <w:r w:rsidRPr="00A858DF">
        <w:t xml:space="preserve">          </w:t>
      </w:r>
      <w:r w:rsidRPr="00A858DF">
        <w:rPr>
          <w:lang w:val="en-US"/>
        </w:rPr>
        <w:t>&lt;input type="text" size="30" id="username"</w:t>
      </w:r>
    </w:p>
    <w:p w14:paraId="22B91478" w14:textId="77777777" w:rsidR="005D0424" w:rsidRPr="00A858DF" w:rsidRDefault="005D0424" w:rsidP="005D0424">
      <w:pPr>
        <w:pStyle w:val="TxtCode3-Orange"/>
      </w:pPr>
      <w:r w:rsidRPr="00A858DF">
        <w:rPr>
          <w:lang w:val="en-US"/>
        </w:rPr>
        <w:t xml:space="preserve">            </w:t>
      </w:r>
      <w:r w:rsidRPr="00A858DF">
        <w:t>placeholder="un nom svp" autofocus /&gt;</w:t>
      </w:r>
    </w:p>
    <w:p w14:paraId="315310BE" w14:textId="77777777" w:rsidR="005D0424" w:rsidRPr="00A858DF" w:rsidRDefault="005D0424" w:rsidP="005D0424">
      <w:pPr>
        <w:pStyle w:val="TxtCode3-Orange"/>
        <w:rPr>
          <w:lang w:val="en-US"/>
        </w:rPr>
      </w:pPr>
      <w:r w:rsidRPr="00A858DF">
        <w:t xml:space="preserve">        </w:t>
      </w:r>
      <w:r w:rsidRPr="00A858DF">
        <w:rPr>
          <w:lang w:val="en-US"/>
        </w:rPr>
        <w:t>&lt;/div&gt;</w:t>
      </w:r>
    </w:p>
    <w:p w14:paraId="5AB617FF" w14:textId="77777777" w:rsidR="005D0424" w:rsidRPr="00A858DF" w:rsidRDefault="005D0424" w:rsidP="005D0424">
      <w:pPr>
        <w:pStyle w:val="TxtCode3-Orange"/>
        <w:rPr>
          <w:lang w:val="en-US"/>
        </w:rPr>
      </w:pPr>
      <w:r w:rsidRPr="00A858DF">
        <w:rPr>
          <w:lang w:val="en-US"/>
        </w:rPr>
        <w:t xml:space="preserve">        &lt;div class="field"&gt;</w:t>
      </w:r>
    </w:p>
    <w:p w14:paraId="16C37CB6" w14:textId="77777777" w:rsidR="005D0424" w:rsidRPr="00A858DF" w:rsidRDefault="005D0424" w:rsidP="005D0424">
      <w:pPr>
        <w:pStyle w:val="TxtCode3-Orange"/>
        <w:rPr>
          <w:lang w:val="en-US"/>
        </w:rPr>
      </w:pPr>
      <w:r w:rsidRPr="00A858DF">
        <w:rPr>
          <w:lang w:val="en-US"/>
        </w:rPr>
        <w:t xml:space="preserve">          &lt;label for="username"&gt;Mot de passe:&lt;/label&gt;</w:t>
      </w:r>
    </w:p>
    <w:p w14:paraId="64941B3F" w14:textId="77777777" w:rsidR="005D0424" w:rsidRPr="00A858DF" w:rsidRDefault="005D0424" w:rsidP="005D0424">
      <w:pPr>
        <w:pStyle w:val="TxtCode3-Orange"/>
        <w:rPr>
          <w:lang w:val="en-US"/>
        </w:rPr>
      </w:pPr>
      <w:r w:rsidRPr="00A858DF">
        <w:rPr>
          <w:lang w:val="en-US"/>
        </w:rPr>
        <w:t xml:space="preserve">          &lt;input type="password" size="30" id="password"</w:t>
      </w:r>
    </w:p>
    <w:p w14:paraId="20E62485" w14:textId="77777777" w:rsidR="005D0424" w:rsidRPr="00A858DF" w:rsidRDefault="005D0424" w:rsidP="005D0424">
      <w:pPr>
        <w:pStyle w:val="TxtCode3-Orange"/>
      </w:pPr>
      <w:r w:rsidRPr="00A858DF">
        <w:rPr>
          <w:lang w:val="en-US"/>
        </w:rPr>
        <w:t xml:space="preserve">            </w:t>
      </w:r>
      <w:r w:rsidRPr="00A858DF">
        <w:t>placeholder="un mot de passe svp" /&gt;</w:t>
      </w:r>
    </w:p>
    <w:p w14:paraId="3813B39F" w14:textId="77777777" w:rsidR="005D0424" w:rsidRPr="00A858DF" w:rsidRDefault="005D0424" w:rsidP="005D0424">
      <w:pPr>
        <w:pStyle w:val="TxtCode3-Orange"/>
        <w:rPr>
          <w:lang w:val="en-US"/>
        </w:rPr>
      </w:pPr>
      <w:r w:rsidRPr="00A858DF">
        <w:t xml:space="preserve">        </w:t>
      </w:r>
      <w:r w:rsidRPr="00A858DF">
        <w:rPr>
          <w:lang w:val="en-US"/>
        </w:rPr>
        <w:t>&lt;/div&gt;</w:t>
      </w:r>
    </w:p>
    <w:p w14:paraId="66DEA22B" w14:textId="77777777" w:rsidR="005D0424" w:rsidRPr="00A858DF" w:rsidRDefault="005D0424" w:rsidP="005D0424">
      <w:pPr>
        <w:pStyle w:val="TxtCode3-Orange"/>
        <w:rPr>
          <w:lang w:val="en-US"/>
        </w:rPr>
      </w:pPr>
      <w:r w:rsidRPr="00A858DF">
        <w:rPr>
          <w:lang w:val="en-US"/>
        </w:rPr>
        <w:t xml:space="preserve">        &lt;input type="button" value="Valider" id="valider" onclick="validerUtilisateur();"&gt;</w:t>
      </w:r>
    </w:p>
    <w:p w14:paraId="0600296F" w14:textId="77777777" w:rsidR="005D0424" w:rsidRPr="00A858DF" w:rsidRDefault="005D0424" w:rsidP="005D0424">
      <w:pPr>
        <w:pStyle w:val="TxtCode3-Orange"/>
        <w:rPr>
          <w:lang w:val="en-US"/>
        </w:rPr>
      </w:pPr>
      <w:r w:rsidRPr="00A858DF">
        <w:rPr>
          <w:lang w:val="en-US"/>
        </w:rPr>
        <w:t xml:space="preserve">      &lt;/fieldset&gt;</w:t>
      </w:r>
    </w:p>
    <w:p w14:paraId="4F424AAF" w14:textId="77777777" w:rsidR="005D0424" w:rsidRPr="00A858DF" w:rsidRDefault="005D0424" w:rsidP="005D0424">
      <w:pPr>
        <w:pStyle w:val="TxtCode3-Orange"/>
      </w:pPr>
      <w:r w:rsidRPr="00A858DF">
        <w:rPr>
          <w:lang w:val="en-US"/>
        </w:rPr>
        <w:t xml:space="preserve">    </w:t>
      </w:r>
      <w:r w:rsidRPr="00A858DF">
        <w:t>&lt;/form&gt;</w:t>
      </w:r>
    </w:p>
    <w:p w14:paraId="41680F0A" w14:textId="77777777" w:rsidR="002268D4" w:rsidRPr="00A858DF" w:rsidRDefault="002268D4" w:rsidP="002268D4">
      <w:pPr>
        <w:pStyle w:val="Txtjustifie"/>
      </w:pPr>
      <w:r w:rsidRPr="00A858DF">
        <w:t>Voici le code pour le JS :</w:t>
      </w:r>
    </w:p>
    <w:p w14:paraId="5015C667" w14:textId="77777777" w:rsidR="002268D4" w:rsidRPr="00A858DF" w:rsidRDefault="002268D4" w:rsidP="002268D4">
      <w:pPr>
        <w:pStyle w:val="TxtCode3-Orange"/>
        <w:rPr>
          <w:lang w:val="en-US"/>
        </w:rPr>
      </w:pPr>
      <w:r w:rsidRPr="00A858DF">
        <w:rPr>
          <w:lang w:val="en-US"/>
        </w:rPr>
        <w:t>let username = "admin";</w:t>
      </w:r>
    </w:p>
    <w:p w14:paraId="6E693A1A" w14:textId="77777777" w:rsidR="002268D4" w:rsidRPr="00A858DF" w:rsidRDefault="002268D4" w:rsidP="002268D4">
      <w:pPr>
        <w:pStyle w:val="TxtCode3-Orange"/>
        <w:rPr>
          <w:lang w:val="en-US"/>
        </w:rPr>
      </w:pPr>
      <w:r w:rsidRPr="00A858DF">
        <w:rPr>
          <w:lang w:val="en-US"/>
        </w:rPr>
        <w:t>let password = "emf123";</w:t>
      </w:r>
    </w:p>
    <w:p w14:paraId="55E6EBBC" w14:textId="77777777" w:rsidR="002268D4" w:rsidRPr="00A858DF" w:rsidRDefault="002268D4" w:rsidP="002268D4">
      <w:pPr>
        <w:pStyle w:val="TxtCode3-Orange"/>
        <w:rPr>
          <w:lang w:val="en-US"/>
        </w:rPr>
      </w:pPr>
    </w:p>
    <w:p w14:paraId="16EE618B" w14:textId="77777777" w:rsidR="002268D4" w:rsidRPr="00A858DF" w:rsidRDefault="002268D4" w:rsidP="002268D4">
      <w:pPr>
        <w:pStyle w:val="TxtCode3-Orange"/>
        <w:rPr>
          <w:lang w:val="en-US"/>
        </w:rPr>
      </w:pPr>
      <w:r w:rsidRPr="00A858DF">
        <w:rPr>
          <w:lang w:val="en-US"/>
        </w:rPr>
        <w:t>function validerUtilisateur() {</w:t>
      </w:r>
    </w:p>
    <w:p w14:paraId="5220C798" w14:textId="77777777" w:rsidR="002268D4" w:rsidRPr="00A858DF" w:rsidRDefault="002268D4" w:rsidP="002268D4">
      <w:pPr>
        <w:pStyle w:val="TxtCode3-Orange"/>
        <w:rPr>
          <w:lang w:val="en-US"/>
        </w:rPr>
      </w:pPr>
      <w:r w:rsidRPr="00A858DF">
        <w:rPr>
          <w:lang w:val="en-US"/>
        </w:rPr>
        <w:t xml:space="preserve">  if (document.getElementById("username").value == username) {</w:t>
      </w:r>
    </w:p>
    <w:p w14:paraId="4E95F19A" w14:textId="77777777" w:rsidR="002268D4" w:rsidRPr="00A858DF" w:rsidRDefault="002268D4" w:rsidP="002268D4">
      <w:pPr>
        <w:pStyle w:val="TxtCode3-Orange"/>
        <w:rPr>
          <w:lang w:val="en-US"/>
        </w:rPr>
      </w:pPr>
      <w:r w:rsidRPr="00A858DF">
        <w:rPr>
          <w:lang w:val="en-US"/>
        </w:rPr>
        <w:t xml:space="preserve">    if (document.getElementById("password").value == password) {</w:t>
      </w:r>
    </w:p>
    <w:p w14:paraId="6962838C" w14:textId="77777777" w:rsidR="002268D4" w:rsidRPr="00A858DF" w:rsidRDefault="002268D4" w:rsidP="002268D4">
      <w:pPr>
        <w:pStyle w:val="TxtCode3-Orange"/>
        <w:rPr>
          <w:lang w:val="en-US"/>
        </w:rPr>
      </w:pPr>
      <w:r w:rsidRPr="00A858DF">
        <w:rPr>
          <w:lang w:val="en-US"/>
        </w:rPr>
        <w:t xml:space="preserve">      window.alert("Validation OK.");</w:t>
      </w:r>
    </w:p>
    <w:p w14:paraId="035D9390" w14:textId="77777777" w:rsidR="002268D4" w:rsidRPr="00A858DF" w:rsidRDefault="002268D4" w:rsidP="002268D4">
      <w:pPr>
        <w:pStyle w:val="TxtCode3-Orange"/>
        <w:rPr>
          <w:lang w:val="en-US"/>
        </w:rPr>
      </w:pPr>
      <w:r w:rsidRPr="00A858DF">
        <w:rPr>
          <w:lang w:val="en-US"/>
        </w:rPr>
        <w:t xml:space="preserve">    } else {</w:t>
      </w:r>
    </w:p>
    <w:p w14:paraId="37F2BEE6" w14:textId="77777777" w:rsidR="002268D4" w:rsidRPr="00A858DF" w:rsidRDefault="002268D4" w:rsidP="002268D4">
      <w:pPr>
        <w:pStyle w:val="TxtCode3-Orange"/>
        <w:rPr>
          <w:lang w:val="en-US"/>
        </w:rPr>
      </w:pPr>
      <w:r w:rsidRPr="00A858DF">
        <w:rPr>
          <w:lang w:val="en-US"/>
        </w:rPr>
        <w:t xml:space="preserve">      window.alert("Password not OK.");</w:t>
      </w:r>
    </w:p>
    <w:p w14:paraId="7692513F" w14:textId="77777777" w:rsidR="002268D4" w:rsidRPr="00A858DF" w:rsidRDefault="002268D4" w:rsidP="002268D4">
      <w:pPr>
        <w:pStyle w:val="TxtCode3-Orange"/>
        <w:rPr>
          <w:lang w:val="en-US"/>
        </w:rPr>
      </w:pPr>
      <w:r w:rsidRPr="00A858DF">
        <w:rPr>
          <w:lang w:val="en-US"/>
        </w:rPr>
        <w:t xml:space="preserve">    }</w:t>
      </w:r>
    </w:p>
    <w:p w14:paraId="6643D9F7" w14:textId="77777777" w:rsidR="002268D4" w:rsidRPr="00A858DF" w:rsidRDefault="002268D4" w:rsidP="002268D4">
      <w:pPr>
        <w:pStyle w:val="TxtCode3-Orange"/>
        <w:rPr>
          <w:lang w:val="en-US"/>
        </w:rPr>
      </w:pPr>
      <w:r w:rsidRPr="00A858DF">
        <w:rPr>
          <w:lang w:val="en-US"/>
        </w:rPr>
        <w:t xml:space="preserve">  } else {</w:t>
      </w:r>
    </w:p>
    <w:p w14:paraId="540DD124" w14:textId="77777777" w:rsidR="002268D4" w:rsidRPr="00A858DF" w:rsidRDefault="002268D4" w:rsidP="002268D4">
      <w:pPr>
        <w:pStyle w:val="TxtCode3-Orange"/>
        <w:rPr>
          <w:lang w:val="en-US"/>
        </w:rPr>
      </w:pPr>
      <w:r w:rsidRPr="00A858DF">
        <w:rPr>
          <w:lang w:val="en-US"/>
        </w:rPr>
        <w:lastRenderedPageBreak/>
        <w:t xml:space="preserve">    window.alert("Username not OK.");</w:t>
      </w:r>
    </w:p>
    <w:p w14:paraId="311D27F2" w14:textId="77777777" w:rsidR="002268D4" w:rsidRPr="00A858DF" w:rsidRDefault="002268D4" w:rsidP="002268D4">
      <w:pPr>
        <w:pStyle w:val="TxtCode3-Orange"/>
      </w:pPr>
      <w:r w:rsidRPr="00A858DF">
        <w:rPr>
          <w:lang w:val="en-US"/>
        </w:rPr>
        <w:t xml:space="preserve">  </w:t>
      </w:r>
      <w:r w:rsidRPr="00A858DF">
        <w:t>}</w:t>
      </w:r>
    </w:p>
    <w:p w14:paraId="31B3690A" w14:textId="4E87B509" w:rsidR="000E50E8" w:rsidRPr="00A858DF" w:rsidRDefault="002268D4" w:rsidP="004076E8">
      <w:pPr>
        <w:pStyle w:val="TxtCode3-Orange"/>
      </w:pPr>
      <w:r w:rsidRPr="00A858DF">
        <w:t>}</w:t>
      </w:r>
    </w:p>
    <w:p w14:paraId="4AD16093" w14:textId="77777777" w:rsidR="000E50E8" w:rsidRPr="00A858DF" w:rsidRDefault="000E50E8" w:rsidP="000E50E8">
      <w:pPr>
        <w:pStyle w:val="Titre3"/>
      </w:pPr>
      <w:bookmarkStart w:id="12" w:name="_Toc137926691"/>
      <w:r w:rsidRPr="00A858DF">
        <w:t>Capture</w:t>
      </w:r>
      <w:bookmarkEnd w:id="12"/>
    </w:p>
    <w:p w14:paraId="6A6A0173" w14:textId="13C97864" w:rsidR="000E50E8" w:rsidRPr="00A858DF" w:rsidRDefault="0071232B" w:rsidP="00992313">
      <w:pPr>
        <w:pStyle w:val="StyleCentr"/>
      </w:pPr>
      <w:r w:rsidRPr="00A858DF">
        <w:rPr>
          <w:noProof/>
        </w:rPr>
        <w:drawing>
          <wp:inline distT="0" distB="0" distL="0" distR="0" wp14:anchorId="331C4E40" wp14:editId="5FF2B062">
            <wp:extent cx="5077534" cy="1905266"/>
            <wp:effectExtent l="0" t="0" r="8890" b="0"/>
            <wp:docPr id="16" name="Image 16"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affichage, logiciel&#10;&#10;Description générée automatiquement"/>
                    <pic:cNvPicPr/>
                  </pic:nvPicPr>
                  <pic:blipFill>
                    <a:blip r:embed="rId17"/>
                    <a:stretch>
                      <a:fillRect/>
                    </a:stretch>
                  </pic:blipFill>
                  <pic:spPr>
                    <a:xfrm>
                      <a:off x="0" y="0"/>
                      <a:ext cx="5077534" cy="1905266"/>
                    </a:xfrm>
                    <a:prstGeom prst="rect">
                      <a:avLst/>
                    </a:prstGeom>
                  </pic:spPr>
                </pic:pic>
              </a:graphicData>
            </a:graphic>
          </wp:inline>
        </w:drawing>
      </w:r>
    </w:p>
    <w:p w14:paraId="6040840F" w14:textId="019A012B" w:rsidR="0071232B" w:rsidRPr="00A858DF" w:rsidRDefault="005F6D68" w:rsidP="00992313">
      <w:pPr>
        <w:pStyle w:val="StyleCentr"/>
      </w:pPr>
      <w:r w:rsidRPr="00A858DF">
        <w:rPr>
          <w:noProof/>
        </w:rPr>
        <w:drawing>
          <wp:inline distT="0" distB="0" distL="0" distR="0" wp14:anchorId="0C2B91FC" wp14:editId="7E8C2F56">
            <wp:extent cx="4677428" cy="1448002"/>
            <wp:effectExtent l="0" t="0" r="8890" b="0"/>
            <wp:docPr id="17" name="Image 1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10;&#10;Description générée automatiquement"/>
                    <pic:cNvPicPr/>
                  </pic:nvPicPr>
                  <pic:blipFill>
                    <a:blip r:embed="rId18"/>
                    <a:stretch>
                      <a:fillRect/>
                    </a:stretch>
                  </pic:blipFill>
                  <pic:spPr>
                    <a:xfrm>
                      <a:off x="0" y="0"/>
                      <a:ext cx="4677428" cy="1448002"/>
                    </a:xfrm>
                    <a:prstGeom prst="rect">
                      <a:avLst/>
                    </a:prstGeom>
                  </pic:spPr>
                </pic:pic>
              </a:graphicData>
            </a:graphic>
          </wp:inline>
        </w:drawing>
      </w:r>
    </w:p>
    <w:p w14:paraId="0A3145B4" w14:textId="41DA2B5B" w:rsidR="00387AB1" w:rsidRPr="00A858DF" w:rsidRDefault="00387AB1" w:rsidP="00992313">
      <w:pPr>
        <w:pStyle w:val="StyleCentr"/>
      </w:pPr>
      <w:r w:rsidRPr="00A858DF">
        <w:rPr>
          <w:noProof/>
        </w:rPr>
        <w:drawing>
          <wp:inline distT="0" distB="0" distL="0" distR="0" wp14:anchorId="69BE2962" wp14:editId="3F4680F3">
            <wp:extent cx="4591691" cy="1333686"/>
            <wp:effectExtent l="0" t="0" r="0" b="0"/>
            <wp:docPr id="18" name="Image 18"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logiciel, Police&#10;&#10;Description générée automatiquement"/>
                    <pic:cNvPicPr/>
                  </pic:nvPicPr>
                  <pic:blipFill>
                    <a:blip r:embed="rId19"/>
                    <a:stretch>
                      <a:fillRect/>
                    </a:stretch>
                  </pic:blipFill>
                  <pic:spPr>
                    <a:xfrm>
                      <a:off x="0" y="0"/>
                      <a:ext cx="4591691" cy="1333686"/>
                    </a:xfrm>
                    <a:prstGeom prst="rect">
                      <a:avLst/>
                    </a:prstGeom>
                  </pic:spPr>
                </pic:pic>
              </a:graphicData>
            </a:graphic>
          </wp:inline>
        </w:drawing>
      </w:r>
    </w:p>
    <w:p w14:paraId="74A1DDE5" w14:textId="448F63CE" w:rsidR="006F3AB8" w:rsidRPr="00A858DF" w:rsidRDefault="006F3AB8" w:rsidP="00C43491">
      <w:pPr>
        <w:pStyle w:val="Titre2"/>
      </w:pPr>
      <w:bookmarkStart w:id="13" w:name="_Toc137926692"/>
      <w:r w:rsidRPr="00A858DF">
        <w:t>Exercice 3</w:t>
      </w:r>
      <w:r w:rsidR="003C6CD8" w:rsidRPr="00A858DF">
        <w:t xml:space="preserve"> (Login avec PHP)</w:t>
      </w:r>
      <w:bookmarkEnd w:id="13"/>
    </w:p>
    <w:p w14:paraId="52930226" w14:textId="167B4F0B" w:rsidR="000E50E8" w:rsidRPr="00A858DF" w:rsidRDefault="000E50E8" w:rsidP="000E50E8">
      <w:pPr>
        <w:pStyle w:val="Titre3"/>
      </w:pPr>
      <w:bookmarkStart w:id="14" w:name="_Toc137926693"/>
      <w:r w:rsidRPr="00A858DF">
        <w:t>Objectif de l’exercice</w:t>
      </w:r>
      <w:bookmarkEnd w:id="14"/>
    </w:p>
    <w:p w14:paraId="6CC647AA" w14:textId="55C2DE98" w:rsidR="000E50E8" w:rsidRPr="00A858DF" w:rsidRDefault="00883D60" w:rsidP="000E50E8">
      <w:pPr>
        <w:pStyle w:val="Txtjustifie"/>
      </w:pPr>
      <w:r w:rsidRPr="00A858DF">
        <w:t>Le but de l’exercice 3 est d’</w:t>
      </w:r>
      <w:r w:rsidR="00F47A5C" w:rsidRPr="00A858DF">
        <w:t>améliorer</w:t>
      </w:r>
      <w:r w:rsidRPr="00A858DF">
        <w:t xml:space="preserve"> un peu l’exercice </w:t>
      </w:r>
      <w:r w:rsidR="00F47A5C" w:rsidRPr="00A858DF">
        <w:t>précèdent</w:t>
      </w:r>
      <w:r w:rsidRPr="00A858DF">
        <w:t xml:space="preserve">, notamment </w:t>
      </w:r>
      <w:r w:rsidR="00D548BA" w:rsidRPr="00A858DF">
        <w:t xml:space="preserve">la vue en modifiant le bouton, et aussi de faire la validation du login avec un fichier </w:t>
      </w:r>
      <w:r w:rsidR="00F47A5C" w:rsidRPr="00A858DF">
        <w:t>PHP</w:t>
      </w:r>
      <w:r w:rsidR="00D548BA" w:rsidRPr="00A858DF">
        <w:t>.</w:t>
      </w:r>
    </w:p>
    <w:p w14:paraId="0DB83920" w14:textId="139412D8" w:rsidR="000E50E8" w:rsidRPr="00A858DF" w:rsidRDefault="000E50E8" w:rsidP="000E50E8">
      <w:pPr>
        <w:pStyle w:val="Titre3"/>
      </w:pPr>
      <w:bookmarkStart w:id="15" w:name="_Toc137926694"/>
      <w:r w:rsidRPr="00A858DF">
        <w:t>Explications / Descriptions</w:t>
      </w:r>
      <w:bookmarkEnd w:id="15"/>
    </w:p>
    <w:p w14:paraId="40D227AB" w14:textId="2347130E" w:rsidR="00EF2EA3" w:rsidRPr="00A858DF" w:rsidRDefault="00E520AD" w:rsidP="00EF2EA3">
      <w:pPr>
        <w:pStyle w:val="Txtjustifie"/>
      </w:pPr>
      <w:r w:rsidRPr="00A858DF">
        <w:t xml:space="preserve">Dans cet exercice </w:t>
      </w:r>
      <w:r w:rsidR="006D4725" w:rsidRPr="00A858DF">
        <w:t xml:space="preserve">lorsque le formulaire est </w:t>
      </w:r>
      <w:r w:rsidR="003D35B1" w:rsidRPr="00A858DF">
        <w:t>rempli</w:t>
      </w:r>
      <w:r w:rsidR="006D4725" w:rsidRPr="00A858DF">
        <w:t xml:space="preserve"> on </w:t>
      </w:r>
      <w:r w:rsidR="007D4102" w:rsidRPr="00A858DF">
        <w:t>exécute</w:t>
      </w:r>
      <w:r w:rsidR="006D4725" w:rsidRPr="00A858DF">
        <w:t xml:space="preserve"> le fichier PHP qui va vérifier si les login correspon</w:t>
      </w:r>
      <w:r w:rsidR="004534A3" w:rsidRPr="00A858DF">
        <w:t>dent avec ce qui est enregistré</w:t>
      </w:r>
      <w:r w:rsidR="00D0056C" w:rsidRPr="00A858DF">
        <w:t xml:space="preserve"> et va renvoyer </w:t>
      </w:r>
      <w:r w:rsidR="003D35B1" w:rsidRPr="00A858DF">
        <w:t>l’utilisateur</w:t>
      </w:r>
      <w:r w:rsidR="00D0056C" w:rsidRPr="00A858DF">
        <w:t xml:space="preserve"> sur une autre page qui donne le nom </w:t>
      </w:r>
      <w:r w:rsidR="003D35B1" w:rsidRPr="00A858DF">
        <w:t>d’utilisateur</w:t>
      </w:r>
      <w:r w:rsidR="00D0056C" w:rsidRPr="00A858DF">
        <w:t xml:space="preserve"> et le mot de passe si il est correct</w:t>
      </w:r>
      <w:r w:rsidR="003D35B1" w:rsidRPr="00A858DF">
        <w:t>.</w:t>
      </w:r>
    </w:p>
    <w:p w14:paraId="63A5C823" w14:textId="77777777" w:rsidR="00517182" w:rsidRPr="00A858DF" w:rsidRDefault="00517182" w:rsidP="00517182">
      <w:pPr>
        <w:pStyle w:val="Txtjustifie"/>
        <w:numPr>
          <w:ilvl w:val="0"/>
          <w:numId w:val="17"/>
        </w:numPr>
      </w:pPr>
      <w:r w:rsidRPr="00A858DF">
        <w:t>Une explication sur les différents types de boutons programmables dans un formulaire HTML.</w:t>
      </w:r>
    </w:p>
    <w:p w14:paraId="69FBE591" w14:textId="77777777" w:rsidR="00517182" w:rsidRPr="00A858DF" w:rsidRDefault="00517182" w:rsidP="00517182">
      <w:pPr>
        <w:pStyle w:val="Txtjustifie"/>
      </w:pPr>
      <w:r w:rsidRPr="00A858DF">
        <w:t>Voici une liste des différents types de boutons en HTML :</w:t>
      </w:r>
    </w:p>
    <w:p w14:paraId="7FA2D95E" w14:textId="77777777" w:rsidR="00517182" w:rsidRPr="00A858DF" w:rsidRDefault="00517182" w:rsidP="00517182">
      <w:pPr>
        <w:pStyle w:val="Txtjustifie"/>
        <w:numPr>
          <w:ilvl w:val="0"/>
          <w:numId w:val="18"/>
        </w:numPr>
      </w:pPr>
      <w:r w:rsidRPr="00A858DF">
        <w:t>type="button" : ce type crée un simple bouton cliquable sans fonctionnalité particulière.</w:t>
      </w:r>
    </w:p>
    <w:p w14:paraId="2579E85B" w14:textId="77777777" w:rsidR="00517182" w:rsidRPr="00A858DF" w:rsidRDefault="00517182" w:rsidP="00517182">
      <w:pPr>
        <w:pStyle w:val="Txtjustifie"/>
        <w:numPr>
          <w:ilvl w:val="0"/>
          <w:numId w:val="18"/>
        </w:numPr>
      </w:pPr>
      <w:r w:rsidRPr="00A858DF">
        <w:t>type="submit" : ce type crée un bouton qui envoie un formulaire vers un serveur lorsqu'il est cliqué. Le visiteur sera conduit à la page indiquée dans l'attribut action.</w:t>
      </w:r>
    </w:p>
    <w:p w14:paraId="50D3B29D" w14:textId="77777777" w:rsidR="00517182" w:rsidRPr="00A858DF" w:rsidRDefault="00517182" w:rsidP="00517182">
      <w:pPr>
        <w:pStyle w:val="Txtjustifie"/>
        <w:numPr>
          <w:ilvl w:val="0"/>
          <w:numId w:val="18"/>
        </w:numPr>
      </w:pPr>
      <w:r w:rsidRPr="00A858DF">
        <w:lastRenderedPageBreak/>
        <w:t>type="reset" : ce type crée un bouton qui réinitialise les valeurs d'un formulaire à leurs valeurs par défaut.</w:t>
      </w:r>
    </w:p>
    <w:p w14:paraId="64781CC8" w14:textId="77777777" w:rsidR="00517182" w:rsidRPr="00A858DF" w:rsidRDefault="00517182" w:rsidP="00517182">
      <w:pPr>
        <w:pStyle w:val="Txtjustifie"/>
        <w:numPr>
          <w:ilvl w:val="0"/>
          <w:numId w:val="18"/>
        </w:numPr>
      </w:pPr>
      <w:r w:rsidRPr="00A858DF">
        <w:t>type="image" : ce type crée un bouton qui est représenté par une image spécifiée dans l'attribut src.</w:t>
      </w:r>
    </w:p>
    <w:p w14:paraId="6EF50623" w14:textId="77777777" w:rsidR="00517182" w:rsidRPr="00A858DF" w:rsidRDefault="00517182" w:rsidP="00517182">
      <w:pPr>
        <w:pStyle w:val="Txtjustifie"/>
        <w:numPr>
          <w:ilvl w:val="0"/>
          <w:numId w:val="18"/>
        </w:numPr>
      </w:pPr>
      <w:r w:rsidRPr="00A858DF">
        <w:t>type="checkbox" : ce type crée un bouton qui peut être coché ou décoché.</w:t>
      </w:r>
    </w:p>
    <w:p w14:paraId="48F9529E" w14:textId="77777777" w:rsidR="00517182" w:rsidRPr="00A858DF" w:rsidRDefault="00517182" w:rsidP="00517182">
      <w:pPr>
        <w:pStyle w:val="Txtjustifie"/>
        <w:numPr>
          <w:ilvl w:val="0"/>
          <w:numId w:val="18"/>
        </w:numPr>
      </w:pPr>
      <w:r w:rsidRPr="00A858DF">
        <w:t>type="radio" : ce type crée un bouton qui peut être sélectionné dans un groupe de boutons liés.</w:t>
      </w:r>
    </w:p>
    <w:p w14:paraId="1FE35270" w14:textId="77777777" w:rsidR="00517182" w:rsidRPr="00A858DF" w:rsidRDefault="00517182" w:rsidP="00517182">
      <w:pPr>
        <w:pStyle w:val="Txtjustifie"/>
        <w:numPr>
          <w:ilvl w:val="0"/>
          <w:numId w:val="18"/>
        </w:numPr>
      </w:pPr>
      <w:r w:rsidRPr="00A858DF">
        <w:t>type="file" : ce type crée un bouton qui permet à l'utilisateur de sélectionner un fichier sur son ordinateur.</w:t>
      </w:r>
    </w:p>
    <w:p w14:paraId="6EDE60C3" w14:textId="77777777" w:rsidR="00517182" w:rsidRPr="00A858DF" w:rsidRDefault="00517182" w:rsidP="00517182">
      <w:pPr>
        <w:pStyle w:val="Txtjustifie"/>
        <w:numPr>
          <w:ilvl w:val="0"/>
          <w:numId w:val="17"/>
        </w:numPr>
      </w:pPr>
      <w:r w:rsidRPr="00A858DF">
        <w:t>Par quoi commence et doit se terminer un code PHP ?</w:t>
      </w:r>
    </w:p>
    <w:p w14:paraId="6432FD04" w14:textId="77777777" w:rsidR="00517182" w:rsidRPr="00A858DF" w:rsidRDefault="00517182" w:rsidP="00517182">
      <w:pPr>
        <w:pStyle w:val="Txtjustifie"/>
      </w:pPr>
      <w:r w:rsidRPr="00A858DF">
        <w:t>Un code PHP doit se terminer par "?&gt;" pour fermer la balise PHP.</w:t>
      </w:r>
    </w:p>
    <w:p w14:paraId="38C350B3" w14:textId="77777777" w:rsidR="00517182" w:rsidRPr="00A858DF" w:rsidRDefault="00517182" w:rsidP="00517182">
      <w:pPr>
        <w:pStyle w:val="Txtjustifie"/>
        <w:numPr>
          <w:ilvl w:val="0"/>
          <w:numId w:val="17"/>
        </w:numPr>
      </w:pPr>
      <w:r w:rsidRPr="00A858DF">
        <w:t>Avec quelle fonction intrinsèque (dans PHP) convertit-on une chaine en minuscules ?</w:t>
      </w:r>
    </w:p>
    <w:p w14:paraId="37FBB334" w14:textId="77777777" w:rsidR="00517182" w:rsidRPr="00A858DF" w:rsidRDefault="00517182" w:rsidP="00517182">
      <w:pPr>
        <w:pStyle w:val="Txtjustifie"/>
      </w:pPr>
      <w:r w:rsidRPr="00A858DF">
        <w:t>La commande qui nous permet de convertir une chaine de caractères en minuscule est " strtolower " :</w:t>
      </w:r>
    </w:p>
    <w:p w14:paraId="4E16A164" w14:textId="77777777" w:rsidR="00517182" w:rsidRPr="00A858DF" w:rsidRDefault="00517182" w:rsidP="00517182">
      <w:pPr>
        <w:pStyle w:val="TxtCode3-Orange"/>
      </w:pPr>
      <w:r w:rsidRPr="00A858DF">
        <w:t>$username = strtolower($_POST['username']);</w:t>
      </w:r>
    </w:p>
    <w:p w14:paraId="553A4874" w14:textId="77777777" w:rsidR="00517182" w:rsidRPr="00A858DF" w:rsidRDefault="00517182" w:rsidP="00517182">
      <w:pPr>
        <w:pStyle w:val="Txtjustifie"/>
        <w:numPr>
          <w:ilvl w:val="0"/>
          <w:numId w:val="17"/>
        </w:numPr>
      </w:pPr>
      <w:r w:rsidRPr="00A858DF">
        <w:t>Quelle est la commande qui permet de renvoyer quelque chose vers le client ?</w:t>
      </w:r>
    </w:p>
    <w:p w14:paraId="37FA5CCA" w14:textId="77777777" w:rsidR="00517182" w:rsidRPr="00A858DF" w:rsidRDefault="00517182" w:rsidP="00517182">
      <w:pPr>
        <w:pStyle w:val="Txtjustifie"/>
      </w:pPr>
      <w:r w:rsidRPr="00A858DF">
        <w:t>La commande qui nous permet de renvoyer quelque chose vers le client est "echo". Comme dans cet exemple :</w:t>
      </w:r>
    </w:p>
    <w:p w14:paraId="1AC67246" w14:textId="77777777" w:rsidR="00517182" w:rsidRPr="00A858DF" w:rsidRDefault="00517182" w:rsidP="00517182">
      <w:pPr>
        <w:pStyle w:val="TxtCode3-Orange"/>
      </w:pPr>
      <w:r w:rsidRPr="00A858DF">
        <w:t>// affichage des infos reçues</w:t>
      </w:r>
    </w:p>
    <w:p w14:paraId="4A1AA672" w14:textId="77777777" w:rsidR="00517182" w:rsidRPr="00A858DF" w:rsidRDefault="00517182" w:rsidP="00517182">
      <w:pPr>
        <w:pStyle w:val="TxtCode3-Orange"/>
      </w:pPr>
      <w:r w:rsidRPr="00A858DF">
        <w:t>echo "username: ".$username."&lt;/br&gt;";</w:t>
      </w:r>
    </w:p>
    <w:p w14:paraId="6F74378B" w14:textId="76DB9523" w:rsidR="000E50E8" w:rsidRPr="00A858DF" w:rsidRDefault="00517182" w:rsidP="00EF2EA3">
      <w:pPr>
        <w:pStyle w:val="TxtCode3-Orange"/>
      </w:pPr>
      <w:r w:rsidRPr="00A858DF">
        <w:t>echo "password: ".$password."&lt;/br&gt;";</w:t>
      </w:r>
    </w:p>
    <w:p w14:paraId="5883D52B" w14:textId="77777777" w:rsidR="000E50E8" w:rsidRPr="00A858DF" w:rsidRDefault="000E50E8" w:rsidP="000E50E8">
      <w:pPr>
        <w:pStyle w:val="Titre3"/>
      </w:pPr>
      <w:bookmarkStart w:id="16" w:name="_Toc137926695"/>
      <w:r w:rsidRPr="00A858DF">
        <w:t>Extrait de code</w:t>
      </w:r>
      <w:bookmarkEnd w:id="16"/>
      <w:r w:rsidRPr="00A858DF">
        <w:t xml:space="preserve"> </w:t>
      </w:r>
    </w:p>
    <w:p w14:paraId="33A1EAF8" w14:textId="1AA40C02" w:rsidR="008B6717" w:rsidRPr="00A858DF" w:rsidRDefault="008B6717" w:rsidP="008B6717">
      <w:pPr>
        <w:pStyle w:val="Txtjustifie"/>
      </w:pPr>
      <w:r w:rsidRPr="00A858DF">
        <w:t>HTML :</w:t>
      </w:r>
    </w:p>
    <w:p w14:paraId="43D57F08" w14:textId="77777777" w:rsidR="008B6717" w:rsidRPr="00A858DF" w:rsidRDefault="008B6717" w:rsidP="008B6717">
      <w:pPr>
        <w:pStyle w:val="TxtCode3-Orange"/>
      </w:pPr>
      <w:r w:rsidRPr="00A858DF">
        <w:t>&lt;body&gt;</w:t>
      </w:r>
    </w:p>
    <w:p w14:paraId="70772FAB" w14:textId="77777777" w:rsidR="008B6717" w:rsidRPr="00A858DF" w:rsidRDefault="008B6717" w:rsidP="008B6717">
      <w:pPr>
        <w:pStyle w:val="TxtCode3-Orange"/>
      </w:pPr>
      <w:r w:rsidRPr="00A858DF">
        <w:t xml:space="preserve">  &lt;div id="container"&gt;</w:t>
      </w:r>
    </w:p>
    <w:p w14:paraId="276CA431" w14:textId="77777777" w:rsidR="008B6717" w:rsidRPr="00A858DF" w:rsidRDefault="008B6717" w:rsidP="008B6717">
      <w:pPr>
        <w:pStyle w:val="TxtCode3-Orange"/>
      </w:pPr>
      <w:r w:rsidRPr="00A858DF">
        <w:t xml:space="preserve">    &lt;form class="user-form" action="http://widmers.emf-informatique.ch/307/Exercices/Exercice_3/login.php"</w:t>
      </w:r>
    </w:p>
    <w:p w14:paraId="0DE3A307" w14:textId="77777777" w:rsidR="008B6717" w:rsidRPr="00A858DF" w:rsidRDefault="008B6717" w:rsidP="008B6717">
      <w:pPr>
        <w:pStyle w:val="TxtCode3-Orange"/>
      </w:pPr>
      <w:r w:rsidRPr="00A858DF">
        <w:t xml:space="preserve">      method="POST"&gt;</w:t>
      </w:r>
    </w:p>
    <w:p w14:paraId="70F1F1FF" w14:textId="77777777" w:rsidR="008B6717" w:rsidRPr="00A858DF" w:rsidRDefault="008B6717" w:rsidP="008B6717">
      <w:pPr>
        <w:pStyle w:val="TxtCode3-Orange"/>
      </w:pPr>
      <w:r w:rsidRPr="00A858DF">
        <w:t xml:space="preserve">      &lt;fieldset&gt;</w:t>
      </w:r>
    </w:p>
    <w:p w14:paraId="0CDDB528" w14:textId="77777777" w:rsidR="008B6717" w:rsidRPr="00A858DF" w:rsidRDefault="008B6717" w:rsidP="008B6717">
      <w:pPr>
        <w:pStyle w:val="TxtCode3-Orange"/>
      </w:pPr>
      <w:r w:rsidRPr="00A858DF">
        <w:t xml:space="preserve">        &lt;legend&gt;Identification:&lt;/legend&gt;</w:t>
      </w:r>
    </w:p>
    <w:p w14:paraId="307B7A34" w14:textId="77777777" w:rsidR="008B6717" w:rsidRPr="00A858DF" w:rsidRDefault="008B6717" w:rsidP="008B6717">
      <w:pPr>
        <w:pStyle w:val="TxtCode3-Orange"/>
      </w:pPr>
      <w:r w:rsidRPr="00A858DF">
        <w:t xml:space="preserve">        &lt;div class="field"&gt;</w:t>
      </w:r>
    </w:p>
    <w:p w14:paraId="0C0BD8FD" w14:textId="77777777" w:rsidR="008B6717" w:rsidRPr="00A858DF" w:rsidRDefault="008B6717" w:rsidP="008B6717">
      <w:pPr>
        <w:pStyle w:val="TxtCode3-Orange"/>
      </w:pPr>
      <w:r w:rsidRPr="00A858DF">
        <w:t xml:space="preserve">          &lt;label for="username"&gt;Nom d'utilisateur:&lt;/label&gt;</w:t>
      </w:r>
    </w:p>
    <w:p w14:paraId="3D9008F3" w14:textId="77777777" w:rsidR="008B6717" w:rsidRPr="00A858DF" w:rsidRDefault="008B6717" w:rsidP="008B6717">
      <w:pPr>
        <w:pStyle w:val="TxtCode3-Orange"/>
      </w:pPr>
      <w:r w:rsidRPr="00A858DF">
        <w:t xml:space="preserve">          &lt;input name="username" type="text" size="30" id="username" placeholder="un nom svp" autofocus /&gt;</w:t>
      </w:r>
    </w:p>
    <w:p w14:paraId="59B41E1B" w14:textId="77777777" w:rsidR="008B6717" w:rsidRPr="00A858DF" w:rsidRDefault="008B6717" w:rsidP="008B6717">
      <w:pPr>
        <w:pStyle w:val="TxtCode3-Orange"/>
      </w:pPr>
      <w:r w:rsidRPr="00A858DF">
        <w:t xml:space="preserve">        &lt;/div&gt;</w:t>
      </w:r>
    </w:p>
    <w:p w14:paraId="6DF3C4C0" w14:textId="77777777" w:rsidR="008B6717" w:rsidRPr="00A858DF" w:rsidRDefault="008B6717" w:rsidP="008B6717">
      <w:pPr>
        <w:pStyle w:val="TxtCode3-Orange"/>
      </w:pPr>
      <w:r w:rsidRPr="00A858DF">
        <w:t xml:space="preserve">        &lt;div class="field"&gt;</w:t>
      </w:r>
    </w:p>
    <w:p w14:paraId="3BCFFCE0" w14:textId="77777777" w:rsidR="008B6717" w:rsidRPr="00A858DF" w:rsidRDefault="008B6717" w:rsidP="008B6717">
      <w:pPr>
        <w:pStyle w:val="TxtCode3-Orange"/>
      </w:pPr>
      <w:r w:rsidRPr="00A858DF">
        <w:t xml:space="preserve">          &lt;label for="username"&gt;Mot de passe:&lt;/label&gt;</w:t>
      </w:r>
    </w:p>
    <w:p w14:paraId="3524F26B" w14:textId="77777777" w:rsidR="008B6717" w:rsidRPr="00A858DF" w:rsidRDefault="008B6717" w:rsidP="008B6717">
      <w:pPr>
        <w:pStyle w:val="TxtCode3-Orange"/>
      </w:pPr>
      <w:r w:rsidRPr="00A858DF">
        <w:t xml:space="preserve">          &lt;input name="password" type="password" size="30" id="password" placeholder="un mot de passe svp" /&gt;</w:t>
      </w:r>
    </w:p>
    <w:p w14:paraId="6574D2ED" w14:textId="77777777" w:rsidR="008B6717" w:rsidRPr="00A858DF" w:rsidRDefault="008B6717" w:rsidP="008B6717">
      <w:pPr>
        <w:pStyle w:val="TxtCode3-Orange"/>
      </w:pPr>
      <w:r w:rsidRPr="00A858DF">
        <w:t xml:space="preserve">        &lt;/div&gt;</w:t>
      </w:r>
    </w:p>
    <w:p w14:paraId="4DCCC90E" w14:textId="77777777" w:rsidR="008B6717" w:rsidRPr="00A858DF" w:rsidRDefault="008B6717" w:rsidP="008B6717">
      <w:pPr>
        <w:pStyle w:val="TxtCode3-Orange"/>
      </w:pPr>
      <w:r w:rsidRPr="00A858DF">
        <w:t xml:space="preserve">        &lt;div class="button"&gt;</w:t>
      </w:r>
    </w:p>
    <w:p w14:paraId="4449FAB3" w14:textId="77777777" w:rsidR="008B6717" w:rsidRPr="00A858DF" w:rsidRDefault="008B6717" w:rsidP="008B6717">
      <w:pPr>
        <w:pStyle w:val="TxtCode3-Orange"/>
      </w:pPr>
      <w:r w:rsidRPr="00A858DF">
        <w:t xml:space="preserve">          &lt;input type="submit" value="Valider" /&gt;</w:t>
      </w:r>
    </w:p>
    <w:p w14:paraId="65236BFC" w14:textId="77777777" w:rsidR="008B6717" w:rsidRPr="00A858DF" w:rsidRDefault="008B6717" w:rsidP="008B6717">
      <w:pPr>
        <w:pStyle w:val="TxtCode3-Orange"/>
      </w:pPr>
      <w:r w:rsidRPr="00A858DF">
        <w:t xml:space="preserve">        &lt;/div&gt;</w:t>
      </w:r>
    </w:p>
    <w:p w14:paraId="1AF27CEA" w14:textId="77777777" w:rsidR="008B6717" w:rsidRPr="00A858DF" w:rsidRDefault="008B6717" w:rsidP="008B6717">
      <w:pPr>
        <w:pStyle w:val="TxtCode3-Orange"/>
      </w:pPr>
      <w:r w:rsidRPr="00A858DF">
        <w:t xml:space="preserve">      &lt;/fieldset&gt;</w:t>
      </w:r>
    </w:p>
    <w:p w14:paraId="63AED2BB" w14:textId="77777777" w:rsidR="008B6717" w:rsidRPr="00A858DF" w:rsidRDefault="008B6717" w:rsidP="008B6717">
      <w:pPr>
        <w:pStyle w:val="TxtCode3-Orange"/>
      </w:pPr>
      <w:r w:rsidRPr="00A858DF">
        <w:t xml:space="preserve">    &lt;/form&gt;</w:t>
      </w:r>
    </w:p>
    <w:p w14:paraId="44D732D7" w14:textId="77777777" w:rsidR="008B6717" w:rsidRPr="00A858DF" w:rsidRDefault="008B6717" w:rsidP="008B6717">
      <w:pPr>
        <w:pStyle w:val="TxtCode3-Orange"/>
      </w:pPr>
      <w:r w:rsidRPr="00A858DF">
        <w:t xml:space="preserve">  &lt;/div&gt;</w:t>
      </w:r>
    </w:p>
    <w:p w14:paraId="5C81DA01" w14:textId="0EC632F5" w:rsidR="008B6717" w:rsidRPr="00A858DF" w:rsidRDefault="008B6717" w:rsidP="008B6717">
      <w:pPr>
        <w:pStyle w:val="TxtCode3-Orange"/>
      </w:pPr>
      <w:r w:rsidRPr="00A858DF">
        <w:t>&lt;/body&gt;</w:t>
      </w:r>
    </w:p>
    <w:p w14:paraId="6353762B" w14:textId="566B1402" w:rsidR="008B6717" w:rsidRPr="00A858DF" w:rsidRDefault="008B6717" w:rsidP="000E50E8">
      <w:pPr>
        <w:pStyle w:val="Txtjustifie"/>
      </w:pPr>
      <w:r w:rsidRPr="00A858DF">
        <w:t>PHP :</w:t>
      </w:r>
    </w:p>
    <w:p w14:paraId="4E84B04B" w14:textId="77777777" w:rsidR="00442094" w:rsidRPr="00A858DF" w:rsidRDefault="00442094" w:rsidP="00442094">
      <w:pPr>
        <w:pStyle w:val="TxtCode3-Orange"/>
      </w:pPr>
      <w:r w:rsidRPr="00A858DF">
        <w:t>&lt;?PHP</w:t>
      </w:r>
    </w:p>
    <w:p w14:paraId="536C194B" w14:textId="77777777" w:rsidR="00442094" w:rsidRPr="00A858DF" w:rsidRDefault="00442094" w:rsidP="00442094">
      <w:pPr>
        <w:pStyle w:val="TxtCode3-Orange"/>
      </w:pPr>
      <w:r w:rsidRPr="00A858DF">
        <w:t>// test si on a reçu une donnée de formulaire nommée "username"</w:t>
      </w:r>
    </w:p>
    <w:p w14:paraId="7513293C" w14:textId="77777777" w:rsidR="00442094" w:rsidRPr="00A858DF" w:rsidRDefault="00442094" w:rsidP="00442094">
      <w:pPr>
        <w:pStyle w:val="TxtCode3-Orange"/>
      </w:pPr>
      <w:r w:rsidRPr="00A858DF">
        <w:t xml:space="preserve">if (isset($_POST['username'])) { </w:t>
      </w:r>
    </w:p>
    <w:p w14:paraId="7B21DE93" w14:textId="77777777" w:rsidR="00442094" w:rsidRPr="00A858DF" w:rsidRDefault="00442094" w:rsidP="00442094">
      <w:pPr>
        <w:pStyle w:val="TxtCode3-Orange"/>
      </w:pPr>
      <w:r w:rsidRPr="00A858DF">
        <w:lastRenderedPageBreak/>
        <w:t xml:space="preserve">    // récupération des données transmises dans des variables locales</w:t>
      </w:r>
    </w:p>
    <w:p w14:paraId="5D64B04D" w14:textId="77777777" w:rsidR="00442094" w:rsidRPr="00A858DF" w:rsidRDefault="00442094" w:rsidP="00442094">
      <w:pPr>
        <w:pStyle w:val="TxtCode3-Orange"/>
      </w:pPr>
      <w:r w:rsidRPr="00A858DF">
        <w:t>$username = strtolower($_POST['username']);</w:t>
      </w:r>
    </w:p>
    <w:p w14:paraId="7ACC6065" w14:textId="77777777" w:rsidR="00442094" w:rsidRPr="00A858DF" w:rsidRDefault="00442094" w:rsidP="00442094">
      <w:pPr>
        <w:pStyle w:val="TxtCode3-Orange"/>
      </w:pPr>
      <w:r w:rsidRPr="00A858DF">
        <w:t xml:space="preserve">$password = $_POST['password'];    </w:t>
      </w:r>
    </w:p>
    <w:p w14:paraId="0D9B0E83" w14:textId="77777777" w:rsidR="00442094" w:rsidRPr="00A858DF" w:rsidRDefault="00442094" w:rsidP="00442094">
      <w:pPr>
        <w:pStyle w:val="TxtCode3-Orange"/>
      </w:pPr>
      <w:r w:rsidRPr="00A858DF">
        <w:t>// affichage des infos reçues</w:t>
      </w:r>
    </w:p>
    <w:p w14:paraId="108868F9" w14:textId="77777777" w:rsidR="00442094" w:rsidRPr="00A858DF" w:rsidRDefault="00442094" w:rsidP="00442094">
      <w:pPr>
        <w:pStyle w:val="TxtCode3-Orange"/>
      </w:pPr>
      <w:r w:rsidRPr="00A858DF">
        <w:t>echo "username: ".$username."&lt;/br&gt;";</w:t>
      </w:r>
    </w:p>
    <w:p w14:paraId="5C2FC078" w14:textId="77777777" w:rsidR="00442094" w:rsidRPr="00A858DF" w:rsidRDefault="00442094" w:rsidP="00442094">
      <w:pPr>
        <w:pStyle w:val="TxtCode3-Orange"/>
      </w:pPr>
      <w:r w:rsidRPr="00A858DF">
        <w:t>echo "password: ".$password."&lt;/br&gt;";</w:t>
      </w:r>
    </w:p>
    <w:p w14:paraId="2EF79549" w14:textId="77777777" w:rsidR="00442094" w:rsidRPr="00A858DF" w:rsidRDefault="00442094" w:rsidP="00442094">
      <w:pPr>
        <w:pStyle w:val="TxtCode3-Orange"/>
      </w:pPr>
      <w:r w:rsidRPr="00A858DF">
        <w:t>// test username et mot de passe</w:t>
      </w:r>
    </w:p>
    <w:p w14:paraId="6B26D541" w14:textId="77777777" w:rsidR="00442094" w:rsidRPr="00A858DF" w:rsidRDefault="00442094" w:rsidP="00442094">
      <w:pPr>
        <w:pStyle w:val="TxtCode3-Orange"/>
      </w:pPr>
      <w:r w:rsidRPr="00A858DF">
        <w:t>if (($username == "admin") &amp;&amp; ($password == "emf123")) {</w:t>
      </w:r>
    </w:p>
    <w:p w14:paraId="4BD0003F" w14:textId="77777777" w:rsidR="00442094" w:rsidRPr="00A858DF" w:rsidRDefault="00442094" w:rsidP="00442094">
      <w:pPr>
        <w:pStyle w:val="TxtCode3-Orange"/>
      </w:pPr>
      <w:r w:rsidRPr="00A858DF">
        <w:t xml:space="preserve">    echo "&lt;script&gt;alert('Validation OK');&lt;/script&gt;";</w:t>
      </w:r>
    </w:p>
    <w:p w14:paraId="05A63E71" w14:textId="77777777" w:rsidR="00442094" w:rsidRPr="00A858DF" w:rsidRDefault="00442094" w:rsidP="00442094">
      <w:pPr>
        <w:pStyle w:val="TxtCode3-Orange"/>
      </w:pPr>
      <w:r w:rsidRPr="00A858DF">
        <w:t>} else {</w:t>
      </w:r>
    </w:p>
    <w:p w14:paraId="55B62873" w14:textId="77777777" w:rsidR="00442094" w:rsidRPr="00A858DF" w:rsidRDefault="00442094" w:rsidP="00442094">
      <w:pPr>
        <w:pStyle w:val="TxtCode3-Orange"/>
      </w:pPr>
      <w:r w:rsidRPr="00A858DF">
        <w:t xml:space="preserve">    echo "&lt;script&gt;alert('Utilisateur ou mot de passe incorrect !!!');&lt;/script&gt;";</w:t>
      </w:r>
    </w:p>
    <w:p w14:paraId="483AB4D8" w14:textId="77777777" w:rsidR="00442094" w:rsidRPr="00A858DF" w:rsidRDefault="00442094" w:rsidP="00442094">
      <w:pPr>
        <w:pStyle w:val="TxtCode3-Orange"/>
      </w:pPr>
      <w:r w:rsidRPr="00A858DF">
        <w:t>}</w:t>
      </w:r>
    </w:p>
    <w:p w14:paraId="0F389FFC" w14:textId="77777777" w:rsidR="00442094" w:rsidRPr="00A858DF" w:rsidRDefault="00442094" w:rsidP="00442094">
      <w:pPr>
        <w:pStyle w:val="TxtCode3-Orange"/>
      </w:pPr>
      <w:r w:rsidRPr="00A858DF">
        <w:t>}</w:t>
      </w:r>
    </w:p>
    <w:p w14:paraId="1B1DF7B2" w14:textId="0A5E2E0A" w:rsidR="008B6717" w:rsidRPr="00A858DF" w:rsidRDefault="00442094" w:rsidP="00442094">
      <w:pPr>
        <w:pStyle w:val="TxtCode3-Orange"/>
      </w:pPr>
      <w:r w:rsidRPr="00A858DF">
        <w:t>?&gt;</w:t>
      </w:r>
    </w:p>
    <w:p w14:paraId="0D4AF970" w14:textId="77777777" w:rsidR="000E50E8" w:rsidRPr="00A858DF" w:rsidRDefault="000E50E8" w:rsidP="000E50E8">
      <w:pPr>
        <w:pStyle w:val="Titre3"/>
      </w:pPr>
      <w:bookmarkStart w:id="17" w:name="_Toc137926696"/>
      <w:r w:rsidRPr="00A858DF">
        <w:t>Capture</w:t>
      </w:r>
      <w:bookmarkEnd w:id="17"/>
    </w:p>
    <w:p w14:paraId="2CE7C590" w14:textId="18311894" w:rsidR="000E50E8" w:rsidRPr="00A858DF" w:rsidRDefault="006B3C6F" w:rsidP="00992313">
      <w:pPr>
        <w:pStyle w:val="StyleCentr"/>
      </w:pPr>
      <w:r w:rsidRPr="00A858DF">
        <w:rPr>
          <w:noProof/>
        </w:rPr>
        <w:drawing>
          <wp:inline distT="0" distB="0" distL="0" distR="0" wp14:anchorId="2E88B378" wp14:editId="3A27CF77">
            <wp:extent cx="5760720" cy="956945"/>
            <wp:effectExtent l="0" t="0" r="0" b="0"/>
            <wp:docPr id="19" name="Image 19" descr="Une image contenant logiciel,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logiciel, capture d’écran, Logiciel multimédia&#10;&#10;Description générée automatiquement"/>
                    <pic:cNvPicPr/>
                  </pic:nvPicPr>
                  <pic:blipFill>
                    <a:blip r:embed="rId20"/>
                    <a:stretch>
                      <a:fillRect/>
                    </a:stretch>
                  </pic:blipFill>
                  <pic:spPr>
                    <a:xfrm>
                      <a:off x="0" y="0"/>
                      <a:ext cx="5760720" cy="956945"/>
                    </a:xfrm>
                    <a:prstGeom prst="rect">
                      <a:avLst/>
                    </a:prstGeom>
                  </pic:spPr>
                </pic:pic>
              </a:graphicData>
            </a:graphic>
          </wp:inline>
        </w:drawing>
      </w:r>
    </w:p>
    <w:p w14:paraId="39D028C4" w14:textId="61A6E140" w:rsidR="00562DBC" w:rsidRPr="00A858DF" w:rsidRDefault="00562DBC" w:rsidP="00992313">
      <w:pPr>
        <w:pStyle w:val="StyleCentr"/>
      </w:pPr>
      <w:r w:rsidRPr="00A858DF">
        <w:rPr>
          <w:noProof/>
        </w:rPr>
        <w:drawing>
          <wp:inline distT="0" distB="0" distL="0" distR="0" wp14:anchorId="5A1C2F82" wp14:editId="06576991">
            <wp:extent cx="1800476" cy="657317"/>
            <wp:effectExtent l="0" t="0" r="0" b="9525"/>
            <wp:docPr id="21" name="Image 2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Police, conception&#10;&#10;Description générée automatiquement"/>
                    <pic:cNvPicPr/>
                  </pic:nvPicPr>
                  <pic:blipFill>
                    <a:blip r:embed="rId21"/>
                    <a:stretch>
                      <a:fillRect/>
                    </a:stretch>
                  </pic:blipFill>
                  <pic:spPr>
                    <a:xfrm>
                      <a:off x="0" y="0"/>
                      <a:ext cx="1800476" cy="657317"/>
                    </a:xfrm>
                    <a:prstGeom prst="rect">
                      <a:avLst/>
                    </a:prstGeom>
                  </pic:spPr>
                </pic:pic>
              </a:graphicData>
            </a:graphic>
          </wp:inline>
        </w:drawing>
      </w:r>
    </w:p>
    <w:p w14:paraId="5593BB93" w14:textId="4C9365AA" w:rsidR="00F16A15" w:rsidRPr="00A858DF" w:rsidRDefault="00F16A15" w:rsidP="00281FBF">
      <w:pPr>
        <w:pStyle w:val="StyleCentr"/>
      </w:pPr>
      <w:r w:rsidRPr="00A858DF">
        <w:rPr>
          <w:noProof/>
        </w:rPr>
        <w:drawing>
          <wp:inline distT="0" distB="0" distL="0" distR="0" wp14:anchorId="13533627" wp14:editId="7A51236C">
            <wp:extent cx="1533739" cy="695422"/>
            <wp:effectExtent l="0" t="0" r="9525" b="9525"/>
            <wp:docPr id="20" name="Image 20" descr="Une image contenant texte, Police, blanc,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Police, blanc, conception&#10;&#10;Description générée automatiquement"/>
                    <pic:cNvPicPr/>
                  </pic:nvPicPr>
                  <pic:blipFill>
                    <a:blip r:embed="rId22"/>
                    <a:stretch>
                      <a:fillRect/>
                    </a:stretch>
                  </pic:blipFill>
                  <pic:spPr>
                    <a:xfrm>
                      <a:off x="0" y="0"/>
                      <a:ext cx="1533739" cy="695422"/>
                    </a:xfrm>
                    <a:prstGeom prst="rect">
                      <a:avLst/>
                    </a:prstGeom>
                  </pic:spPr>
                </pic:pic>
              </a:graphicData>
            </a:graphic>
          </wp:inline>
        </w:drawing>
      </w:r>
    </w:p>
    <w:p w14:paraId="71A6F1C0" w14:textId="4405E071" w:rsidR="006F3AB8" w:rsidRPr="00A858DF" w:rsidRDefault="006F3AB8" w:rsidP="00C43491">
      <w:pPr>
        <w:pStyle w:val="Titre2"/>
      </w:pPr>
      <w:bookmarkStart w:id="18" w:name="_Toc137926697"/>
      <w:r w:rsidRPr="00A858DF">
        <w:t>Exercice 4</w:t>
      </w:r>
      <w:r w:rsidR="00A73C94" w:rsidRPr="00A858DF">
        <w:t xml:space="preserve"> (JSFiddle)</w:t>
      </w:r>
      <w:bookmarkEnd w:id="18"/>
    </w:p>
    <w:p w14:paraId="439DBA06" w14:textId="2EB7F563" w:rsidR="000E50E8" w:rsidRPr="00A858DF" w:rsidRDefault="000E50E8" w:rsidP="000E50E8">
      <w:pPr>
        <w:pStyle w:val="Titre3"/>
      </w:pPr>
      <w:bookmarkStart w:id="19" w:name="_Toc137926698"/>
      <w:r w:rsidRPr="00A858DF">
        <w:t>Objectif de l’exercice</w:t>
      </w:r>
      <w:bookmarkEnd w:id="19"/>
    </w:p>
    <w:p w14:paraId="14F659D0" w14:textId="53991FE6" w:rsidR="000E50E8" w:rsidRPr="00A858DF" w:rsidRDefault="00C565DA" w:rsidP="000E50E8">
      <w:pPr>
        <w:pStyle w:val="Txtjustifie"/>
      </w:pPr>
      <w:r w:rsidRPr="00A858DF">
        <w:t xml:space="preserve">Dans cet exercice nous </w:t>
      </w:r>
      <w:r w:rsidR="008D5D8F" w:rsidRPr="00A858DF">
        <w:t>découvrons</w:t>
      </w:r>
      <w:r w:rsidRPr="00A858DF">
        <w:t xml:space="preserve"> </w:t>
      </w:r>
      <w:r w:rsidR="008D5D8F" w:rsidRPr="00A858DF">
        <w:t>l’outil</w:t>
      </w:r>
      <w:r w:rsidRPr="00A858DF">
        <w:t xml:space="preserve"> JSFiddle (</w:t>
      </w:r>
      <w:hyperlink r:id="rId23" w:history="1">
        <w:r w:rsidRPr="00A858DF">
          <w:rPr>
            <w:rFonts w:ascii="Calibri" w:hAnsi="Calibri" w:cs="Calibri"/>
            <w:color w:val="0000FF"/>
            <w:u w:val="single"/>
          </w:rPr>
          <w:t>http://jsfiddle.net/</w:t>
        </w:r>
      </w:hyperlink>
      <w:r w:rsidRPr="00A858DF">
        <w:t xml:space="preserve">) qui nous permet de tester du code HTML, CSS, JS rapidement et </w:t>
      </w:r>
      <w:r w:rsidR="008D5D8F" w:rsidRPr="00A858DF">
        <w:t>efficacement</w:t>
      </w:r>
      <w:r w:rsidRPr="00A858DF">
        <w:t xml:space="preserve"> car il n’y a pas besoin de créer tout la structure de fichier.</w:t>
      </w:r>
    </w:p>
    <w:p w14:paraId="49E04E0A" w14:textId="23AC9409" w:rsidR="000E50E8" w:rsidRPr="00A858DF" w:rsidRDefault="000E50E8" w:rsidP="000E50E8">
      <w:pPr>
        <w:pStyle w:val="Titre3"/>
      </w:pPr>
      <w:bookmarkStart w:id="20" w:name="_Toc137926699"/>
      <w:r w:rsidRPr="00A858DF">
        <w:t>Explications / Descriptions</w:t>
      </w:r>
      <w:bookmarkEnd w:id="20"/>
    </w:p>
    <w:p w14:paraId="4593DF42" w14:textId="33A92674" w:rsidR="00D12EB7" w:rsidRPr="00A858DF" w:rsidRDefault="00D12EB7" w:rsidP="00D12EB7">
      <w:pPr>
        <w:pStyle w:val="Txtjustifie"/>
      </w:pPr>
      <w:r w:rsidRPr="00A858DF">
        <w:t>Cet exercice se trouve sur JSFiddle, nous avons fait une fonction JS qui s’</w:t>
      </w:r>
      <w:r w:rsidR="004E3CED" w:rsidRPr="00A858DF">
        <w:t>exécuter</w:t>
      </w:r>
      <w:r w:rsidRPr="00A858DF">
        <w:t xml:space="preserve"> dès que l’on clique sur le carre bleu (un bouton)</w:t>
      </w:r>
      <w:r w:rsidR="004E3CED" w:rsidRPr="00A858DF">
        <w:t xml:space="preserve"> et</w:t>
      </w:r>
      <w:r w:rsidRPr="00A858DF">
        <w:t xml:space="preserve"> </w:t>
      </w:r>
      <w:r w:rsidR="00044671" w:rsidRPr="00A858DF">
        <w:t xml:space="preserve">qui va générer une </w:t>
      </w:r>
      <w:r w:rsidR="004E3CED" w:rsidRPr="00A858DF">
        <w:t>pop-up</w:t>
      </w:r>
    </w:p>
    <w:p w14:paraId="39E56F69" w14:textId="77777777" w:rsidR="00D12EB7" w:rsidRPr="00A858DF" w:rsidRDefault="00D12EB7" w:rsidP="00D12EB7">
      <w:pPr>
        <w:pStyle w:val="Txtjustifie"/>
        <w:numPr>
          <w:ilvl w:val="0"/>
          <w:numId w:val="17"/>
        </w:numPr>
      </w:pPr>
      <w:r w:rsidRPr="00A858DF">
        <w:t>Qu'est-ce que JSFiddle ? A quoi sert-il ?</w:t>
      </w:r>
    </w:p>
    <w:p w14:paraId="31EFD820" w14:textId="77777777" w:rsidR="00D12EB7" w:rsidRPr="00A858DF" w:rsidRDefault="00D12EB7" w:rsidP="00D12EB7">
      <w:pPr>
        <w:pStyle w:val="Txtjustifie"/>
      </w:pPr>
      <w:r w:rsidRPr="00A858DF">
        <w:t>Fiddle est un site web qui nous permet de faire du code HTML, CSS, JS</w:t>
      </w:r>
    </w:p>
    <w:p w14:paraId="59431A51" w14:textId="77777777" w:rsidR="00D12EB7" w:rsidRPr="00A858DF" w:rsidRDefault="00D12EB7" w:rsidP="00D12EB7">
      <w:pPr>
        <w:pStyle w:val="Txtjustifie"/>
        <w:numPr>
          <w:ilvl w:val="0"/>
          <w:numId w:val="17"/>
        </w:numPr>
      </w:pPr>
      <w:r w:rsidRPr="00A858DF">
        <w:t>Quel est l'avantage d'utiliser cet outil ?</w:t>
      </w:r>
    </w:p>
    <w:p w14:paraId="3D1EA86E" w14:textId="4A9AFC98" w:rsidR="000E50E8" w:rsidRPr="00A858DF" w:rsidRDefault="00D12EB7" w:rsidP="000E50E8">
      <w:pPr>
        <w:pStyle w:val="Txtjustifie"/>
      </w:pPr>
      <w:r w:rsidRPr="00A858DF">
        <w:t>L’avantage est que nous n’avons pas besoin de mettre toute la structure de fichier en place et que nous pouvons juste tester notre code.</w:t>
      </w:r>
    </w:p>
    <w:p w14:paraId="5C3052C9" w14:textId="77777777" w:rsidR="000E50E8" w:rsidRPr="00A858DF" w:rsidRDefault="000E50E8" w:rsidP="000E50E8">
      <w:pPr>
        <w:pStyle w:val="Titre3"/>
      </w:pPr>
      <w:bookmarkStart w:id="21" w:name="_Toc137926700"/>
      <w:r w:rsidRPr="00A858DF">
        <w:t>Extrait de code</w:t>
      </w:r>
      <w:bookmarkEnd w:id="21"/>
      <w:r w:rsidRPr="00A858DF">
        <w:t xml:space="preserve"> </w:t>
      </w:r>
    </w:p>
    <w:p w14:paraId="3B9B185B" w14:textId="77777777" w:rsidR="00D12EB7" w:rsidRPr="00A858DF" w:rsidRDefault="00D12EB7" w:rsidP="00D12EB7">
      <w:pPr>
        <w:pStyle w:val="Txtjustifie"/>
      </w:pPr>
      <w:r w:rsidRPr="00A858DF">
        <w:t>HTML</w:t>
      </w:r>
    </w:p>
    <w:p w14:paraId="48022264" w14:textId="77777777" w:rsidR="00D12EB7" w:rsidRPr="00A858DF" w:rsidRDefault="00D12EB7" w:rsidP="00D12EB7">
      <w:pPr>
        <w:pStyle w:val="TxtCode3-Orange"/>
      </w:pPr>
      <w:r w:rsidRPr="00A858DF">
        <w:t>&lt;button onclick="messageAlert()"\&gt;</w:t>
      </w:r>
    </w:p>
    <w:p w14:paraId="14EE2D2C" w14:textId="77777777" w:rsidR="00D12EB7" w:rsidRPr="00A858DF" w:rsidRDefault="00D12EB7" w:rsidP="00D12EB7">
      <w:pPr>
        <w:pStyle w:val="Txtjustifie"/>
        <w:rPr>
          <w:lang w:val="en-US"/>
        </w:rPr>
      </w:pPr>
      <w:r w:rsidRPr="00A858DF">
        <w:rPr>
          <w:lang w:val="en-US"/>
        </w:rPr>
        <w:lastRenderedPageBreak/>
        <w:t>CSS</w:t>
      </w:r>
    </w:p>
    <w:p w14:paraId="1047B878" w14:textId="77777777" w:rsidR="00D12EB7" w:rsidRPr="00A858DF" w:rsidRDefault="00D12EB7" w:rsidP="00D12EB7">
      <w:pPr>
        <w:pStyle w:val="TxtCode3-Orange"/>
        <w:rPr>
          <w:lang w:val="en-US"/>
        </w:rPr>
      </w:pPr>
      <w:r w:rsidRPr="00A858DF">
        <w:rPr>
          <w:lang w:val="en-US"/>
        </w:rPr>
        <w:t>button {</w:t>
      </w:r>
    </w:p>
    <w:p w14:paraId="2A7C9203" w14:textId="77777777" w:rsidR="00D12EB7" w:rsidRPr="00A858DF" w:rsidRDefault="00D12EB7" w:rsidP="00D12EB7">
      <w:pPr>
        <w:pStyle w:val="TxtCode3-Orange"/>
        <w:rPr>
          <w:lang w:val="en-US"/>
        </w:rPr>
      </w:pPr>
      <w:r w:rsidRPr="00A858DF">
        <w:rPr>
          <w:lang w:val="en-US"/>
        </w:rPr>
        <w:t xml:space="preserve">  width: 100px;</w:t>
      </w:r>
    </w:p>
    <w:p w14:paraId="07FA3C55" w14:textId="77777777" w:rsidR="00D12EB7" w:rsidRPr="00A858DF" w:rsidRDefault="00D12EB7" w:rsidP="00D12EB7">
      <w:pPr>
        <w:pStyle w:val="TxtCode3-Orange"/>
        <w:rPr>
          <w:lang w:val="en-US"/>
        </w:rPr>
      </w:pPr>
      <w:r w:rsidRPr="00A858DF">
        <w:rPr>
          <w:lang w:val="en-US"/>
        </w:rPr>
        <w:t xml:space="preserve">  height: 100px;</w:t>
      </w:r>
    </w:p>
    <w:p w14:paraId="25E9480C" w14:textId="77777777" w:rsidR="00D12EB7" w:rsidRPr="00A858DF" w:rsidRDefault="00D12EB7" w:rsidP="00D12EB7">
      <w:pPr>
        <w:pStyle w:val="TxtCode3-Orange"/>
        <w:rPr>
          <w:lang w:val="en-US"/>
        </w:rPr>
      </w:pPr>
      <w:r w:rsidRPr="00A858DF">
        <w:rPr>
          <w:lang w:val="en-US"/>
        </w:rPr>
        <w:t xml:space="preserve">  background-color: blue;</w:t>
      </w:r>
    </w:p>
    <w:p w14:paraId="017DAC8F" w14:textId="77777777" w:rsidR="00D12EB7" w:rsidRPr="00A858DF" w:rsidRDefault="00D12EB7" w:rsidP="00D12EB7">
      <w:pPr>
        <w:pStyle w:val="TxtCode3-Orange"/>
        <w:rPr>
          <w:lang w:val="en-US"/>
        </w:rPr>
      </w:pPr>
      <w:r w:rsidRPr="00A858DF">
        <w:rPr>
          <w:lang w:val="en-US"/>
        </w:rPr>
        <w:t>}</w:t>
      </w:r>
    </w:p>
    <w:p w14:paraId="4D51A644" w14:textId="77777777" w:rsidR="00D12EB7" w:rsidRPr="00A858DF" w:rsidRDefault="00D12EB7" w:rsidP="00D12EB7">
      <w:pPr>
        <w:pStyle w:val="Txtjustifie"/>
        <w:rPr>
          <w:lang w:val="en-US"/>
        </w:rPr>
      </w:pPr>
      <w:r w:rsidRPr="00A858DF">
        <w:rPr>
          <w:lang w:val="en-US"/>
        </w:rPr>
        <w:t>JS</w:t>
      </w:r>
    </w:p>
    <w:p w14:paraId="50646102" w14:textId="77777777" w:rsidR="00D12EB7" w:rsidRPr="00A858DF" w:rsidRDefault="00D12EB7" w:rsidP="00D12EB7">
      <w:pPr>
        <w:pStyle w:val="TxtCode3-Orange"/>
        <w:rPr>
          <w:lang w:val="en-US"/>
        </w:rPr>
      </w:pPr>
      <w:r w:rsidRPr="00A858DF">
        <w:rPr>
          <w:lang w:val="en-US"/>
        </w:rPr>
        <w:t>function messageAlert() {</w:t>
      </w:r>
    </w:p>
    <w:p w14:paraId="35EA7B05" w14:textId="77777777" w:rsidR="00D12EB7" w:rsidRPr="00A858DF" w:rsidRDefault="00D12EB7" w:rsidP="00D12EB7">
      <w:pPr>
        <w:pStyle w:val="TxtCode3-Orange"/>
      </w:pPr>
      <w:r w:rsidRPr="00A858DF">
        <w:rPr>
          <w:lang w:val="en-US"/>
        </w:rPr>
        <w:t xml:space="preserve">  </w:t>
      </w:r>
      <w:r w:rsidRPr="00A858DF">
        <w:t>window.alert("Quelqu'un a cliqué sur le cube blue");</w:t>
      </w:r>
    </w:p>
    <w:p w14:paraId="7F7E3ADD" w14:textId="77777777" w:rsidR="00D12EB7" w:rsidRPr="00A858DF" w:rsidRDefault="00D12EB7" w:rsidP="00D12EB7">
      <w:pPr>
        <w:pStyle w:val="TxtCode3-Orange"/>
      </w:pPr>
      <w:r w:rsidRPr="00A858DF">
        <w:t>}</w:t>
      </w:r>
    </w:p>
    <w:p w14:paraId="44E4C628" w14:textId="77777777" w:rsidR="000E50E8" w:rsidRPr="00A858DF" w:rsidRDefault="000E50E8" w:rsidP="000E50E8">
      <w:pPr>
        <w:pStyle w:val="Txtjustifie"/>
      </w:pPr>
    </w:p>
    <w:p w14:paraId="1792BDE8" w14:textId="77777777" w:rsidR="000E50E8" w:rsidRPr="00A858DF" w:rsidRDefault="000E50E8" w:rsidP="000E50E8">
      <w:pPr>
        <w:pStyle w:val="Titre3"/>
      </w:pPr>
      <w:bookmarkStart w:id="22" w:name="_Toc137926701"/>
      <w:r w:rsidRPr="00A858DF">
        <w:t>Capture</w:t>
      </w:r>
      <w:bookmarkEnd w:id="22"/>
    </w:p>
    <w:p w14:paraId="6C6396D1" w14:textId="478E58D1" w:rsidR="000E50E8" w:rsidRPr="00A858DF" w:rsidRDefault="006560E0" w:rsidP="00AA2FDD">
      <w:pPr>
        <w:pStyle w:val="StyleCentr"/>
      </w:pPr>
      <w:r w:rsidRPr="00A858DF">
        <w:rPr>
          <w:noProof/>
        </w:rPr>
        <w:drawing>
          <wp:inline distT="0" distB="0" distL="0" distR="0" wp14:anchorId="3AF22198" wp14:editId="75FF8B9F">
            <wp:extent cx="5001323" cy="2972215"/>
            <wp:effectExtent l="0" t="0" r="8890" b="0"/>
            <wp:docPr id="23" name="Image 2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logiciel&#10;&#10;Description générée automatiquement"/>
                    <pic:cNvPicPr/>
                  </pic:nvPicPr>
                  <pic:blipFill>
                    <a:blip r:embed="rId24"/>
                    <a:stretch>
                      <a:fillRect/>
                    </a:stretch>
                  </pic:blipFill>
                  <pic:spPr>
                    <a:xfrm>
                      <a:off x="0" y="0"/>
                      <a:ext cx="5001323" cy="2972215"/>
                    </a:xfrm>
                    <a:prstGeom prst="rect">
                      <a:avLst/>
                    </a:prstGeom>
                  </pic:spPr>
                </pic:pic>
              </a:graphicData>
            </a:graphic>
          </wp:inline>
        </w:drawing>
      </w:r>
    </w:p>
    <w:p w14:paraId="2B43298B" w14:textId="599183A9" w:rsidR="00973627" w:rsidRPr="00A858DF" w:rsidRDefault="00973627" w:rsidP="00C43491">
      <w:pPr>
        <w:pStyle w:val="Titre2"/>
      </w:pPr>
      <w:bookmarkStart w:id="23" w:name="_Toc137926702"/>
      <w:r w:rsidRPr="00A858DF">
        <w:t>Exercice 5</w:t>
      </w:r>
      <w:r w:rsidR="00A73C94" w:rsidRPr="00A858DF">
        <w:t xml:space="preserve"> (Variable en Javascript)</w:t>
      </w:r>
      <w:bookmarkEnd w:id="23"/>
    </w:p>
    <w:p w14:paraId="2B83C7F5" w14:textId="4443792F" w:rsidR="001A5F53" w:rsidRPr="00A858DF" w:rsidRDefault="001A5F53" w:rsidP="001A5F53">
      <w:pPr>
        <w:pStyle w:val="Titre3"/>
      </w:pPr>
      <w:bookmarkStart w:id="24" w:name="_Toc137926703"/>
      <w:r w:rsidRPr="00A858DF">
        <w:t>Objectif de l’exercice</w:t>
      </w:r>
      <w:bookmarkEnd w:id="24"/>
    </w:p>
    <w:p w14:paraId="799ADC4A" w14:textId="6EFB9301" w:rsidR="001A5F53" w:rsidRPr="00A858DF" w:rsidRDefault="00D8063D" w:rsidP="001A5F53">
      <w:pPr>
        <w:pStyle w:val="Txtjustifie"/>
      </w:pPr>
      <w:r w:rsidRPr="00A858DF">
        <w:t xml:space="preserve">Dans l’exercice 5 nous devons faire plusieurs commande JS pour plusieurs points, ce qui nous permet de découvrir encore plus JS et nous montre des </w:t>
      </w:r>
      <w:r w:rsidR="00867F17" w:rsidRPr="00A858DF">
        <w:t xml:space="preserve">méthodes </w:t>
      </w:r>
      <w:r w:rsidRPr="00A858DF">
        <w:t>utilisable dans JS.</w:t>
      </w:r>
    </w:p>
    <w:p w14:paraId="4501FE5D" w14:textId="6B8CE899" w:rsidR="001A5F53" w:rsidRPr="00A858DF" w:rsidRDefault="001A5F53" w:rsidP="001A5F53">
      <w:pPr>
        <w:pStyle w:val="Titre3"/>
      </w:pPr>
      <w:bookmarkStart w:id="25" w:name="_Toc137926704"/>
      <w:r w:rsidRPr="00A858DF">
        <w:t>Explications / Descriptions</w:t>
      </w:r>
      <w:bookmarkEnd w:id="25"/>
    </w:p>
    <w:p w14:paraId="1E5685A9" w14:textId="4F1817E8" w:rsidR="00D12EB7" w:rsidRPr="00A858DF" w:rsidRDefault="00732BAB" w:rsidP="00D12EB7">
      <w:pPr>
        <w:pStyle w:val="Txtjustifie"/>
      </w:pPr>
      <w:r w:rsidRPr="00A858DF">
        <w:t>Dans cet exercice nous avons créer des variable qui s’affichent et se modifie pour que l’on puissent tester plusieurs méthodes unique a JS.</w:t>
      </w:r>
    </w:p>
    <w:p w14:paraId="18C6280A" w14:textId="77777777" w:rsidR="001A5F53" w:rsidRPr="00A858DF" w:rsidRDefault="001A5F53" w:rsidP="001A5F53">
      <w:pPr>
        <w:pStyle w:val="Titre3"/>
      </w:pPr>
      <w:bookmarkStart w:id="26" w:name="_Toc137926705"/>
      <w:r w:rsidRPr="00A858DF">
        <w:t>Extrait de code</w:t>
      </w:r>
      <w:bookmarkEnd w:id="26"/>
      <w:r w:rsidRPr="00A858DF">
        <w:t xml:space="preserve"> </w:t>
      </w:r>
    </w:p>
    <w:p w14:paraId="7F6E7281" w14:textId="1276C506" w:rsidR="00BC3B6B" w:rsidRPr="00A858DF" w:rsidRDefault="00BC3B6B" w:rsidP="00BC3B6B">
      <w:pPr>
        <w:pStyle w:val="Txtjustifie"/>
      </w:pPr>
      <w:r w:rsidRPr="00A858DF">
        <w:t>Voici le code :</w:t>
      </w:r>
    </w:p>
    <w:p w14:paraId="4B2BBEB1" w14:textId="77777777" w:rsidR="00BC3B6B" w:rsidRPr="00A858DF" w:rsidRDefault="00BC3B6B" w:rsidP="00BC3B6B">
      <w:pPr>
        <w:pStyle w:val="TxtCode3-Orange"/>
      </w:pPr>
      <w:r w:rsidRPr="00A858DF">
        <w:t>//clear la console</w:t>
      </w:r>
    </w:p>
    <w:p w14:paraId="683F61A4" w14:textId="77777777" w:rsidR="00BC3B6B" w:rsidRPr="00A858DF" w:rsidRDefault="00BC3B6B" w:rsidP="00BC3B6B">
      <w:pPr>
        <w:pStyle w:val="TxtCode3-Orange"/>
      </w:pPr>
      <w:r w:rsidRPr="00A858DF">
        <w:t>console.clear();</w:t>
      </w:r>
    </w:p>
    <w:p w14:paraId="6291CC82" w14:textId="77777777" w:rsidR="00BC3B6B" w:rsidRPr="00A858DF" w:rsidRDefault="00BC3B6B" w:rsidP="00BC3B6B">
      <w:pPr>
        <w:pStyle w:val="TxtCode3-Orange"/>
      </w:pPr>
    </w:p>
    <w:p w14:paraId="0E5F81B4" w14:textId="77777777" w:rsidR="00BC3B6B" w:rsidRPr="00A858DF" w:rsidRDefault="00BC3B6B" w:rsidP="00BC3B6B">
      <w:pPr>
        <w:pStyle w:val="TxtCode3-Orange"/>
      </w:pPr>
      <w:r w:rsidRPr="00A858DF">
        <w:t>//créer a et b</w:t>
      </w:r>
    </w:p>
    <w:p w14:paraId="00FF8E24" w14:textId="77777777" w:rsidR="00BC3B6B" w:rsidRPr="00A858DF" w:rsidRDefault="00BC3B6B" w:rsidP="00BC3B6B">
      <w:pPr>
        <w:pStyle w:val="TxtCode3-Orange"/>
      </w:pPr>
      <w:r w:rsidRPr="00A858DF">
        <w:t>let a;</w:t>
      </w:r>
    </w:p>
    <w:p w14:paraId="66FCB3F2" w14:textId="77777777" w:rsidR="00BC3B6B" w:rsidRPr="00A858DF" w:rsidRDefault="00BC3B6B" w:rsidP="00BC3B6B">
      <w:pPr>
        <w:pStyle w:val="TxtCode3-Orange"/>
      </w:pPr>
      <w:r w:rsidRPr="00A858DF">
        <w:t>let b;</w:t>
      </w:r>
    </w:p>
    <w:p w14:paraId="079045F4" w14:textId="77777777" w:rsidR="00BC3B6B" w:rsidRPr="00A858DF" w:rsidRDefault="00BC3B6B" w:rsidP="00BC3B6B">
      <w:pPr>
        <w:pStyle w:val="TxtCode3-Orange"/>
      </w:pPr>
    </w:p>
    <w:p w14:paraId="44D843F5" w14:textId="77777777" w:rsidR="00BC3B6B" w:rsidRPr="00A858DF" w:rsidRDefault="00BC3B6B" w:rsidP="00BC3B6B">
      <w:pPr>
        <w:pStyle w:val="TxtCode3-Orange"/>
      </w:pPr>
      <w:r w:rsidRPr="00A858DF">
        <w:t>//affiche a</w:t>
      </w:r>
    </w:p>
    <w:p w14:paraId="37B3EF30" w14:textId="77777777" w:rsidR="00BC3B6B" w:rsidRPr="00A858DF" w:rsidRDefault="00BC3B6B" w:rsidP="00BC3B6B">
      <w:pPr>
        <w:pStyle w:val="TxtCode3-Orange"/>
      </w:pPr>
      <w:r w:rsidRPr="00A858DF">
        <w:t>console.log(a);</w:t>
      </w:r>
    </w:p>
    <w:p w14:paraId="0CEBCE78" w14:textId="77777777" w:rsidR="00BC3B6B" w:rsidRPr="00A858DF" w:rsidRDefault="00BC3B6B" w:rsidP="00BC3B6B">
      <w:pPr>
        <w:pStyle w:val="TxtCode3-Orange"/>
      </w:pPr>
    </w:p>
    <w:p w14:paraId="4D5C96C1" w14:textId="77777777" w:rsidR="00BC3B6B" w:rsidRPr="00A858DF" w:rsidRDefault="00BC3B6B" w:rsidP="00BC3B6B">
      <w:pPr>
        <w:pStyle w:val="TxtCode3-Orange"/>
      </w:pPr>
      <w:r w:rsidRPr="00A858DF">
        <w:t>//donne la valeur 15 à a</w:t>
      </w:r>
    </w:p>
    <w:p w14:paraId="741036B0" w14:textId="77777777" w:rsidR="00BC3B6B" w:rsidRPr="00A858DF" w:rsidRDefault="00BC3B6B" w:rsidP="00BC3B6B">
      <w:pPr>
        <w:pStyle w:val="TxtCode3-Orange"/>
      </w:pPr>
      <w:r w:rsidRPr="00A858DF">
        <w:lastRenderedPageBreak/>
        <w:t>a = 15;</w:t>
      </w:r>
    </w:p>
    <w:p w14:paraId="2D0EF034" w14:textId="77777777" w:rsidR="00BC3B6B" w:rsidRPr="00A858DF" w:rsidRDefault="00BC3B6B" w:rsidP="00BC3B6B">
      <w:pPr>
        <w:pStyle w:val="TxtCode3-Orange"/>
      </w:pPr>
      <w:r w:rsidRPr="00A858DF">
        <w:t>//affiche la valeur de a</w:t>
      </w:r>
    </w:p>
    <w:p w14:paraId="3121D4E1" w14:textId="77777777" w:rsidR="00BC3B6B" w:rsidRPr="00A858DF" w:rsidRDefault="00BC3B6B" w:rsidP="00BC3B6B">
      <w:pPr>
        <w:pStyle w:val="TxtCode3-Orange"/>
      </w:pPr>
      <w:r w:rsidRPr="00A858DF">
        <w:t>console.log("Ma variable a = " + a + ".");</w:t>
      </w:r>
    </w:p>
    <w:p w14:paraId="79F09B58" w14:textId="77777777" w:rsidR="00BC3B6B" w:rsidRPr="00A858DF" w:rsidRDefault="00BC3B6B" w:rsidP="00BC3B6B">
      <w:pPr>
        <w:pStyle w:val="TxtCode3-Orange"/>
      </w:pPr>
    </w:p>
    <w:p w14:paraId="1E84767B" w14:textId="77777777" w:rsidR="00BC3B6B" w:rsidRPr="00A858DF" w:rsidRDefault="00BC3B6B" w:rsidP="00BC3B6B">
      <w:pPr>
        <w:pStyle w:val="TxtCode3-Orange"/>
      </w:pPr>
      <w:r w:rsidRPr="00A858DF">
        <w:t>//donne la valeur 9 à b</w:t>
      </w:r>
    </w:p>
    <w:p w14:paraId="5AC21BBB" w14:textId="77777777" w:rsidR="00BC3B6B" w:rsidRPr="00A858DF" w:rsidRDefault="00BC3B6B" w:rsidP="00BC3B6B">
      <w:pPr>
        <w:pStyle w:val="TxtCode3-Orange"/>
      </w:pPr>
      <w:r w:rsidRPr="00A858DF">
        <w:t>b = 9;</w:t>
      </w:r>
    </w:p>
    <w:p w14:paraId="63AEC6F9" w14:textId="77777777" w:rsidR="00BC3B6B" w:rsidRPr="00A858DF" w:rsidRDefault="00BC3B6B" w:rsidP="00BC3B6B">
      <w:pPr>
        <w:pStyle w:val="TxtCode3-Orange"/>
      </w:pPr>
      <w:r w:rsidRPr="00A858DF">
        <w:t>//affiche la valeur de bs</w:t>
      </w:r>
    </w:p>
    <w:p w14:paraId="431429D4" w14:textId="77777777" w:rsidR="00BC3B6B" w:rsidRPr="00A858DF" w:rsidRDefault="00BC3B6B" w:rsidP="00BC3B6B">
      <w:pPr>
        <w:pStyle w:val="TxtCode3-Orange"/>
      </w:pPr>
      <w:r w:rsidRPr="00A858DF">
        <w:t>console.log("Ma variable b = " + b + ".");</w:t>
      </w:r>
    </w:p>
    <w:p w14:paraId="77958F04" w14:textId="77777777" w:rsidR="00BC3B6B" w:rsidRPr="00A858DF" w:rsidRDefault="00BC3B6B" w:rsidP="00BC3B6B">
      <w:pPr>
        <w:pStyle w:val="TxtCode3-Orange"/>
      </w:pPr>
    </w:p>
    <w:p w14:paraId="3F9C86F6" w14:textId="77777777" w:rsidR="00BC3B6B" w:rsidRPr="00A858DF" w:rsidRDefault="00BC3B6B" w:rsidP="00BC3B6B">
      <w:pPr>
        <w:pStyle w:val="TxtCode3-Orange"/>
      </w:pPr>
      <w:r w:rsidRPr="00A858DF">
        <w:t>//affiche le resultat de a + b</w:t>
      </w:r>
    </w:p>
    <w:p w14:paraId="72F2649B" w14:textId="77777777" w:rsidR="00BC3B6B" w:rsidRPr="00A858DF" w:rsidRDefault="00BC3B6B" w:rsidP="00BC3B6B">
      <w:pPr>
        <w:pStyle w:val="TxtCode3-Orange"/>
      </w:pPr>
      <w:r w:rsidRPr="00A858DF">
        <w:t>console.log(`${a} + ${b} = ${a + b}`);</w:t>
      </w:r>
    </w:p>
    <w:p w14:paraId="580A74F6" w14:textId="77777777" w:rsidR="00BC3B6B" w:rsidRPr="00A858DF" w:rsidRDefault="00BC3B6B" w:rsidP="00BC3B6B">
      <w:pPr>
        <w:pStyle w:val="TxtCode3-Orange"/>
      </w:pPr>
      <w:r w:rsidRPr="00A858DF">
        <w:t>//affiche le resultat de a - b</w:t>
      </w:r>
    </w:p>
    <w:p w14:paraId="2435D584" w14:textId="77777777" w:rsidR="00BC3B6B" w:rsidRPr="00A858DF" w:rsidRDefault="00BC3B6B" w:rsidP="00BC3B6B">
      <w:pPr>
        <w:pStyle w:val="TxtCode3-Orange"/>
      </w:pPr>
      <w:r w:rsidRPr="00A858DF">
        <w:t>console.log(`${a} - ${b} = ${a - b}`);</w:t>
      </w:r>
    </w:p>
    <w:p w14:paraId="404CDBC1" w14:textId="77777777" w:rsidR="00BC3B6B" w:rsidRPr="00A858DF" w:rsidRDefault="00BC3B6B" w:rsidP="00BC3B6B">
      <w:pPr>
        <w:pStyle w:val="TxtCode3-Orange"/>
      </w:pPr>
      <w:r w:rsidRPr="00A858DF">
        <w:t>//affiche le resultat de a * b</w:t>
      </w:r>
    </w:p>
    <w:p w14:paraId="5F975ACC" w14:textId="77777777" w:rsidR="00BC3B6B" w:rsidRPr="00A858DF" w:rsidRDefault="00BC3B6B" w:rsidP="00BC3B6B">
      <w:pPr>
        <w:pStyle w:val="TxtCode3-Orange"/>
      </w:pPr>
      <w:r w:rsidRPr="00A858DF">
        <w:t>console.log(`${a} * ${b} = ${a * b}`);</w:t>
      </w:r>
    </w:p>
    <w:p w14:paraId="4C831C39" w14:textId="77777777" w:rsidR="00BC3B6B" w:rsidRPr="00A858DF" w:rsidRDefault="00BC3B6B" w:rsidP="00BC3B6B">
      <w:pPr>
        <w:pStyle w:val="TxtCode3-Orange"/>
      </w:pPr>
      <w:r w:rsidRPr="00A858DF">
        <w:t>//affiche le resultat de a / b</w:t>
      </w:r>
    </w:p>
    <w:p w14:paraId="5CDEA7EC" w14:textId="77777777" w:rsidR="00BC3B6B" w:rsidRPr="00A858DF" w:rsidRDefault="00BC3B6B" w:rsidP="00BC3B6B">
      <w:pPr>
        <w:pStyle w:val="TxtCode3-Orange"/>
      </w:pPr>
      <w:r w:rsidRPr="00A858DF">
        <w:t>console.log(`${a} / ${b} = ${a / b}`);</w:t>
      </w:r>
    </w:p>
    <w:p w14:paraId="64DCF42E" w14:textId="77777777" w:rsidR="00BC3B6B" w:rsidRPr="00A858DF" w:rsidRDefault="00BC3B6B" w:rsidP="00BC3B6B">
      <w:pPr>
        <w:pStyle w:val="TxtCode3-Orange"/>
      </w:pPr>
    </w:p>
    <w:p w14:paraId="0B9074B0" w14:textId="77777777" w:rsidR="00BC3B6B" w:rsidRPr="00A858DF" w:rsidRDefault="00BC3B6B" w:rsidP="00BC3B6B">
      <w:pPr>
        <w:pStyle w:val="TxtCode3-Orange"/>
      </w:pPr>
      <w:r w:rsidRPr="00A858DF">
        <w:t>//donne la valeur "Bonjour" à a</w:t>
      </w:r>
    </w:p>
    <w:p w14:paraId="3FD92D99" w14:textId="77777777" w:rsidR="00BC3B6B" w:rsidRPr="00A858DF" w:rsidRDefault="00BC3B6B" w:rsidP="00BC3B6B">
      <w:pPr>
        <w:pStyle w:val="TxtCode3-Orange"/>
      </w:pPr>
      <w:r w:rsidRPr="00A858DF">
        <w:t>a = "Bonjour";</w:t>
      </w:r>
    </w:p>
    <w:p w14:paraId="09B72020" w14:textId="77777777" w:rsidR="00BC3B6B" w:rsidRPr="00A858DF" w:rsidRDefault="00BC3B6B" w:rsidP="00BC3B6B">
      <w:pPr>
        <w:pStyle w:val="TxtCode3-Orange"/>
      </w:pPr>
      <w:r w:rsidRPr="00A858DF">
        <w:t>//donne la valeur "les amis" à b</w:t>
      </w:r>
    </w:p>
    <w:p w14:paraId="5158216C" w14:textId="77777777" w:rsidR="00BC3B6B" w:rsidRPr="00A858DF" w:rsidRDefault="00BC3B6B" w:rsidP="00BC3B6B">
      <w:pPr>
        <w:pStyle w:val="TxtCode3-Orange"/>
      </w:pPr>
      <w:r w:rsidRPr="00A858DF">
        <w:t>b = "les amis";</w:t>
      </w:r>
    </w:p>
    <w:p w14:paraId="3D07161C" w14:textId="77777777" w:rsidR="00BC3B6B" w:rsidRPr="00A858DF" w:rsidRDefault="00BC3B6B" w:rsidP="00BC3B6B">
      <w:pPr>
        <w:pStyle w:val="TxtCode3-Orange"/>
      </w:pPr>
    </w:p>
    <w:p w14:paraId="53E7FCE6" w14:textId="77777777" w:rsidR="00BC3B6B" w:rsidRPr="00A858DF" w:rsidRDefault="00BC3B6B" w:rsidP="00BC3B6B">
      <w:pPr>
        <w:pStyle w:val="TxtCode3-Orange"/>
      </w:pPr>
      <w:r w:rsidRPr="00A858DF">
        <w:t>//affiche a et b en les concatenant avec "concat()"</w:t>
      </w:r>
    </w:p>
    <w:p w14:paraId="05DDDD66" w14:textId="77777777" w:rsidR="00BC3B6B" w:rsidRPr="00A858DF" w:rsidRDefault="00BC3B6B" w:rsidP="00BC3B6B">
      <w:pPr>
        <w:pStyle w:val="TxtCode3-Orange"/>
      </w:pPr>
      <w:r w:rsidRPr="00A858DF">
        <w:t>console.log(a.concat(" ", b));</w:t>
      </w:r>
    </w:p>
    <w:p w14:paraId="2B833D5D" w14:textId="77777777" w:rsidR="00BC3B6B" w:rsidRPr="00A858DF" w:rsidRDefault="00BC3B6B" w:rsidP="00BC3B6B">
      <w:pPr>
        <w:pStyle w:val="TxtCode3-Orange"/>
      </w:pPr>
      <w:r w:rsidRPr="00A858DF">
        <w:t>//affiche a et b en les concatenant en utilisant un littéral</w:t>
      </w:r>
    </w:p>
    <w:p w14:paraId="64D5F22C" w14:textId="77777777" w:rsidR="00BC3B6B" w:rsidRPr="00A858DF" w:rsidRDefault="00BC3B6B" w:rsidP="00BC3B6B">
      <w:pPr>
        <w:pStyle w:val="TxtCode3-Orange"/>
      </w:pPr>
      <w:r w:rsidRPr="00A858DF">
        <w:t>console.log(`${a + " "+b}`);</w:t>
      </w:r>
    </w:p>
    <w:p w14:paraId="7EB87692" w14:textId="77777777" w:rsidR="00BC3B6B" w:rsidRPr="00A858DF" w:rsidRDefault="00BC3B6B" w:rsidP="00BC3B6B">
      <w:pPr>
        <w:pStyle w:val="TxtCode3-Orange"/>
      </w:pPr>
    </w:p>
    <w:p w14:paraId="05A9B129" w14:textId="77777777" w:rsidR="00BC3B6B" w:rsidRPr="00A858DF" w:rsidRDefault="00BC3B6B" w:rsidP="00BC3B6B">
      <w:pPr>
        <w:pStyle w:val="TxtCode3-Orange"/>
      </w:pPr>
      <w:r w:rsidRPr="00A858DF">
        <w:t>//donne la valeur true à a</w:t>
      </w:r>
    </w:p>
    <w:p w14:paraId="59FE1795" w14:textId="77777777" w:rsidR="00BC3B6B" w:rsidRPr="00A858DF" w:rsidRDefault="00BC3B6B" w:rsidP="00BC3B6B">
      <w:pPr>
        <w:pStyle w:val="TxtCode3-Orange"/>
      </w:pPr>
      <w:r w:rsidRPr="00A858DF">
        <w:t>a = true;</w:t>
      </w:r>
    </w:p>
    <w:p w14:paraId="03DB96FC" w14:textId="77777777" w:rsidR="00BC3B6B" w:rsidRPr="00A858DF" w:rsidRDefault="00BC3B6B" w:rsidP="00BC3B6B">
      <w:pPr>
        <w:pStyle w:val="TxtCode3-Orange"/>
      </w:pPr>
      <w:r w:rsidRPr="00A858DF">
        <w:t>//donne la valeur false à b</w:t>
      </w:r>
    </w:p>
    <w:p w14:paraId="1A3BEB96" w14:textId="77777777" w:rsidR="00BC3B6B" w:rsidRPr="00A858DF" w:rsidRDefault="00BC3B6B" w:rsidP="00BC3B6B">
      <w:pPr>
        <w:pStyle w:val="TxtCode3-Orange"/>
      </w:pPr>
      <w:r w:rsidRPr="00A858DF">
        <w:t>b = false;</w:t>
      </w:r>
    </w:p>
    <w:p w14:paraId="07C98926" w14:textId="77777777" w:rsidR="00BC3B6B" w:rsidRPr="00A858DF" w:rsidRDefault="00BC3B6B" w:rsidP="00BC3B6B">
      <w:pPr>
        <w:pStyle w:val="TxtCode3-Orange"/>
      </w:pPr>
    </w:p>
    <w:p w14:paraId="599F3E5C" w14:textId="77777777" w:rsidR="00BC3B6B" w:rsidRPr="00A858DF" w:rsidRDefault="00BC3B6B" w:rsidP="00BC3B6B">
      <w:pPr>
        <w:pStyle w:val="TxtCode3-Orange"/>
      </w:pPr>
      <w:r w:rsidRPr="00A858DF">
        <w:t xml:space="preserve">//affiche le resultat de a &amp;&amp; b (AND) </w:t>
      </w:r>
    </w:p>
    <w:p w14:paraId="4D283B2B" w14:textId="77777777" w:rsidR="00BC3B6B" w:rsidRPr="00A858DF" w:rsidRDefault="00BC3B6B" w:rsidP="00BC3B6B">
      <w:pPr>
        <w:pStyle w:val="TxtCode3-Orange"/>
        <w:rPr>
          <w:lang w:val="en-US"/>
        </w:rPr>
      </w:pPr>
      <w:r w:rsidRPr="00A858DF">
        <w:rPr>
          <w:lang w:val="en-US"/>
        </w:rPr>
        <w:t>console.log(`${a} AND ${b} = ` + (a &amp;&amp; b));</w:t>
      </w:r>
    </w:p>
    <w:p w14:paraId="1B72C21B" w14:textId="77777777" w:rsidR="00BC3B6B" w:rsidRPr="00A858DF" w:rsidRDefault="00BC3B6B" w:rsidP="00BC3B6B">
      <w:pPr>
        <w:pStyle w:val="TxtCode3-Orange"/>
      </w:pPr>
      <w:r w:rsidRPr="00A858DF">
        <w:t xml:space="preserve">//affiche le resultat de a || b (OR) </w:t>
      </w:r>
    </w:p>
    <w:p w14:paraId="1C8D455A" w14:textId="77777777" w:rsidR="00BC3B6B" w:rsidRPr="00A858DF" w:rsidRDefault="00BC3B6B" w:rsidP="00BC3B6B">
      <w:pPr>
        <w:pStyle w:val="TxtCode3-Orange"/>
      </w:pPr>
      <w:r w:rsidRPr="00A858DF">
        <w:t>console.log(`${a} OR ${b} = ` + (a || b));</w:t>
      </w:r>
    </w:p>
    <w:p w14:paraId="72AA425E" w14:textId="77777777" w:rsidR="00BC3B6B" w:rsidRPr="00A858DF" w:rsidRDefault="00BC3B6B" w:rsidP="00BC3B6B">
      <w:pPr>
        <w:pStyle w:val="TxtCode3-Orange"/>
      </w:pPr>
    </w:p>
    <w:p w14:paraId="08C10497" w14:textId="77777777" w:rsidR="00BC3B6B" w:rsidRPr="00A858DF" w:rsidRDefault="00BC3B6B" w:rsidP="00BC3B6B">
      <w:pPr>
        <w:pStyle w:val="TxtCode3-Orange"/>
      </w:pPr>
      <w:r w:rsidRPr="00A858DF">
        <w:t>//donne la date d'aujourd'hui à a</w:t>
      </w:r>
    </w:p>
    <w:p w14:paraId="6FD9D2D2" w14:textId="77777777" w:rsidR="00BC3B6B" w:rsidRPr="00A858DF" w:rsidRDefault="00BC3B6B" w:rsidP="00BC3B6B">
      <w:pPr>
        <w:pStyle w:val="TxtCode3-Orange"/>
        <w:rPr>
          <w:lang w:val="en-US"/>
        </w:rPr>
      </w:pPr>
      <w:r w:rsidRPr="00A858DF">
        <w:rPr>
          <w:lang w:val="en-US"/>
        </w:rPr>
        <w:t>a = new Date(Date.now());</w:t>
      </w:r>
    </w:p>
    <w:p w14:paraId="1279A473" w14:textId="77777777" w:rsidR="00BC3B6B" w:rsidRPr="00A858DF" w:rsidRDefault="00BC3B6B" w:rsidP="00BC3B6B">
      <w:pPr>
        <w:pStyle w:val="TxtCode3-Orange"/>
        <w:rPr>
          <w:lang w:val="en-US"/>
        </w:rPr>
      </w:pPr>
    </w:p>
    <w:p w14:paraId="5FA68174" w14:textId="77777777" w:rsidR="00BC3B6B" w:rsidRPr="00A858DF" w:rsidRDefault="00BC3B6B" w:rsidP="00BC3B6B">
      <w:pPr>
        <w:pStyle w:val="TxtCode3-Orange"/>
      </w:pPr>
      <w:r w:rsidRPr="00A858DF">
        <w:t>//donne la date d'aujourd'hui -61 jours à b</w:t>
      </w:r>
    </w:p>
    <w:p w14:paraId="11C12964" w14:textId="77777777" w:rsidR="00BC3B6B" w:rsidRPr="00A858DF" w:rsidRDefault="00BC3B6B" w:rsidP="00BC3B6B">
      <w:pPr>
        <w:pStyle w:val="TxtCode3-Orange"/>
        <w:rPr>
          <w:lang w:val="en-US"/>
        </w:rPr>
      </w:pPr>
      <w:r w:rsidRPr="00A858DF">
        <w:rPr>
          <w:lang w:val="en-US"/>
        </w:rPr>
        <w:t>b = new Date();</w:t>
      </w:r>
    </w:p>
    <w:p w14:paraId="3A5DAA89" w14:textId="77777777" w:rsidR="00BC3B6B" w:rsidRPr="00A858DF" w:rsidRDefault="00BC3B6B" w:rsidP="00BC3B6B">
      <w:pPr>
        <w:pStyle w:val="TxtCode3-Orange"/>
        <w:rPr>
          <w:lang w:val="en-US"/>
        </w:rPr>
      </w:pPr>
      <w:r w:rsidRPr="00A858DF">
        <w:rPr>
          <w:lang w:val="en-US"/>
        </w:rPr>
        <w:t>b.setDate(a.getDate() - 61);</w:t>
      </w:r>
    </w:p>
    <w:p w14:paraId="36640F01" w14:textId="77777777" w:rsidR="00BC3B6B" w:rsidRPr="00A858DF" w:rsidRDefault="00BC3B6B" w:rsidP="00BC3B6B">
      <w:pPr>
        <w:pStyle w:val="TxtCode3-Orange"/>
        <w:rPr>
          <w:lang w:val="en-US"/>
        </w:rPr>
      </w:pPr>
    </w:p>
    <w:p w14:paraId="37A06CE9" w14:textId="77777777" w:rsidR="00BC3B6B" w:rsidRPr="00A858DF" w:rsidRDefault="00BC3B6B" w:rsidP="00BC3B6B">
      <w:pPr>
        <w:pStyle w:val="TxtCode3-Orange"/>
      </w:pPr>
      <w:r w:rsidRPr="00A858DF">
        <w:t>//affiche la date et l'heure de a et b</w:t>
      </w:r>
    </w:p>
    <w:p w14:paraId="207EEE6E" w14:textId="77777777" w:rsidR="00BC3B6B" w:rsidRPr="00A858DF" w:rsidRDefault="00BC3B6B" w:rsidP="00BC3B6B">
      <w:pPr>
        <w:pStyle w:val="TxtCode3-Orange"/>
        <w:rPr>
          <w:lang w:val="en-US"/>
        </w:rPr>
      </w:pPr>
      <w:r w:rsidRPr="00A858DF">
        <w:rPr>
          <w:lang w:val="en-US"/>
        </w:rPr>
        <w:t>console.log("a " + a.toLocaleString());</w:t>
      </w:r>
    </w:p>
    <w:p w14:paraId="408DA5E3" w14:textId="77777777" w:rsidR="00BC3B6B" w:rsidRPr="00A858DF" w:rsidRDefault="00BC3B6B" w:rsidP="00BC3B6B">
      <w:pPr>
        <w:pStyle w:val="TxtCode3-Orange"/>
        <w:rPr>
          <w:lang w:val="en-US"/>
        </w:rPr>
      </w:pPr>
      <w:r w:rsidRPr="00A858DF">
        <w:rPr>
          <w:lang w:val="en-US"/>
        </w:rPr>
        <w:t>console.log("b " + b.toLocaleString());</w:t>
      </w:r>
    </w:p>
    <w:p w14:paraId="1521CA96" w14:textId="77777777" w:rsidR="00BC3B6B" w:rsidRPr="00A858DF" w:rsidRDefault="00BC3B6B" w:rsidP="00BC3B6B">
      <w:pPr>
        <w:pStyle w:val="TxtCode3-Orange"/>
        <w:rPr>
          <w:lang w:val="en-US"/>
        </w:rPr>
      </w:pPr>
    </w:p>
    <w:p w14:paraId="4C659D28" w14:textId="77777777" w:rsidR="00BC3B6B" w:rsidRPr="00A858DF" w:rsidRDefault="00BC3B6B" w:rsidP="00BC3B6B">
      <w:pPr>
        <w:pStyle w:val="TxtCode3-Orange"/>
      </w:pPr>
      <w:r w:rsidRPr="00A858DF">
        <w:t>//affiche la date de a et b</w:t>
      </w:r>
    </w:p>
    <w:p w14:paraId="714AD800" w14:textId="77777777" w:rsidR="00BC3B6B" w:rsidRPr="00A858DF" w:rsidRDefault="00BC3B6B" w:rsidP="00BC3B6B">
      <w:pPr>
        <w:pStyle w:val="TxtCode3-Orange"/>
        <w:rPr>
          <w:lang w:val="en-US"/>
        </w:rPr>
      </w:pPr>
      <w:r w:rsidRPr="00A858DF">
        <w:rPr>
          <w:lang w:val="en-US"/>
        </w:rPr>
        <w:t>console.log("a " + a.toLocaleDateString());</w:t>
      </w:r>
    </w:p>
    <w:p w14:paraId="5F4D7B59" w14:textId="77777777" w:rsidR="00BC3B6B" w:rsidRPr="00A858DF" w:rsidRDefault="00BC3B6B" w:rsidP="00BC3B6B">
      <w:pPr>
        <w:pStyle w:val="TxtCode3-Orange"/>
      </w:pPr>
      <w:r w:rsidRPr="00A858DF">
        <w:t>console.log("b " + b.toLocaleDateString());</w:t>
      </w:r>
    </w:p>
    <w:p w14:paraId="3A81EF35" w14:textId="77777777" w:rsidR="00BC3B6B" w:rsidRPr="00A858DF" w:rsidRDefault="00BC3B6B" w:rsidP="00BC3B6B">
      <w:pPr>
        <w:pStyle w:val="TxtCode3-Orange"/>
      </w:pPr>
    </w:p>
    <w:p w14:paraId="25C290FB" w14:textId="77777777" w:rsidR="00BC3B6B" w:rsidRPr="00A858DF" w:rsidRDefault="00BC3B6B" w:rsidP="00BC3B6B">
      <w:pPr>
        <w:pStyle w:val="TxtCode3-Orange"/>
      </w:pPr>
      <w:r w:rsidRPr="00A858DF">
        <w:t>//affiche l'heure de a et b</w:t>
      </w:r>
    </w:p>
    <w:p w14:paraId="3440C706" w14:textId="77777777" w:rsidR="00BC3B6B" w:rsidRPr="00A858DF" w:rsidRDefault="00BC3B6B" w:rsidP="00BC3B6B">
      <w:pPr>
        <w:pStyle w:val="TxtCode3-Orange"/>
      </w:pPr>
      <w:r w:rsidRPr="00A858DF">
        <w:t>console.log("a " + a.toLocaleTimeString());</w:t>
      </w:r>
    </w:p>
    <w:p w14:paraId="342002DA" w14:textId="77777777" w:rsidR="00BC3B6B" w:rsidRPr="00A858DF" w:rsidRDefault="00BC3B6B" w:rsidP="00BC3B6B">
      <w:pPr>
        <w:pStyle w:val="TxtCode3-Orange"/>
      </w:pPr>
      <w:r w:rsidRPr="00A858DF">
        <w:t>console.log("b " + b.toLocaleTimeString());</w:t>
      </w:r>
    </w:p>
    <w:p w14:paraId="4B1A3E96" w14:textId="77777777" w:rsidR="00BC3B6B" w:rsidRPr="00A858DF" w:rsidRDefault="00BC3B6B" w:rsidP="00BC3B6B">
      <w:pPr>
        <w:pStyle w:val="TxtCode3-Orange"/>
      </w:pPr>
    </w:p>
    <w:p w14:paraId="48DFCEB8" w14:textId="77777777" w:rsidR="00BC3B6B" w:rsidRPr="00A858DF" w:rsidRDefault="00BC3B6B" w:rsidP="00BC3B6B">
      <w:pPr>
        <w:pStyle w:val="TxtCode3-Orange"/>
      </w:pPr>
      <w:r w:rsidRPr="00A858DF">
        <w:t>//donne la valeur PI à a et l'affiche avec son type</w:t>
      </w:r>
    </w:p>
    <w:p w14:paraId="4D0A3499" w14:textId="77777777" w:rsidR="00BC3B6B" w:rsidRPr="00A858DF" w:rsidRDefault="00BC3B6B" w:rsidP="00BC3B6B">
      <w:pPr>
        <w:pStyle w:val="TxtCode3-Orange"/>
        <w:rPr>
          <w:lang w:val="en-US"/>
        </w:rPr>
      </w:pPr>
      <w:r w:rsidRPr="00A858DF">
        <w:rPr>
          <w:lang w:val="en-US"/>
        </w:rPr>
        <w:t>a = Math.PI;</w:t>
      </w:r>
    </w:p>
    <w:p w14:paraId="1B909D90" w14:textId="77777777" w:rsidR="00BC3B6B" w:rsidRPr="00A858DF" w:rsidRDefault="00BC3B6B" w:rsidP="00BC3B6B">
      <w:pPr>
        <w:pStyle w:val="TxtCode3-Orange"/>
        <w:rPr>
          <w:lang w:val="en-US"/>
        </w:rPr>
      </w:pPr>
      <w:r w:rsidRPr="00A858DF">
        <w:rPr>
          <w:lang w:val="en-US"/>
        </w:rPr>
        <w:t>console.log(a + " is a " +typeof a);</w:t>
      </w:r>
    </w:p>
    <w:p w14:paraId="15F957D6" w14:textId="77777777" w:rsidR="00BC3B6B" w:rsidRPr="00A858DF" w:rsidRDefault="00BC3B6B" w:rsidP="00BC3B6B">
      <w:pPr>
        <w:pStyle w:val="TxtCode3-Orange"/>
        <w:rPr>
          <w:lang w:val="en-US"/>
        </w:rPr>
      </w:pPr>
    </w:p>
    <w:p w14:paraId="19AB5AE7" w14:textId="77777777" w:rsidR="00BC3B6B" w:rsidRPr="00A858DF" w:rsidRDefault="00BC3B6B" w:rsidP="00BC3B6B">
      <w:pPr>
        <w:pStyle w:val="TxtCode3-Orange"/>
      </w:pPr>
      <w:r w:rsidRPr="00A858DF">
        <w:t>//donne la valeur "Bonjour" à b et l'affiche avec son type</w:t>
      </w:r>
    </w:p>
    <w:p w14:paraId="5DCAFF32" w14:textId="77777777" w:rsidR="00BC3B6B" w:rsidRPr="00A858DF" w:rsidRDefault="00BC3B6B" w:rsidP="00BC3B6B">
      <w:pPr>
        <w:pStyle w:val="TxtCode3-Orange"/>
        <w:rPr>
          <w:lang w:val="en-US"/>
        </w:rPr>
      </w:pPr>
      <w:r w:rsidRPr="00A858DF">
        <w:rPr>
          <w:lang w:val="en-US"/>
        </w:rPr>
        <w:t>b = "Bonjour";</w:t>
      </w:r>
    </w:p>
    <w:p w14:paraId="4FAD129B" w14:textId="77777777" w:rsidR="00BC3B6B" w:rsidRPr="00A858DF" w:rsidRDefault="00BC3B6B" w:rsidP="00BC3B6B">
      <w:pPr>
        <w:pStyle w:val="TxtCode3-Orange"/>
        <w:rPr>
          <w:lang w:val="en-US"/>
        </w:rPr>
      </w:pPr>
      <w:r w:rsidRPr="00A858DF">
        <w:rPr>
          <w:lang w:val="en-US"/>
        </w:rPr>
        <w:t>console.log(b + " is a " +typeof b);</w:t>
      </w:r>
    </w:p>
    <w:p w14:paraId="3DAF9E4C" w14:textId="77777777" w:rsidR="00BC3B6B" w:rsidRPr="00A858DF" w:rsidRDefault="00BC3B6B" w:rsidP="00BC3B6B">
      <w:pPr>
        <w:pStyle w:val="TxtCode3-Orange"/>
        <w:rPr>
          <w:lang w:val="en-US"/>
        </w:rPr>
      </w:pPr>
    </w:p>
    <w:p w14:paraId="1558A939" w14:textId="77777777" w:rsidR="00BC3B6B" w:rsidRPr="00A858DF" w:rsidRDefault="00BC3B6B" w:rsidP="00BC3B6B">
      <w:pPr>
        <w:pStyle w:val="TxtCode3-Orange"/>
      </w:pPr>
      <w:r w:rsidRPr="00A858DF">
        <w:t>//donne la valeur true à c et l'affiche avec son type</w:t>
      </w:r>
    </w:p>
    <w:p w14:paraId="05609A7F" w14:textId="77777777" w:rsidR="00BC3B6B" w:rsidRPr="00A858DF" w:rsidRDefault="00BC3B6B" w:rsidP="00BC3B6B">
      <w:pPr>
        <w:pStyle w:val="TxtCode3-Orange"/>
        <w:rPr>
          <w:lang w:val="en-US"/>
        </w:rPr>
      </w:pPr>
      <w:r w:rsidRPr="00A858DF">
        <w:rPr>
          <w:lang w:val="en-US"/>
        </w:rPr>
        <w:t>let c = true;</w:t>
      </w:r>
    </w:p>
    <w:p w14:paraId="6613A2BF" w14:textId="77777777" w:rsidR="00BC3B6B" w:rsidRPr="00A858DF" w:rsidRDefault="00BC3B6B" w:rsidP="00BC3B6B">
      <w:pPr>
        <w:pStyle w:val="TxtCode3-Orange"/>
        <w:rPr>
          <w:lang w:val="en-US"/>
        </w:rPr>
      </w:pPr>
      <w:r w:rsidRPr="00A858DF">
        <w:rPr>
          <w:lang w:val="en-US"/>
        </w:rPr>
        <w:t>console.log(c + " is a " +typeof c);</w:t>
      </w:r>
    </w:p>
    <w:p w14:paraId="1A576476" w14:textId="77777777" w:rsidR="00BC3B6B" w:rsidRPr="00A858DF" w:rsidRDefault="00BC3B6B" w:rsidP="00BC3B6B">
      <w:pPr>
        <w:pStyle w:val="TxtCode3-Orange"/>
        <w:rPr>
          <w:lang w:val="en-US"/>
        </w:rPr>
      </w:pPr>
    </w:p>
    <w:p w14:paraId="25B5CC00" w14:textId="77777777" w:rsidR="00BC3B6B" w:rsidRPr="00A858DF" w:rsidRDefault="00BC3B6B" w:rsidP="00BC3B6B">
      <w:pPr>
        <w:pStyle w:val="TxtCode3-Orange"/>
      </w:pPr>
      <w:r w:rsidRPr="00A858DF">
        <w:t>//donne la date de aujourd'hui à d et l'affiche avec son type</w:t>
      </w:r>
    </w:p>
    <w:p w14:paraId="4A5FDA44" w14:textId="77777777" w:rsidR="00BC3B6B" w:rsidRPr="00A858DF" w:rsidRDefault="00BC3B6B" w:rsidP="00BC3B6B">
      <w:pPr>
        <w:pStyle w:val="TxtCode3-Orange"/>
        <w:rPr>
          <w:lang w:val="en-US"/>
        </w:rPr>
      </w:pPr>
      <w:r w:rsidRPr="00A858DF">
        <w:rPr>
          <w:lang w:val="en-US"/>
        </w:rPr>
        <w:lastRenderedPageBreak/>
        <w:t>let d = new Date(Date.now());</w:t>
      </w:r>
    </w:p>
    <w:p w14:paraId="5A453A5E" w14:textId="77777777" w:rsidR="00BC3B6B" w:rsidRPr="00A858DF" w:rsidRDefault="00BC3B6B" w:rsidP="00BC3B6B">
      <w:pPr>
        <w:pStyle w:val="TxtCode3-Orange"/>
        <w:rPr>
          <w:lang w:val="en-US"/>
        </w:rPr>
      </w:pPr>
      <w:r w:rsidRPr="00A858DF">
        <w:rPr>
          <w:lang w:val="en-US"/>
        </w:rPr>
        <w:t>console.log(d + " is a " +typeof d);</w:t>
      </w:r>
    </w:p>
    <w:p w14:paraId="2CDD15EB" w14:textId="77777777" w:rsidR="00BC3B6B" w:rsidRPr="00A858DF" w:rsidRDefault="00BC3B6B" w:rsidP="00BC3B6B">
      <w:pPr>
        <w:pStyle w:val="TxtCode3-Orange"/>
        <w:rPr>
          <w:lang w:val="en-US"/>
        </w:rPr>
      </w:pPr>
    </w:p>
    <w:p w14:paraId="389EB62F" w14:textId="77777777" w:rsidR="00BC3B6B" w:rsidRPr="00A858DF" w:rsidRDefault="00BC3B6B" w:rsidP="00BC3B6B">
      <w:pPr>
        <w:pStyle w:val="TxtCode3-Orange"/>
      </w:pPr>
      <w:r w:rsidRPr="00A858DF">
        <w:t>//donne aucune valeur à e et l'affiche avec son type</w:t>
      </w:r>
    </w:p>
    <w:p w14:paraId="3BBFEC6F" w14:textId="77777777" w:rsidR="00BC3B6B" w:rsidRPr="00A858DF" w:rsidRDefault="00BC3B6B" w:rsidP="00BC3B6B">
      <w:pPr>
        <w:pStyle w:val="TxtCode3-Orange"/>
        <w:rPr>
          <w:lang w:val="en-US"/>
        </w:rPr>
      </w:pPr>
      <w:r w:rsidRPr="00A858DF">
        <w:rPr>
          <w:lang w:val="en-US"/>
        </w:rPr>
        <w:t>let e;</w:t>
      </w:r>
    </w:p>
    <w:p w14:paraId="04FABE69" w14:textId="3D293F60" w:rsidR="001A5F53" w:rsidRPr="00A858DF" w:rsidRDefault="00BC3B6B" w:rsidP="006763F7">
      <w:pPr>
        <w:pStyle w:val="TxtCode3-Orange"/>
        <w:rPr>
          <w:lang w:val="en-US"/>
        </w:rPr>
      </w:pPr>
      <w:r w:rsidRPr="00A858DF">
        <w:rPr>
          <w:lang w:val="en-US"/>
        </w:rPr>
        <w:t>console.log(e + " is a " +typeof e);</w:t>
      </w:r>
    </w:p>
    <w:p w14:paraId="22676D28" w14:textId="77777777" w:rsidR="001A5F53" w:rsidRPr="00A858DF" w:rsidRDefault="001A5F53" w:rsidP="001A5F53">
      <w:pPr>
        <w:pStyle w:val="Titre3"/>
      </w:pPr>
      <w:bookmarkStart w:id="27" w:name="_Toc137926706"/>
      <w:r w:rsidRPr="00A858DF">
        <w:t>Capture</w:t>
      </w:r>
      <w:bookmarkEnd w:id="27"/>
    </w:p>
    <w:p w14:paraId="28E22BD9" w14:textId="6070F5C3" w:rsidR="00650801" w:rsidRPr="00A858DF" w:rsidRDefault="00650801" w:rsidP="00650801">
      <w:pPr>
        <w:pStyle w:val="Txtjustifie"/>
      </w:pPr>
      <w:r w:rsidRPr="00A858DF">
        <w:t>Voici le résultat :</w:t>
      </w:r>
    </w:p>
    <w:p w14:paraId="0DCC4B06" w14:textId="77777777" w:rsidR="00075618" w:rsidRPr="00A858DF" w:rsidRDefault="00075618" w:rsidP="00075618">
      <w:pPr>
        <w:pStyle w:val="TxtCode3-Orange"/>
      </w:pPr>
      <w:r w:rsidRPr="00A858DF">
        <w:rPr>
          <w:rFonts w:ascii="Segoe UI Emoji" w:hAnsi="Segoe UI Emoji" w:cs="Segoe UI Emoji"/>
        </w:rPr>
        <w:t>☁️</w:t>
      </w:r>
      <w:r w:rsidRPr="00A858DF">
        <w:t xml:space="preserve"> "Running fiddle"</w:t>
      </w:r>
    </w:p>
    <w:p w14:paraId="7166D73B" w14:textId="12797B16" w:rsidR="00075618" w:rsidRPr="00A858DF" w:rsidRDefault="00E17D7F" w:rsidP="00075618">
      <w:pPr>
        <w:pStyle w:val="TxtCode3-Orange"/>
      </w:pPr>
      <w:r w:rsidRPr="00A858DF">
        <w:t>u</w:t>
      </w:r>
      <w:r w:rsidR="00075618" w:rsidRPr="00A858DF">
        <w:t>ndefined</w:t>
      </w:r>
    </w:p>
    <w:p w14:paraId="0B4BD527" w14:textId="77777777" w:rsidR="00E17D7F" w:rsidRPr="00A858DF" w:rsidRDefault="00E17D7F" w:rsidP="00075618">
      <w:pPr>
        <w:pStyle w:val="TxtCode3-Orange"/>
      </w:pPr>
    </w:p>
    <w:p w14:paraId="115BD92A" w14:textId="77777777" w:rsidR="00075618" w:rsidRPr="00A858DF" w:rsidRDefault="00075618" w:rsidP="00075618">
      <w:pPr>
        <w:pStyle w:val="TxtCode3-Orange"/>
      </w:pPr>
      <w:r w:rsidRPr="00A858DF">
        <w:t>"Ma variable a = 15."</w:t>
      </w:r>
    </w:p>
    <w:p w14:paraId="0BA6D4F0" w14:textId="699F8FA1" w:rsidR="00075618" w:rsidRPr="00A858DF" w:rsidRDefault="00075618" w:rsidP="00075618">
      <w:pPr>
        <w:pStyle w:val="TxtCode3-Orange"/>
      </w:pPr>
      <w:r w:rsidRPr="00A858DF">
        <w:t>"Ma variable b = 9."</w:t>
      </w:r>
    </w:p>
    <w:p w14:paraId="2955FF9D" w14:textId="77777777" w:rsidR="00E17D7F" w:rsidRPr="00A858DF" w:rsidRDefault="00E17D7F" w:rsidP="00075618">
      <w:pPr>
        <w:pStyle w:val="TxtCode3-Orange"/>
      </w:pPr>
    </w:p>
    <w:p w14:paraId="1A43A2E7" w14:textId="77777777" w:rsidR="00075618" w:rsidRPr="00A858DF" w:rsidRDefault="00075618" w:rsidP="00075618">
      <w:pPr>
        <w:pStyle w:val="TxtCode3-Orange"/>
      </w:pPr>
      <w:r w:rsidRPr="00A858DF">
        <w:t>"15 + 9 = 24"</w:t>
      </w:r>
    </w:p>
    <w:p w14:paraId="2FCD35BC" w14:textId="77777777" w:rsidR="00075618" w:rsidRPr="00A858DF" w:rsidRDefault="00075618" w:rsidP="00075618">
      <w:pPr>
        <w:pStyle w:val="TxtCode3-Orange"/>
      </w:pPr>
      <w:r w:rsidRPr="00A858DF">
        <w:t>"15 - 9 = 6"</w:t>
      </w:r>
    </w:p>
    <w:p w14:paraId="367F80E6" w14:textId="0BFD25CA" w:rsidR="00E17D7F" w:rsidRPr="00A858DF" w:rsidRDefault="00075618" w:rsidP="00E17D7F">
      <w:pPr>
        <w:pStyle w:val="TxtCode3-Orange"/>
      </w:pPr>
      <w:r w:rsidRPr="00A858DF">
        <w:t>"15 * 9 = 135"</w:t>
      </w:r>
    </w:p>
    <w:p w14:paraId="22454517" w14:textId="07FD684E" w:rsidR="00075618" w:rsidRPr="00A858DF" w:rsidRDefault="00075618" w:rsidP="00075618">
      <w:pPr>
        <w:pStyle w:val="TxtCode3-Orange"/>
      </w:pPr>
      <w:r w:rsidRPr="00A858DF">
        <w:t>"15 / 9 = 1.6666666666666667"</w:t>
      </w:r>
    </w:p>
    <w:p w14:paraId="1F971FAD" w14:textId="77777777" w:rsidR="00E17D7F" w:rsidRPr="00A858DF" w:rsidRDefault="00E17D7F" w:rsidP="00075618">
      <w:pPr>
        <w:pStyle w:val="TxtCode3-Orange"/>
      </w:pPr>
    </w:p>
    <w:p w14:paraId="567838A1" w14:textId="77777777" w:rsidR="00075618" w:rsidRPr="00A858DF" w:rsidRDefault="00075618" w:rsidP="00075618">
      <w:pPr>
        <w:pStyle w:val="TxtCode3-Orange"/>
      </w:pPr>
      <w:r w:rsidRPr="00A858DF">
        <w:t>"Bonjour les amis"</w:t>
      </w:r>
    </w:p>
    <w:p w14:paraId="5D2157F2" w14:textId="208DC6D3" w:rsidR="00075618" w:rsidRPr="00A858DF" w:rsidRDefault="00075618" w:rsidP="00075618">
      <w:pPr>
        <w:pStyle w:val="TxtCode3-Orange"/>
      </w:pPr>
      <w:r w:rsidRPr="00A858DF">
        <w:t>"Bonjour les amis"</w:t>
      </w:r>
    </w:p>
    <w:p w14:paraId="7A116284" w14:textId="77777777" w:rsidR="00E17D7F" w:rsidRPr="00A858DF" w:rsidRDefault="00E17D7F" w:rsidP="00075618">
      <w:pPr>
        <w:pStyle w:val="TxtCode3-Orange"/>
      </w:pPr>
    </w:p>
    <w:p w14:paraId="6337C87C" w14:textId="77777777" w:rsidR="00075618" w:rsidRPr="00A858DF" w:rsidRDefault="00075618" w:rsidP="00075618">
      <w:pPr>
        <w:pStyle w:val="TxtCode3-Orange"/>
      </w:pPr>
      <w:r w:rsidRPr="00A858DF">
        <w:t>"true AND false = false"</w:t>
      </w:r>
    </w:p>
    <w:p w14:paraId="6E133AA0" w14:textId="6F26D407" w:rsidR="00075618" w:rsidRPr="00A858DF" w:rsidRDefault="00075618" w:rsidP="00075618">
      <w:pPr>
        <w:pStyle w:val="TxtCode3-Orange"/>
        <w:rPr>
          <w:lang w:val="en-US"/>
        </w:rPr>
      </w:pPr>
      <w:r w:rsidRPr="00A858DF">
        <w:rPr>
          <w:lang w:val="en-US"/>
        </w:rPr>
        <w:t>"true OR false = true"</w:t>
      </w:r>
    </w:p>
    <w:p w14:paraId="3FA10D73" w14:textId="77777777" w:rsidR="00E17D7F" w:rsidRPr="00A858DF" w:rsidRDefault="00E17D7F" w:rsidP="00075618">
      <w:pPr>
        <w:pStyle w:val="TxtCode3-Orange"/>
        <w:rPr>
          <w:lang w:val="en-US"/>
        </w:rPr>
      </w:pPr>
    </w:p>
    <w:p w14:paraId="72BCF672" w14:textId="77777777" w:rsidR="00075618" w:rsidRPr="00A858DF" w:rsidRDefault="00075618" w:rsidP="00075618">
      <w:pPr>
        <w:pStyle w:val="TxtCode3-Orange"/>
        <w:rPr>
          <w:lang w:val="en-US"/>
        </w:rPr>
      </w:pPr>
      <w:r w:rsidRPr="00A858DF">
        <w:rPr>
          <w:lang w:val="en-US"/>
        </w:rPr>
        <w:t>"a 16/05/2023 09:55:31"</w:t>
      </w:r>
    </w:p>
    <w:p w14:paraId="56476A06" w14:textId="36B6D82C" w:rsidR="00075618" w:rsidRPr="00A858DF" w:rsidRDefault="00075618" w:rsidP="00075618">
      <w:pPr>
        <w:pStyle w:val="TxtCode3-Orange"/>
        <w:rPr>
          <w:lang w:val="en-US"/>
        </w:rPr>
      </w:pPr>
      <w:r w:rsidRPr="00A858DF">
        <w:rPr>
          <w:lang w:val="en-US"/>
        </w:rPr>
        <w:t>"b 16/03/2023 09:55:31"</w:t>
      </w:r>
    </w:p>
    <w:p w14:paraId="1F8FEA93" w14:textId="77777777" w:rsidR="00E17D7F" w:rsidRPr="00A858DF" w:rsidRDefault="00E17D7F" w:rsidP="00075618">
      <w:pPr>
        <w:pStyle w:val="TxtCode3-Orange"/>
        <w:rPr>
          <w:lang w:val="en-US"/>
        </w:rPr>
      </w:pPr>
    </w:p>
    <w:p w14:paraId="0CBB56B4" w14:textId="77777777" w:rsidR="00075618" w:rsidRPr="00A858DF" w:rsidRDefault="00075618" w:rsidP="00075618">
      <w:pPr>
        <w:pStyle w:val="TxtCode3-Orange"/>
        <w:rPr>
          <w:lang w:val="en-US"/>
        </w:rPr>
      </w:pPr>
      <w:r w:rsidRPr="00A858DF">
        <w:rPr>
          <w:lang w:val="en-US"/>
        </w:rPr>
        <w:t>"a 16/05/2023"</w:t>
      </w:r>
    </w:p>
    <w:p w14:paraId="09F9E7CC" w14:textId="31A95C95" w:rsidR="00075618" w:rsidRPr="00A858DF" w:rsidRDefault="00075618" w:rsidP="00075618">
      <w:pPr>
        <w:pStyle w:val="TxtCode3-Orange"/>
        <w:rPr>
          <w:lang w:val="en-US"/>
        </w:rPr>
      </w:pPr>
      <w:r w:rsidRPr="00A858DF">
        <w:rPr>
          <w:lang w:val="en-US"/>
        </w:rPr>
        <w:t>"b 16/03/2023"</w:t>
      </w:r>
    </w:p>
    <w:p w14:paraId="49519805" w14:textId="77777777" w:rsidR="00E17D7F" w:rsidRPr="00A858DF" w:rsidRDefault="00E17D7F" w:rsidP="00075618">
      <w:pPr>
        <w:pStyle w:val="TxtCode3-Orange"/>
        <w:rPr>
          <w:lang w:val="en-US"/>
        </w:rPr>
      </w:pPr>
    </w:p>
    <w:p w14:paraId="533E3D9F" w14:textId="77777777" w:rsidR="00075618" w:rsidRPr="00A858DF" w:rsidRDefault="00075618" w:rsidP="00075618">
      <w:pPr>
        <w:pStyle w:val="TxtCode3-Orange"/>
        <w:rPr>
          <w:lang w:val="en-US"/>
        </w:rPr>
      </w:pPr>
      <w:r w:rsidRPr="00A858DF">
        <w:rPr>
          <w:lang w:val="en-US"/>
        </w:rPr>
        <w:t>"a 09:55:31"</w:t>
      </w:r>
    </w:p>
    <w:p w14:paraId="15CEE5AA" w14:textId="5A41D420" w:rsidR="00075618" w:rsidRPr="00A858DF" w:rsidRDefault="00075618" w:rsidP="00075618">
      <w:pPr>
        <w:pStyle w:val="TxtCode3-Orange"/>
        <w:rPr>
          <w:lang w:val="en-US"/>
        </w:rPr>
      </w:pPr>
      <w:r w:rsidRPr="00A858DF">
        <w:rPr>
          <w:lang w:val="en-US"/>
        </w:rPr>
        <w:t>"b 09:55:31"</w:t>
      </w:r>
    </w:p>
    <w:p w14:paraId="2A73C770" w14:textId="77777777" w:rsidR="00E17D7F" w:rsidRPr="00A858DF" w:rsidRDefault="00E17D7F" w:rsidP="00075618">
      <w:pPr>
        <w:pStyle w:val="TxtCode3-Orange"/>
        <w:rPr>
          <w:lang w:val="en-US"/>
        </w:rPr>
      </w:pPr>
    </w:p>
    <w:p w14:paraId="3D4D69A0" w14:textId="2C9D5122" w:rsidR="00075618" w:rsidRPr="00A858DF" w:rsidRDefault="00075618" w:rsidP="00075618">
      <w:pPr>
        <w:pStyle w:val="TxtCode3-Orange"/>
        <w:rPr>
          <w:lang w:val="en-US"/>
        </w:rPr>
      </w:pPr>
      <w:r w:rsidRPr="00A858DF">
        <w:rPr>
          <w:lang w:val="en-US"/>
        </w:rPr>
        <w:t>"number"</w:t>
      </w:r>
    </w:p>
    <w:p w14:paraId="2A3E4352" w14:textId="77777777" w:rsidR="00E17D7F" w:rsidRPr="00A858DF" w:rsidRDefault="00E17D7F" w:rsidP="00075618">
      <w:pPr>
        <w:pStyle w:val="TxtCode3-Orange"/>
        <w:rPr>
          <w:lang w:val="en-US"/>
        </w:rPr>
      </w:pPr>
    </w:p>
    <w:p w14:paraId="5DD9E1CF" w14:textId="6E953393" w:rsidR="00075618" w:rsidRPr="00A858DF" w:rsidRDefault="00075618" w:rsidP="00075618">
      <w:pPr>
        <w:pStyle w:val="TxtCode3-Orange"/>
      </w:pPr>
      <w:r w:rsidRPr="00A858DF">
        <w:t>"string"</w:t>
      </w:r>
    </w:p>
    <w:p w14:paraId="6CE87354" w14:textId="77777777" w:rsidR="00E17D7F" w:rsidRPr="00A858DF" w:rsidRDefault="00E17D7F" w:rsidP="00075618">
      <w:pPr>
        <w:pStyle w:val="TxtCode3-Orange"/>
      </w:pPr>
    </w:p>
    <w:p w14:paraId="0AB8B55E" w14:textId="3DBE3D8D" w:rsidR="00075618" w:rsidRPr="00A858DF" w:rsidRDefault="00075618" w:rsidP="00075618">
      <w:pPr>
        <w:pStyle w:val="TxtCode3-Orange"/>
      </w:pPr>
      <w:r w:rsidRPr="00A858DF">
        <w:t>"boolean"</w:t>
      </w:r>
    </w:p>
    <w:p w14:paraId="464C0CD5" w14:textId="77777777" w:rsidR="00E17D7F" w:rsidRPr="00A858DF" w:rsidRDefault="00E17D7F" w:rsidP="00075618">
      <w:pPr>
        <w:pStyle w:val="TxtCode3-Orange"/>
      </w:pPr>
    </w:p>
    <w:p w14:paraId="6B129197" w14:textId="349F572E" w:rsidR="00075618" w:rsidRPr="00A858DF" w:rsidRDefault="00075618" w:rsidP="00075618">
      <w:pPr>
        <w:pStyle w:val="TxtCode3-Orange"/>
      </w:pPr>
      <w:r w:rsidRPr="00A858DF">
        <w:t>"object"</w:t>
      </w:r>
    </w:p>
    <w:p w14:paraId="5FE05F8B" w14:textId="77777777" w:rsidR="00E17D7F" w:rsidRPr="00A858DF" w:rsidRDefault="00E17D7F" w:rsidP="00075618">
      <w:pPr>
        <w:pStyle w:val="TxtCode3-Orange"/>
      </w:pPr>
    </w:p>
    <w:p w14:paraId="68912A88" w14:textId="426841C5" w:rsidR="008E4128" w:rsidRPr="00A858DF" w:rsidRDefault="00075618" w:rsidP="00075618">
      <w:pPr>
        <w:pStyle w:val="TxtCode3-Orange"/>
      </w:pPr>
      <w:r w:rsidRPr="00A858DF">
        <w:t>"undefined"</w:t>
      </w:r>
    </w:p>
    <w:p w14:paraId="03FCE7F6" w14:textId="584D4A3E" w:rsidR="00973627" w:rsidRPr="00A858DF" w:rsidRDefault="00973627" w:rsidP="00C43491">
      <w:pPr>
        <w:pStyle w:val="Titre2"/>
      </w:pPr>
      <w:bookmarkStart w:id="28" w:name="_Toc137926707"/>
      <w:r w:rsidRPr="00A858DF">
        <w:t>Exercice 6</w:t>
      </w:r>
      <w:r w:rsidR="00A73C94" w:rsidRPr="00A858DF">
        <w:t xml:space="preserve"> (La structure de contrôle switch)</w:t>
      </w:r>
      <w:bookmarkEnd w:id="28"/>
    </w:p>
    <w:p w14:paraId="068FF899" w14:textId="5745BA5F" w:rsidR="009E3367" w:rsidRPr="00A858DF" w:rsidRDefault="009E3367" w:rsidP="009E3367">
      <w:pPr>
        <w:pStyle w:val="Titre3"/>
      </w:pPr>
      <w:bookmarkStart w:id="29" w:name="_Toc137926708"/>
      <w:r w:rsidRPr="00A858DF">
        <w:t>Objectif de l’exercice</w:t>
      </w:r>
      <w:bookmarkEnd w:id="29"/>
    </w:p>
    <w:p w14:paraId="5C40C438" w14:textId="45BE91EF" w:rsidR="009E3367" w:rsidRPr="00A858DF" w:rsidRDefault="001E09FC" w:rsidP="009E3367">
      <w:pPr>
        <w:pStyle w:val="Txtjustifie"/>
      </w:pPr>
      <w:r w:rsidRPr="00A858DF">
        <w:t xml:space="preserve">Dans cet exercice nous créons une application qui nous donne la date du jour ce qui nous permet de </w:t>
      </w:r>
      <w:r w:rsidR="001566AF" w:rsidRPr="00A858DF">
        <w:t>découvrir</w:t>
      </w:r>
      <w:r w:rsidRPr="00A858DF">
        <w:t xml:space="preserve"> </w:t>
      </w:r>
      <w:r w:rsidR="00B35668" w:rsidRPr="00A858DF">
        <w:t>comment fonctionne un switch.</w:t>
      </w:r>
    </w:p>
    <w:p w14:paraId="3BB492DA" w14:textId="624DA1D1" w:rsidR="009E3367" w:rsidRPr="00A858DF" w:rsidRDefault="009E3367" w:rsidP="009E3367">
      <w:pPr>
        <w:pStyle w:val="Titre3"/>
      </w:pPr>
      <w:bookmarkStart w:id="30" w:name="_Toc137926709"/>
      <w:r w:rsidRPr="00A858DF">
        <w:t>Explications / Descriptions</w:t>
      </w:r>
      <w:bookmarkEnd w:id="30"/>
    </w:p>
    <w:p w14:paraId="19728E5D" w14:textId="77777777" w:rsidR="009E3367" w:rsidRPr="00A858DF" w:rsidRDefault="009E3367" w:rsidP="009E3367">
      <w:pPr>
        <w:pStyle w:val="Txtjustifie"/>
      </w:pPr>
    </w:p>
    <w:p w14:paraId="5ACC3F1B" w14:textId="77777777" w:rsidR="009E3367" w:rsidRPr="00A858DF" w:rsidRDefault="009E3367" w:rsidP="009E3367">
      <w:pPr>
        <w:pStyle w:val="Titre3"/>
      </w:pPr>
      <w:bookmarkStart w:id="31" w:name="_Toc137926710"/>
      <w:r w:rsidRPr="00A858DF">
        <w:t>Extrait de code</w:t>
      </w:r>
      <w:bookmarkEnd w:id="31"/>
      <w:r w:rsidRPr="00A858DF">
        <w:t xml:space="preserve"> </w:t>
      </w:r>
    </w:p>
    <w:p w14:paraId="1C1D9B54" w14:textId="067A9238" w:rsidR="00904067" w:rsidRPr="00A858DF" w:rsidRDefault="00904067" w:rsidP="009E3367">
      <w:pPr>
        <w:pStyle w:val="Txtjustifie"/>
      </w:pPr>
      <w:r w:rsidRPr="00A858DF">
        <w:t>JS :</w:t>
      </w:r>
    </w:p>
    <w:p w14:paraId="741D29DC" w14:textId="77777777" w:rsidR="000753C8" w:rsidRPr="00A858DF" w:rsidRDefault="000753C8" w:rsidP="000753C8">
      <w:pPr>
        <w:pStyle w:val="TxtCode3-Orange"/>
      </w:pPr>
      <w:r w:rsidRPr="00A858DF">
        <w:t>function afficherJourSemaine() {</w:t>
      </w:r>
    </w:p>
    <w:p w14:paraId="1DDBBFAE" w14:textId="77777777" w:rsidR="000753C8" w:rsidRPr="00A858DF" w:rsidRDefault="000753C8" w:rsidP="000753C8">
      <w:pPr>
        <w:pStyle w:val="TxtCode3-Orange"/>
      </w:pPr>
      <w:r w:rsidRPr="00A858DF">
        <w:t xml:space="preserve">  switch (new Date().getDay()) {</w:t>
      </w:r>
    </w:p>
    <w:p w14:paraId="12553946" w14:textId="77777777" w:rsidR="000753C8" w:rsidRPr="00A858DF" w:rsidRDefault="000753C8" w:rsidP="000753C8">
      <w:pPr>
        <w:pStyle w:val="TxtCode3-Orange"/>
      </w:pPr>
      <w:r w:rsidRPr="00A858DF">
        <w:t xml:space="preserve">    case 0:</w:t>
      </w:r>
    </w:p>
    <w:p w14:paraId="6A82FBB5" w14:textId="77777777" w:rsidR="000753C8" w:rsidRPr="00A858DF" w:rsidRDefault="000753C8" w:rsidP="000753C8">
      <w:pPr>
        <w:pStyle w:val="TxtCode3-Orange"/>
      </w:pPr>
      <w:r w:rsidRPr="00A858DF">
        <w:t xml:space="preserve">      day = "Sunday";</w:t>
      </w:r>
    </w:p>
    <w:p w14:paraId="3DFF4152" w14:textId="77777777" w:rsidR="000753C8" w:rsidRPr="00A858DF" w:rsidRDefault="000753C8" w:rsidP="000753C8">
      <w:pPr>
        <w:pStyle w:val="TxtCode3-Orange"/>
      </w:pPr>
      <w:r w:rsidRPr="00A858DF">
        <w:t xml:space="preserve">      break;</w:t>
      </w:r>
    </w:p>
    <w:p w14:paraId="0479B638" w14:textId="77777777" w:rsidR="000753C8" w:rsidRPr="00A858DF" w:rsidRDefault="000753C8" w:rsidP="000753C8">
      <w:pPr>
        <w:pStyle w:val="TxtCode3-Orange"/>
      </w:pPr>
      <w:r w:rsidRPr="00A858DF">
        <w:t xml:space="preserve">    case 1:</w:t>
      </w:r>
    </w:p>
    <w:p w14:paraId="4C502423" w14:textId="77777777" w:rsidR="000753C8" w:rsidRPr="00A858DF" w:rsidRDefault="000753C8" w:rsidP="000753C8">
      <w:pPr>
        <w:pStyle w:val="TxtCode3-Orange"/>
      </w:pPr>
      <w:r w:rsidRPr="00A858DF">
        <w:t xml:space="preserve">      day = "Monday";</w:t>
      </w:r>
    </w:p>
    <w:p w14:paraId="3987297C" w14:textId="77777777" w:rsidR="000753C8" w:rsidRPr="00A858DF" w:rsidRDefault="000753C8" w:rsidP="000753C8">
      <w:pPr>
        <w:pStyle w:val="TxtCode3-Orange"/>
      </w:pPr>
      <w:r w:rsidRPr="00A858DF">
        <w:t xml:space="preserve">      break;</w:t>
      </w:r>
    </w:p>
    <w:p w14:paraId="114F3A90" w14:textId="77777777" w:rsidR="000753C8" w:rsidRPr="00A858DF" w:rsidRDefault="000753C8" w:rsidP="000753C8">
      <w:pPr>
        <w:pStyle w:val="TxtCode3-Orange"/>
      </w:pPr>
      <w:r w:rsidRPr="00A858DF">
        <w:lastRenderedPageBreak/>
        <w:t xml:space="preserve">    case 2:</w:t>
      </w:r>
    </w:p>
    <w:p w14:paraId="278668DA" w14:textId="77777777" w:rsidR="000753C8" w:rsidRPr="00A858DF" w:rsidRDefault="000753C8" w:rsidP="000753C8">
      <w:pPr>
        <w:pStyle w:val="TxtCode3-Orange"/>
      </w:pPr>
      <w:r w:rsidRPr="00A858DF">
        <w:t xml:space="preserve">       day = "Tuesday";</w:t>
      </w:r>
    </w:p>
    <w:p w14:paraId="6A71320F" w14:textId="77777777" w:rsidR="000753C8" w:rsidRPr="00A858DF" w:rsidRDefault="000753C8" w:rsidP="000753C8">
      <w:pPr>
        <w:pStyle w:val="TxtCode3-Orange"/>
      </w:pPr>
      <w:r w:rsidRPr="00A858DF">
        <w:t xml:space="preserve">      break;</w:t>
      </w:r>
    </w:p>
    <w:p w14:paraId="139A5280" w14:textId="77777777" w:rsidR="000753C8" w:rsidRPr="00A858DF" w:rsidRDefault="000753C8" w:rsidP="000753C8">
      <w:pPr>
        <w:pStyle w:val="TxtCode3-Orange"/>
      </w:pPr>
      <w:r w:rsidRPr="00A858DF">
        <w:t xml:space="preserve">    case 3:</w:t>
      </w:r>
    </w:p>
    <w:p w14:paraId="225BC54E" w14:textId="77777777" w:rsidR="000753C8" w:rsidRPr="00A858DF" w:rsidRDefault="000753C8" w:rsidP="000753C8">
      <w:pPr>
        <w:pStyle w:val="TxtCode3-Orange"/>
      </w:pPr>
      <w:r w:rsidRPr="00A858DF">
        <w:t xml:space="preserve">      day = "Wednesday";</w:t>
      </w:r>
    </w:p>
    <w:p w14:paraId="35ACFBC8" w14:textId="77777777" w:rsidR="000753C8" w:rsidRPr="00A858DF" w:rsidRDefault="000753C8" w:rsidP="000753C8">
      <w:pPr>
        <w:pStyle w:val="TxtCode3-Orange"/>
      </w:pPr>
      <w:r w:rsidRPr="00A858DF">
        <w:t xml:space="preserve">      break;</w:t>
      </w:r>
    </w:p>
    <w:p w14:paraId="4843F535" w14:textId="77777777" w:rsidR="000753C8" w:rsidRPr="00A858DF" w:rsidRDefault="000753C8" w:rsidP="000753C8">
      <w:pPr>
        <w:pStyle w:val="TxtCode3-Orange"/>
      </w:pPr>
      <w:r w:rsidRPr="00A858DF">
        <w:t xml:space="preserve">    case 4:</w:t>
      </w:r>
    </w:p>
    <w:p w14:paraId="7222CC04" w14:textId="77777777" w:rsidR="000753C8" w:rsidRPr="00A858DF" w:rsidRDefault="000753C8" w:rsidP="000753C8">
      <w:pPr>
        <w:pStyle w:val="TxtCode3-Orange"/>
      </w:pPr>
      <w:r w:rsidRPr="00A858DF">
        <w:t xml:space="preserve">      day = "Thursday";</w:t>
      </w:r>
    </w:p>
    <w:p w14:paraId="3BF9A685" w14:textId="77777777" w:rsidR="000753C8" w:rsidRPr="00A858DF" w:rsidRDefault="000753C8" w:rsidP="000753C8">
      <w:pPr>
        <w:pStyle w:val="TxtCode3-Orange"/>
      </w:pPr>
      <w:r w:rsidRPr="00A858DF">
        <w:t xml:space="preserve">      break;</w:t>
      </w:r>
    </w:p>
    <w:p w14:paraId="737619E6" w14:textId="77777777" w:rsidR="000753C8" w:rsidRPr="00A858DF" w:rsidRDefault="000753C8" w:rsidP="000753C8">
      <w:pPr>
        <w:pStyle w:val="TxtCode3-Orange"/>
      </w:pPr>
      <w:r w:rsidRPr="00A858DF">
        <w:t xml:space="preserve">    case 5:</w:t>
      </w:r>
    </w:p>
    <w:p w14:paraId="14CC87BD" w14:textId="77777777" w:rsidR="000753C8" w:rsidRPr="00A858DF" w:rsidRDefault="000753C8" w:rsidP="000753C8">
      <w:pPr>
        <w:pStyle w:val="TxtCode3-Orange"/>
      </w:pPr>
      <w:r w:rsidRPr="00A858DF">
        <w:t xml:space="preserve">      day = "Friday";</w:t>
      </w:r>
    </w:p>
    <w:p w14:paraId="058028D1" w14:textId="77777777" w:rsidR="000753C8" w:rsidRPr="00A858DF" w:rsidRDefault="000753C8" w:rsidP="000753C8">
      <w:pPr>
        <w:pStyle w:val="TxtCode3-Orange"/>
      </w:pPr>
      <w:r w:rsidRPr="00A858DF">
        <w:t xml:space="preserve">      break;</w:t>
      </w:r>
    </w:p>
    <w:p w14:paraId="20AA9486" w14:textId="77777777" w:rsidR="000753C8" w:rsidRPr="00A858DF" w:rsidRDefault="000753C8" w:rsidP="000753C8">
      <w:pPr>
        <w:pStyle w:val="TxtCode3-Orange"/>
      </w:pPr>
      <w:r w:rsidRPr="00A858DF">
        <w:t xml:space="preserve">    case 6:</w:t>
      </w:r>
    </w:p>
    <w:p w14:paraId="4B108DCE" w14:textId="77777777" w:rsidR="000753C8" w:rsidRPr="00A858DF" w:rsidRDefault="000753C8" w:rsidP="000753C8">
      <w:pPr>
        <w:pStyle w:val="TxtCode3-Orange"/>
      </w:pPr>
      <w:r w:rsidRPr="00A858DF">
        <w:t xml:space="preserve">      day = "Saturday";</w:t>
      </w:r>
    </w:p>
    <w:p w14:paraId="551CE95B" w14:textId="77777777" w:rsidR="000753C8" w:rsidRPr="00A858DF" w:rsidRDefault="000753C8" w:rsidP="000753C8">
      <w:pPr>
        <w:pStyle w:val="TxtCode3-Orange"/>
      </w:pPr>
      <w:r w:rsidRPr="00A858DF">
        <w:t xml:space="preserve">  }</w:t>
      </w:r>
    </w:p>
    <w:p w14:paraId="513139E0" w14:textId="77777777" w:rsidR="000753C8" w:rsidRPr="00A858DF" w:rsidRDefault="000753C8" w:rsidP="000753C8">
      <w:pPr>
        <w:pStyle w:val="TxtCode3-Orange"/>
      </w:pPr>
      <w:r w:rsidRPr="00A858DF">
        <w:t xml:space="preserve">  document.getElementById("info").innerHTML = day;</w:t>
      </w:r>
    </w:p>
    <w:p w14:paraId="68861CD7" w14:textId="77777777" w:rsidR="000753C8" w:rsidRPr="00A858DF" w:rsidRDefault="000753C8" w:rsidP="000753C8">
      <w:pPr>
        <w:pStyle w:val="TxtCode3-Orange"/>
      </w:pPr>
      <w:r w:rsidRPr="00A858DF">
        <w:t>}</w:t>
      </w:r>
    </w:p>
    <w:p w14:paraId="7C0D5578" w14:textId="77777777" w:rsidR="000753C8" w:rsidRPr="00A858DF" w:rsidRDefault="000753C8" w:rsidP="000753C8">
      <w:pPr>
        <w:pStyle w:val="TxtCode3-Orange"/>
      </w:pPr>
    </w:p>
    <w:p w14:paraId="2694D5FB" w14:textId="77777777" w:rsidR="000753C8" w:rsidRPr="00A858DF" w:rsidRDefault="000753C8" w:rsidP="000753C8">
      <w:pPr>
        <w:pStyle w:val="TxtCode3-Orange"/>
      </w:pPr>
      <w:r w:rsidRPr="00A858DF">
        <w:t>function afficherJourSemaine2() {</w:t>
      </w:r>
    </w:p>
    <w:p w14:paraId="36E1BB8D" w14:textId="77777777" w:rsidR="000753C8" w:rsidRPr="00A858DF" w:rsidRDefault="000753C8" w:rsidP="000753C8">
      <w:pPr>
        <w:pStyle w:val="TxtCode3-Orange"/>
      </w:pPr>
      <w:r w:rsidRPr="00A858DF">
        <w:t xml:space="preserve">  const jours = ["Sunday", "Monday", "Tuesday", "Wednesday", "Thursday", "Friday", "Saturday"];</w:t>
      </w:r>
    </w:p>
    <w:p w14:paraId="0CE4E100" w14:textId="77777777" w:rsidR="000753C8" w:rsidRPr="00A858DF" w:rsidRDefault="000753C8" w:rsidP="000753C8">
      <w:pPr>
        <w:pStyle w:val="TxtCode3-Orange"/>
      </w:pPr>
      <w:r w:rsidRPr="00A858DF">
        <w:t xml:space="preserve">  let x = new Date().getDay();</w:t>
      </w:r>
    </w:p>
    <w:p w14:paraId="43986922" w14:textId="77777777" w:rsidR="000753C8" w:rsidRPr="00A858DF" w:rsidRDefault="000753C8" w:rsidP="000753C8">
      <w:pPr>
        <w:pStyle w:val="TxtCode3-Orange"/>
      </w:pPr>
    </w:p>
    <w:p w14:paraId="490616AA" w14:textId="77777777" w:rsidR="000753C8" w:rsidRPr="00A858DF" w:rsidRDefault="000753C8" w:rsidP="000753C8">
      <w:pPr>
        <w:pStyle w:val="TxtCode3-Orange"/>
      </w:pPr>
      <w:r w:rsidRPr="00A858DF">
        <w:t xml:space="preserve">  document.getElementById("info2").innerHTML = jours[x];</w:t>
      </w:r>
    </w:p>
    <w:p w14:paraId="13F8D5F7" w14:textId="09A06562" w:rsidR="00904067" w:rsidRPr="00A858DF" w:rsidRDefault="000753C8" w:rsidP="000753C8">
      <w:pPr>
        <w:pStyle w:val="TxtCode3-Orange"/>
      </w:pPr>
      <w:r w:rsidRPr="00A858DF">
        <w:t>}</w:t>
      </w:r>
    </w:p>
    <w:p w14:paraId="07E53CF4" w14:textId="77777777" w:rsidR="009E3367" w:rsidRPr="00A858DF" w:rsidRDefault="009E3367" w:rsidP="009E3367">
      <w:pPr>
        <w:pStyle w:val="Titre3"/>
      </w:pPr>
      <w:bookmarkStart w:id="32" w:name="_Toc137926711"/>
      <w:r w:rsidRPr="00A858DF">
        <w:t>Capture</w:t>
      </w:r>
      <w:bookmarkEnd w:id="32"/>
    </w:p>
    <w:p w14:paraId="20EEDC8E" w14:textId="6CC135C5" w:rsidR="009E3367" w:rsidRPr="00A858DF" w:rsidRDefault="00EF435E" w:rsidP="00115309">
      <w:pPr>
        <w:pStyle w:val="StyleCentr"/>
      </w:pPr>
      <w:r w:rsidRPr="00A858DF">
        <w:rPr>
          <w:noProof/>
        </w:rPr>
        <w:drawing>
          <wp:inline distT="0" distB="0" distL="0" distR="0" wp14:anchorId="4B38B097" wp14:editId="6E1B2395">
            <wp:extent cx="5760720" cy="1767840"/>
            <wp:effectExtent l="0" t="0" r="0" b="3810"/>
            <wp:docPr id="25" name="Image 25"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affichage, Police&#10;&#10;Description générée automatiquement"/>
                    <pic:cNvPicPr/>
                  </pic:nvPicPr>
                  <pic:blipFill>
                    <a:blip r:embed="rId25"/>
                    <a:stretch>
                      <a:fillRect/>
                    </a:stretch>
                  </pic:blipFill>
                  <pic:spPr>
                    <a:xfrm>
                      <a:off x="0" y="0"/>
                      <a:ext cx="5760720" cy="1767840"/>
                    </a:xfrm>
                    <a:prstGeom prst="rect">
                      <a:avLst/>
                    </a:prstGeom>
                  </pic:spPr>
                </pic:pic>
              </a:graphicData>
            </a:graphic>
          </wp:inline>
        </w:drawing>
      </w:r>
    </w:p>
    <w:p w14:paraId="4CE60090" w14:textId="760D3436" w:rsidR="00EF435E" w:rsidRPr="00A858DF" w:rsidRDefault="00EF435E" w:rsidP="00115309">
      <w:pPr>
        <w:pStyle w:val="StyleCentr"/>
      </w:pPr>
      <w:r w:rsidRPr="00A858DF">
        <w:rPr>
          <w:noProof/>
        </w:rPr>
        <w:drawing>
          <wp:inline distT="0" distB="0" distL="0" distR="0" wp14:anchorId="7398EF14" wp14:editId="2B8F1882">
            <wp:extent cx="5760720" cy="1878330"/>
            <wp:effectExtent l="0" t="0" r="0" b="7620"/>
            <wp:docPr id="26" name="Image 26"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affichage, logiciel&#10;&#10;Description générée automatiquement"/>
                    <pic:cNvPicPr/>
                  </pic:nvPicPr>
                  <pic:blipFill>
                    <a:blip r:embed="rId26"/>
                    <a:stretch>
                      <a:fillRect/>
                    </a:stretch>
                  </pic:blipFill>
                  <pic:spPr>
                    <a:xfrm>
                      <a:off x="0" y="0"/>
                      <a:ext cx="5760720" cy="1878330"/>
                    </a:xfrm>
                    <a:prstGeom prst="rect">
                      <a:avLst/>
                    </a:prstGeom>
                  </pic:spPr>
                </pic:pic>
              </a:graphicData>
            </a:graphic>
          </wp:inline>
        </w:drawing>
      </w:r>
    </w:p>
    <w:p w14:paraId="01B7BFC6" w14:textId="2C6A9464" w:rsidR="00EF435E" w:rsidRPr="00A858DF" w:rsidRDefault="007A22C3" w:rsidP="000675E4">
      <w:pPr>
        <w:pStyle w:val="StyleCentr"/>
      </w:pPr>
      <w:r w:rsidRPr="00A858DF">
        <w:rPr>
          <w:noProof/>
        </w:rPr>
        <w:lastRenderedPageBreak/>
        <w:drawing>
          <wp:inline distT="0" distB="0" distL="0" distR="0" wp14:anchorId="1770351E" wp14:editId="1CB2A9E6">
            <wp:extent cx="5760720" cy="1790065"/>
            <wp:effectExtent l="0" t="0" r="0" b="635"/>
            <wp:docPr id="27" name="Image 27"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affichage, Police&#10;&#10;Description générée automatiquement"/>
                    <pic:cNvPicPr/>
                  </pic:nvPicPr>
                  <pic:blipFill>
                    <a:blip r:embed="rId27"/>
                    <a:stretch>
                      <a:fillRect/>
                    </a:stretch>
                  </pic:blipFill>
                  <pic:spPr>
                    <a:xfrm>
                      <a:off x="0" y="0"/>
                      <a:ext cx="5760720" cy="1790065"/>
                    </a:xfrm>
                    <a:prstGeom prst="rect">
                      <a:avLst/>
                    </a:prstGeom>
                  </pic:spPr>
                </pic:pic>
              </a:graphicData>
            </a:graphic>
          </wp:inline>
        </w:drawing>
      </w:r>
    </w:p>
    <w:p w14:paraId="2B145B2C" w14:textId="5132DA21" w:rsidR="00014564" w:rsidRPr="00A858DF" w:rsidRDefault="00A73C94" w:rsidP="00014564">
      <w:pPr>
        <w:pStyle w:val="Titre2"/>
      </w:pPr>
      <w:bookmarkStart w:id="33" w:name="_Toc137926712"/>
      <w:r w:rsidRPr="00A858DF">
        <w:t>Exercice 7 (Les boucles)</w:t>
      </w:r>
      <w:bookmarkEnd w:id="33"/>
    </w:p>
    <w:p w14:paraId="06F4FC12" w14:textId="717AE3DF" w:rsidR="00014564" w:rsidRPr="00A858DF" w:rsidRDefault="009E3367" w:rsidP="00014564">
      <w:pPr>
        <w:pStyle w:val="Titre3"/>
      </w:pPr>
      <w:bookmarkStart w:id="34" w:name="_Toc137926713"/>
      <w:r w:rsidRPr="00A858DF">
        <w:t>Objectif de l’exercice</w:t>
      </w:r>
      <w:bookmarkEnd w:id="34"/>
    </w:p>
    <w:p w14:paraId="0ABEA9C6" w14:textId="2486A966" w:rsidR="009E3367" w:rsidRPr="00A858DF" w:rsidRDefault="00676B1C" w:rsidP="009E3367">
      <w:pPr>
        <w:pStyle w:val="Txtjustifie"/>
      </w:pPr>
      <w:r w:rsidRPr="00A858DF">
        <w:t>Dans cet exercice nous allons découvrir comment fonctionnent les boucle, nous allons tester 3 boucles différentes (for, while, do while).</w:t>
      </w:r>
    </w:p>
    <w:p w14:paraId="4F83D69D" w14:textId="41D20E07" w:rsidR="009E3367" w:rsidRPr="00A858DF" w:rsidRDefault="009E3367" w:rsidP="009E3367">
      <w:pPr>
        <w:pStyle w:val="Titre3"/>
      </w:pPr>
      <w:bookmarkStart w:id="35" w:name="_Toc137926714"/>
      <w:r w:rsidRPr="00A858DF">
        <w:t>Explications / Descriptions</w:t>
      </w:r>
      <w:bookmarkEnd w:id="35"/>
    </w:p>
    <w:p w14:paraId="0FCD1C08" w14:textId="77777777" w:rsidR="009E3367" w:rsidRPr="00A858DF" w:rsidRDefault="009E3367" w:rsidP="009E3367">
      <w:pPr>
        <w:pStyle w:val="Txtjustifie"/>
      </w:pPr>
    </w:p>
    <w:p w14:paraId="4AB90DF6" w14:textId="77777777" w:rsidR="009E3367" w:rsidRPr="00A858DF" w:rsidRDefault="009E3367" w:rsidP="009E3367">
      <w:pPr>
        <w:pStyle w:val="Titre3"/>
      </w:pPr>
      <w:bookmarkStart w:id="36" w:name="_Toc137926715"/>
      <w:r w:rsidRPr="00A858DF">
        <w:t>Extrait de code</w:t>
      </w:r>
      <w:bookmarkEnd w:id="36"/>
      <w:r w:rsidRPr="00A858DF">
        <w:t xml:space="preserve"> </w:t>
      </w:r>
    </w:p>
    <w:p w14:paraId="497DEDA7" w14:textId="77777777" w:rsidR="00AB59BF" w:rsidRPr="00A858DF" w:rsidRDefault="00AB59BF" w:rsidP="00AB59BF">
      <w:pPr>
        <w:pStyle w:val="Txtjustifie"/>
      </w:pPr>
      <w:r w:rsidRPr="00A858DF">
        <w:t>JS :</w:t>
      </w:r>
    </w:p>
    <w:p w14:paraId="4ED7D893" w14:textId="77777777" w:rsidR="00CF3368" w:rsidRPr="00A858DF" w:rsidRDefault="00CF3368" w:rsidP="00CF3368">
      <w:pPr>
        <w:pStyle w:val="TxtCode3-Orange"/>
      </w:pPr>
      <w:r w:rsidRPr="00A858DF">
        <w:t>function initCtrl() {</w:t>
      </w:r>
    </w:p>
    <w:p w14:paraId="499C6096" w14:textId="77777777" w:rsidR="00CF3368" w:rsidRPr="00A858DF" w:rsidRDefault="00CF3368" w:rsidP="00CF3368">
      <w:pPr>
        <w:pStyle w:val="TxtCode3-Orange"/>
      </w:pPr>
      <w:r w:rsidRPr="00A858DF">
        <w:t xml:space="preserve">  document.getElementById("for").addEventListener("click", testerFor);</w:t>
      </w:r>
    </w:p>
    <w:p w14:paraId="0F322486" w14:textId="77777777" w:rsidR="00CF3368" w:rsidRPr="00A858DF" w:rsidRDefault="00CF3368" w:rsidP="00CF3368">
      <w:pPr>
        <w:pStyle w:val="TxtCode3-Orange"/>
      </w:pPr>
      <w:r w:rsidRPr="00A858DF">
        <w:t xml:space="preserve">  document.getElementById("while").addEventListener("click", testerWhile);</w:t>
      </w:r>
    </w:p>
    <w:p w14:paraId="11AFEDD7" w14:textId="77777777" w:rsidR="00CF3368" w:rsidRPr="00A858DF" w:rsidRDefault="00CF3368" w:rsidP="00CF3368">
      <w:pPr>
        <w:pStyle w:val="TxtCode3-Orange"/>
      </w:pPr>
      <w:r w:rsidRPr="00A858DF">
        <w:t xml:space="preserve">  document.getElementById("do").addEventListener("click", testerDoWhile);</w:t>
      </w:r>
    </w:p>
    <w:p w14:paraId="25441DAF" w14:textId="77777777" w:rsidR="00CF3368" w:rsidRPr="00A858DF" w:rsidRDefault="00CF3368" w:rsidP="00CF3368">
      <w:pPr>
        <w:pStyle w:val="TxtCode3-Orange"/>
      </w:pPr>
      <w:r w:rsidRPr="00A858DF">
        <w:t>}</w:t>
      </w:r>
    </w:p>
    <w:p w14:paraId="41338E7A" w14:textId="77777777" w:rsidR="00CF3368" w:rsidRPr="00A858DF" w:rsidRDefault="00CF3368" w:rsidP="00CF3368">
      <w:pPr>
        <w:pStyle w:val="TxtCode3-Orange"/>
      </w:pPr>
    </w:p>
    <w:p w14:paraId="71EDB83B" w14:textId="77777777" w:rsidR="00CF3368" w:rsidRPr="00A858DF" w:rsidRDefault="00CF3368" w:rsidP="00CF3368">
      <w:pPr>
        <w:pStyle w:val="TxtCode3-Orange"/>
      </w:pPr>
      <w:r w:rsidRPr="00A858DF">
        <w:t>function testerFor() {</w:t>
      </w:r>
    </w:p>
    <w:p w14:paraId="47C1AE70" w14:textId="77777777" w:rsidR="00CF3368" w:rsidRPr="00A858DF" w:rsidRDefault="00CF3368" w:rsidP="00CF3368">
      <w:pPr>
        <w:pStyle w:val="TxtCode3-Orange"/>
      </w:pPr>
      <w:r w:rsidRPr="00A858DF">
        <w:t xml:space="preserve">  let s = "";</w:t>
      </w:r>
    </w:p>
    <w:p w14:paraId="6C4DD407" w14:textId="77777777" w:rsidR="00CF3368" w:rsidRPr="00A858DF" w:rsidRDefault="00CF3368" w:rsidP="00CF3368">
      <w:pPr>
        <w:pStyle w:val="TxtCode3-Orange"/>
      </w:pPr>
      <w:r w:rsidRPr="00A858DF">
        <w:t xml:space="preserve">  console.log("aaa");</w:t>
      </w:r>
    </w:p>
    <w:p w14:paraId="00CC0C7B" w14:textId="77777777" w:rsidR="00CF3368" w:rsidRPr="00A858DF" w:rsidRDefault="00CF3368" w:rsidP="00CF3368">
      <w:pPr>
        <w:pStyle w:val="TxtCode3-Orange"/>
      </w:pPr>
      <w:r w:rsidRPr="00A858DF">
        <w:t xml:space="preserve">  document.getElementById("info").innerHTML =</w:t>
      </w:r>
    </w:p>
    <w:p w14:paraId="2F076895" w14:textId="77777777" w:rsidR="00CF3368" w:rsidRPr="00A858DF" w:rsidRDefault="00CF3368" w:rsidP="00CF3368">
      <w:pPr>
        <w:pStyle w:val="TxtCode3-Orange"/>
      </w:pPr>
      <w:r w:rsidRPr="00A858DF">
        <w:t xml:space="preserve">    "for (let i = 0; i &lt; 5; i++) {...}" + "&lt;br /&gt;";</w:t>
      </w:r>
    </w:p>
    <w:p w14:paraId="4A43E1D0" w14:textId="77777777" w:rsidR="00CF3368" w:rsidRPr="00A858DF" w:rsidRDefault="00CF3368" w:rsidP="00CF3368">
      <w:pPr>
        <w:pStyle w:val="TxtCode3-Orange"/>
      </w:pPr>
      <w:r w:rsidRPr="00A858DF">
        <w:t xml:space="preserve">  for (let i = 0; i &lt; 5; i++) {</w:t>
      </w:r>
    </w:p>
    <w:p w14:paraId="293ACB0F" w14:textId="77777777" w:rsidR="00CF3368" w:rsidRPr="00A858DF" w:rsidRDefault="00CF3368" w:rsidP="00CF3368">
      <w:pPr>
        <w:pStyle w:val="TxtCode3-Orange"/>
      </w:pPr>
      <w:r w:rsidRPr="00A858DF">
        <w:t xml:space="preserve">    s += "i = " + i + "&lt;br /&gt;";</w:t>
      </w:r>
    </w:p>
    <w:p w14:paraId="4F8CBC31" w14:textId="77777777" w:rsidR="00CF3368" w:rsidRPr="00A858DF" w:rsidRDefault="00CF3368" w:rsidP="00CF3368">
      <w:pPr>
        <w:pStyle w:val="TxtCode3-Orange"/>
      </w:pPr>
      <w:r w:rsidRPr="00A858DF">
        <w:t xml:space="preserve">  }</w:t>
      </w:r>
    </w:p>
    <w:p w14:paraId="651C710D" w14:textId="77777777" w:rsidR="00CF3368" w:rsidRPr="00A858DF" w:rsidRDefault="00CF3368" w:rsidP="00CF3368">
      <w:pPr>
        <w:pStyle w:val="TxtCode3-Orange"/>
      </w:pPr>
      <w:r w:rsidRPr="00A858DF">
        <w:t xml:space="preserve">  document.getElementById("info").innerHTML = s;</w:t>
      </w:r>
    </w:p>
    <w:p w14:paraId="0F29E3FB" w14:textId="77777777" w:rsidR="00CF3368" w:rsidRPr="00A858DF" w:rsidRDefault="00CF3368" w:rsidP="00CF3368">
      <w:pPr>
        <w:pStyle w:val="TxtCode3-Orange"/>
      </w:pPr>
      <w:r w:rsidRPr="00A858DF">
        <w:t>}</w:t>
      </w:r>
    </w:p>
    <w:p w14:paraId="551BC902" w14:textId="77777777" w:rsidR="00CF3368" w:rsidRPr="00A858DF" w:rsidRDefault="00CF3368" w:rsidP="00CF3368">
      <w:pPr>
        <w:pStyle w:val="TxtCode3-Orange"/>
      </w:pPr>
    </w:p>
    <w:p w14:paraId="25FB2DBE" w14:textId="77777777" w:rsidR="00CF3368" w:rsidRPr="00A858DF" w:rsidRDefault="00CF3368" w:rsidP="00CF3368">
      <w:pPr>
        <w:pStyle w:val="TxtCode3-Orange"/>
      </w:pPr>
      <w:r w:rsidRPr="00A858DF">
        <w:t>function testerWhile() {</w:t>
      </w:r>
    </w:p>
    <w:p w14:paraId="30168799" w14:textId="77777777" w:rsidR="00CF3368" w:rsidRPr="00A858DF" w:rsidRDefault="00CF3368" w:rsidP="00CF3368">
      <w:pPr>
        <w:pStyle w:val="TxtCode3-Orange"/>
      </w:pPr>
      <w:r w:rsidRPr="00A858DF">
        <w:t xml:space="preserve">  let i = 0;</w:t>
      </w:r>
    </w:p>
    <w:p w14:paraId="6B5CCD8C" w14:textId="77777777" w:rsidR="00CF3368" w:rsidRPr="00A858DF" w:rsidRDefault="00CF3368" w:rsidP="00CF3368">
      <w:pPr>
        <w:pStyle w:val="TxtCode3-Orange"/>
      </w:pPr>
      <w:r w:rsidRPr="00A858DF">
        <w:t xml:space="preserve">  let s = "";</w:t>
      </w:r>
    </w:p>
    <w:p w14:paraId="62467350" w14:textId="77777777" w:rsidR="00CF3368" w:rsidRPr="00A858DF" w:rsidRDefault="00CF3368" w:rsidP="00CF3368">
      <w:pPr>
        <w:pStyle w:val="TxtCode3-Orange"/>
      </w:pPr>
      <w:r w:rsidRPr="00A858DF">
        <w:t xml:space="preserve">  document.getElementById("info").innerHTML = "while (i &lt; 5) {...}" + "&lt;br /&gt;";</w:t>
      </w:r>
    </w:p>
    <w:p w14:paraId="43C29CDA" w14:textId="77777777" w:rsidR="00CF3368" w:rsidRPr="00A858DF" w:rsidRDefault="00CF3368" w:rsidP="00CF3368">
      <w:pPr>
        <w:pStyle w:val="TxtCode3-Orange"/>
      </w:pPr>
      <w:r w:rsidRPr="00A858DF">
        <w:t xml:space="preserve">  while (i &lt; 5) {</w:t>
      </w:r>
    </w:p>
    <w:p w14:paraId="1C083A67" w14:textId="77777777" w:rsidR="00CF3368" w:rsidRPr="00A858DF" w:rsidRDefault="00CF3368" w:rsidP="00CF3368">
      <w:pPr>
        <w:pStyle w:val="TxtCode3-Orange"/>
      </w:pPr>
      <w:r w:rsidRPr="00A858DF">
        <w:t xml:space="preserve">    s += "i = " + i + "&lt;br /&gt;";</w:t>
      </w:r>
    </w:p>
    <w:p w14:paraId="02B547C8" w14:textId="77777777" w:rsidR="00CF3368" w:rsidRPr="00A858DF" w:rsidRDefault="00CF3368" w:rsidP="00CF3368">
      <w:pPr>
        <w:pStyle w:val="TxtCode3-Orange"/>
      </w:pPr>
      <w:r w:rsidRPr="00A858DF">
        <w:t xml:space="preserve">    i++;</w:t>
      </w:r>
    </w:p>
    <w:p w14:paraId="7F8F6645" w14:textId="77777777" w:rsidR="00CF3368" w:rsidRPr="00A858DF" w:rsidRDefault="00CF3368" w:rsidP="00CF3368">
      <w:pPr>
        <w:pStyle w:val="TxtCode3-Orange"/>
      </w:pPr>
      <w:r w:rsidRPr="00A858DF">
        <w:t xml:space="preserve">  }</w:t>
      </w:r>
    </w:p>
    <w:p w14:paraId="3B536220" w14:textId="77777777" w:rsidR="00CF3368" w:rsidRPr="00A858DF" w:rsidRDefault="00CF3368" w:rsidP="00CF3368">
      <w:pPr>
        <w:pStyle w:val="TxtCode3-Orange"/>
      </w:pPr>
      <w:r w:rsidRPr="00A858DF">
        <w:t xml:space="preserve">  document.getElementById("info").innerHTML = s;</w:t>
      </w:r>
    </w:p>
    <w:p w14:paraId="08E8362D" w14:textId="77777777" w:rsidR="00CF3368" w:rsidRPr="00A858DF" w:rsidRDefault="00CF3368" w:rsidP="00CF3368">
      <w:pPr>
        <w:pStyle w:val="TxtCode3-Orange"/>
      </w:pPr>
      <w:r w:rsidRPr="00A858DF">
        <w:t>}</w:t>
      </w:r>
    </w:p>
    <w:p w14:paraId="4F7319F0" w14:textId="77777777" w:rsidR="00CF3368" w:rsidRPr="00A858DF" w:rsidRDefault="00CF3368" w:rsidP="00CF3368">
      <w:pPr>
        <w:pStyle w:val="TxtCode3-Orange"/>
      </w:pPr>
    </w:p>
    <w:p w14:paraId="0DB6F1DE" w14:textId="77777777" w:rsidR="00CF3368" w:rsidRPr="00A858DF" w:rsidRDefault="00CF3368" w:rsidP="00CF3368">
      <w:pPr>
        <w:pStyle w:val="TxtCode3-Orange"/>
      </w:pPr>
      <w:r w:rsidRPr="00A858DF">
        <w:t>function testerDoWhile() {</w:t>
      </w:r>
    </w:p>
    <w:p w14:paraId="3E6997C8" w14:textId="77777777" w:rsidR="00CF3368" w:rsidRPr="00A858DF" w:rsidRDefault="00CF3368" w:rsidP="00CF3368">
      <w:pPr>
        <w:pStyle w:val="TxtCode3-Orange"/>
      </w:pPr>
      <w:r w:rsidRPr="00A858DF">
        <w:t xml:space="preserve">  let i = 0;</w:t>
      </w:r>
    </w:p>
    <w:p w14:paraId="73F0AE18" w14:textId="77777777" w:rsidR="00CF3368" w:rsidRPr="00A858DF" w:rsidRDefault="00CF3368" w:rsidP="00CF3368">
      <w:pPr>
        <w:pStyle w:val="TxtCode3-Orange"/>
      </w:pPr>
      <w:r w:rsidRPr="00A858DF">
        <w:t xml:space="preserve">  let s = "";</w:t>
      </w:r>
    </w:p>
    <w:p w14:paraId="7353B1C5" w14:textId="77777777" w:rsidR="00CF3368" w:rsidRPr="00A858DF" w:rsidRDefault="00CF3368" w:rsidP="00CF3368">
      <w:pPr>
        <w:pStyle w:val="TxtCode3-Orange"/>
      </w:pPr>
      <w:r w:rsidRPr="00A858DF">
        <w:t xml:space="preserve">  document.getElementById("info").innerHTML =</w:t>
      </w:r>
    </w:p>
    <w:p w14:paraId="6CD7D7DD" w14:textId="77777777" w:rsidR="00CF3368" w:rsidRPr="00A858DF" w:rsidRDefault="00CF3368" w:rsidP="00CF3368">
      <w:pPr>
        <w:pStyle w:val="TxtCode3-Orange"/>
      </w:pPr>
      <w:r w:rsidRPr="00A858DF">
        <w:t xml:space="preserve">    "do {...} while (i &lt; 5)" + "&lt;br /&gt;";</w:t>
      </w:r>
    </w:p>
    <w:p w14:paraId="2F811885" w14:textId="77777777" w:rsidR="00CF3368" w:rsidRPr="00A858DF" w:rsidRDefault="00CF3368" w:rsidP="00CF3368">
      <w:pPr>
        <w:pStyle w:val="TxtCode3-Orange"/>
      </w:pPr>
      <w:r w:rsidRPr="00A858DF">
        <w:t xml:space="preserve">  do {</w:t>
      </w:r>
    </w:p>
    <w:p w14:paraId="06967B10" w14:textId="77777777" w:rsidR="00CF3368" w:rsidRPr="00A858DF" w:rsidRDefault="00CF3368" w:rsidP="00CF3368">
      <w:pPr>
        <w:pStyle w:val="TxtCode3-Orange"/>
      </w:pPr>
      <w:r w:rsidRPr="00A858DF">
        <w:t xml:space="preserve">    s += "i = " + i + "&lt;br /&gt;";</w:t>
      </w:r>
    </w:p>
    <w:p w14:paraId="55FBD8FF" w14:textId="77777777" w:rsidR="00CF3368" w:rsidRPr="00A858DF" w:rsidRDefault="00CF3368" w:rsidP="00CF3368">
      <w:pPr>
        <w:pStyle w:val="TxtCode3-Orange"/>
      </w:pPr>
      <w:r w:rsidRPr="00A858DF">
        <w:t xml:space="preserve">    i++;</w:t>
      </w:r>
    </w:p>
    <w:p w14:paraId="39C093B7" w14:textId="77777777" w:rsidR="00CF3368" w:rsidRPr="00A858DF" w:rsidRDefault="00CF3368" w:rsidP="00CF3368">
      <w:pPr>
        <w:pStyle w:val="TxtCode3-Orange"/>
      </w:pPr>
      <w:r w:rsidRPr="00A858DF">
        <w:t xml:space="preserve">  } while (i &lt; 5);</w:t>
      </w:r>
    </w:p>
    <w:p w14:paraId="2BEFAE98" w14:textId="77777777" w:rsidR="00CF3368" w:rsidRPr="00A858DF" w:rsidRDefault="00CF3368" w:rsidP="00CF3368">
      <w:pPr>
        <w:pStyle w:val="TxtCode3-Orange"/>
      </w:pPr>
      <w:r w:rsidRPr="00A858DF">
        <w:t xml:space="preserve">  document.getElementById("info").innerHTML = s;</w:t>
      </w:r>
    </w:p>
    <w:p w14:paraId="3EEE9588" w14:textId="2509D244" w:rsidR="00D3568E" w:rsidRPr="00A858DF" w:rsidRDefault="00CF3368" w:rsidP="00CF3368">
      <w:pPr>
        <w:pStyle w:val="TxtCode3-Orange"/>
      </w:pPr>
      <w:r w:rsidRPr="00A858DF">
        <w:lastRenderedPageBreak/>
        <w:t>}</w:t>
      </w:r>
    </w:p>
    <w:p w14:paraId="5A99EE45" w14:textId="77777777" w:rsidR="009E3367" w:rsidRPr="00A858DF" w:rsidRDefault="009E3367" w:rsidP="009E3367">
      <w:pPr>
        <w:pStyle w:val="Titre3"/>
      </w:pPr>
      <w:bookmarkStart w:id="37" w:name="_Toc137926716"/>
      <w:r w:rsidRPr="00A858DF">
        <w:t>Capture</w:t>
      </w:r>
      <w:bookmarkEnd w:id="37"/>
    </w:p>
    <w:p w14:paraId="1D61EF8D" w14:textId="77777777" w:rsidR="00D317FB" w:rsidRPr="00A858DF" w:rsidRDefault="00D317FB" w:rsidP="00D317FB">
      <w:pPr>
        <w:pStyle w:val="StyleCentr"/>
      </w:pPr>
      <w:r w:rsidRPr="00A858DF">
        <w:rPr>
          <w:noProof/>
        </w:rPr>
        <w:drawing>
          <wp:inline distT="0" distB="0" distL="0" distR="0" wp14:anchorId="2E5237E8" wp14:editId="23377B4D">
            <wp:extent cx="5760720" cy="1261110"/>
            <wp:effectExtent l="0" t="0" r="0" b="0"/>
            <wp:docPr id="28" name="Image 28"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10;&#10;Description générée automatiquement"/>
                    <pic:cNvPicPr/>
                  </pic:nvPicPr>
                  <pic:blipFill>
                    <a:blip r:embed="rId28"/>
                    <a:stretch>
                      <a:fillRect/>
                    </a:stretch>
                  </pic:blipFill>
                  <pic:spPr>
                    <a:xfrm>
                      <a:off x="0" y="0"/>
                      <a:ext cx="5760720" cy="1261110"/>
                    </a:xfrm>
                    <a:prstGeom prst="rect">
                      <a:avLst/>
                    </a:prstGeom>
                  </pic:spPr>
                </pic:pic>
              </a:graphicData>
            </a:graphic>
          </wp:inline>
        </w:drawing>
      </w:r>
    </w:p>
    <w:p w14:paraId="180C04BB" w14:textId="77777777" w:rsidR="00A24102" w:rsidRPr="00A858DF" w:rsidRDefault="00D317FB" w:rsidP="00A24102">
      <w:pPr>
        <w:pStyle w:val="StyleCentr"/>
      </w:pPr>
      <w:r w:rsidRPr="00A858DF">
        <w:rPr>
          <w:noProof/>
        </w:rPr>
        <w:drawing>
          <wp:inline distT="0" distB="0" distL="0" distR="0" wp14:anchorId="2281FF68" wp14:editId="703008BA">
            <wp:extent cx="5760720" cy="1931670"/>
            <wp:effectExtent l="0" t="0" r="0" b="0"/>
            <wp:docPr id="30" name="Image 30"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logiciel, affichage&#10;&#10;Description générée automatiquement"/>
                    <pic:cNvPicPr/>
                  </pic:nvPicPr>
                  <pic:blipFill>
                    <a:blip r:embed="rId29"/>
                    <a:stretch>
                      <a:fillRect/>
                    </a:stretch>
                  </pic:blipFill>
                  <pic:spPr>
                    <a:xfrm>
                      <a:off x="0" y="0"/>
                      <a:ext cx="5760720" cy="1931670"/>
                    </a:xfrm>
                    <a:prstGeom prst="rect">
                      <a:avLst/>
                    </a:prstGeom>
                  </pic:spPr>
                </pic:pic>
              </a:graphicData>
            </a:graphic>
          </wp:inline>
        </w:drawing>
      </w:r>
    </w:p>
    <w:p w14:paraId="702EFDE8" w14:textId="55CF9821" w:rsidR="00A24102" w:rsidRPr="00A858DF" w:rsidRDefault="00D317FB" w:rsidP="00A24102">
      <w:pPr>
        <w:pStyle w:val="StyleCentr"/>
      </w:pPr>
      <w:r w:rsidRPr="00A858DF">
        <w:rPr>
          <w:noProof/>
        </w:rPr>
        <w:drawing>
          <wp:inline distT="0" distB="0" distL="0" distR="0" wp14:anchorId="7DCBC080" wp14:editId="0CA4F54D">
            <wp:extent cx="5760720" cy="1931670"/>
            <wp:effectExtent l="0" t="0" r="0" b="0"/>
            <wp:docPr id="31" name="Image 3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logiciel, affichage&#10;&#10;Description générée automatiquement"/>
                    <pic:cNvPicPr/>
                  </pic:nvPicPr>
                  <pic:blipFill>
                    <a:blip r:embed="rId29"/>
                    <a:stretch>
                      <a:fillRect/>
                    </a:stretch>
                  </pic:blipFill>
                  <pic:spPr>
                    <a:xfrm>
                      <a:off x="0" y="0"/>
                      <a:ext cx="5760720" cy="1931670"/>
                    </a:xfrm>
                    <a:prstGeom prst="rect">
                      <a:avLst/>
                    </a:prstGeom>
                  </pic:spPr>
                </pic:pic>
              </a:graphicData>
            </a:graphic>
          </wp:inline>
        </w:drawing>
      </w:r>
    </w:p>
    <w:p w14:paraId="5070CFD4" w14:textId="4FCC6AEE" w:rsidR="00CF5F08" w:rsidRPr="00A858DF" w:rsidRDefault="00D317FB" w:rsidP="00A24102">
      <w:pPr>
        <w:pStyle w:val="StyleCentr"/>
      </w:pPr>
      <w:r w:rsidRPr="00A858DF">
        <w:rPr>
          <w:noProof/>
        </w:rPr>
        <w:drawing>
          <wp:inline distT="0" distB="0" distL="0" distR="0" wp14:anchorId="2F6335C2" wp14:editId="0C122274">
            <wp:extent cx="5760720" cy="1931670"/>
            <wp:effectExtent l="0" t="0" r="0" b="0"/>
            <wp:docPr id="29" name="Image 29"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logiciel, affichage&#10;&#10;Description générée automatiquement"/>
                    <pic:cNvPicPr/>
                  </pic:nvPicPr>
                  <pic:blipFill>
                    <a:blip r:embed="rId29"/>
                    <a:stretch>
                      <a:fillRect/>
                    </a:stretch>
                  </pic:blipFill>
                  <pic:spPr>
                    <a:xfrm>
                      <a:off x="0" y="0"/>
                      <a:ext cx="5760720" cy="1931670"/>
                    </a:xfrm>
                    <a:prstGeom prst="rect">
                      <a:avLst/>
                    </a:prstGeom>
                  </pic:spPr>
                </pic:pic>
              </a:graphicData>
            </a:graphic>
          </wp:inline>
        </w:drawing>
      </w:r>
    </w:p>
    <w:p w14:paraId="3912EB10" w14:textId="3F490559" w:rsidR="00A73C94" w:rsidRPr="00A858DF" w:rsidRDefault="00A73C94" w:rsidP="00C43491">
      <w:pPr>
        <w:pStyle w:val="Titre2"/>
      </w:pPr>
      <w:bookmarkStart w:id="38" w:name="_Toc137926717"/>
      <w:r w:rsidRPr="00A858DF">
        <w:lastRenderedPageBreak/>
        <w:t>Exercice 8 (Tableau d’objets JSON)</w:t>
      </w:r>
      <w:bookmarkEnd w:id="38"/>
    </w:p>
    <w:p w14:paraId="75486224" w14:textId="07343CBA" w:rsidR="00FF337C" w:rsidRPr="00A858DF" w:rsidRDefault="00FF337C" w:rsidP="00FF337C">
      <w:pPr>
        <w:pStyle w:val="Titre3"/>
      </w:pPr>
      <w:bookmarkStart w:id="39" w:name="_Toc137926718"/>
      <w:r w:rsidRPr="00A858DF">
        <w:t>Objectif de l’exercice</w:t>
      </w:r>
      <w:bookmarkEnd w:id="39"/>
    </w:p>
    <w:p w14:paraId="789A1BCC" w14:textId="20AC573A" w:rsidR="006C0DF1" w:rsidRPr="00A858DF" w:rsidRDefault="00DF5021" w:rsidP="006C0DF1">
      <w:pPr>
        <w:pStyle w:val="Txtjustifie"/>
      </w:pPr>
      <w:r w:rsidRPr="00A858DF">
        <w:t xml:space="preserve">Dans cet exercice nous allons voir comment fonctionne un tableau JSON et </w:t>
      </w:r>
      <w:r w:rsidR="001F186B" w:rsidRPr="00A858DF">
        <w:t xml:space="preserve">réutiliser une boucle vue dans l’exercice </w:t>
      </w:r>
      <w:r w:rsidR="00D6001E" w:rsidRPr="00A858DF">
        <w:t>précèdent</w:t>
      </w:r>
      <w:r w:rsidR="001F186B" w:rsidRPr="00A858DF">
        <w:t>.</w:t>
      </w:r>
      <w:r w:rsidR="00D6001E" w:rsidRPr="00A858DF">
        <w:t xml:space="preserve"> </w:t>
      </w:r>
    </w:p>
    <w:p w14:paraId="74E9F10B" w14:textId="4B296A01" w:rsidR="00FF337C" w:rsidRPr="00A858DF" w:rsidRDefault="00FF337C" w:rsidP="00FF337C">
      <w:pPr>
        <w:pStyle w:val="Titre3"/>
      </w:pPr>
      <w:bookmarkStart w:id="40" w:name="_Toc137926719"/>
      <w:r w:rsidRPr="00A858DF">
        <w:t>Explications / Descriptions</w:t>
      </w:r>
      <w:bookmarkEnd w:id="40"/>
    </w:p>
    <w:p w14:paraId="4DD11779" w14:textId="77777777" w:rsidR="00FF337C" w:rsidRPr="00A858DF" w:rsidRDefault="00FF337C" w:rsidP="00FF337C">
      <w:pPr>
        <w:pStyle w:val="Txtjustifie"/>
      </w:pPr>
    </w:p>
    <w:p w14:paraId="697E6D1F" w14:textId="77777777" w:rsidR="00FF337C" w:rsidRPr="00A858DF" w:rsidRDefault="00FF337C" w:rsidP="00FF337C">
      <w:pPr>
        <w:pStyle w:val="Titre3"/>
      </w:pPr>
      <w:bookmarkStart w:id="41" w:name="_Toc137926720"/>
      <w:r w:rsidRPr="00A858DF">
        <w:t>Extrait de code</w:t>
      </w:r>
      <w:bookmarkEnd w:id="41"/>
      <w:r w:rsidRPr="00A858DF">
        <w:t xml:space="preserve"> </w:t>
      </w:r>
    </w:p>
    <w:p w14:paraId="24C5DC5B" w14:textId="77777777" w:rsidR="00D3568E" w:rsidRPr="00A858DF" w:rsidRDefault="00D3568E" w:rsidP="00D3568E">
      <w:pPr>
        <w:pStyle w:val="Txtjustifie"/>
      </w:pPr>
      <w:r w:rsidRPr="00A858DF">
        <w:t>JS :</w:t>
      </w:r>
    </w:p>
    <w:p w14:paraId="6B7D4104" w14:textId="77777777" w:rsidR="00A24102" w:rsidRPr="00A858DF" w:rsidRDefault="00A24102" w:rsidP="00A24102">
      <w:pPr>
        <w:pStyle w:val="TxtCode3-Orange"/>
      </w:pPr>
      <w:r w:rsidRPr="00A858DF">
        <w:t>let s = "";</w:t>
      </w:r>
    </w:p>
    <w:p w14:paraId="3F3436CE" w14:textId="77777777" w:rsidR="00A24102" w:rsidRPr="00A858DF" w:rsidRDefault="00A24102" w:rsidP="00A24102">
      <w:pPr>
        <w:pStyle w:val="TxtCode3-Orange"/>
      </w:pPr>
    </w:p>
    <w:p w14:paraId="51275C85" w14:textId="77777777" w:rsidR="00A24102" w:rsidRPr="00A858DF" w:rsidRDefault="00A24102" w:rsidP="00A24102">
      <w:pPr>
        <w:pStyle w:val="TxtCode3-Orange"/>
      </w:pPr>
      <w:r w:rsidRPr="00A858DF">
        <w:t>const json = {</w:t>
      </w:r>
    </w:p>
    <w:p w14:paraId="6E15326E" w14:textId="77777777" w:rsidR="00A24102" w:rsidRPr="00A858DF" w:rsidRDefault="00A24102" w:rsidP="00A24102">
      <w:pPr>
        <w:pStyle w:val="TxtCode3-Orange"/>
      </w:pPr>
      <w:r w:rsidRPr="00A858DF">
        <w:t xml:space="preserve">  personnes: [</w:t>
      </w:r>
    </w:p>
    <w:p w14:paraId="3E3C972E" w14:textId="77777777" w:rsidR="00A24102" w:rsidRPr="00A858DF" w:rsidRDefault="00A24102" w:rsidP="00A24102">
      <w:pPr>
        <w:pStyle w:val="TxtCode3-Orange"/>
      </w:pPr>
      <w:r w:rsidRPr="00A858DF">
        <w:t xml:space="preserve">    { prenom: "John", nom: "Doe", age: 44 },</w:t>
      </w:r>
    </w:p>
    <w:p w14:paraId="358084DF" w14:textId="77777777" w:rsidR="00A24102" w:rsidRPr="00A858DF" w:rsidRDefault="00A24102" w:rsidP="00A24102">
      <w:pPr>
        <w:pStyle w:val="TxtCode3-Orange"/>
      </w:pPr>
      <w:r w:rsidRPr="00A858DF">
        <w:t xml:space="preserve">    { prenom: "Anna", nom: "Smith", age: 32 },</w:t>
      </w:r>
    </w:p>
    <w:p w14:paraId="1E762B97" w14:textId="77777777" w:rsidR="00A24102" w:rsidRPr="00A858DF" w:rsidRDefault="00A24102" w:rsidP="00A24102">
      <w:pPr>
        <w:pStyle w:val="TxtCode3-Orange"/>
      </w:pPr>
      <w:r w:rsidRPr="00A858DF">
        <w:t xml:space="preserve">    { prenom: "Peter", nom: "Jones", age: 29 },</w:t>
      </w:r>
    </w:p>
    <w:p w14:paraId="36730BC2" w14:textId="77777777" w:rsidR="00A24102" w:rsidRPr="00A858DF" w:rsidRDefault="00A24102" w:rsidP="00A24102">
      <w:pPr>
        <w:pStyle w:val="TxtCode3-Orange"/>
      </w:pPr>
      <w:r w:rsidRPr="00A858DF">
        <w:t xml:space="preserve">  ],</w:t>
      </w:r>
    </w:p>
    <w:p w14:paraId="7696EB63" w14:textId="77777777" w:rsidR="00A24102" w:rsidRPr="00A858DF" w:rsidRDefault="00A24102" w:rsidP="00A24102">
      <w:pPr>
        <w:pStyle w:val="TxtCode3-Orange"/>
      </w:pPr>
      <w:r w:rsidRPr="00A858DF">
        <w:t>};</w:t>
      </w:r>
    </w:p>
    <w:p w14:paraId="16D133F9" w14:textId="77777777" w:rsidR="00A24102" w:rsidRPr="00A858DF" w:rsidRDefault="00A24102" w:rsidP="00A24102">
      <w:pPr>
        <w:pStyle w:val="TxtCode3-Orange"/>
      </w:pPr>
    </w:p>
    <w:p w14:paraId="72C3866F" w14:textId="77777777" w:rsidR="00A24102" w:rsidRPr="00A858DF" w:rsidRDefault="00A24102" w:rsidP="00A24102">
      <w:pPr>
        <w:pStyle w:val="TxtCode3-Orange"/>
      </w:pPr>
      <w:r w:rsidRPr="00A858DF">
        <w:t>function parcourirUnTableauJSON() {</w:t>
      </w:r>
    </w:p>
    <w:p w14:paraId="52094C41" w14:textId="77777777" w:rsidR="00A24102" w:rsidRPr="00A858DF" w:rsidRDefault="00A24102" w:rsidP="00A24102">
      <w:pPr>
        <w:pStyle w:val="TxtCode3-Orange"/>
      </w:pPr>
      <w:r w:rsidRPr="00A858DF">
        <w:t xml:space="preserve">    for (let i = 0; i &lt; json.personnes.length; i++) {</w:t>
      </w:r>
    </w:p>
    <w:p w14:paraId="49BF443C" w14:textId="77777777" w:rsidR="00A24102" w:rsidRPr="00A858DF" w:rsidRDefault="00A24102" w:rsidP="00A24102">
      <w:pPr>
        <w:pStyle w:val="TxtCode3-Orange"/>
      </w:pPr>
      <w:r w:rsidRPr="00A858DF">
        <w:t>s +=i+". "</w:t>
      </w:r>
    </w:p>
    <w:p w14:paraId="49A99DD8" w14:textId="77777777" w:rsidR="00A24102" w:rsidRPr="00A858DF" w:rsidRDefault="00A24102" w:rsidP="00A24102">
      <w:pPr>
        <w:pStyle w:val="TxtCode3-Orange"/>
      </w:pPr>
      <w:r w:rsidRPr="00A858DF">
        <w:t xml:space="preserve">        let personne = json.personnes[i];</w:t>
      </w:r>
    </w:p>
    <w:p w14:paraId="0B193E77" w14:textId="77777777" w:rsidR="00A24102" w:rsidRPr="00A858DF" w:rsidRDefault="00A24102" w:rsidP="00A24102">
      <w:pPr>
        <w:pStyle w:val="TxtCode3-Orange"/>
      </w:pPr>
      <w:r w:rsidRPr="00A858DF">
        <w:t xml:space="preserve">        for (let f in personne) {</w:t>
      </w:r>
    </w:p>
    <w:p w14:paraId="627E0A49" w14:textId="77777777" w:rsidR="00A24102" w:rsidRPr="00A858DF" w:rsidRDefault="00A24102" w:rsidP="00A24102">
      <w:pPr>
        <w:pStyle w:val="TxtCode3-Orange"/>
      </w:pPr>
      <w:r w:rsidRPr="00A858DF">
        <w:t xml:space="preserve">            s+= personne[f] +" ";</w:t>
      </w:r>
    </w:p>
    <w:p w14:paraId="185D6F0F" w14:textId="77777777" w:rsidR="00A24102" w:rsidRPr="00A858DF" w:rsidRDefault="00A24102" w:rsidP="00A24102">
      <w:pPr>
        <w:pStyle w:val="TxtCode3-Orange"/>
      </w:pPr>
      <w:r w:rsidRPr="00A858DF">
        <w:t xml:space="preserve">        }</w:t>
      </w:r>
    </w:p>
    <w:p w14:paraId="537A5270" w14:textId="77777777" w:rsidR="00A24102" w:rsidRPr="00A858DF" w:rsidRDefault="00A24102" w:rsidP="00A24102">
      <w:pPr>
        <w:pStyle w:val="TxtCode3-Orange"/>
      </w:pPr>
      <w:r w:rsidRPr="00A858DF">
        <w:t xml:space="preserve">        s+= "&lt;br /&gt;"</w:t>
      </w:r>
    </w:p>
    <w:p w14:paraId="16B9712D" w14:textId="77777777" w:rsidR="00A24102" w:rsidRPr="00A858DF" w:rsidRDefault="00A24102" w:rsidP="00A24102">
      <w:pPr>
        <w:pStyle w:val="TxtCode3-Orange"/>
      </w:pPr>
      <w:r w:rsidRPr="00A858DF">
        <w:t xml:space="preserve">        document.getElementById("info").innerHTML = s;</w:t>
      </w:r>
    </w:p>
    <w:p w14:paraId="633780B2" w14:textId="77777777" w:rsidR="00A24102" w:rsidRPr="00A858DF" w:rsidRDefault="00A24102" w:rsidP="00A24102">
      <w:pPr>
        <w:pStyle w:val="TxtCode3-Orange"/>
      </w:pPr>
      <w:r w:rsidRPr="00A858DF">
        <w:t xml:space="preserve">      }</w:t>
      </w:r>
    </w:p>
    <w:p w14:paraId="322D3B3E" w14:textId="7CFE409D" w:rsidR="00FF337C" w:rsidRPr="00A858DF" w:rsidRDefault="00A24102" w:rsidP="00A24102">
      <w:pPr>
        <w:pStyle w:val="TxtCode3-Orange"/>
      </w:pPr>
      <w:r w:rsidRPr="00A858DF">
        <w:t>};</w:t>
      </w:r>
    </w:p>
    <w:p w14:paraId="0C469278" w14:textId="77777777" w:rsidR="00FF337C" w:rsidRPr="00A858DF" w:rsidRDefault="00FF337C" w:rsidP="00FF337C">
      <w:pPr>
        <w:pStyle w:val="Titre3"/>
      </w:pPr>
      <w:bookmarkStart w:id="42" w:name="_Toc137926721"/>
      <w:r w:rsidRPr="00A858DF">
        <w:t>Capture</w:t>
      </w:r>
      <w:bookmarkEnd w:id="42"/>
    </w:p>
    <w:p w14:paraId="197DA3AD" w14:textId="35E3EB11" w:rsidR="00973627" w:rsidRPr="00A858DF" w:rsidRDefault="00BE6BDB" w:rsidP="00BE6BDB">
      <w:pPr>
        <w:pStyle w:val="StyleCentr"/>
      </w:pPr>
      <w:r w:rsidRPr="00A858DF">
        <w:rPr>
          <w:noProof/>
        </w:rPr>
        <w:drawing>
          <wp:inline distT="0" distB="0" distL="0" distR="0" wp14:anchorId="03BDC1F2" wp14:editId="21C6216E">
            <wp:extent cx="4753638" cy="1648055"/>
            <wp:effectExtent l="0" t="0" r="8890" b="9525"/>
            <wp:docPr id="33" name="Image 33" descr="Une image contenant texte, capture d’écran, affichag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affichage, Rectangle&#10;&#10;Description générée automatiquement"/>
                    <pic:cNvPicPr/>
                  </pic:nvPicPr>
                  <pic:blipFill>
                    <a:blip r:embed="rId30"/>
                    <a:stretch>
                      <a:fillRect/>
                    </a:stretch>
                  </pic:blipFill>
                  <pic:spPr>
                    <a:xfrm>
                      <a:off x="0" y="0"/>
                      <a:ext cx="4753638" cy="1648055"/>
                    </a:xfrm>
                    <a:prstGeom prst="rect">
                      <a:avLst/>
                    </a:prstGeom>
                  </pic:spPr>
                </pic:pic>
              </a:graphicData>
            </a:graphic>
          </wp:inline>
        </w:drawing>
      </w:r>
    </w:p>
    <w:p w14:paraId="65E6BFE6" w14:textId="601FE27C" w:rsidR="00BE6BDB" w:rsidRPr="00A858DF" w:rsidRDefault="00BE6BDB" w:rsidP="00BE6BDB">
      <w:pPr>
        <w:pStyle w:val="StyleCentr"/>
      </w:pPr>
      <w:r w:rsidRPr="00A858DF">
        <w:rPr>
          <w:noProof/>
        </w:rPr>
        <w:drawing>
          <wp:inline distT="0" distB="0" distL="0" distR="0" wp14:anchorId="424096AC" wp14:editId="42E12657">
            <wp:extent cx="4734586" cy="2114845"/>
            <wp:effectExtent l="0" t="0" r="8890" b="0"/>
            <wp:docPr id="32" name="Image 32"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affichage, Police&#10;&#10;Description générée automatiquement"/>
                    <pic:cNvPicPr/>
                  </pic:nvPicPr>
                  <pic:blipFill>
                    <a:blip r:embed="rId31"/>
                    <a:stretch>
                      <a:fillRect/>
                    </a:stretch>
                  </pic:blipFill>
                  <pic:spPr>
                    <a:xfrm>
                      <a:off x="0" y="0"/>
                      <a:ext cx="4734586" cy="2114845"/>
                    </a:xfrm>
                    <a:prstGeom prst="rect">
                      <a:avLst/>
                    </a:prstGeom>
                  </pic:spPr>
                </pic:pic>
              </a:graphicData>
            </a:graphic>
          </wp:inline>
        </w:drawing>
      </w:r>
    </w:p>
    <w:p w14:paraId="5828BC26" w14:textId="7A3F6D77" w:rsidR="00725AC5" w:rsidRPr="00A858DF" w:rsidRDefault="00725AC5" w:rsidP="00C43491">
      <w:pPr>
        <w:pStyle w:val="Titre2"/>
      </w:pPr>
      <w:bookmarkStart w:id="43" w:name="_Toc137926722"/>
      <w:r w:rsidRPr="00A858DF">
        <w:lastRenderedPageBreak/>
        <w:t xml:space="preserve">Exercice 9 </w:t>
      </w:r>
      <w:r w:rsidR="006A778D" w:rsidRPr="00A858DF">
        <w:t>(</w:t>
      </w:r>
      <w:r w:rsidR="0052433C" w:rsidRPr="00A858DF">
        <w:t>D</w:t>
      </w:r>
      <w:r w:rsidR="00D86C8C" w:rsidRPr="00A858DF">
        <w:t>émo sur les objets en JavaScript</w:t>
      </w:r>
      <w:r w:rsidR="006A778D" w:rsidRPr="00A858DF">
        <w:t>)</w:t>
      </w:r>
      <w:bookmarkEnd w:id="43"/>
    </w:p>
    <w:p w14:paraId="50FDCD46" w14:textId="0ED47CD0" w:rsidR="00FF337C" w:rsidRPr="00A858DF" w:rsidRDefault="00FF337C" w:rsidP="00FF337C">
      <w:pPr>
        <w:pStyle w:val="Titre3"/>
      </w:pPr>
      <w:bookmarkStart w:id="44" w:name="_Toc137926723"/>
      <w:r w:rsidRPr="00A858DF">
        <w:t>Objectif de l’exercice</w:t>
      </w:r>
      <w:bookmarkEnd w:id="44"/>
    </w:p>
    <w:p w14:paraId="33B8D4FE" w14:textId="3E70F724" w:rsidR="00FF337C" w:rsidRPr="00A858DF" w:rsidRDefault="000E625B" w:rsidP="00FF337C">
      <w:pPr>
        <w:pStyle w:val="Txtjustifie"/>
      </w:pPr>
      <w:r w:rsidRPr="00A858DF">
        <w:t xml:space="preserve">Cet exercice a pour but de </w:t>
      </w:r>
      <w:r w:rsidR="001B3C2E" w:rsidRPr="00A858DF">
        <w:t xml:space="preserve">nous montrer comment créer un objet avec différentes </w:t>
      </w:r>
      <w:r w:rsidR="00181985" w:rsidRPr="00A858DF">
        <w:t>méthode</w:t>
      </w:r>
      <w:r w:rsidR="001B3C2E" w:rsidRPr="00A858DF">
        <w:t>, le projet et les méthodes sont déjà fournis donc il suffit de regarder et comprendre le code.</w:t>
      </w:r>
    </w:p>
    <w:p w14:paraId="54CFD097" w14:textId="08C4DFE1" w:rsidR="00FF337C" w:rsidRPr="00A858DF" w:rsidRDefault="00FF337C" w:rsidP="00FF337C">
      <w:pPr>
        <w:pStyle w:val="Titre3"/>
      </w:pPr>
      <w:bookmarkStart w:id="45" w:name="_Toc137926724"/>
      <w:r w:rsidRPr="00A858DF">
        <w:t>Explications / Descriptions</w:t>
      </w:r>
      <w:bookmarkEnd w:id="45"/>
    </w:p>
    <w:p w14:paraId="43821329" w14:textId="77777777" w:rsidR="00FF337C" w:rsidRPr="00A858DF" w:rsidRDefault="00FF337C" w:rsidP="00FF337C">
      <w:pPr>
        <w:pStyle w:val="Txtjustifie"/>
      </w:pPr>
    </w:p>
    <w:p w14:paraId="7025F1B8" w14:textId="77777777" w:rsidR="00FF337C" w:rsidRPr="00A858DF" w:rsidRDefault="00FF337C" w:rsidP="00FF337C">
      <w:pPr>
        <w:pStyle w:val="Titre3"/>
      </w:pPr>
      <w:bookmarkStart w:id="46" w:name="_Toc137926725"/>
      <w:r w:rsidRPr="00A858DF">
        <w:t>Extrait de code</w:t>
      </w:r>
      <w:bookmarkEnd w:id="46"/>
      <w:r w:rsidRPr="00A858DF">
        <w:t xml:space="preserve"> </w:t>
      </w:r>
    </w:p>
    <w:p w14:paraId="1B5D056A" w14:textId="07CD81EE" w:rsidR="00F83AE1" w:rsidRPr="00A858DF" w:rsidRDefault="00F83AE1" w:rsidP="00FF337C">
      <w:pPr>
        <w:pStyle w:val="Txtjustifie"/>
      </w:pPr>
      <w:r w:rsidRPr="00A858DF">
        <w:t>JS :</w:t>
      </w:r>
    </w:p>
    <w:p w14:paraId="1DFD09FD" w14:textId="77777777" w:rsidR="00C14D31" w:rsidRPr="00A858DF" w:rsidRDefault="00C14D31" w:rsidP="00C14D31">
      <w:pPr>
        <w:pStyle w:val="TxtCode3-Orange"/>
      </w:pPr>
      <w:r w:rsidRPr="00A858DF">
        <w:t>//  ****************** JSON **************************************************</w:t>
      </w:r>
    </w:p>
    <w:p w14:paraId="0F74E550" w14:textId="77777777" w:rsidR="00C14D31" w:rsidRPr="00A858DF" w:rsidRDefault="00C14D31" w:rsidP="00C14D31">
      <w:pPr>
        <w:pStyle w:val="TxtCode3-Orange"/>
      </w:pPr>
    </w:p>
    <w:p w14:paraId="128DDC99" w14:textId="77777777" w:rsidR="00C14D31" w:rsidRPr="00A858DF" w:rsidRDefault="00C14D31" w:rsidP="00C14D31">
      <w:pPr>
        <w:pStyle w:val="TxtCode3-Orange"/>
      </w:pPr>
      <w:r w:rsidRPr="00A858DF">
        <w:t>function creerDesObjetsJSON() {</w:t>
      </w:r>
    </w:p>
    <w:p w14:paraId="67548557" w14:textId="77777777" w:rsidR="00C14D31" w:rsidRPr="00A858DF" w:rsidRDefault="00C14D31" w:rsidP="00C14D31">
      <w:pPr>
        <w:pStyle w:val="TxtCode3-Orange"/>
      </w:pPr>
      <w:r w:rsidRPr="00A858DF">
        <w:t xml:space="preserve">  console.log("---------------JSON-------------------------");</w:t>
      </w:r>
    </w:p>
    <w:p w14:paraId="308C3771" w14:textId="77777777" w:rsidR="00C14D31" w:rsidRPr="00A858DF" w:rsidRDefault="00C14D31" w:rsidP="00C14D31">
      <w:pPr>
        <w:pStyle w:val="TxtCode3-Orange"/>
      </w:pPr>
      <w:r w:rsidRPr="00A858DF">
        <w:t xml:space="preserve">  // créer un objet en JSON</w:t>
      </w:r>
    </w:p>
    <w:p w14:paraId="0E37C5EB" w14:textId="77777777" w:rsidR="00C14D31" w:rsidRPr="00A858DF" w:rsidRDefault="00C14D31" w:rsidP="00C14D31">
      <w:pPr>
        <w:pStyle w:val="TxtCode3-Orange"/>
      </w:pPr>
      <w:r w:rsidRPr="00A858DF">
        <w:t xml:space="preserve">  let p1 = {</w:t>
      </w:r>
    </w:p>
    <w:p w14:paraId="0CB07003" w14:textId="77777777" w:rsidR="00C14D31" w:rsidRPr="00A858DF" w:rsidRDefault="00C14D31" w:rsidP="00C14D31">
      <w:pPr>
        <w:pStyle w:val="TxtCode3-Orange"/>
      </w:pPr>
      <w:r w:rsidRPr="00A858DF">
        <w:t xml:space="preserve">    prenom: "Jules",</w:t>
      </w:r>
    </w:p>
    <w:p w14:paraId="67C5D9EF" w14:textId="77777777" w:rsidR="00C14D31" w:rsidRPr="00A858DF" w:rsidRDefault="00C14D31" w:rsidP="00C14D31">
      <w:pPr>
        <w:pStyle w:val="TxtCode3-Orange"/>
      </w:pPr>
      <w:r w:rsidRPr="00A858DF">
        <w:t xml:space="preserve">    nom: "Tartampion",</w:t>
      </w:r>
    </w:p>
    <w:p w14:paraId="2C46A488" w14:textId="77777777" w:rsidR="00C14D31" w:rsidRPr="00A858DF" w:rsidRDefault="00C14D31" w:rsidP="00C14D31">
      <w:pPr>
        <w:pStyle w:val="TxtCode3-Orange"/>
      </w:pPr>
      <w:r w:rsidRPr="00A858DF">
        <w:t xml:space="preserve">    age: 25,</w:t>
      </w:r>
    </w:p>
    <w:p w14:paraId="2D22AECE" w14:textId="77777777" w:rsidR="00C14D31" w:rsidRPr="00A858DF" w:rsidRDefault="00C14D31" w:rsidP="00C14D31">
      <w:pPr>
        <w:pStyle w:val="TxtCode3-Orange"/>
      </w:pPr>
      <w:r w:rsidRPr="00A858DF">
        <w:t xml:space="preserve">  };</w:t>
      </w:r>
    </w:p>
    <w:p w14:paraId="2698CD8F" w14:textId="77777777" w:rsidR="00C14D31" w:rsidRPr="00A858DF" w:rsidRDefault="00C14D31" w:rsidP="00C14D31">
      <w:pPr>
        <w:pStyle w:val="TxtCode3-Orange"/>
      </w:pPr>
      <w:r w:rsidRPr="00A858DF">
        <w:t xml:space="preserve">  console.log(p1);</w:t>
      </w:r>
    </w:p>
    <w:p w14:paraId="4F12ADAE" w14:textId="77777777" w:rsidR="00C14D31" w:rsidRPr="00A858DF" w:rsidRDefault="00C14D31" w:rsidP="00C14D31">
      <w:pPr>
        <w:pStyle w:val="TxtCode3-Orange"/>
      </w:pPr>
    </w:p>
    <w:p w14:paraId="1A9DD809" w14:textId="77777777" w:rsidR="00C14D31" w:rsidRPr="00A858DF" w:rsidRDefault="00C14D31" w:rsidP="00C14D31">
      <w:pPr>
        <w:pStyle w:val="TxtCode3-Orange"/>
      </w:pPr>
      <w:r w:rsidRPr="00A858DF">
        <w:t xml:space="preserve">  // ajouter deux méthodes</w:t>
      </w:r>
    </w:p>
    <w:p w14:paraId="3475935B" w14:textId="77777777" w:rsidR="00C14D31" w:rsidRPr="00A858DF" w:rsidRDefault="00C14D31" w:rsidP="00C14D31">
      <w:pPr>
        <w:pStyle w:val="TxtCode3-Orange"/>
      </w:pPr>
      <w:r w:rsidRPr="00A858DF">
        <w:t xml:space="preserve">  p1.toString = function () {</w:t>
      </w:r>
    </w:p>
    <w:p w14:paraId="1DA2EBD8" w14:textId="77777777" w:rsidR="00C14D31" w:rsidRPr="00A858DF" w:rsidRDefault="00C14D31" w:rsidP="00C14D31">
      <w:pPr>
        <w:pStyle w:val="TxtCode3-Orange"/>
      </w:pPr>
      <w:r w:rsidRPr="00A858DF">
        <w:t xml:space="preserve">    return this.prenom + " " + this.nom;</w:t>
      </w:r>
    </w:p>
    <w:p w14:paraId="0E3E7285" w14:textId="77777777" w:rsidR="00C14D31" w:rsidRPr="00A858DF" w:rsidRDefault="00C14D31" w:rsidP="00C14D31">
      <w:pPr>
        <w:pStyle w:val="TxtCode3-Orange"/>
      </w:pPr>
      <w:r w:rsidRPr="00A858DF">
        <w:t xml:space="preserve">  };</w:t>
      </w:r>
    </w:p>
    <w:p w14:paraId="0CBC22E0" w14:textId="77777777" w:rsidR="00C14D31" w:rsidRPr="00A858DF" w:rsidRDefault="00C14D31" w:rsidP="00C14D31">
      <w:pPr>
        <w:pStyle w:val="TxtCode3-Orange"/>
      </w:pPr>
    </w:p>
    <w:p w14:paraId="28929496" w14:textId="77777777" w:rsidR="00C14D31" w:rsidRPr="00A858DF" w:rsidRDefault="00C14D31" w:rsidP="00C14D31">
      <w:pPr>
        <w:pStyle w:val="TxtCode3-Orange"/>
      </w:pPr>
      <w:r w:rsidRPr="00A858DF">
        <w:t xml:space="preserve">  p1["toStringAge"] = function () {</w:t>
      </w:r>
    </w:p>
    <w:p w14:paraId="1A5B1496" w14:textId="77777777" w:rsidR="00C14D31" w:rsidRPr="00A858DF" w:rsidRDefault="00C14D31" w:rsidP="00C14D31">
      <w:pPr>
        <w:pStyle w:val="TxtCode3-Orange"/>
      </w:pPr>
      <w:r w:rsidRPr="00A858DF">
        <w:t xml:space="preserve">    return this.prenom + " " + this.nom + " (" + this.age + ")";</w:t>
      </w:r>
    </w:p>
    <w:p w14:paraId="33318D05" w14:textId="77777777" w:rsidR="00C14D31" w:rsidRPr="00A858DF" w:rsidRDefault="00C14D31" w:rsidP="00C14D31">
      <w:pPr>
        <w:pStyle w:val="TxtCode3-Orange"/>
      </w:pPr>
      <w:r w:rsidRPr="00A858DF">
        <w:t xml:space="preserve">  };</w:t>
      </w:r>
    </w:p>
    <w:p w14:paraId="0EFBBA15" w14:textId="77777777" w:rsidR="00C14D31" w:rsidRPr="00A858DF" w:rsidRDefault="00C14D31" w:rsidP="00C14D31">
      <w:pPr>
        <w:pStyle w:val="TxtCode3-Orange"/>
      </w:pPr>
      <w:r w:rsidRPr="00A858DF">
        <w:t xml:space="preserve">  console.log(p1);</w:t>
      </w:r>
    </w:p>
    <w:p w14:paraId="6A1E731F" w14:textId="77777777" w:rsidR="00C14D31" w:rsidRPr="00A858DF" w:rsidRDefault="00C14D31" w:rsidP="00C14D31">
      <w:pPr>
        <w:pStyle w:val="TxtCode3-Orange"/>
      </w:pPr>
    </w:p>
    <w:p w14:paraId="2D334EA5" w14:textId="77777777" w:rsidR="00C14D31" w:rsidRPr="00A858DF" w:rsidRDefault="00C14D31" w:rsidP="00C14D31">
      <w:pPr>
        <w:pStyle w:val="TxtCode3-Orange"/>
      </w:pPr>
      <w:r w:rsidRPr="00A858DF">
        <w:t xml:space="preserve">  // let txt = p1.toString() + "&lt;br&gt;" + p1.toStringAge();</w:t>
      </w:r>
    </w:p>
    <w:p w14:paraId="245CD660" w14:textId="77777777" w:rsidR="00C14D31" w:rsidRPr="00A858DF" w:rsidRDefault="00C14D31" w:rsidP="00C14D31">
      <w:pPr>
        <w:pStyle w:val="TxtCode3-Orange"/>
      </w:pPr>
      <w:r w:rsidRPr="00A858DF">
        <w:t xml:space="preserve">  let txt = p1 + "&lt;br&gt;" + p1.toStringAge();</w:t>
      </w:r>
    </w:p>
    <w:p w14:paraId="1898F0D4" w14:textId="77777777" w:rsidR="00C14D31" w:rsidRPr="00A858DF" w:rsidRDefault="00C14D31" w:rsidP="00C14D31">
      <w:pPr>
        <w:pStyle w:val="TxtCode3-Orange"/>
      </w:pPr>
      <w:r w:rsidRPr="00A858DF">
        <w:t xml:space="preserve">  document.getElementById("info").innerHTML = txt;</w:t>
      </w:r>
    </w:p>
    <w:p w14:paraId="3E5BA139" w14:textId="77777777" w:rsidR="00C14D31" w:rsidRPr="00A858DF" w:rsidRDefault="00C14D31" w:rsidP="00C14D31">
      <w:pPr>
        <w:pStyle w:val="TxtCode3-Orange"/>
      </w:pPr>
      <w:r w:rsidRPr="00A858DF">
        <w:t>}</w:t>
      </w:r>
    </w:p>
    <w:p w14:paraId="5C44E7FD" w14:textId="77777777" w:rsidR="00C14D31" w:rsidRPr="00A858DF" w:rsidRDefault="00C14D31" w:rsidP="00C14D31">
      <w:pPr>
        <w:pStyle w:val="TxtCode3-Orange"/>
      </w:pPr>
    </w:p>
    <w:p w14:paraId="5A84BE68" w14:textId="77777777" w:rsidR="00C14D31" w:rsidRPr="00A858DF" w:rsidRDefault="00C14D31" w:rsidP="00C14D31">
      <w:pPr>
        <w:pStyle w:val="TxtCode3-Orange"/>
      </w:pPr>
      <w:r w:rsidRPr="00A858DF">
        <w:t>//  ****************** Object *************************************************</w:t>
      </w:r>
    </w:p>
    <w:p w14:paraId="31899265" w14:textId="77777777" w:rsidR="00C14D31" w:rsidRPr="00A858DF" w:rsidRDefault="00C14D31" w:rsidP="00C14D31">
      <w:pPr>
        <w:pStyle w:val="TxtCode3-Orange"/>
      </w:pPr>
    </w:p>
    <w:p w14:paraId="05C1F4C7" w14:textId="77777777" w:rsidR="00C14D31" w:rsidRPr="00A858DF" w:rsidRDefault="00C14D31" w:rsidP="00C14D31">
      <w:pPr>
        <w:pStyle w:val="TxtCode3-Orange"/>
      </w:pPr>
      <w:r w:rsidRPr="00A858DF">
        <w:t>function creerDesObjetsObject() {</w:t>
      </w:r>
    </w:p>
    <w:p w14:paraId="7CD81FBA" w14:textId="77777777" w:rsidR="00C14D31" w:rsidRPr="00A858DF" w:rsidRDefault="00C14D31" w:rsidP="00C14D31">
      <w:pPr>
        <w:pStyle w:val="TxtCode3-Orange"/>
      </w:pPr>
      <w:r w:rsidRPr="00A858DF">
        <w:t xml:space="preserve">  console.log("-----------------Object----------------------");</w:t>
      </w:r>
    </w:p>
    <w:p w14:paraId="0A460D92" w14:textId="77777777" w:rsidR="00C14D31" w:rsidRPr="00A858DF" w:rsidRDefault="00C14D31" w:rsidP="00C14D31">
      <w:pPr>
        <w:pStyle w:val="TxtCode3-Orange"/>
      </w:pPr>
    </w:p>
    <w:p w14:paraId="3C835C34" w14:textId="77777777" w:rsidR="00C14D31" w:rsidRPr="00A858DF" w:rsidRDefault="00C14D31" w:rsidP="00C14D31">
      <w:pPr>
        <w:pStyle w:val="TxtCode3-Orange"/>
      </w:pPr>
      <w:r w:rsidRPr="00A858DF">
        <w:t xml:space="preserve">  // créer un objet avec la fonction Object</w:t>
      </w:r>
    </w:p>
    <w:p w14:paraId="1674F948" w14:textId="77777777" w:rsidR="00C14D31" w:rsidRPr="00A858DF" w:rsidRDefault="00C14D31" w:rsidP="00C14D31">
      <w:pPr>
        <w:pStyle w:val="TxtCode3-Orange"/>
      </w:pPr>
      <w:r w:rsidRPr="00A858DF">
        <w:t xml:space="preserve">  const p1 = new Object();</w:t>
      </w:r>
    </w:p>
    <w:p w14:paraId="208BF016" w14:textId="77777777" w:rsidR="00C14D31" w:rsidRPr="00A858DF" w:rsidRDefault="00C14D31" w:rsidP="00C14D31">
      <w:pPr>
        <w:pStyle w:val="TxtCode3-Orange"/>
      </w:pPr>
      <w:r w:rsidRPr="00A858DF">
        <w:t xml:space="preserve">  p1.prenom = "Juliette";</w:t>
      </w:r>
    </w:p>
    <w:p w14:paraId="338646EC" w14:textId="77777777" w:rsidR="00C14D31" w:rsidRPr="00A858DF" w:rsidRDefault="00C14D31" w:rsidP="00C14D31">
      <w:pPr>
        <w:pStyle w:val="TxtCode3-Orange"/>
      </w:pPr>
      <w:r w:rsidRPr="00A858DF">
        <w:t xml:space="preserve">  p1.nom = "Tartampion";</w:t>
      </w:r>
    </w:p>
    <w:p w14:paraId="415B97C9" w14:textId="77777777" w:rsidR="00C14D31" w:rsidRPr="00A858DF" w:rsidRDefault="00C14D31" w:rsidP="00C14D31">
      <w:pPr>
        <w:pStyle w:val="TxtCode3-Orange"/>
      </w:pPr>
      <w:r w:rsidRPr="00A858DF">
        <w:t xml:space="preserve">  p1.age = 23;</w:t>
      </w:r>
    </w:p>
    <w:p w14:paraId="71DAE1DE" w14:textId="77777777" w:rsidR="00C14D31" w:rsidRPr="00A858DF" w:rsidRDefault="00C14D31" w:rsidP="00C14D31">
      <w:pPr>
        <w:pStyle w:val="TxtCode3-Orange"/>
      </w:pPr>
      <w:r w:rsidRPr="00A858DF">
        <w:t xml:space="preserve">  console.log(p1);</w:t>
      </w:r>
    </w:p>
    <w:p w14:paraId="7517F868" w14:textId="77777777" w:rsidR="00C14D31" w:rsidRPr="00A858DF" w:rsidRDefault="00C14D31" w:rsidP="00C14D31">
      <w:pPr>
        <w:pStyle w:val="TxtCode3-Orange"/>
      </w:pPr>
    </w:p>
    <w:p w14:paraId="33A1AA3D" w14:textId="77777777" w:rsidR="00C14D31" w:rsidRPr="00A858DF" w:rsidRDefault="00C14D31" w:rsidP="00C14D31">
      <w:pPr>
        <w:pStyle w:val="TxtCode3-Orange"/>
      </w:pPr>
      <w:r w:rsidRPr="00A858DF">
        <w:t xml:space="preserve">  // ajouter deux méthodes</w:t>
      </w:r>
    </w:p>
    <w:p w14:paraId="5C0CB4C2" w14:textId="77777777" w:rsidR="00C14D31" w:rsidRPr="00A858DF" w:rsidRDefault="00C14D31" w:rsidP="00C14D31">
      <w:pPr>
        <w:pStyle w:val="TxtCode3-Orange"/>
      </w:pPr>
      <w:r w:rsidRPr="00A858DF">
        <w:t xml:space="preserve">  p1.toString = function () {</w:t>
      </w:r>
    </w:p>
    <w:p w14:paraId="6E7F6511" w14:textId="77777777" w:rsidR="00C14D31" w:rsidRPr="00A858DF" w:rsidRDefault="00C14D31" w:rsidP="00C14D31">
      <w:pPr>
        <w:pStyle w:val="TxtCode3-Orange"/>
      </w:pPr>
      <w:r w:rsidRPr="00A858DF">
        <w:t xml:space="preserve">    return this.prenom + " " + this.nom;</w:t>
      </w:r>
    </w:p>
    <w:p w14:paraId="28554147" w14:textId="77777777" w:rsidR="00C14D31" w:rsidRPr="00A858DF" w:rsidRDefault="00C14D31" w:rsidP="00C14D31">
      <w:pPr>
        <w:pStyle w:val="TxtCode3-Orange"/>
      </w:pPr>
      <w:r w:rsidRPr="00A858DF">
        <w:t xml:space="preserve">  };</w:t>
      </w:r>
    </w:p>
    <w:p w14:paraId="69B5FD42" w14:textId="77777777" w:rsidR="00C14D31" w:rsidRPr="00A858DF" w:rsidRDefault="00C14D31" w:rsidP="00C14D31">
      <w:pPr>
        <w:pStyle w:val="TxtCode3-Orange"/>
      </w:pPr>
    </w:p>
    <w:p w14:paraId="05C1BD39" w14:textId="77777777" w:rsidR="00C14D31" w:rsidRPr="00A858DF" w:rsidRDefault="00C14D31" w:rsidP="00C14D31">
      <w:pPr>
        <w:pStyle w:val="TxtCode3-Orange"/>
      </w:pPr>
      <w:r w:rsidRPr="00A858DF">
        <w:t xml:space="preserve">  p1["toStringAge"] = function () {</w:t>
      </w:r>
    </w:p>
    <w:p w14:paraId="7484EAED" w14:textId="77777777" w:rsidR="00C14D31" w:rsidRPr="00A858DF" w:rsidRDefault="00C14D31" w:rsidP="00C14D31">
      <w:pPr>
        <w:pStyle w:val="TxtCode3-Orange"/>
      </w:pPr>
      <w:r w:rsidRPr="00A858DF">
        <w:t xml:space="preserve">    return this.prenom + " " + this.nom + " (" + this.age + ")";</w:t>
      </w:r>
    </w:p>
    <w:p w14:paraId="2A358148" w14:textId="77777777" w:rsidR="00C14D31" w:rsidRPr="00A858DF" w:rsidRDefault="00C14D31" w:rsidP="00C14D31">
      <w:pPr>
        <w:pStyle w:val="TxtCode3-Orange"/>
      </w:pPr>
      <w:r w:rsidRPr="00A858DF">
        <w:t xml:space="preserve">  };</w:t>
      </w:r>
    </w:p>
    <w:p w14:paraId="61AD724F" w14:textId="77777777" w:rsidR="00C14D31" w:rsidRPr="00A858DF" w:rsidRDefault="00C14D31" w:rsidP="00C14D31">
      <w:pPr>
        <w:pStyle w:val="TxtCode3-Orange"/>
      </w:pPr>
      <w:r w:rsidRPr="00A858DF">
        <w:t xml:space="preserve">  console.log(p1);</w:t>
      </w:r>
    </w:p>
    <w:p w14:paraId="560721A8" w14:textId="77777777" w:rsidR="00C14D31" w:rsidRPr="00A858DF" w:rsidRDefault="00C14D31" w:rsidP="00C14D31">
      <w:pPr>
        <w:pStyle w:val="TxtCode3-Orange"/>
      </w:pPr>
    </w:p>
    <w:p w14:paraId="6AA30584" w14:textId="77777777" w:rsidR="00C14D31" w:rsidRPr="00A858DF" w:rsidRDefault="00C14D31" w:rsidP="00C14D31">
      <w:pPr>
        <w:pStyle w:val="TxtCode3-Orange"/>
      </w:pPr>
      <w:r w:rsidRPr="00A858DF">
        <w:t xml:space="preserve">  // var txt = p1.toString() + "&lt;br&gt;" + p1.toStringAge();</w:t>
      </w:r>
    </w:p>
    <w:p w14:paraId="0B1790D8" w14:textId="77777777" w:rsidR="00C14D31" w:rsidRPr="00A858DF" w:rsidRDefault="00C14D31" w:rsidP="00C14D31">
      <w:pPr>
        <w:pStyle w:val="TxtCode3-Orange"/>
      </w:pPr>
      <w:r w:rsidRPr="00A858DF">
        <w:t xml:space="preserve">  let txt = p1 + "&lt;br&gt;" + p1.toStringAge();</w:t>
      </w:r>
    </w:p>
    <w:p w14:paraId="221C538F" w14:textId="77777777" w:rsidR="00C14D31" w:rsidRPr="00A858DF" w:rsidRDefault="00C14D31" w:rsidP="00C14D31">
      <w:pPr>
        <w:pStyle w:val="TxtCode3-Orange"/>
      </w:pPr>
      <w:r w:rsidRPr="00A858DF">
        <w:t xml:space="preserve">  document.getElementById("info").innerHTML = txt;</w:t>
      </w:r>
    </w:p>
    <w:p w14:paraId="33BE6B6B" w14:textId="77777777" w:rsidR="00C14D31" w:rsidRPr="00A858DF" w:rsidRDefault="00C14D31" w:rsidP="00C14D31">
      <w:pPr>
        <w:pStyle w:val="TxtCode3-Orange"/>
      </w:pPr>
      <w:r w:rsidRPr="00A858DF">
        <w:t>}</w:t>
      </w:r>
    </w:p>
    <w:p w14:paraId="2B2BB2E0" w14:textId="77777777" w:rsidR="00C14D31" w:rsidRPr="00A858DF" w:rsidRDefault="00C14D31" w:rsidP="00C14D31">
      <w:pPr>
        <w:pStyle w:val="TxtCode3-Orange"/>
      </w:pPr>
    </w:p>
    <w:p w14:paraId="467A0E65" w14:textId="77777777" w:rsidR="00C14D31" w:rsidRPr="00A858DF" w:rsidRDefault="00C14D31" w:rsidP="00C14D31">
      <w:pPr>
        <w:pStyle w:val="TxtCode3-Orange"/>
      </w:pPr>
      <w:r w:rsidRPr="00A858DF">
        <w:t>//  ****************** Objet fonction **********************************</w:t>
      </w:r>
    </w:p>
    <w:p w14:paraId="53871C6C" w14:textId="77777777" w:rsidR="00C14D31" w:rsidRPr="00A858DF" w:rsidRDefault="00C14D31" w:rsidP="00C14D31">
      <w:pPr>
        <w:pStyle w:val="TxtCode3-Orange"/>
      </w:pPr>
    </w:p>
    <w:p w14:paraId="015A2C03" w14:textId="77777777" w:rsidR="00C14D31" w:rsidRPr="00A858DF" w:rsidRDefault="00C14D31" w:rsidP="00C14D31">
      <w:pPr>
        <w:pStyle w:val="TxtCode3-Orange"/>
      </w:pPr>
      <w:r w:rsidRPr="00A858DF">
        <w:t>function Personne(prenom, nom, age) {</w:t>
      </w:r>
    </w:p>
    <w:p w14:paraId="7B571B38" w14:textId="77777777" w:rsidR="00C14D31" w:rsidRPr="00A858DF" w:rsidRDefault="00C14D31" w:rsidP="00C14D31">
      <w:pPr>
        <w:pStyle w:val="TxtCode3-Orange"/>
      </w:pPr>
      <w:r w:rsidRPr="00A858DF">
        <w:t xml:space="preserve">  this.prenom = prenom;</w:t>
      </w:r>
    </w:p>
    <w:p w14:paraId="57BC3306" w14:textId="77777777" w:rsidR="00C14D31" w:rsidRPr="00A858DF" w:rsidRDefault="00C14D31" w:rsidP="00C14D31">
      <w:pPr>
        <w:pStyle w:val="TxtCode3-Orange"/>
      </w:pPr>
      <w:r w:rsidRPr="00A858DF">
        <w:t xml:space="preserve">  this.nom = nom;</w:t>
      </w:r>
    </w:p>
    <w:p w14:paraId="69FE3FF9" w14:textId="77777777" w:rsidR="00C14D31" w:rsidRPr="00A858DF" w:rsidRDefault="00C14D31" w:rsidP="00C14D31">
      <w:pPr>
        <w:pStyle w:val="TxtCode3-Orange"/>
      </w:pPr>
      <w:r w:rsidRPr="00A858DF">
        <w:t xml:space="preserve">  this.age = age;</w:t>
      </w:r>
    </w:p>
    <w:p w14:paraId="59E928A5" w14:textId="77777777" w:rsidR="00C14D31" w:rsidRPr="00A858DF" w:rsidRDefault="00C14D31" w:rsidP="00C14D31">
      <w:pPr>
        <w:pStyle w:val="TxtCode3-Orange"/>
      </w:pPr>
    </w:p>
    <w:p w14:paraId="60C91F13" w14:textId="77777777" w:rsidR="00C14D31" w:rsidRPr="00A858DF" w:rsidRDefault="00C14D31" w:rsidP="00C14D31">
      <w:pPr>
        <w:pStyle w:val="TxtCode3-Orange"/>
      </w:pPr>
      <w:r w:rsidRPr="00A858DF">
        <w:t xml:space="preserve">  this.toString = function () {</w:t>
      </w:r>
    </w:p>
    <w:p w14:paraId="1EBA13A4" w14:textId="77777777" w:rsidR="00C14D31" w:rsidRPr="00A858DF" w:rsidRDefault="00C14D31" w:rsidP="00C14D31">
      <w:pPr>
        <w:pStyle w:val="TxtCode3-Orange"/>
      </w:pPr>
      <w:r w:rsidRPr="00A858DF">
        <w:t xml:space="preserve">    return this.prenom + " " + this.nom + " (" + this.age + ")";</w:t>
      </w:r>
    </w:p>
    <w:p w14:paraId="63903818" w14:textId="77777777" w:rsidR="00C14D31" w:rsidRPr="00A858DF" w:rsidRDefault="00C14D31" w:rsidP="00C14D31">
      <w:pPr>
        <w:pStyle w:val="TxtCode3-Orange"/>
      </w:pPr>
      <w:r w:rsidRPr="00A858DF">
        <w:t xml:space="preserve">  };</w:t>
      </w:r>
    </w:p>
    <w:p w14:paraId="2EC4CF6E" w14:textId="77777777" w:rsidR="00C14D31" w:rsidRPr="00A858DF" w:rsidRDefault="00C14D31" w:rsidP="00C14D31">
      <w:pPr>
        <w:pStyle w:val="TxtCode3-Orange"/>
      </w:pPr>
      <w:r w:rsidRPr="00A858DF">
        <w:t>}</w:t>
      </w:r>
    </w:p>
    <w:p w14:paraId="4F567937" w14:textId="77777777" w:rsidR="00C14D31" w:rsidRPr="00A858DF" w:rsidRDefault="00C14D31" w:rsidP="00C14D31">
      <w:pPr>
        <w:pStyle w:val="TxtCode3-Orange"/>
      </w:pPr>
    </w:p>
    <w:p w14:paraId="43750D0B" w14:textId="77777777" w:rsidR="00C14D31" w:rsidRPr="00A858DF" w:rsidRDefault="00C14D31" w:rsidP="00C14D31">
      <w:pPr>
        <w:pStyle w:val="TxtCode3-Orange"/>
      </w:pPr>
      <w:r w:rsidRPr="00A858DF">
        <w:t>function creerDesObjetsFonction() {</w:t>
      </w:r>
    </w:p>
    <w:p w14:paraId="7C824592" w14:textId="77777777" w:rsidR="00C14D31" w:rsidRPr="00A858DF" w:rsidRDefault="00C14D31" w:rsidP="00C14D31">
      <w:pPr>
        <w:pStyle w:val="TxtCode3-Orange"/>
      </w:pPr>
      <w:r w:rsidRPr="00A858DF">
        <w:t xml:space="preserve">  console.log("-----------------objet fonction------------------");</w:t>
      </w:r>
    </w:p>
    <w:p w14:paraId="2CB3E56E" w14:textId="77777777" w:rsidR="00C14D31" w:rsidRPr="00A858DF" w:rsidRDefault="00C14D31" w:rsidP="00C14D31">
      <w:pPr>
        <w:pStyle w:val="TxtCode3-Orange"/>
      </w:pPr>
      <w:r w:rsidRPr="00A858DF">
        <w:t xml:space="preserve">  let p1 = new Personne("JuJu", "Tartampion", 40);</w:t>
      </w:r>
    </w:p>
    <w:p w14:paraId="0C757C50" w14:textId="77777777" w:rsidR="00C14D31" w:rsidRPr="00A858DF" w:rsidRDefault="00C14D31" w:rsidP="00C14D31">
      <w:pPr>
        <w:pStyle w:val="TxtCode3-Orange"/>
      </w:pPr>
      <w:r w:rsidRPr="00A858DF">
        <w:t xml:space="preserve">  console.log(p1);</w:t>
      </w:r>
    </w:p>
    <w:p w14:paraId="122ECA41" w14:textId="77777777" w:rsidR="00C14D31" w:rsidRPr="00A858DF" w:rsidRDefault="00C14D31" w:rsidP="00C14D31">
      <w:pPr>
        <w:pStyle w:val="TxtCode3-Orange"/>
      </w:pPr>
      <w:r w:rsidRPr="00A858DF">
        <w:t xml:space="preserve">  let p2 = new Personne("Julie", "Tartampion", 32);</w:t>
      </w:r>
    </w:p>
    <w:p w14:paraId="2811D424" w14:textId="77777777" w:rsidR="00C14D31" w:rsidRPr="00A858DF" w:rsidRDefault="00C14D31" w:rsidP="00C14D31">
      <w:pPr>
        <w:pStyle w:val="TxtCode3-Orange"/>
      </w:pPr>
      <w:r w:rsidRPr="00A858DF">
        <w:t xml:space="preserve">  console.log(p2);</w:t>
      </w:r>
    </w:p>
    <w:p w14:paraId="4F042937" w14:textId="77777777" w:rsidR="00C14D31" w:rsidRPr="00A858DF" w:rsidRDefault="00C14D31" w:rsidP="00C14D31">
      <w:pPr>
        <w:pStyle w:val="TxtCode3-Orange"/>
      </w:pPr>
      <w:r w:rsidRPr="00A858DF">
        <w:t xml:space="preserve">  let txt = p1 + "&lt;br&gt;" + p2;</w:t>
      </w:r>
    </w:p>
    <w:p w14:paraId="6DAE0F66" w14:textId="77777777" w:rsidR="00C14D31" w:rsidRPr="00A858DF" w:rsidRDefault="00C14D31" w:rsidP="00C14D31">
      <w:pPr>
        <w:pStyle w:val="TxtCode3-Orange"/>
      </w:pPr>
      <w:r w:rsidRPr="00A858DF">
        <w:t xml:space="preserve">  document.getElementById("info").innerHTML = txt;</w:t>
      </w:r>
    </w:p>
    <w:p w14:paraId="4991B5E3" w14:textId="77777777" w:rsidR="00C14D31" w:rsidRPr="00A858DF" w:rsidRDefault="00C14D31" w:rsidP="00C14D31">
      <w:pPr>
        <w:pStyle w:val="TxtCode3-Orange"/>
      </w:pPr>
      <w:r w:rsidRPr="00A858DF">
        <w:t>}</w:t>
      </w:r>
    </w:p>
    <w:p w14:paraId="75FBACCA" w14:textId="77777777" w:rsidR="00C14D31" w:rsidRPr="00A858DF" w:rsidRDefault="00C14D31" w:rsidP="00C14D31">
      <w:pPr>
        <w:pStyle w:val="TxtCode3-Orange"/>
      </w:pPr>
    </w:p>
    <w:p w14:paraId="5320ADBA" w14:textId="77777777" w:rsidR="00C14D31" w:rsidRPr="00A858DF" w:rsidRDefault="00C14D31" w:rsidP="00C14D31">
      <w:pPr>
        <w:pStyle w:val="TxtCode3-Orange"/>
      </w:pPr>
      <w:r w:rsidRPr="00A858DF">
        <w:t>//  ************Function pseudo-classe =&gt; fonction-prototype **********************************</w:t>
      </w:r>
    </w:p>
    <w:p w14:paraId="27B5AB96" w14:textId="77777777" w:rsidR="00C14D31" w:rsidRPr="00A858DF" w:rsidRDefault="00C14D31" w:rsidP="00C14D31">
      <w:pPr>
        <w:pStyle w:val="TxtCode3-Orange"/>
      </w:pPr>
      <w:r w:rsidRPr="00A858DF">
        <w:t xml:space="preserve"> </w:t>
      </w:r>
    </w:p>
    <w:p w14:paraId="7F846C5C" w14:textId="77777777" w:rsidR="00C14D31" w:rsidRPr="00A858DF" w:rsidRDefault="00C14D31" w:rsidP="00C14D31">
      <w:pPr>
        <w:pStyle w:val="TxtCode3-Orange"/>
      </w:pPr>
      <w:r w:rsidRPr="00A858DF">
        <w:t>function Professeur(prenom, nom, age) {</w:t>
      </w:r>
    </w:p>
    <w:p w14:paraId="163E0195" w14:textId="77777777" w:rsidR="00C14D31" w:rsidRPr="00A858DF" w:rsidRDefault="00C14D31" w:rsidP="00C14D31">
      <w:pPr>
        <w:pStyle w:val="TxtCode3-Orange"/>
      </w:pPr>
      <w:r w:rsidRPr="00A858DF">
        <w:t xml:space="preserve">  this.prenom = prenom;</w:t>
      </w:r>
    </w:p>
    <w:p w14:paraId="63CF63DA" w14:textId="77777777" w:rsidR="00C14D31" w:rsidRPr="00A858DF" w:rsidRDefault="00C14D31" w:rsidP="00C14D31">
      <w:pPr>
        <w:pStyle w:val="TxtCode3-Orange"/>
      </w:pPr>
      <w:r w:rsidRPr="00A858DF">
        <w:t xml:space="preserve">  this.nom = nom;</w:t>
      </w:r>
    </w:p>
    <w:p w14:paraId="2636A147" w14:textId="77777777" w:rsidR="00C14D31" w:rsidRPr="00A858DF" w:rsidRDefault="00C14D31" w:rsidP="00C14D31">
      <w:pPr>
        <w:pStyle w:val="TxtCode3-Orange"/>
      </w:pPr>
      <w:r w:rsidRPr="00A858DF">
        <w:t xml:space="preserve">  this.age = age;</w:t>
      </w:r>
    </w:p>
    <w:p w14:paraId="18D5D6AB" w14:textId="77777777" w:rsidR="00C14D31" w:rsidRPr="00A858DF" w:rsidRDefault="00C14D31" w:rsidP="00C14D31">
      <w:pPr>
        <w:pStyle w:val="TxtCode3-Orange"/>
      </w:pPr>
      <w:r w:rsidRPr="00A858DF">
        <w:t>}</w:t>
      </w:r>
    </w:p>
    <w:p w14:paraId="5E992899" w14:textId="77777777" w:rsidR="00C14D31" w:rsidRPr="00A858DF" w:rsidRDefault="00C14D31" w:rsidP="00C14D31">
      <w:pPr>
        <w:pStyle w:val="TxtCode3-Orange"/>
      </w:pPr>
    </w:p>
    <w:p w14:paraId="34B7648D" w14:textId="77777777" w:rsidR="00C14D31" w:rsidRPr="00A858DF" w:rsidRDefault="00C14D31" w:rsidP="00C14D31">
      <w:pPr>
        <w:pStyle w:val="TxtCode3-Orange"/>
      </w:pPr>
      <w:r w:rsidRPr="00A858DF">
        <w:t>Professeur.prototype.toString = function () {</w:t>
      </w:r>
    </w:p>
    <w:p w14:paraId="7A994F6F" w14:textId="77777777" w:rsidR="00C14D31" w:rsidRPr="00A858DF" w:rsidRDefault="00C14D31" w:rsidP="00C14D31">
      <w:pPr>
        <w:pStyle w:val="TxtCode3-Orange"/>
      </w:pPr>
      <w:r w:rsidRPr="00A858DF">
        <w:t xml:space="preserve">  return this.prenom + " " + this.nom + " (" + this.age + ")";</w:t>
      </w:r>
    </w:p>
    <w:p w14:paraId="668949D6" w14:textId="77777777" w:rsidR="00C14D31" w:rsidRPr="00A858DF" w:rsidRDefault="00C14D31" w:rsidP="00C14D31">
      <w:pPr>
        <w:pStyle w:val="TxtCode3-Orange"/>
      </w:pPr>
      <w:r w:rsidRPr="00A858DF">
        <w:t>};</w:t>
      </w:r>
    </w:p>
    <w:p w14:paraId="3BE281F7" w14:textId="77777777" w:rsidR="00C14D31" w:rsidRPr="00A858DF" w:rsidRDefault="00C14D31" w:rsidP="00C14D31">
      <w:pPr>
        <w:pStyle w:val="TxtCode3-Orange"/>
      </w:pPr>
    </w:p>
    <w:p w14:paraId="7BA0B7CB" w14:textId="77777777" w:rsidR="00C14D31" w:rsidRPr="00A858DF" w:rsidRDefault="00C14D31" w:rsidP="00C14D31">
      <w:pPr>
        <w:pStyle w:val="TxtCode3-Orange"/>
      </w:pPr>
      <w:r w:rsidRPr="00A858DF">
        <w:t>function creerDesObjetsClassePrototype() {</w:t>
      </w:r>
    </w:p>
    <w:p w14:paraId="5FB7E97F" w14:textId="77777777" w:rsidR="00C14D31" w:rsidRPr="00A858DF" w:rsidRDefault="00C14D31" w:rsidP="00C14D31">
      <w:pPr>
        <w:pStyle w:val="TxtCode3-Orange"/>
      </w:pPr>
      <w:r w:rsidRPr="00A858DF">
        <w:t xml:space="preserve">  console.log("-----------------prototype----------------------");</w:t>
      </w:r>
    </w:p>
    <w:p w14:paraId="2D8585A1" w14:textId="77777777" w:rsidR="00C14D31" w:rsidRPr="00A858DF" w:rsidRDefault="00C14D31" w:rsidP="00C14D31">
      <w:pPr>
        <w:pStyle w:val="TxtCode3-Orange"/>
      </w:pPr>
      <w:r w:rsidRPr="00A858DF">
        <w:t xml:space="preserve">  let p1 = new Professeur("De Ju", "Tartampion", 25);</w:t>
      </w:r>
    </w:p>
    <w:p w14:paraId="766438D1" w14:textId="77777777" w:rsidR="00C14D31" w:rsidRPr="00A858DF" w:rsidRDefault="00C14D31" w:rsidP="00C14D31">
      <w:pPr>
        <w:pStyle w:val="TxtCode3-Orange"/>
      </w:pPr>
      <w:r w:rsidRPr="00A858DF">
        <w:t xml:space="preserve">  console.log(p1);</w:t>
      </w:r>
    </w:p>
    <w:p w14:paraId="7DE4A721" w14:textId="77777777" w:rsidR="00C14D31" w:rsidRPr="00A858DF" w:rsidRDefault="00C14D31" w:rsidP="00C14D31">
      <w:pPr>
        <w:pStyle w:val="TxtCode3-Orange"/>
      </w:pPr>
      <w:r w:rsidRPr="00A858DF">
        <w:t xml:space="preserve">  let p2 = new Professeur("De Jiette", "Tartampion", 24);</w:t>
      </w:r>
    </w:p>
    <w:p w14:paraId="47EC8AE8" w14:textId="77777777" w:rsidR="00C14D31" w:rsidRPr="00A858DF" w:rsidRDefault="00C14D31" w:rsidP="00C14D31">
      <w:pPr>
        <w:pStyle w:val="TxtCode3-Orange"/>
      </w:pPr>
      <w:r w:rsidRPr="00A858DF">
        <w:t xml:space="preserve">  console.log(p2);</w:t>
      </w:r>
    </w:p>
    <w:p w14:paraId="5899D21A" w14:textId="77777777" w:rsidR="00C14D31" w:rsidRPr="00A858DF" w:rsidRDefault="00C14D31" w:rsidP="00C14D31">
      <w:pPr>
        <w:pStyle w:val="TxtCode3-Orange"/>
      </w:pPr>
      <w:r w:rsidRPr="00A858DF">
        <w:t xml:space="preserve">  let txt = p1 + "&lt;br&gt;" + p2;</w:t>
      </w:r>
    </w:p>
    <w:p w14:paraId="201E17E6" w14:textId="77777777" w:rsidR="00C14D31" w:rsidRPr="00A858DF" w:rsidRDefault="00C14D31" w:rsidP="00C14D31">
      <w:pPr>
        <w:pStyle w:val="TxtCode3-Orange"/>
      </w:pPr>
      <w:r w:rsidRPr="00A858DF">
        <w:t xml:space="preserve">  document.getElementById("info").innerHTML = txt;</w:t>
      </w:r>
    </w:p>
    <w:p w14:paraId="3D878DF9" w14:textId="77777777" w:rsidR="00C14D31" w:rsidRPr="00A858DF" w:rsidRDefault="00C14D31" w:rsidP="00C14D31">
      <w:pPr>
        <w:pStyle w:val="TxtCode3-Orange"/>
      </w:pPr>
      <w:r w:rsidRPr="00A858DF">
        <w:t>}</w:t>
      </w:r>
    </w:p>
    <w:p w14:paraId="145E64DF" w14:textId="77777777" w:rsidR="00C14D31" w:rsidRPr="00A858DF" w:rsidRDefault="00C14D31" w:rsidP="00C14D31">
      <w:pPr>
        <w:pStyle w:val="TxtCode3-Orange"/>
      </w:pPr>
    </w:p>
    <w:p w14:paraId="04508992" w14:textId="77777777" w:rsidR="00C14D31" w:rsidRPr="00A858DF" w:rsidRDefault="00C14D31" w:rsidP="00C14D31">
      <w:pPr>
        <w:pStyle w:val="TxtCode3-Orange"/>
      </w:pPr>
      <w:r w:rsidRPr="00A858DF">
        <w:t>//  ************************* Class ****************************************</w:t>
      </w:r>
    </w:p>
    <w:p w14:paraId="20BA4F40" w14:textId="77777777" w:rsidR="00C14D31" w:rsidRPr="00A858DF" w:rsidRDefault="00C14D31" w:rsidP="00C14D31">
      <w:pPr>
        <w:pStyle w:val="TxtCode3-Orange"/>
      </w:pPr>
    </w:p>
    <w:p w14:paraId="267F2058" w14:textId="77777777" w:rsidR="00C14D31" w:rsidRPr="00A858DF" w:rsidRDefault="00C14D31" w:rsidP="00C14D31">
      <w:pPr>
        <w:pStyle w:val="TxtCode3-Orange"/>
      </w:pPr>
      <w:r w:rsidRPr="00A858DF">
        <w:t>class Eleve {</w:t>
      </w:r>
    </w:p>
    <w:p w14:paraId="76089E7E" w14:textId="77777777" w:rsidR="00C14D31" w:rsidRPr="00A858DF" w:rsidRDefault="00C14D31" w:rsidP="00C14D31">
      <w:pPr>
        <w:pStyle w:val="TxtCode3-Orange"/>
      </w:pPr>
      <w:r w:rsidRPr="00A858DF">
        <w:t xml:space="preserve">  constructor(prenom, nom, age) {</w:t>
      </w:r>
    </w:p>
    <w:p w14:paraId="43B52F66" w14:textId="77777777" w:rsidR="00C14D31" w:rsidRPr="00A858DF" w:rsidRDefault="00C14D31" w:rsidP="00C14D31">
      <w:pPr>
        <w:pStyle w:val="TxtCode3-Orange"/>
      </w:pPr>
      <w:r w:rsidRPr="00A858DF">
        <w:t xml:space="preserve">    this.prenom = prenom;</w:t>
      </w:r>
    </w:p>
    <w:p w14:paraId="18E83DFD" w14:textId="77777777" w:rsidR="00C14D31" w:rsidRPr="00A858DF" w:rsidRDefault="00C14D31" w:rsidP="00C14D31">
      <w:pPr>
        <w:pStyle w:val="TxtCode3-Orange"/>
      </w:pPr>
      <w:r w:rsidRPr="00A858DF">
        <w:t xml:space="preserve">    this.nom = nom;</w:t>
      </w:r>
    </w:p>
    <w:p w14:paraId="209ED5E6" w14:textId="77777777" w:rsidR="00C14D31" w:rsidRPr="00A858DF" w:rsidRDefault="00C14D31" w:rsidP="00C14D31">
      <w:pPr>
        <w:pStyle w:val="TxtCode3-Orange"/>
      </w:pPr>
      <w:r w:rsidRPr="00A858DF">
        <w:t xml:space="preserve">    this.age = age;</w:t>
      </w:r>
    </w:p>
    <w:p w14:paraId="08809ADF" w14:textId="77777777" w:rsidR="00C14D31" w:rsidRPr="00A858DF" w:rsidRDefault="00C14D31" w:rsidP="00C14D31">
      <w:pPr>
        <w:pStyle w:val="TxtCode3-Orange"/>
      </w:pPr>
      <w:r w:rsidRPr="00A858DF">
        <w:t xml:space="preserve">  }</w:t>
      </w:r>
    </w:p>
    <w:p w14:paraId="48C206F9" w14:textId="77777777" w:rsidR="00C14D31" w:rsidRPr="00A858DF" w:rsidRDefault="00C14D31" w:rsidP="00C14D31">
      <w:pPr>
        <w:pStyle w:val="TxtCode3-Orange"/>
      </w:pPr>
    </w:p>
    <w:p w14:paraId="56924D81" w14:textId="77777777" w:rsidR="00C14D31" w:rsidRPr="00A858DF" w:rsidRDefault="00C14D31" w:rsidP="00C14D31">
      <w:pPr>
        <w:pStyle w:val="TxtCode3-Orange"/>
      </w:pPr>
      <w:r w:rsidRPr="00A858DF">
        <w:t xml:space="preserve">  toString() {</w:t>
      </w:r>
    </w:p>
    <w:p w14:paraId="45B43FE7" w14:textId="77777777" w:rsidR="00C14D31" w:rsidRPr="00A858DF" w:rsidRDefault="00C14D31" w:rsidP="00C14D31">
      <w:pPr>
        <w:pStyle w:val="TxtCode3-Orange"/>
      </w:pPr>
      <w:r w:rsidRPr="00A858DF">
        <w:t xml:space="preserve">    return this.prenom + " " + this.nom + " (" + this.age + ")";</w:t>
      </w:r>
    </w:p>
    <w:p w14:paraId="2F046C4B" w14:textId="77777777" w:rsidR="00C14D31" w:rsidRPr="00A858DF" w:rsidRDefault="00C14D31" w:rsidP="00C14D31">
      <w:pPr>
        <w:pStyle w:val="TxtCode3-Orange"/>
      </w:pPr>
      <w:r w:rsidRPr="00A858DF">
        <w:t xml:space="preserve">  }</w:t>
      </w:r>
    </w:p>
    <w:p w14:paraId="57BB37E3" w14:textId="77777777" w:rsidR="00C14D31" w:rsidRPr="00A858DF" w:rsidRDefault="00C14D31" w:rsidP="00C14D31">
      <w:pPr>
        <w:pStyle w:val="TxtCode3-Orange"/>
      </w:pPr>
      <w:r w:rsidRPr="00A858DF">
        <w:t>}</w:t>
      </w:r>
    </w:p>
    <w:p w14:paraId="445BD39C" w14:textId="77777777" w:rsidR="00C14D31" w:rsidRPr="00A858DF" w:rsidRDefault="00C14D31" w:rsidP="00C14D31">
      <w:pPr>
        <w:pStyle w:val="TxtCode3-Orange"/>
      </w:pPr>
    </w:p>
    <w:p w14:paraId="11D1E0D7" w14:textId="77777777" w:rsidR="00C14D31" w:rsidRPr="00A858DF" w:rsidRDefault="00C14D31" w:rsidP="00C14D31">
      <w:pPr>
        <w:pStyle w:val="TxtCode3-Orange"/>
      </w:pPr>
      <w:r w:rsidRPr="00A858DF">
        <w:t>function creerDesObjetsClasse() {</w:t>
      </w:r>
    </w:p>
    <w:p w14:paraId="3BAB516D" w14:textId="77777777" w:rsidR="00C14D31" w:rsidRPr="00A858DF" w:rsidRDefault="00C14D31" w:rsidP="00C14D31">
      <w:pPr>
        <w:pStyle w:val="TxtCode3-Orange"/>
      </w:pPr>
      <w:r w:rsidRPr="00A858DF">
        <w:t xml:space="preserve">  console.log("-----------------Class----------------------");</w:t>
      </w:r>
    </w:p>
    <w:p w14:paraId="365F9AB7" w14:textId="77777777" w:rsidR="00C14D31" w:rsidRPr="00A858DF" w:rsidRDefault="00C14D31" w:rsidP="00C14D31">
      <w:pPr>
        <w:pStyle w:val="TxtCode3-Orange"/>
      </w:pPr>
      <w:r w:rsidRPr="00A858DF">
        <w:t xml:space="preserve">  let p1 = new Eleve("Julien", "Tartampion", 18);</w:t>
      </w:r>
    </w:p>
    <w:p w14:paraId="0CBF2956" w14:textId="77777777" w:rsidR="00C14D31" w:rsidRPr="00A858DF" w:rsidRDefault="00C14D31" w:rsidP="00C14D31">
      <w:pPr>
        <w:pStyle w:val="TxtCode3-Orange"/>
      </w:pPr>
      <w:r w:rsidRPr="00A858DF">
        <w:t xml:space="preserve">  console.log(p1);</w:t>
      </w:r>
    </w:p>
    <w:p w14:paraId="1CA18D54" w14:textId="77777777" w:rsidR="00C14D31" w:rsidRPr="00A858DF" w:rsidRDefault="00C14D31" w:rsidP="00C14D31">
      <w:pPr>
        <w:pStyle w:val="TxtCode3-Orange"/>
      </w:pPr>
      <w:r w:rsidRPr="00A858DF">
        <w:t xml:space="preserve">  let p2 = new Eleve("Julia", "Tartampion", 22);</w:t>
      </w:r>
    </w:p>
    <w:p w14:paraId="7CB7951F" w14:textId="77777777" w:rsidR="00C14D31" w:rsidRPr="00A858DF" w:rsidRDefault="00C14D31" w:rsidP="00C14D31">
      <w:pPr>
        <w:pStyle w:val="TxtCode3-Orange"/>
      </w:pPr>
      <w:r w:rsidRPr="00A858DF">
        <w:t xml:space="preserve">  console.log(p2);</w:t>
      </w:r>
    </w:p>
    <w:p w14:paraId="29E0BCA6" w14:textId="77777777" w:rsidR="00C14D31" w:rsidRPr="00A858DF" w:rsidRDefault="00C14D31" w:rsidP="00C14D31">
      <w:pPr>
        <w:pStyle w:val="TxtCode3-Orange"/>
      </w:pPr>
      <w:r w:rsidRPr="00A858DF">
        <w:t xml:space="preserve">  let txt = p1 + "&lt;br&gt;" + p2;</w:t>
      </w:r>
    </w:p>
    <w:p w14:paraId="42ABE967" w14:textId="2DB205D8" w:rsidR="00F83AE1" w:rsidRPr="00A858DF" w:rsidRDefault="00C14D31" w:rsidP="00C14D31">
      <w:pPr>
        <w:pStyle w:val="TxtCode3-Orange"/>
      </w:pPr>
      <w:r w:rsidRPr="00A858DF">
        <w:t>}</w:t>
      </w:r>
    </w:p>
    <w:p w14:paraId="5D77E823" w14:textId="77777777" w:rsidR="00FF337C" w:rsidRPr="00A858DF" w:rsidRDefault="00FF337C" w:rsidP="00FF337C">
      <w:pPr>
        <w:pStyle w:val="Titre3"/>
      </w:pPr>
      <w:bookmarkStart w:id="47" w:name="_Toc137926726"/>
      <w:r w:rsidRPr="00A858DF">
        <w:lastRenderedPageBreak/>
        <w:t>Capture</w:t>
      </w:r>
      <w:bookmarkEnd w:id="47"/>
    </w:p>
    <w:p w14:paraId="7F087C00" w14:textId="3E7E553C" w:rsidR="00A42410" w:rsidRPr="00A858DF" w:rsidRDefault="00430511" w:rsidP="00430511">
      <w:pPr>
        <w:pStyle w:val="StyleCentr"/>
      </w:pPr>
      <w:r w:rsidRPr="00A858DF">
        <w:rPr>
          <w:noProof/>
        </w:rPr>
        <w:drawing>
          <wp:inline distT="0" distB="0" distL="0" distR="0" wp14:anchorId="0F98A382" wp14:editId="2F024296">
            <wp:extent cx="5760720" cy="1433830"/>
            <wp:effectExtent l="0" t="0" r="0" b="0"/>
            <wp:docPr id="34" name="Image 34"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affichage, Police&#10;&#10;Description générée automatiquement"/>
                    <pic:cNvPicPr/>
                  </pic:nvPicPr>
                  <pic:blipFill>
                    <a:blip r:embed="rId32"/>
                    <a:stretch>
                      <a:fillRect/>
                    </a:stretch>
                  </pic:blipFill>
                  <pic:spPr>
                    <a:xfrm>
                      <a:off x="0" y="0"/>
                      <a:ext cx="5760720" cy="1433830"/>
                    </a:xfrm>
                    <a:prstGeom prst="rect">
                      <a:avLst/>
                    </a:prstGeom>
                  </pic:spPr>
                </pic:pic>
              </a:graphicData>
            </a:graphic>
          </wp:inline>
        </w:drawing>
      </w:r>
    </w:p>
    <w:p w14:paraId="06E124D0" w14:textId="1C2A4D81" w:rsidR="00430511" w:rsidRPr="00A858DF" w:rsidRDefault="00430511" w:rsidP="00430511">
      <w:pPr>
        <w:pStyle w:val="StyleCentr"/>
      </w:pPr>
      <w:r w:rsidRPr="00A858DF">
        <w:rPr>
          <w:noProof/>
        </w:rPr>
        <w:drawing>
          <wp:inline distT="0" distB="0" distL="0" distR="0" wp14:anchorId="1DEC0098" wp14:editId="3EA3151D">
            <wp:extent cx="5760720" cy="1575435"/>
            <wp:effectExtent l="0" t="0" r="0" b="5715"/>
            <wp:docPr id="35" name="Image 35"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affichage, Police&#10;&#10;Description générée automatiquement"/>
                    <pic:cNvPicPr/>
                  </pic:nvPicPr>
                  <pic:blipFill>
                    <a:blip r:embed="rId33"/>
                    <a:stretch>
                      <a:fillRect/>
                    </a:stretch>
                  </pic:blipFill>
                  <pic:spPr>
                    <a:xfrm>
                      <a:off x="0" y="0"/>
                      <a:ext cx="5760720" cy="1575435"/>
                    </a:xfrm>
                    <a:prstGeom prst="rect">
                      <a:avLst/>
                    </a:prstGeom>
                  </pic:spPr>
                </pic:pic>
              </a:graphicData>
            </a:graphic>
          </wp:inline>
        </w:drawing>
      </w:r>
    </w:p>
    <w:p w14:paraId="59C5AFCF" w14:textId="7DDDF8B7" w:rsidR="004C20E3" w:rsidRPr="00A858DF" w:rsidRDefault="004C20E3" w:rsidP="00430511">
      <w:pPr>
        <w:pStyle w:val="StyleCentr"/>
      </w:pPr>
      <w:r w:rsidRPr="00A858DF">
        <w:rPr>
          <w:noProof/>
        </w:rPr>
        <w:drawing>
          <wp:inline distT="0" distB="0" distL="0" distR="0" wp14:anchorId="479B85CE" wp14:editId="68134982">
            <wp:extent cx="5760720" cy="1781810"/>
            <wp:effectExtent l="0" t="0" r="0" b="8890"/>
            <wp:docPr id="36" name="Image 36"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Police, affichage&#10;&#10;Description générée automatiquement"/>
                    <pic:cNvPicPr/>
                  </pic:nvPicPr>
                  <pic:blipFill>
                    <a:blip r:embed="rId34"/>
                    <a:stretch>
                      <a:fillRect/>
                    </a:stretch>
                  </pic:blipFill>
                  <pic:spPr>
                    <a:xfrm>
                      <a:off x="0" y="0"/>
                      <a:ext cx="5760720" cy="1781810"/>
                    </a:xfrm>
                    <a:prstGeom prst="rect">
                      <a:avLst/>
                    </a:prstGeom>
                  </pic:spPr>
                </pic:pic>
              </a:graphicData>
            </a:graphic>
          </wp:inline>
        </w:drawing>
      </w:r>
    </w:p>
    <w:p w14:paraId="2FBFF577" w14:textId="234367DB" w:rsidR="004C20E3" w:rsidRPr="00A858DF" w:rsidRDefault="004C20E3" w:rsidP="00430511">
      <w:pPr>
        <w:pStyle w:val="StyleCentr"/>
      </w:pPr>
      <w:r w:rsidRPr="00A858DF">
        <w:rPr>
          <w:noProof/>
        </w:rPr>
        <w:drawing>
          <wp:inline distT="0" distB="0" distL="0" distR="0" wp14:anchorId="6BF40E4E" wp14:editId="180F9A0E">
            <wp:extent cx="5760720" cy="1671320"/>
            <wp:effectExtent l="0" t="0" r="0" b="5080"/>
            <wp:docPr id="37" name="Image 37"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affichage, Police&#10;&#10;Description générée automatiquement"/>
                    <pic:cNvPicPr/>
                  </pic:nvPicPr>
                  <pic:blipFill>
                    <a:blip r:embed="rId35"/>
                    <a:stretch>
                      <a:fillRect/>
                    </a:stretch>
                  </pic:blipFill>
                  <pic:spPr>
                    <a:xfrm>
                      <a:off x="0" y="0"/>
                      <a:ext cx="5760720" cy="1671320"/>
                    </a:xfrm>
                    <a:prstGeom prst="rect">
                      <a:avLst/>
                    </a:prstGeom>
                  </pic:spPr>
                </pic:pic>
              </a:graphicData>
            </a:graphic>
          </wp:inline>
        </w:drawing>
      </w:r>
    </w:p>
    <w:p w14:paraId="12E4B98B" w14:textId="77777777" w:rsidR="00D25EC7" w:rsidRPr="00A858DF" w:rsidRDefault="004C20E3" w:rsidP="00430511">
      <w:pPr>
        <w:pStyle w:val="StyleCentr"/>
      </w:pPr>
      <w:r w:rsidRPr="00A858DF">
        <w:rPr>
          <w:noProof/>
        </w:rPr>
        <w:drawing>
          <wp:inline distT="0" distB="0" distL="0" distR="0" wp14:anchorId="12F0845C" wp14:editId="0EC74A38">
            <wp:extent cx="5760720" cy="1525270"/>
            <wp:effectExtent l="0" t="0" r="0" b="0"/>
            <wp:docPr id="39" name="Image 39"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Appareils électroniques, capture d’écran, affichage&#10;&#10;Description générée automatiquement"/>
                    <pic:cNvPicPr/>
                  </pic:nvPicPr>
                  <pic:blipFill>
                    <a:blip r:embed="rId36"/>
                    <a:stretch>
                      <a:fillRect/>
                    </a:stretch>
                  </pic:blipFill>
                  <pic:spPr>
                    <a:xfrm>
                      <a:off x="0" y="0"/>
                      <a:ext cx="5760720" cy="1525270"/>
                    </a:xfrm>
                    <a:prstGeom prst="rect">
                      <a:avLst/>
                    </a:prstGeom>
                  </pic:spPr>
                </pic:pic>
              </a:graphicData>
            </a:graphic>
          </wp:inline>
        </w:drawing>
      </w:r>
    </w:p>
    <w:p w14:paraId="070744CB" w14:textId="75A8D954" w:rsidR="004C20E3" w:rsidRPr="00A858DF" w:rsidRDefault="004C20E3" w:rsidP="00F428EE">
      <w:pPr>
        <w:pStyle w:val="StyleCentr"/>
      </w:pPr>
      <w:r w:rsidRPr="00A858DF">
        <w:rPr>
          <w:noProof/>
        </w:rPr>
        <w:lastRenderedPageBreak/>
        <w:drawing>
          <wp:inline distT="0" distB="0" distL="0" distR="0" wp14:anchorId="387423FB" wp14:editId="04EE26BA">
            <wp:extent cx="5760720" cy="1525270"/>
            <wp:effectExtent l="0" t="0" r="0" b="0"/>
            <wp:docPr id="38" name="Image 38"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Appareils électroniques, capture d’écran, affichage&#10;&#10;Description générée automatiquement"/>
                    <pic:cNvPicPr/>
                  </pic:nvPicPr>
                  <pic:blipFill>
                    <a:blip r:embed="rId36"/>
                    <a:stretch>
                      <a:fillRect/>
                    </a:stretch>
                  </pic:blipFill>
                  <pic:spPr>
                    <a:xfrm>
                      <a:off x="0" y="0"/>
                      <a:ext cx="5760720" cy="1525270"/>
                    </a:xfrm>
                    <a:prstGeom prst="rect">
                      <a:avLst/>
                    </a:prstGeom>
                  </pic:spPr>
                </pic:pic>
              </a:graphicData>
            </a:graphic>
          </wp:inline>
        </w:drawing>
      </w:r>
    </w:p>
    <w:p w14:paraId="31ECBCE7" w14:textId="49AD605B" w:rsidR="00725AC5" w:rsidRPr="00A858DF" w:rsidRDefault="00725AC5" w:rsidP="00C43491">
      <w:pPr>
        <w:pStyle w:val="Titre2"/>
      </w:pPr>
      <w:bookmarkStart w:id="48" w:name="_Toc137926727"/>
      <w:r w:rsidRPr="00A858DF">
        <w:t xml:space="preserve">Exercice 10 </w:t>
      </w:r>
      <w:r w:rsidR="0089576E" w:rsidRPr="00A858DF">
        <w:t>(</w:t>
      </w:r>
      <w:r w:rsidR="0052433C" w:rsidRPr="00A858DF">
        <w:t>P</w:t>
      </w:r>
      <w:r w:rsidR="0089576E" w:rsidRPr="00A858DF">
        <w:t>rogrammation orienté</w:t>
      </w:r>
      <w:r w:rsidR="0052433C" w:rsidRPr="00A858DF">
        <w:t>e</w:t>
      </w:r>
      <w:r w:rsidR="0089576E" w:rsidRPr="00A858DF">
        <w:t xml:space="preserve"> "objets")</w:t>
      </w:r>
      <w:bookmarkEnd w:id="48"/>
    </w:p>
    <w:p w14:paraId="4B0221D7" w14:textId="7971D803" w:rsidR="00BC3474" w:rsidRPr="00A858DF" w:rsidRDefault="00BC3474" w:rsidP="00BC3474">
      <w:pPr>
        <w:pStyle w:val="Titre3"/>
      </w:pPr>
      <w:bookmarkStart w:id="49" w:name="_Toc137926728"/>
      <w:r w:rsidRPr="00A858DF">
        <w:t>Objectif de l’exercice</w:t>
      </w:r>
      <w:bookmarkEnd w:id="49"/>
    </w:p>
    <w:p w14:paraId="2BD92413" w14:textId="26212D3A" w:rsidR="00BC3474" w:rsidRPr="00A858DF" w:rsidRDefault="0047397D" w:rsidP="00BC3474">
      <w:pPr>
        <w:pStyle w:val="Txtjustifie"/>
      </w:pPr>
      <w:r w:rsidRPr="00A858DF">
        <w:t xml:space="preserve">Le but de cet exercice et de </w:t>
      </w:r>
      <w:r w:rsidRPr="00A858DF">
        <w:rPr>
          <w:rFonts w:ascii="Calibri" w:hAnsi="Calibri" w:cs="Calibri"/>
        </w:rPr>
        <w:t>permette de gérer simplement les informations d’une liste de personnes</w:t>
      </w:r>
      <w:r w:rsidR="00455204" w:rsidRPr="00A858DF">
        <w:rPr>
          <w:rFonts w:ascii="Calibri" w:hAnsi="Calibri" w:cs="Calibri"/>
        </w:rPr>
        <w:t>, avec les méthodes pour ajouter, supprimer et nettoyer (res</w:t>
      </w:r>
      <w:r w:rsidR="000D1DA3" w:rsidRPr="00A858DF">
        <w:rPr>
          <w:rFonts w:ascii="Calibri" w:hAnsi="Calibri" w:cs="Calibri"/>
        </w:rPr>
        <w:t>et</w:t>
      </w:r>
      <w:r w:rsidR="00455204" w:rsidRPr="00A858DF">
        <w:rPr>
          <w:rFonts w:ascii="Calibri" w:hAnsi="Calibri" w:cs="Calibri"/>
        </w:rPr>
        <w:t>)</w:t>
      </w:r>
      <w:r w:rsidR="006875EC" w:rsidRPr="00A858DF">
        <w:rPr>
          <w:rFonts w:ascii="Calibri" w:hAnsi="Calibri" w:cs="Calibri"/>
        </w:rPr>
        <w:t>.</w:t>
      </w:r>
    </w:p>
    <w:p w14:paraId="4449C71E" w14:textId="03CD6394" w:rsidR="00BC3474" w:rsidRPr="00A858DF" w:rsidRDefault="00BC3474" w:rsidP="00BC3474">
      <w:pPr>
        <w:pStyle w:val="Titre3"/>
      </w:pPr>
      <w:bookmarkStart w:id="50" w:name="_Toc137926729"/>
      <w:r w:rsidRPr="00A858DF">
        <w:t>Explications / Descriptions</w:t>
      </w:r>
      <w:bookmarkEnd w:id="50"/>
    </w:p>
    <w:p w14:paraId="5D68980C" w14:textId="77777777" w:rsidR="00BC3474" w:rsidRPr="00A858DF" w:rsidRDefault="00BC3474" w:rsidP="00BC3474">
      <w:pPr>
        <w:pStyle w:val="Txtjustifie"/>
      </w:pPr>
    </w:p>
    <w:p w14:paraId="109DEF83" w14:textId="77777777" w:rsidR="00BC3474" w:rsidRPr="00A858DF" w:rsidRDefault="00BC3474" w:rsidP="00BC3474">
      <w:pPr>
        <w:pStyle w:val="Titre3"/>
      </w:pPr>
      <w:bookmarkStart w:id="51" w:name="_Toc137926730"/>
      <w:r w:rsidRPr="00A858DF">
        <w:t>Extrait de code</w:t>
      </w:r>
      <w:bookmarkEnd w:id="51"/>
      <w:r w:rsidRPr="00A858DF">
        <w:t xml:space="preserve"> </w:t>
      </w:r>
    </w:p>
    <w:p w14:paraId="1CCEF2A0" w14:textId="03B16584" w:rsidR="00EF3587" w:rsidRPr="00A858DF" w:rsidRDefault="00EF4887" w:rsidP="00BC3474">
      <w:pPr>
        <w:pStyle w:val="Txtjustifie"/>
      </w:pPr>
      <w:r w:rsidRPr="00A858DF">
        <w:t>JS</w:t>
      </w:r>
      <w:r w:rsidR="007221B6" w:rsidRPr="00A858DF">
        <w:t> :</w:t>
      </w:r>
    </w:p>
    <w:p w14:paraId="6BC987A3" w14:textId="15E36662" w:rsidR="007221B6" w:rsidRPr="00A858DF" w:rsidRDefault="00EF3587" w:rsidP="00BC3474">
      <w:pPr>
        <w:pStyle w:val="Txtjustifie"/>
      </w:pPr>
      <w:r w:rsidRPr="00A858DF">
        <w:t>Personne :</w:t>
      </w:r>
    </w:p>
    <w:p w14:paraId="1E88D8C3" w14:textId="77777777" w:rsidR="00E66B34" w:rsidRPr="00A858DF" w:rsidRDefault="00E66B34" w:rsidP="00E66B34">
      <w:pPr>
        <w:pStyle w:val="TxtCode3-Orange"/>
      </w:pPr>
      <w:r w:rsidRPr="00A858DF">
        <w:t>function Personne(prenom, nom, age) {</w:t>
      </w:r>
    </w:p>
    <w:p w14:paraId="02F07CF9" w14:textId="77777777" w:rsidR="00E66B34" w:rsidRPr="00A858DF" w:rsidRDefault="00E66B34" w:rsidP="00E66B34">
      <w:pPr>
        <w:pStyle w:val="TxtCode3-Orange"/>
      </w:pPr>
      <w:r w:rsidRPr="00A858DF">
        <w:t xml:space="preserve">  this.prenom = prenom;</w:t>
      </w:r>
    </w:p>
    <w:p w14:paraId="5EF6FE8C" w14:textId="77777777" w:rsidR="00E66B34" w:rsidRPr="00A858DF" w:rsidRDefault="00E66B34" w:rsidP="00E66B34">
      <w:pPr>
        <w:pStyle w:val="TxtCode3-Orange"/>
      </w:pPr>
      <w:r w:rsidRPr="00A858DF">
        <w:t xml:space="preserve">  this.nom = nom;</w:t>
      </w:r>
    </w:p>
    <w:p w14:paraId="44903381" w14:textId="77777777" w:rsidR="00E66B34" w:rsidRPr="00A858DF" w:rsidRDefault="00E66B34" w:rsidP="00E66B34">
      <w:pPr>
        <w:pStyle w:val="TxtCode3-Orange"/>
      </w:pPr>
      <w:r w:rsidRPr="00A858DF">
        <w:t xml:space="preserve">  this.age = age;</w:t>
      </w:r>
    </w:p>
    <w:p w14:paraId="6B14A2E5" w14:textId="77777777" w:rsidR="00E66B34" w:rsidRPr="00A858DF" w:rsidRDefault="00E66B34" w:rsidP="00E66B34">
      <w:pPr>
        <w:pStyle w:val="TxtCode3-Orange"/>
      </w:pPr>
      <w:r w:rsidRPr="00A858DF">
        <w:t>}</w:t>
      </w:r>
    </w:p>
    <w:p w14:paraId="11BA0C87" w14:textId="77777777" w:rsidR="00E66B34" w:rsidRPr="00A858DF" w:rsidRDefault="00E66B34" w:rsidP="00E66B34">
      <w:pPr>
        <w:pStyle w:val="TxtCode3-Orange"/>
      </w:pPr>
    </w:p>
    <w:p w14:paraId="297F48B9" w14:textId="77777777" w:rsidR="00E66B34" w:rsidRPr="00A858DF" w:rsidRDefault="00E66B34" w:rsidP="00E66B34">
      <w:pPr>
        <w:pStyle w:val="TxtCode3-Orange"/>
      </w:pPr>
      <w:r w:rsidRPr="00A858DF">
        <w:t>Personne.prototype.toString = function () {</w:t>
      </w:r>
    </w:p>
    <w:p w14:paraId="1315A518" w14:textId="77777777" w:rsidR="00E66B34" w:rsidRPr="00A858DF" w:rsidRDefault="00E66B34" w:rsidP="00E66B34">
      <w:pPr>
        <w:pStyle w:val="TxtCode3-Orange"/>
      </w:pPr>
      <w:r w:rsidRPr="00A858DF">
        <w:t xml:space="preserve">  return this.nom + " " + this.prenom + " (" + this.age + ").";</w:t>
      </w:r>
    </w:p>
    <w:p w14:paraId="0F0B0505" w14:textId="406B52ED" w:rsidR="00EF3587" w:rsidRPr="00A858DF" w:rsidRDefault="00E66B34" w:rsidP="00E66B34">
      <w:pPr>
        <w:pStyle w:val="TxtCode3-Orange"/>
      </w:pPr>
      <w:r w:rsidRPr="00A858DF">
        <w:t>};</w:t>
      </w:r>
    </w:p>
    <w:p w14:paraId="347630EF" w14:textId="366E3FCC" w:rsidR="00EF3587" w:rsidRPr="00A858DF" w:rsidRDefault="00EF3587" w:rsidP="00BC3474">
      <w:pPr>
        <w:pStyle w:val="Txtjustifie"/>
      </w:pPr>
      <w:r w:rsidRPr="00A858DF">
        <w:t>IndexCtrl :</w:t>
      </w:r>
    </w:p>
    <w:p w14:paraId="00E23342" w14:textId="77777777" w:rsidR="005847FF" w:rsidRPr="00A858DF" w:rsidRDefault="005847FF" w:rsidP="005847FF">
      <w:pPr>
        <w:pStyle w:val="TxtCode3-Orange"/>
      </w:pPr>
      <w:r w:rsidRPr="00A858DF">
        <w:t>/*</w:t>
      </w:r>
    </w:p>
    <w:p w14:paraId="00D522A7" w14:textId="77777777" w:rsidR="005847FF" w:rsidRPr="00A858DF" w:rsidRDefault="005847FF" w:rsidP="005847FF">
      <w:pPr>
        <w:pStyle w:val="TxtCode3-Orange"/>
      </w:pPr>
      <w:r w:rsidRPr="00A858DF">
        <w:t xml:space="preserve"> * 1. DOM PRET : DEMARRAGE DE L'APPLICATION</w:t>
      </w:r>
    </w:p>
    <w:p w14:paraId="0B9F1293" w14:textId="77777777" w:rsidR="005847FF" w:rsidRPr="00A858DF" w:rsidRDefault="005847FF" w:rsidP="005847FF">
      <w:pPr>
        <w:pStyle w:val="TxtCode3-Orange"/>
      </w:pPr>
      <w:r w:rsidRPr="00A858DF">
        <w:t xml:space="preserve"> */</w:t>
      </w:r>
    </w:p>
    <w:p w14:paraId="70984F53" w14:textId="77777777" w:rsidR="005847FF" w:rsidRPr="00A858DF" w:rsidRDefault="005847FF" w:rsidP="005847FF">
      <w:pPr>
        <w:pStyle w:val="TxtCode3-Orange"/>
      </w:pPr>
    </w:p>
    <w:p w14:paraId="1E282461" w14:textId="77777777" w:rsidR="005847FF" w:rsidRPr="00A858DF" w:rsidRDefault="005847FF" w:rsidP="005847FF">
      <w:pPr>
        <w:pStyle w:val="TxtCode3-Orange"/>
      </w:pPr>
      <w:r w:rsidRPr="00A858DF">
        <w:t>document.onreadystatechange = function () {</w:t>
      </w:r>
    </w:p>
    <w:p w14:paraId="0508561D" w14:textId="77777777" w:rsidR="005847FF" w:rsidRPr="00A858DF" w:rsidRDefault="005847FF" w:rsidP="005847FF">
      <w:pPr>
        <w:pStyle w:val="TxtCode3-Orange"/>
      </w:pPr>
      <w:r w:rsidRPr="00A858DF">
        <w:t xml:space="preserve">  if (document.readyState === "complete") {</w:t>
      </w:r>
    </w:p>
    <w:p w14:paraId="2BDC44D8" w14:textId="77777777" w:rsidR="005847FF" w:rsidRPr="00A858DF" w:rsidRDefault="005847FF" w:rsidP="005847FF">
      <w:pPr>
        <w:pStyle w:val="TxtCode3-Orange"/>
      </w:pPr>
      <w:r w:rsidRPr="00A858DF">
        <w:t xml:space="preserve">    _afficherPersonnes();</w:t>
      </w:r>
    </w:p>
    <w:p w14:paraId="3C49CFB0" w14:textId="77777777" w:rsidR="005847FF" w:rsidRPr="00A858DF" w:rsidRDefault="005847FF" w:rsidP="005847FF">
      <w:pPr>
        <w:pStyle w:val="TxtCode3-Orange"/>
      </w:pPr>
      <w:r w:rsidRPr="00A858DF">
        <w:t xml:space="preserve">  }</w:t>
      </w:r>
    </w:p>
    <w:p w14:paraId="76B155C5" w14:textId="77777777" w:rsidR="005847FF" w:rsidRPr="00A858DF" w:rsidRDefault="005847FF" w:rsidP="005847FF">
      <w:pPr>
        <w:pStyle w:val="TxtCode3-Orange"/>
      </w:pPr>
      <w:r w:rsidRPr="00A858DF">
        <w:t>};</w:t>
      </w:r>
    </w:p>
    <w:p w14:paraId="0C3467AC" w14:textId="77777777" w:rsidR="005847FF" w:rsidRPr="00A858DF" w:rsidRDefault="005847FF" w:rsidP="005847FF">
      <w:pPr>
        <w:pStyle w:val="TxtCode3-Orange"/>
      </w:pPr>
    </w:p>
    <w:p w14:paraId="5179E3C3" w14:textId="77777777" w:rsidR="005847FF" w:rsidRPr="00A858DF" w:rsidRDefault="005847FF" w:rsidP="005847FF">
      <w:pPr>
        <w:pStyle w:val="TxtCode3-Orange"/>
      </w:pPr>
      <w:r w:rsidRPr="00A858DF">
        <w:t>/*</w:t>
      </w:r>
    </w:p>
    <w:p w14:paraId="4C23851C" w14:textId="77777777" w:rsidR="005847FF" w:rsidRPr="00A858DF" w:rsidRDefault="005847FF" w:rsidP="005847FF">
      <w:pPr>
        <w:pStyle w:val="TxtCode3-Orange"/>
      </w:pPr>
      <w:r w:rsidRPr="00A858DF">
        <w:t>* 2. METHODES PRIVEES DE LECTURE/ECRITURE DANS LA VUE</w:t>
      </w:r>
    </w:p>
    <w:p w14:paraId="09B651C6" w14:textId="77777777" w:rsidR="005847FF" w:rsidRPr="00A858DF" w:rsidRDefault="005847FF" w:rsidP="005847FF">
      <w:pPr>
        <w:pStyle w:val="TxtCode3-Orange"/>
      </w:pPr>
      <w:r w:rsidRPr="00A858DF">
        <w:t>*/</w:t>
      </w:r>
    </w:p>
    <w:p w14:paraId="326BE129" w14:textId="77777777" w:rsidR="005847FF" w:rsidRPr="00A858DF" w:rsidRDefault="005847FF" w:rsidP="005847FF">
      <w:pPr>
        <w:pStyle w:val="TxtCode3-Orange"/>
      </w:pPr>
    </w:p>
    <w:p w14:paraId="6FA9BFA1" w14:textId="77777777" w:rsidR="005847FF" w:rsidRPr="00A858DF" w:rsidRDefault="005847FF" w:rsidP="005847FF">
      <w:pPr>
        <w:pStyle w:val="TxtCode3-Orange"/>
      </w:pPr>
      <w:r w:rsidRPr="00A858DF">
        <w:t>// affiche la liste des données au bas de la vue (avec du HTML généré)</w:t>
      </w:r>
    </w:p>
    <w:p w14:paraId="5E29663E" w14:textId="77777777" w:rsidR="005847FF" w:rsidRPr="00A858DF" w:rsidRDefault="005847FF" w:rsidP="005847FF">
      <w:pPr>
        <w:pStyle w:val="TxtCode3-Orange"/>
      </w:pPr>
    </w:p>
    <w:p w14:paraId="754441F2" w14:textId="77777777" w:rsidR="005847FF" w:rsidRPr="00A858DF" w:rsidRDefault="005847FF" w:rsidP="005847FF">
      <w:pPr>
        <w:pStyle w:val="TxtCode3-Orange"/>
      </w:pPr>
      <w:r w:rsidRPr="00A858DF">
        <w:t>function _afficherPersonnes() {</w:t>
      </w:r>
    </w:p>
    <w:p w14:paraId="56A2D08E" w14:textId="77777777" w:rsidR="005847FF" w:rsidRPr="00A858DF" w:rsidRDefault="005847FF" w:rsidP="005847FF">
      <w:pPr>
        <w:pStyle w:val="TxtCode3-Orange"/>
      </w:pPr>
      <w:r w:rsidRPr="00A858DF">
        <w:t xml:space="preserve">  let txt = "&lt;ul&gt;";</w:t>
      </w:r>
    </w:p>
    <w:p w14:paraId="3F27CA4D" w14:textId="77777777" w:rsidR="005847FF" w:rsidRPr="00A858DF" w:rsidRDefault="005847FF" w:rsidP="005847FF">
      <w:pPr>
        <w:pStyle w:val="TxtCode3-Orange"/>
      </w:pPr>
    </w:p>
    <w:p w14:paraId="7488C955" w14:textId="77777777" w:rsidR="005847FF" w:rsidRPr="00A858DF" w:rsidRDefault="005847FF" w:rsidP="005847FF">
      <w:pPr>
        <w:pStyle w:val="TxtCode3-Orange"/>
      </w:pPr>
      <w:r w:rsidRPr="00A858DF">
        <w:t xml:space="preserve">  for (let i = 0; i &lt; personnes.length; i++) {</w:t>
      </w:r>
    </w:p>
    <w:p w14:paraId="3EA0A828" w14:textId="77777777" w:rsidR="005847FF" w:rsidRPr="00A858DF" w:rsidRDefault="005847FF" w:rsidP="005847FF">
      <w:pPr>
        <w:pStyle w:val="TxtCode3-Orange"/>
      </w:pPr>
      <w:r w:rsidRPr="00A858DF">
        <w:t xml:space="preserve">    txt += "&lt;li&gt;";</w:t>
      </w:r>
    </w:p>
    <w:p w14:paraId="345FDE20" w14:textId="77777777" w:rsidR="005847FF" w:rsidRPr="00A858DF" w:rsidRDefault="005847FF" w:rsidP="005847FF">
      <w:pPr>
        <w:pStyle w:val="TxtCode3-Orange"/>
      </w:pPr>
      <w:r w:rsidRPr="00A858DF">
        <w:t xml:space="preserve">    txt += "&lt;a href='#' onclick='selectionnerPersonne(" + i + ")'/&gt;";</w:t>
      </w:r>
    </w:p>
    <w:p w14:paraId="5CD93210" w14:textId="77777777" w:rsidR="005847FF" w:rsidRPr="00A858DF" w:rsidRDefault="005847FF" w:rsidP="005847FF">
      <w:pPr>
        <w:pStyle w:val="TxtCode3-Orange"/>
      </w:pPr>
      <w:r w:rsidRPr="00A858DF">
        <w:t xml:space="preserve">    txt += personnes[i].toString();</w:t>
      </w:r>
    </w:p>
    <w:p w14:paraId="136271BF" w14:textId="77777777" w:rsidR="005847FF" w:rsidRPr="00A858DF" w:rsidRDefault="005847FF" w:rsidP="005847FF">
      <w:pPr>
        <w:pStyle w:val="TxtCode3-Orange"/>
      </w:pPr>
      <w:r w:rsidRPr="00A858DF">
        <w:t xml:space="preserve">    txt += "&lt;/a&gt;";</w:t>
      </w:r>
    </w:p>
    <w:p w14:paraId="42B26F5F" w14:textId="77777777" w:rsidR="005847FF" w:rsidRPr="00A858DF" w:rsidRDefault="005847FF" w:rsidP="005847FF">
      <w:pPr>
        <w:pStyle w:val="TxtCode3-Orange"/>
      </w:pPr>
      <w:r w:rsidRPr="00A858DF">
        <w:t xml:space="preserve">    txt += "&lt;/li&gt;";</w:t>
      </w:r>
    </w:p>
    <w:p w14:paraId="52677830" w14:textId="77777777" w:rsidR="005847FF" w:rsidRPr="00A858DF" w:rsidRDefault="005847FF" w:rsidP="005847FF">
      <w:pPr>
        <w:pStyle w:val="TxtCode3-Orange"/>
      </w:pPr>
      <w:r w:rsidRPr="00A858DF">
        <w:t xml:space="preserve">  }</w:t>
      </w:r>
    </w:p>
    <w:p w14:paraId="667A99C2" w14:textId="77777777" w:rsidR="005847FF" w:rsidRPr="00A858DF" w:rsidRDefault="005847FF" w:rsidP="005847FF">
      <w:pPr>
        <w:pStyle w:val="TxtCode3-Orange"/>
      </w:pPr>
    </w:p>
    <w:p w14:paraId="08699CE5" w14:textId="77777777" w:rsidR="005847FF" w:rsidRPr="00A858DF" w:rsidRDefault="005847FF" w:rsidP="005847FF">
      <w:pPr>
        <w:pStyle w:val="TxtCode3-Orange"/>
      </w:pPr>
      <w:r w:rsidRPr="00A858DF">
        <w:t xml:space="preserve">  txt += "&lt;/ul&gt;";</w:t>
      </w:r>
    </w:p>
    <w:p w14:paraId="56B4A281" w14:textId="77777777" w:rsidR="005847FF" w:rsidRPr="00A858DF" w:rsidRDefault="005847FF" w:rsidP="005847FF">
      <w:pPr>
        <w:pStyle w:val="TxtCode3-Orange"/>
      </w:pPr>
      <w:r w:rsidRPr="00A858DF">
        <w:lastRenderedPageBreak/>
        <w:t xml:space="preserve">  document.getElementById("info").innerHTML = txt;</w:t>
      </w:r>
    </w:p>
    <w:p w14:paraId="6ACB1A3C" w14:textId="77777777" w:rsidR="005847FF" w:rsidRPr="00A858DF" w:rsidRDefault="005847FF" w:rsidP="005847FF">
      <w:pPr>
        <w:pStyle w:val="TxtCode3-Orange"/>
      </w:pPr>
      <w:r w:rsidRPr="00A858DF">
        <w:t>}</w:t>
      </w:r>
    </w:p>
    <w:p w14:paraId="0CBA54CE" w14:textId="77777777" w:rsidR="005847FF" w:rsidRPr="00A858DF" w:rsidRDefault="005847FF" w:rsidP="005847FF">
      <w:pPr>
        <w:pStyle w:val="TxtCode3-Orange"/>
      </w:pPr>
    </w:p>
    <w:p w14:paraId="6354109E" w14:textId="77777777" w:rsidR="005847FF" w:rsidRPr="00A858DF" w:rsidRDefault="005847FF" w:rsidP="005847FF">
      <w:pPr>
        <w:pStyle w:val="TxtCode3-Orange"/>
      </w:pPr>
      <w:r w:rsidRPr="00A858DF">
        <w:t>// affiche les infos d'une personne dans le formulaire</w:t>
      </w:r>
    </w:p>
    <w:p w14:paraId="2B0E5691" w14:textId="77777777" w:rsidR="005847FF" w:rsidRPr="00A858DF" w:rsidRDefault="005847FF" w:rsidP="005847FF">
      <w:pPr>
        <w:pStyle w:val="TxtCode3-Orange"/>
      </w:pPr>
    </w:p>
    <w:p w14:paraId="601BB1FF" w14:textId="77777777" w:rsidR="005847FF" w:rsidRPr="00A858DF" w:rsidRDefault="005847FF" w:rsidP="005847FF">
      <w:pPr>
        <w:pStyle w:val="TxtCode3-Orange"/>
      </w:pPr>
      <w:r w:rsidRPr="00A858DF">
        <w:t>function _afficherInfosPersonne(p) {</w:t>
      </w:r>
    </w:p>
    <w:p w14:paraId="21885BC1" w14:textId="77777777" w:rsidR="005847FF" w:rsidRPr="00A858DF" w:rsidRDefault="005847FF" w:rsidP="005847FF">
      <w:pPr>
        <w:pStyle w:val="TxtCode3-Orange"/>
      </w:pPr>
      <w:r w:rsidRPr="00A858DF">
        <w:t xml:space="preserve">  document.getElementById("prenom").value = p.prenom;</w:t>
      </w:r>
    </w:p>
    <w:p w14:paraId="0734C5F8" w14:textId="77777777" w:rsidR="005847FF" w:rsidRPr="00A858DF" w:rsidRDefault="005847FF" w:rsidP="005847FF">
      <w:pPr>
        <w:pStyle w:val="TxtCode3-Orange"/>
      </w:pPr>
      <w:r w:rsidRPr="00A858DF">
        <w:t xml:space="preserve">  document.getElementById("nom").value = p.nom;</w:t>
      </w:r>
    </w:p>
    <w:p w14:paraId="0E9B802E" w14:textId="77777777" w:rsidR="005847FF" w:rsidRPr="00A858DF" w:rsidRDefault="005847FF" w:rsidP="005847FF">
      <w:pPr>
        <w:pStyle w:val="TxtCode3-Orange"/>
      </w:pPr>
      <w:r w:rsidRPr="00A858DF">
        <w:t xml:space="preserve">  document.getElementById("age").value = p.age;</w:t>
      </w:r>
    </w:p>
    <w:p w14:paraId="7E912A51" w14:textId="77777777" w:rsidR="005847FF" w:rsidRPr="00A858DF" w:rsidRDefault="005847FF" w:rsidP="005847FF">
      <w:pPr>
        <w:pStyle w:val="TxtCode3-Orange"/>
      </w:pPr>
      <w:r w:rsidRPr="00A858DF">
        <w:t>}</w:t>
      </w:r>
    </w:p>
    <w:p w14:paraId="22115BD1" w14:textId="77777777" w:rsidR="005847FF" w:rsidRPr="00A858DF" w:rsidRDefault="005847FF" w:rsidP="005847FF">
      <w:pPr>
        <w:pStyle w:val="TxtCode3-Orange"/>
      </w:pPr>
    </w:p>
    <w:p w14:paraId="0EFC141B" w14:textId="77777777" w:rsidR="005847FF" w:rsidRPr="00A858DF" w:rsidRDefault="005847FF" w:rsidP="005847FF">
      <w:pPr>
        <w:pStyle w:val="TxtCode3-Orange"/>
      </w:pPr>
      <w:r w:rsidRPr="00A858DF">
        <w:t>// lit le contenu des masques de saisie pour en faire une personne</w:t>
      </w:r>
    </w:p>
    <w:p w14:paraId="779C059B" w14:textId="77777777" w:rsidR="005847FF" w:rsidRPr="00A858DF" w:rsidRDefault="005847FF" w:rsidP="005847FF">
      <w:pPr>
        <w:pStyle w:val="TxtCode3-Orange"/>
      </w:pPr>
    </w:p>
    <w:p w14:paraId="378FF52F" w14:textId="77777777" w:rsidR="005847FF" w:rsidRPr="00A858DF" w:rsidRDefault="005847FF" w:rsidP="005847FF">
      <w:pPr>
        <w:pStyle w:val="TxtCode3-Orange"/>
      </w:pPr>
      <w:r w:rsidRPr="00A858DF">
        <w:t>function _lireInfosPersonne() {</w:t>
      </w:r>
    </w:p>
    <w:p w14:paraId="28BDD8E1" w14:textId="77777777" w:rsidR="005847FF" w:rsidRPr="00A858DF" w:rsidRDefault="005847FF" w:rsidP="005847FF">
      <w:pPr>
        <w:pStyle w:val="TxtCode3-Orange"/>
      </w:pPr>
      <w:r w:rsidRPr="00A858DF">
        <w:t xml:space="preserve">  let p = new Personne(</w:t>
      </w:r>
    </w:p>
    <w:p w14:paraId="1635EA2F" w14:textId="77777777" w:rsidR="005847FF" w:rsidRPr="00A858DF" w:rsidRDefault="005847FF" w:rsidP="005847FF">
      <w:pPr>
        <w:pStyle w:val="TxtCode3-Orange"/>
      </w:pPr>
      <w:r w:rsidRPr="00A858DF">
        <w:t xml:space="preserve">    document.getElementById("prenom").value,</w:t>
      </w:r>
    </w:p>
    <w:p w14:paraId="2D65DAA0" w14:textId="77777777" w:rsidR="005847FF" w:rsidRPr="00A858DF" w:rsidRDefault="005847FF" w:rsidP="005847FF">
      <w:pPr>
        <w:pStyle w:val="TxtCode3-Orange"/>
      </w:pPr>
      <w:r w:rsidRPr="00A858DF">
        <w:t xml:space="preserve">    document.getElementById("nom").value,</w:t>
      </w:r>
    </w:p>
    <w:p w14:paraId="378105E4" w14:textId="77777777" w:rsidR="005847FF" w:rsidRPr="00A858DF" w:rsidRDefault="005847FF" w:rsidP="005847FF">
      <w:pPr>
        <w:pStyle w:val="TxtCode3-Orange"/>
      </w:pPr>
      <w:r w:rsidRPr="00A858DF">
        <w:t xml:space="preserve">    document.getElementById("age").value</w:t>
      </w:r>
    </w:p>
    <w:p w14:paraId="6BCBC687" w14:textId="77777777" w:rsidR="005847FF" w:rsidRPr="00A858DF" w:rsidRDefault="005847FF" w:rsidP="005847FF">
      <w:pPr>
        <w:pStyle w:val="TxtCode3-Orange"/>
      </w:pPr>
      <w:r w:rsidRPr="00A858DF">
        <w:t xml:space="preserve">  );</w:t>
      </w:r>
    </w:p>
    <w:p w14:paraId="038C2CEC" w14:textId="77777777" w:rsidR="005847FF" w:rsidRPr="00A858DF" w:rsidRDefault="005847FF" w:rsidP="005847FF">
      <w:pPr>
        <w:pStyle w:val="TxtCode3-Orange"/>
      </w:pPr>
    </w:p>
    <w:p w14:paraId="33A40139" w14:textId="77777777" w:rsidR="005847FF" w:rsidRPr="00A858DF" w:rsidRDefault="005847FF" w:rsidP="005847FF">
      <w:pPr>
        <w:pStyle w:val="TxtCode3-Orange"/>
      </w:pPr>
      <w:r w:rsidRPr="00A858DF">
        <w:t xml:space="preserve">  return p;</w:t>
      </w:r>
    </w:p>
    <w:p w14:paraId="35CFB6FB" w14:textId="77777777" w:rsidR="005847FF" w:rsidRPr="00A858DF" w:rsidRDefault="005847FF" w:rsidP="005847FF">
      <w:pPr>
        <w:pStyle w:val="TxtCode3-Orange"/>
      </w:pPr>
      <w:r w:rsidRPr="00A858DF">
        <w:t>}</w:t>
      </w:r>
    </w:p>
    <w:p w14:paraId="7CAB9BC3" w14:textId="77777777" w:rsidR="005847FF" w:rsidRPr="00A858DF" w:rsidRDefault="005847FF" w:rsidP="005847FF">
      <w:pPr>
        <w:pStyle w:val="TxtCode3-Orange"/>
      </w:pPr>
    </w:p>
    <w:p w14:paraId="5E838D36" w14:textId="77777777" w:rsidR="005847FF" w:rsidRPr="00A858DF" w:rsidRDefault="005847FF" w:rsidP="005847FF">
      <w:pPr>
        <w:pStyle w:val="TxtCode3-Orange"/>
      </w:pPr>
      <w:r w:rsidRPr="00A858DF">
        <w:t>/*</w:t>
      </w:r>
    </w:p>
    <w:p w14:paraId="77CD36BE" w14:textId="77777777" w:rsidR="005847FF" w:rsidRPr="00A858DF" w:rsidRDefault="005847FF" w:rsidP="005847FF">
      <w:pPr>
        <w:pStyle w:val="TxtCode3-Orange"/>
      </w:pPr>
      <w:r w:rsidRPr="00A858DF">
        <w:t>* 3. METHODES PUBLIQUES NECESSAIRES A LA VUE</w:t>
      </w:r>
    </w:p>
    <w:p w14:paraId="16BA06F8" w14:textId="77777777" w:rsidR="005847FF" w:rsidRPr="00A858DF" w:rsidRDefault="005847FF" w:rsidP="005847FF">
      <w:pPr>
        <w:pStyle w:val="TxtCode3-Orange"/>
      </w:pPr>
      <w:r w:rsidRPr="00A858DF">
        <w:t>*/</w:t>
      </w:r>
    </w:p>
    <w:p w14:paraId="79AA19F4" w14:textId="77777777" w:rsidR="005847FF" w:rsidRPr="00A858DF" w:rsidRDefault="005847FF" w:rsidP="005847FF">
      <w:pPr>
        <w:pStyle w:val="TxtCode3-Orange"/>
      </w:pPr>
    </w:p>
    <w:p w14:paraId="0DB298E2" w14:textId="77777777" w:rsidR="005847FF" w:rsidRPr="00A858DF" w:rsidRDefault="005847FF" w:rsidP="005847FF">
      <w:pPr>
        <w:pStyle w:val="TxtCode3-Orange"/>
      </w:pPr>
      <w:r w:rsidRPr="00A858DF">
        <w:t>// appelée depuis la vue pour afficher les données de la personne sélectionnné</w:t>
      </w:r>
    </w:p>
    <w:p w14:paraId="179FD7AB" w14:textId="77777777" w:rsidR="005847FF" w:rsidRPr="00A858DF" w:rsidRDefault="005847FF" w:rsidP="005847FF">
      <w:pPr>
        <w:pStyle w:val="TxtCode3-Orange"/>
      </w:pPr>
    </w:p>
    <w:p w14:paraId="6A216C1F" w14:textId="77777777" w:rsidR="005847FF" w:rsidRPr="00A858DF" w:rsidRDefault="005847FF" w:rsidP="005847FF">
      <w:pPr>
        <w:pStyle w:val="TxtCode3-Orange"/>
      </w:pPr>
      <w:r w:rsidRPr="00A858DF">
        <w:t>function selectionnerPersonne(i) {</w:t>
      </w:r>
    </w:p>
    <w:p w14:paraId="1F3DD986" w14:textId="77777777" w:rsidR="005847FF" w:rsidRPr="00A858DF" w:rsidRDefault="005847FF" w:rsidP="005847FF">
      <w:pPr>
        <w:pStyle w:val="TxtCode3-Orange"/>
      </w:pPr>
      <w:r w:rsidRPr="00A858DF">
        <w:t xml:space="preserve">  _afficherInfosPersonne(personnes[i]);</w:t>
      </w:r>
    </w:p>
    <w:p w14:paraId="22CEB19D" w14:textId="77777777" w:rsidR="005847FF" w:rsidRPr="00A858DF" w:rsidRDefault="005847FF" w:rsidP="005847FF">
      <w:pPr>
        <w:pStyle w:val="TxtCode3-Orange"/>
      </w:pPr>
      <w:r w:rsidRPr="00A858DF">
        <w:t>}</w:t>
      </w:r>
    </w:p>
    <w:p w14:paraId="6E8095E5" w14:textId="77777777" w:rsidR="005847FF" w:rsidRPr="00A858DF" w:rsidRDefault="005847FF" w:rsidP="005847FF">
      <w:pPr>
        <w:pStyle w:val="TxtCode3-Orange"/>
      </w:pPr>
    </w:p>
    <w:p w14:paraId="5603656E" w14:textId="77777777" w:rsidR="005847FF" w:rsidRPr="00A858DF" w:rsidRDefault="005847FF" w:rsidP="005847FF">
      <w:pPr>
        <w:pStyle w:val="TxtCode3-Orange"/>
      </w:pPr>
      <w:r w:rsidRPr="00A858DF">
        <w:t>// appelée depuis la vue pour ajouter une personne</w:t>
      </w:r>
    </w:p>
    <w:p w14:paraId="5B5714E3" w14:textId="77777777" w:rsidR="005847FF" w:rsidRPr="00A858DF" w:rsidRDefault="005847FF" w:rsidP="005847FF">
      <w:pPr>
        <w:pStyle w:val="TxtCode3-Orange"/>
      </w:pPr>
    </w:p>
    <w:p w14:paraId="36C91FD5" w14:textId="77777777" w:rsidR="005847FF" w:rsidRPr="00A858DF" w:rsidRDefault="005847FF" w:rsidP="005847FF">
      <w:pPr>
        <w:pStyle w:val="TxtCode3-Orange"/>
      </w:pPr>
      <w:r w:rsidRPr="00A858DF">
        <w:t>function ajouter() {</w:t>
      </w:r>
    </w:p>
    <w:p w14:paraId="5CD70046" w14:textId="77777777" w:rsidR="005847FF" w:rsidRPr="00A858DF" w:rsidRDefault="005847FF" w:rsidP="005847FF">
      <w:pPr>
        <w:pStyle w:val="TxtCode3-Orange"/>
      </w:pPr>
      <w:r w:rsidRPr="00A858DF">
        <w:t xml:space="preserve">  let p = _lireInfosPersonne();</w:t>
      </w:r>
    </w:p>
    <w:p w14:paraId="3F326BB9" w14:textId="77777777" w:rsidR="005847FF" w:rsidRPr="00A858DF" w:rsidRDefault="005847FF" w:rsidP="005847FF">
      <w:pPr>
        <w:pStyle w:val="TxtCode3-Orange"/>
      </w:pPr>
      <w:r w:rsidRPr="00A858DF">
        <w:t xml:space="preserve">  ajouterPersonne(p);</w:t>
      </w:r>
    </w:p>
    <w:p w14:paraId="0C5B8070" w14:textId="77777777" w:rsidR="005847FF" w:rsidRPr="00A858DF" w:rsidRDefault="005847FF" w:rsidP="005847FF">
      <w:pPr>
        <w:pStyle w:val="TxtCode3-Orange"/>
      </w:pPr>
      <w:r w:rsidRPr="00A858DF">
        <w:t xml:space="preserve">  _afficherPersonnes();</w:t>
      </w:r>
    </w:p>
    <w:p w14:paraId="2D5AEF34" w14:textId="77777777" w:rsidR="005847FF" w:rsidRPr="00A858DF" w:rsidRDefault="005847FF" w:rsidP="005847FF">
      <w:pPr>
        <w:pStyle w:val="TxtCode3-Orange"/>
      </w:pPr>
      <w:r w:rsidRPr="00A858DF">
        <w:t>}</w:t>
      </w:r>
    </w:p>
    <w:p w14:paraId="14975F4E" w14:textId="77777777" w:rsidR="005847FF" w:rsidRPr="00A858DF" w:rsidRDefault="005847FF" w:rsidP="005847FF">
      <w:pPr>
        <w:pStyle w:val="TxtCode3-Orange"/>
      </w:pPr>
    </w:p>
    <w:p w14:paraId="0E2FFCC5" w14:textId="77777777" w:rsidR="005847FF" w:rsidRPr="00A858DF" w:rsidRDefault="005847FF" w:rsidP="005847FF">
      <w:pPr>
        <w:pStyle w:val="TxtCode3-Orange"/>
      </w:pPr>
      <w:r w:rsidRPr="00A858DF">
        <w:t>// appelée depuis la vue pour supprimer une personne</w:t>
      </w:r>
    </w:p>
    <w:p w14:paraId="6200C557" w14:textId="77777777" w:rsidR="005847FF" w:rsidRPr="00A858DF" w:rsidRDefault="005847FF" w:rsidP="005847FF">
      <w:pPr>
        <w:pStyle w:val="TxtCode3-Orange"/>
      </w:pPr>
    </w:p>
    <w:p w14:paraId="529F8826" w14:textId="77777777" w:rsidR="005847FF" w:rsidRPr="00A858DF" w:rsidRDefault="005847FF" w:rsidP="005847FF">
      <w:pPr>
        <w:pStyle w:val="TxtCode3-Orange"/>
      </w:pPr>
      <w:r w:rsidRPr="00A858DF">
        <w:t>function supprimer() {</w:t>
      </w:r>
    </w:p>
    <w:p w14:paraId="4D370913" w14:textId="77777777" w:rsidR="005847FF" w:rsidRPr="00A858DF" w:rsidRDefault="005847FF" w:rsidP="005847FF">
      <w:pPr>
        <w:pStyle w:val="TxtCode3-Orange"/>
      </w:pPr>
      <w:r w:rsidRPr="00A858DF">
        <w:t xml:space="preserve">  let p = _lireInfosPersonne();</w:t>
      </w:r>
    </w:p>
    <w:p w14:paraId="5363EDA0" w14:textId="77777777" w:rsidR="005847FF" w:rsidRPr="00A858DF" w:rsidRDefault="005847FF" w:rsidP="005847FF">
      <w:pPr>
        <w:pStyle w:val="TxtCode3-Orange"/>
      </w:pPr>
      <w:r w:rsidRPr="00A858DF">
        <w:t xml:space="preserve">  supprimerPersonne(p);</w:t>
      </w:r>
    </w:p>
    <w:p w14:paraId="3B9FF728" w14:textId="77777777" w:rsidR="005847FF" w:rsidRPr="00A858DF" w:rsidRDefault="005847FF" w:rsidP="005847FF">
      <w:pPr>
        <w:pStyle w:val="TxtCode3-Orange"/>
      </w:pPr>
      <w:r w:rsidRPr="00A858DF">
        <w:t xml:space="preserve">  _afficherPersonnes();</w:t>
      </w:r>
    </w:p>
    <w:p w14:paraId="35F2B98F" w14:textId="02D97FD1" w:rsidR="00EF4887" w:rsidRPr="00A858DF" w:rsidRDefault="005847FF" w:rsidP="005847FF">
      <w:pPr>
        <w:pStyle w:val="TxtCode3-Orange"/>
      </w:pPr>
      <w:r w:rsidRPr="00A858DF">
        <w:t>}</w:t>
      </w:r>
    </w:p>
    <w:p w14:paraId="376A36A9" w14:textId="77777777" w:rsidR="00BC3474" w:rsidRPr="00A858DF" w:rsidRDefault="00BC3474" w:rsidP="00BC3474">
      <w:pPr>
        <w:pStyle w:val="Titre3"/>
      </w:pPr>
      <w:bookmarkStart w:id="52" w:name="_Toc137926731"/>
      <w:r w:rsidRPr="00A858DF">
        <w:t>Capture</w:t>
      </w:r>
      <w:bookmarkEnd w:id="52"/>
    </w:p>
    <w:p w14:paraId="7ECAF411" w14:textId="741A89F6" w:rsidR="00BC3474" w:rsidRPr="00A858DF" w:rsidRDefault="00B8163F" w:rsidP="00F428EE">
      <w:pPr>
        <w:pStyle w:val="StyleCentr"/>
      </w:pPr>
      <w:r w:rsidRPr="00A858DF">
        <w:rPr>
          <w:noProof/>
        </w:rPr>
        <w:drawing>
          <wp:inline distT="0" distB="0" distL="0" distR="0" wp14:anchorId="392B8520" wp14:editId="004AC64A">
            <wp:extent cx="5760720" cy="1497330"/>
            <wp:effectExtent l="0" t="0" r="0" b="7620"/>
            <wp:docPr id="40" name="Image 40"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logiciel, Logiciel multimédia, Icône d’ordinateur&#10;&#10;Description générée automatiquement"/>
                    <pic:cNvPicPr/>
                  </pic:nvPicPr>
                  <pic:blipFill>
                    <a:blip r:embed="rId37"/>
                    <a:stretch>
                      <a:fillRect/>
                    </a:stretch>
                  </pic:blipFill>
                  <pic:spPr>
                    <a:xfrm>
                      <a:off x="0" y="0"/>
                      <a:ext cx="5760720" cy="1497330"/>
                    </a:xfrm>
                    <a:prstGeom prst="rect">
                      <a:avLst/>
                    </a:prstGeom>
                  </pic:spPr>
                </pic:pic>
              </a:graphicData>
            </a:graphic>
          </wp:inline>
        </w:drawing>
      </w:r>
    </w:p>
    <w:p w14:paraId="33A78FEB" w14:textId="195F904A" w:rsidR="00F66FD5" w:rsidRPr="00A858DF" w:rsidRDefault="00F66FD5" w:rsidP="00F428EE">
      <w:pPr>
        <w:pStyle w:val="StyleCentr"/>
      </w:pPr>
      <w:r w:rsidRPr="00A858DF">
        <w:rPr>
          <w:noProof/>
        </w:rPr>
        <w:lastRenderedPageBreak/>
        <w:drawing>
          <wp:inline distT="0" distB="0" distL="0" distR="0" wp14:anchorId="022F19B0" wp14:editId="3DAEBDC9">
            <wp:extent cx="5760720" cy="1459865"/>
            <wp:effectExtent l="0" t="0" r="0" b="6985"/>
            <wp:docPr id="43" name="Image 43" descr="Une image contenant texte, logiciel,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logiciel, capture d’écran, Page web&#10;&#10;Description générée automatiquement"/>
                    <pic:cNvPicPr/>
                  </pic:nvPicPr>
                  <pic:blipFill>
                    <a:blip r:embed="rId38"/>
                    <a:stretch>
                      <a:fillRect/>
                    </a:stretch>
                  </pic:blipFill>
                  <pic:spPr>
                    <a:xfrm>
                      <a:off x="0" y="0"/>
                      <a:ext cx="5760720" cy="1459865"/>
                    </a:xfrm>
                    <a:prstGeom prst="rect">
                      <a:avLst/>
                    </a:prstGeom>
                  </pic:spPr>
                </pic:pic>
              </a:graphicData>
            </a:graphic>
          </wp:inline>
        </w:drawing>
      </w:r>
    </w:p>
    <w:p w14:paraId="1CC5127A" w14:textId="0B5F8996" w:rsidR="00F428EE" w:rsidRPr="00A858DF" w:rsidRDefault="00F428EE" w:rsidP="00F428EE">
      <w:pPr>
        <w:pStyle w:val="StyleCentr"/>
      </w:pPr>
      <w:r w:rsidRPr="00A858DF">
        <w:rPr>
          <w:noProof/>
        </w:rPr>
        <w:drawing>
          <wp:inline distT="0" distB="0" distL="0" distR="0" wp14:anchorId="6B2DE3AE" wp14:editId="4CFAA7AC">
            <wp:extent cx="5760720" cy="1371600"/>
            <wp:effectExtent l="0" t="0" r="0" b="0"/>
            <wp:docPr id="41" name="Image 41" descr="Une image contenant texte, logiciel,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logiciel, capture d’écran, Logiciel multimédia&#10;&#10;Description générée automatiquement"/>
                    <pic:cNvPicPr/>
                  </pic:nvPicPr>
                  <pic:blipFill>
                    <a:blip r:embed="rId39"/>
                    <a:stretch>
                      <a:fillRect/>
                    </a:stretch>
                  </pic:blipFill>
                  <pic:spPr>
                    <a:xfrm>
                      <a:off x="0" y="0"/>
                      <a:ext cx="5760720" cy="1371600"/>
                    </a:xfrm>
                    <a:prstGeom prst="rect">
                      <a:avLst/>
                    </a:prstGeom>
                  </pic:spPr>
                </pic:pic>
              </a:graphicData>
            </a:graphic>
          </wp:inline>
        </w:drawing>
      </w:r>
    </w:p>
    <w:p w14:paraId="1B566152" w14:textId="018FD96F" w:rsidR="00274D4A" w:rsidRPr="00A858DF" w:rsidRDefault="000F41E8" w:rsidP="00973728">
      <w:pPr>
        <w:pStyle w:val="Titre2"/>
      </w:pPr>
      <w:bookmarkStart w:id="53" w:name="_Toc137926732"/>
      <w:r w:rsidRPr="00A858DF">
        <w:t xml:space="preserve">Exercice </w:t>
      </w:r>
      <w:r w:rsidR="00DC41D7" w:rsidRPr="00A858DF">
        <w:t>11</w:t>
      </w:r>
      <w:r w:rsidR="00FB0DFC" w:rsidRPr="00A858DF">
        <w:t xml:space="preserve"> (</w:t>
      </w:r>
      <w:r w:rsidR="009E1BF7" w:rsidRPr="00A858DF">
        <w:t>P</w:t>
      </w:r>
      <w:r w:rsidR="00FB0DFC" w:rsidRPr="00A858DF">
        <w:t>rogrammation orientée "classe" en Javascript)</w:t>
      </w:r>
      <w:bookmarkEnd w:id="53"/>
    </w:p>
    <w:p w14:paraId="30884763" w14:textId="7E4BDDF4" w:rsidR="00BC3474" w:rsidRPr="00A858DF" w:rsidRDefault="00BC3474" w:rsidP="00BC3474">
      <w:pPr>
        <w:pStyle w:val="Titre3"/>
      </w:pPr>
      <w:bookmarkStart w:id="54" w:name="_Toc137926733"/>
      <w:r w:rsidRPr="00A858DF">
        <w:t>Objectif de l’exercice</w:t>
      </w:r>
      <w:bookmarkEnd w:id="54"/>
    </w:p>
    <w:p w14:paraId="7727600D" w14:textId="372DB686" w:rsidR="00BC3474" w:rsidRPr="00A858DF" w:rsidRDefault="00072813" w:rsidP="00BC3474">
      <w:pPr>
        <w:pStyle w:val="Txtjustifie"/>
      </w:pPr>
      <w:r w:rsidRPr="00A858DF">
        <w:t xml:space="preserve">Cet exercice </w:t>
      </w:r>
      <w:r w:rsidR="0043174F" w:rsidRPr="00A858DF">
        <w:t xml:space="preserve">nous permet de </w:t>
      </w:r>
      <w:r w:rsidR="00AE1ADC" w:rsidRPr="00A858DF">
        <w:t>découvrir</w:t>
      </w:r>
      <w:r w:rsidR="0043174F" w:rsidRPr="00A858DF">
        <w:t xml:space="preserve"> les classes dans JS et nous montre comment elles fonctionnent et quelles sont les </w:t>
      </w:r>
      <w:r w:rsidR="00AE1ADC" w:rsidRPr="00A858DF">
        <w:t>différence</w:t>
      </w:r>
      <w:r w:rsidR="0043174F" w:rsidRPr="00A858DF">
        <w:t xml:space="preserve"> avec les classes de Java</w:t>
      </w:r>
      <w:r w:rsidR="00AE1ADC" w:rsidRPr="00A858DF">
        <w:t>.</w:t>
      </w:r>
    </w:p>
    <w:p w14:paraId="3C9CD0AD" w14:textId="1F78F496" w:rsidR="00BC3474" w:rsidRPr="00A858DF" w:rsidRDefault="00BC3474" w:rsidP="00BC3474">
      <w:pPr>
        <w:pStyle w:val="Titre3"/>
      </w:pPr>
      <w:bookmarkStart w:id="55" w:name="_Toc137926734"/>
      <w:r w:rsidRPr="00A858DF">
        <w:t>Explications / Descriptions</w:t>
      </w:r>
      <w:bookmarkEnd w:id="55"/>
    </w:p>
    <w:p w14:paraId="66FE63B9" w14:textId="77777777" w:rsidR="00BC3474" w:rsidRPr="00A858DF" w:rsidRDefault="00BC3474" w:rsidP="00BC3474">
      <w:pPr>
        <w:pStyle w:val="Txtjustifie"/>
      </w:pPr>
    </w:p>
    <w:p w14:paraId="4844991B" w14:textId="77777777" w:rsidR="00BC3474" w:rsidRPr="00A858DF" w:rsidRDefault="00BC3474" w:rsidP="00BC3474">
      <w:pPr>
        <w:pStyle w:val="Titre3"/>
      </w:pPr>
      <w:bookmarkStart w:id="56" w:name="_Toc137926735"/>
      <w:r w:rsidRPr="00A858DF">
        <w:t>Extrait de code</w:t>
      </w:r>
      <w:bookmarkEnd w:id="56"/>
      <w:r w:rsidRPr="00A858DF">
        <w:t xml:space="preserve"> </w:t>
      </w:r>
    </w:p>
    <w:p w14:paraId="0AB2860A" w14:textId="67863631" w:rsidR="00BC3474" w:rsidRPr="00A858DF" w:rsidRDefault="00D72497" w:rsidP="00BC3474">
      <w:pPr>
        <w:pStyle w:val="Txtjustifie"/>
      </w:pPr>
      <w:r w:rsidRPr="00A858DF">
        <w:t>JS :</w:t>
      </w:r>
    </w:p>
    <w:p w14:paraId="19E8D61C" w14:textId="5B5A45BC" w:rsidR="0059614E" w:rsidRPr="00A858DF" w:rsidRDefault="00D72497" w:rsidP="00BC3474">
      <w:pPr>
        <w:pStyle w:val="Txtjustifie"/>
      </w:pPr>
      <w:r w:rsidRPr="00A858DF">
        <w:t>Personne</w:t>
      </w:r>
      <w:r w:rsidR="0059614E" w:rsidRPr="00A858DF">
        <w:t> :</w:t>
      </w:r>
    </w:p>
    <w:p w14:paraId="16AE665D" w14:textId="77777777" w:rsidR="0059614E" w:rsidRPr="00A858DF" w:rsidRDefault="0059614E" w:rsidP="0059614E">
      <w:pPr>
        <w:pStyle w:val="TxtCode3-Orange"/>
      </w:pPr>
      <w:r w:rsidRPr="00A858DF">
        <w:t>class Personne {</w:t>
      </w:r>
    </w:p>
    <w:p w14:paraId="3B99C7BD" w14:textId="77777777" w:rsidR="0059614E" w:rsidRPr="00A858DF" w:rsidRDefault="0059614E" w:rsidP="0059614E">
      <w:pPr>
        <w:pStyle w:val="TxtCode3-Orange"/>
      </w:pPr>
      <w:r w:rsidRPr="00A858DF">
        <w:t xml:space="preserve">  constructor(prenom, nom, age) {</w:t>
      </w:r>
    </w:p>
    <w:p w14:paraId="15908238" w14:textId="77777777" w:rsidR="0059614E" w:rsidRPr="00A858DF" w:rsidRDefault="0059614E" w:rsidP="0059614E">
      <w:pPr>
        <w:pStyle w:val="TxtCode3-Orange"/>
      </w:pPr>
      <w:r w:rsidRPr="00A858DF">
        <w:t xml:space="preserve">    this.prenom = prenom;</w:t>
      </w:r>
    </w:p>
    <w:p w14:paraId="63E048AD" w14:textId="77777777" w:rsidR="0059614E" w:rsidRPr="00A858DF" w:rsidRDefault="0059614E" w:rsidP="0059614E">
      <w:pPr>
        <w:pStyle w:val="TxtCode3-Orange"/>
      </w:pPr>
      <w:r w:rsidRPr="00A858DF">
        <w:t xml:space="preserve">    this.nom = nom;</w:t>
      </w:r>
    </w:p>
    <w:p w14:paraId="2E5106BD" w14:textId="77777777" w:rsidR="0059614E" w:rsidRPr="00A858DF" w:rsidRDefault="0059614E" w:rsidP="0059614E">
      <w:pPr>
        <w:pStyle w:val="TxtCode3-Orange"/>
      </w:pPr>
      <w:r w:rsidRPr="00A858DF">
        <w:t xml:space="preserve">    this.age = age;</w:t>
      </w:r>
    </w:p>
    <w:p w14:paraId="757C5E18" w14:textId="77777777" w:rsidR="0059614E" w:rsidRPr="00A858DF" w:rsidRDefault="0059614E" w:rsidP="0059614E">
      <w:pPr>
        <w:pStyle w:val="TxtCode3-Orange"/>
      </w:pPr>
      <w:r w:rsidRPr="00A858DF">
        <w:t xml:space="preserve">  }</w:t>
      </w:r>
    </w:p>
    <w:p w14:paraId="3F32ABF7" w14:textId="77777777" w:rsidR="0059614E" w:rsidRPr="00A858DF" w:rsidRDefault="0059614E" w:rsidP="0059614E">
      <w:pPr>
        <w:pStyle w:val="TxtCode3-Orange"/>
      </w:pPr>
    </w:p>
    <w:p w14:paraId="15FBF647" w14:textId="77777777" w:rsidR="0059614E" w:rsidRPr="00A858DF" w:rsidRDefault="0059614E" w:rsidP="0059614E">
      <w:pPr>
        <w:pStyle w:val="TxtCode3-Orange"/>
      </w:pPr>
      <w:r w:rsidRPr="00A858DF">
        <w:t xml:space="preserve"> toString() {</w:t>
      </w:r>
    </w:p>
    <w:p w14:paraId="7E23C992" w14:textId="77777777" w:rsidR="0059614E" w:rsidRPr="00A858DF" w:rsidRDefault="0059614E" w:rsidP="0059614E">
      <w:pPr>
        <w:pStyle w:val="TxtCode3-Orange"/>
      </w:pPr>
      <w:r w:rsidRPr="00A858DF">
        <w:t xml:space="preserve">    return this.nom + " " + this.prenom + " (" + this.age + ")";</w:t>
      </w:r>
    </w:p>
    <w:p w14:paraId="3DF8E6B1" w14:textId="77777777" w:rsidR="0059614E" w:rsidRPr="00A858DF" w:rsidRDefault="0059614E" w:rsidP="0059614E">
      <w:pPr>
        <w:pStyle w:val="TxtCode3-Orange"/>
      </w:pPr>
      <w:r w:rsidRPr="00A858DF">
        <w:t xml:space="preserve"> }</w:t>
      </w:r>
    </w:p>
    <w:p w14:paraId="6B4F38A2" w14:textId="10B6E97F" w:rsidR="0059614E" w:rsidRPr="00A858DF" w:rsidRDefault="0059614E" w:rsidP="0059614E">
      <w:pPr>
        <w:pStyle w:val="TxtCode3-Orange"/>
      </w:pPr>
      <w:r w:rsidRPr="00A858DF">
        <w:t>}</w:t>
      </w:r>
    </w:p>
    <w:p w14:paraId="497759D0" w14:textId="4601EC89" w:rsidR="00D72497" w:rsidRPr="00A858DF" w:rsidRDefault="00D72497" w:rsidP="00BC3474">
      <w:pPr>
        <w:pStyle w:val="Txtjustifie"/>
      </w:pPr>
      <w:r w:rsidRPr="00A858DF">
        <w:t>IndexCtrl :</w:t>
      </w:r>
    </w:p>
    <w:p w14:paraId="6F78D294" w14:textId="77777777" w:rsidR="0059614E" w:rsidRPr="00A858DF" w:rsidRDefault="0059614E" w:rsidP="0059614E">
      <w:pPr>
        <w:pStyle w:val="TxtCode3-Orange"/>
      </w:pPr>
      <w:r w:rsidRPr="00A858DF">
        <w:t>/*</w:t>
      </w:r>
    </w:p>
    <w:p w14:paraId="093368FC" w14:textId="77777777" w:rsidR="0059614E" w:rsidRPr="00A858DF" w:rsidRDefault="0059614E" w:rsidP="0059614E">
      <w:pPr>
        <w:pStyle w:val="TxtCode3-Orange"/>
      </w:pPr>
    </w:p>
    <w:p w14:paraId="144F50B5" w14:textId="77777777" w:rsidR="0059614E" w:rsidRPr="00A858DF" w:rsidRDefault="0059614E" w:rsidP="0059614E">
      <w:pPr>
        <w:pStyle w:val="TxtCode3-Orange"/>
      </w:pPr>
      <w:r w:rsidRPr="00A858DF">
        <w:t> * 1. DOM PRET : DEMARRAGE DE L'APPLICATION</w:t>
      </w:r>
    </w:p>
    <w:p w14:paraId="41D7FC55" w14:textId="77777777" w:rsidR="0059614E" w:rsidRPr="00A858DF" w:rsidRDefault="0059614E" w:rsidP="0059614E">
      <w:pPr>
        <w:pStyle w:val="TxtCode3-Orange"/>
      </w:pPr>
    </w:p>
    <w:p w14:paraId="15F814C9" w14:textId="77777777" w:rsidR="0059614E" w:rsidRPr="00A858DF" w:rsidRDefault="0059614E" w:rsidP="0059614E">
      <w:pPr>
        <w:pStyle w:val="TxtCode3-Orange"/>
      </w:pPr>
      <w:r w:rsidRPr="00A858DF">
        <w:t> */</w:t>
      </w:r>
    </w:p>
    <w:p w14:paraId="69421691" w14:textId="77777777" w:rsidR="0059614E" w:rsidRPr="00A858DF" w:rsidRDefault="0059614E" w:rsidP="0059614E">
      <w:pPr>
        <w:pStyle w:val="TxtCode3-Orange"/>
      </w:pPr>
    </w:p>
    <w:p w14:paraId="2768B7AE" w14:textId="77777777" w:rsidR="0059614E" w:rsidRPr="00A858DF" w:rsidRDefault="0059614E" w:rsidP="0059614E">
      <w:pPr>
        <w:pStyle w:val="TxtCode3-Orange"/>
      </w:pPr>
      <w:r w:rsidRPr="00A858DF">
        <w:t xml:space="preserve">  document.onreadystatechange = function () {</w:t>
      </w:r>
    </w:p>
    <w:p w14:paraId="775B637A" w14:textId="77777777" w:rsidR="0059614E" w:rsidRPr="00A858DF" w:rsidRDefault="0059614E" w:rsidP="0059614E">
      <w:pPr>
        <w:pStyle w:val="TxtCode3-Orange"/>
      </w:pPr>
      <w:r w:rsidRPr="00A858DF">
        <w:t xml:space="preserve">    if (document.readyState === "complete") {</w:t>
      </w:r>
    </w:p>
    <w:p w14:paraId="0804344A" w14:textId="77777777" w:rsidR="0059614E" w:rsidRPr="00A858DF" w:rsidRDefault="0059614E" w:rsidP="0059614E">
      <w:pPr>
        <w:pStyle w:val="TxtCode3-Orange"/>
      </w:pPr>
      <w:r w:rsidRPr="00A858DF">
        <w:t xml:space="preserve">      window.ctrl = new Ctrl();</w:t>
      </w:r>
    </w:p>
    <w:p w14:paraId="24569CD4" w14:textId="77777777" w:rsidR="0059614E" w:rsidRPr="00A858DF" w:rsidRDefault="0059614E" w:rsidP="0059614E">
      <w:pPr>
        <w:pStyle w:val="TxtCode3-Orange"/>
      </w:pPr>
      <w:r w:rsidRPr="00A858DF">
        <w:t xml:space="preserve">    }</w:t>
      </w:r>
    </w:p>
    <w:p w14:paraId="29CB2F5C" w14:textId="77777777" w:rsidR="0059614E" w:rsidRPr="00A858DF" w:rsidRDefault="0059614E" w:rsidP="0059614E">
      <w:pPr>
        <w:pStyle w:val="TxtCode3-Orange"/>
      </w:pPr>
      <w:r w:rsidRPr="00A858DF">
        <w:t xml:space="preserve">  };</w:t>
      </w:r>
    </w:p>
    <w:p w14:paraId="72E494B1" w14:textId="77777777" w:rsidR="0059614E" w:rsidRPr="00A858DF" w:rsidRDefault="0059614E" w:rsidP="0059614E">
      <w:pPr>
        <w:pStyle w:val="TxtCode3-Orange"/>
      </w:pPr>
    </w:p>
    <w:p w14:paraId="462933F3" w14:textId="77777777" w:rsidR="0059614E" w:rsidRPr="00A858DF" w:rsidRDefault="0059614E" w:rsidP="0059614E">
      <w:pPr>
        <w:pStyle w:val="TxtCode3-Orange"/>
      </w:pPr>
      <w:r w:rsidRPr="00A858DF">
        <w:t>class Ctrl {</w:t>
      </w:r>
    </w:p>
    <w:p w14:paraId="35BACF9D" w14:textId="77777777" w:rsidR="0059614E" w:rsidRPr="00A858DF" w:rsidRDefault="0059614E" w:rsidP="0059614E">
      <w:pPr>
        <w:pStyle w:val="TxtCode3-Orange"/>
      </w:pPr>
      <w:r w:rsidRPr="00A858DF">
        <w:t xml:space="preserve">  constructor() {</w:t>
      </w:r>
    </w:p>
    <w:p w14:paraId="5ABB87CF" w14:textId="77777777" w:rsidR="0059614E" w:rsidRPr="00A858DF" w:rsidRDefault="0059614E" w:rsidP="0059614E">
      <w:pPr>
        <w:pStyle w:val="TxtCode3-Orange"/>
      </w:pPr>
      <w:r w:rsidRPr="00A858DF">
        <w:t xml:space="preserve">    this.wrk = new Worker();</w:t>
      </w:r>
    </w:p>
    <w:p w14:paraId="6755FEDE" w14:textId="77777777" w:rsidR="0059614E" w:rsidRPr="00A858DF" w:rsidRDefault="0059614E" w:rsidP="0059614E">
      <w:pPr>
        <w:pStyle w:val="TxtCode3-Orange"/>
      </w:pPr>
      <w:r w:rsidRPr="00A858DF">
        <w:lastRenderedPageBreak/>
        <w:t xml:space="preserve">    this.afficherPersonnes();</w:t>
      </w:r>
    </w:p>
    <w:p w14:paraId="691F6F5A" w14:textId="77777777" w:rsidR="0059614E" w:rsidRPr="00A858DF" w:rsidRDefault="0059614E" w:rsidP="0059614E">
      <w:pPr>
        <w:pStyle w:val="TxtCode3-Orange"/>
      </w:pPr>
    </w:p>
    <w:p w14:paraId="75FFAE54" w14:textId="77777777" w:rsidR="0059614E" w:rsidRPr="00A858DF" w:rsidRDefault="0059614E" w:rsidP="0059614E">
      <w:pPr>
        <w:pStyle w:val="TxtCode3-Orange"/>
      </w:pPr>
      <w:r w:rsidRPr="00A858DF">
        <w:t xml:space="preserve">  }</w:t>
      </w:r>
    </w:p>
    <w:p w14:paraId="6CCFB62A" w14:textId="77777777" w:rsidR="0059614E" w:rsidRPr="00A858DF" w:rsidRDefault="0059614E" w:rsidP="0059614E">
      <w:pPr>
        <w:pStyle w:val="TxtCode3-Orange"/>
      </w:pPr>
    </w:p>
    <w:p w14:paraId="778C4797" w14:textId="77777777" w:rsidR="0059614E" w:rsidRPr="00A858DF" w:rsidRDefault="0059614E" w:rsidP="0059614E">
      <w:pPr>
        <w:pStyle w:val="TxtCode3-Orange"/>
      </w:pPr>
      <w:r w:rsidRPr="00A858DF">
        <w:t xml:space="preserve">  /*</w:t>
      </w:r>
    </w:p>
    <w:p w14:paraId="5BA36011" w14:textId="77777777" w:rsidR="0059614E" w:rsidRPr="00A858DF" w:rsidRDefault="0059614E" w:rsidP="0059614E">
      <w:pPr>
        <w:pStyle w:val="TxtCode3-Orange"/>
      </w:pPr>
      <w:r w:rsidRPr="00A858DF">
        <w:t xml:space="preserve">   * 2. METHODES PRIVEES DE LECTURE/ECRITURE DANS LA VUE</w:t>
      </w:r>
    </w:p>
    <w:p w14:paraId="25A961E4" w14:textId="77777777" w:rsidR="0059614E" w:rsidRPr="00A858DF" w:rsidRDefault="0059614E" w:rsidP="0059614E">
      <w:pPr>
        <w:pStyle w:val="TxtCode3-Orange"/>
      </w:pPr>
      <w:r w:rsidRPr="00A858DF">
        <w:t xml:space="preserve">   */</w:t>
      </w:r>
    </w:p>
    <w:p w14:paraId="6E1D2903" w14:textId="77777777" w:rsidR="0059614E" w:rsidRPr="00A858DF" w:rsidRDefault="0059614E" w:rsidP="0059614E">
      <w:pPr>
        <w:pStyle w:val="TxtCode3-Orange"/>
      </w:pPr>
    </w:p>
    <w:p w14:paraId="6FBB5957" w14:textId="77777777" w:rsidR="0059614E" w:rsidRPr="00A858DF" w:rsidRDefault="0059614E" w:rsidP="0059614E">
      <w:pPr>
        <w:pStyle w:val="TxtCode3-Orange"/>
      </w:pPr>
      <w:r w:rsidRPr="00A858DF">
        <w:t xml:space="preserve">  // affiche la liste des données au bas de la vue (avec du HTML généré)</w:t>
      </w:r>
    </w:p>
    <w:p w14:paraId="015F4530" w14:textId="77777777" w:rsidR="0059614E" w:rsidRPr="00A858DF" w:rsidRDefault="0059614E" w:rsidP="0059614E">
      <w:pPr>
        <w:pStyle w:val="TxtCode3-Orange"/>
      </w:pPr>
      <w:r w:rsidRPr="00A858DF">
        <w:t xml:space="preserve">  afficherPersonnes() {</w:t>
      </w:r>
    </w:p>
    <w:p w14:paraId="3EEDE92D" w14:textId="77777777" w:rsidR="0059614E" w:rsidRPr="00A858DF" w:rsidRDefault="0059614E" w:rsidP="0059614E">
      <w:pPr>
        <w:pStyle w:val="TxtCode3-Orange"/>
      </w:pPr>
      <w:r w:rsidRPr="00A858DF">
        <w:t xml:space="preserve">    let txt = "&lt;ul&gt;";</w:t>
      </w:r>
    </w:p>
    <w:p w14:paraId="481739AB" w14:textId="77777777" w:rsidR="0059614E" w:rsidRPr="00A858DF" w:rsidRDefault="0059614E" w:rsidP="0059614E">
      <w:pPr>
        <w:pStyle w:val="TxtCode3-Orange"/>
      </w:pPr>
      <w:r w:rsidRPr="00A858DF">
        <w:t xml:space="preserve">    for (let i = 0; i &lt; this.wrk.personnes.length; i++) {</w:t>
      </w:r>
    </w:p>
    <w:p w14:paraId="3E0C1DA7" w14:textId="77777777" w:rsidR="0059614E" w:rsidRPr="00A858DF" w:rsidRDefault="0059614E" w:rsidP="0059614E">
      <w:pPr>
        <w:pStyle w:val="TxtCode3-Orange"/>
      </w:pPr>
      <w:r w:rsidRPr="00A858DF">
        <w:t xml:space="preserve">      txt += "&lt;li&gt;";</w:t>
      </w:r>
    </w:p>
    <w:p w14:paraId="71DA62E9" w14:textId="77777777" w:rsidR="0059614E" w:rsidRPr="00A858DF" w:rsidRDefault="0059614E" w:rsidP="0059614E">
      <w:pPr>
        <w:pStyle w:val="TxtCode3-Orange"/>
      </w:pPr>
      <w:r w:rsidRPr="00A858DF">
        <w:t xml:space="preserve">      txt += "&lt;a href='#' onclick='ctrl.selectionnerPersonne(" + i + ")'/&gt;";</w:t>
      </w:r>
    </w:p>
    <w:p w14:paraId="62117D47" w14:textId="77777777" w:rsidR="0059614E" w:rsidRPr="00A858DF" w:rsidRDefault="0059614E" w:rsidP="0059614E">
      <w:pPr>
        <w:pStyle w:val="TxtCode3-Orange"/>
      </w:pPr>
      <w:r w:rsidRPr="00A858DF">
        <w:t xml:space="preserve">      txt += this.wrk.personnes[i].toString();</w:t>
      </w:r>
    </w:p>
    <w:p w14:paraId="53FFF7B7" w14:textId="77777777" w:rsidR="0059614E" w:rsidRPr="00A858DF" w:rsidRDefault="0059614E" w:rsidP="0059614E">
      <w:pPr>
        <w:pStyle w:val="TxtCode3-Orange"/>
      </w:pPr>
      <w:r w:rsidRPr="00A858DF">
        <w:t xml:space="preserve">      txt += "&lt;/a&gt;";</w:t>
      </w:r>
    </w:p>
    <w:p w14:paraId="1DCF090A" w14:textId="77777777" w:rsidR="0059614E" w:rsidRPr="00A858DF" w:rsidRDefault="0059614E" w:rsidP="0059614E">
      <w:pPr>
        <w:pStyle w:val="TxtCode3-Orange"/>
      </w:pPr>
      <w:r w:rsidRPr="00A858DF">
        <w:t xml:space="preserve">      txt += "&lt;/li&gt;";</w:t>
      </w:r>
    </w:p>
    <w:p w14:paraId="2A9A8B24" w14:textId="77777777" w:rsidR="0059614E" w:rsidRPr="00A858DF" w:rsidRDefault="0059614E" w:rsidP="0059614E">
      <w:pPr>
        <w:pStyle w:val="TxtCode3-Orange"/>
      </w:pPr>
      <w:r w:rsidRPr="00A858DF">
        <w:t xml:space="preserve">    }</w:t>
      </w:r>
    </w:p>
    <w:p w14:paraId="05D8BB00" w14:textId="77777777" w:rsidR="0059614E" w:rsidRPr="00A858DF" w:rsidRDefault="0059614E" w:rsidP="0059614E">
      <w:pPr>
        <w:pStyle w:val="TxtCode3-Orange"/>
      </w:pPr>
      <w:r w:rsidRPr="00A858DF">
        <w:t xml:space="preserve">    txt += "&lt;/ul&gt;";</w:t>
      </w:r>
    </w:p>
    <w:p w14:paraId="668A9716" w14:textId="77777777" w:rsidR="0059614E" w:rsidRPr="00A858DF" w:rsidRDefault="0059614E" w:rsidP="0059614E">
      <w:pPr>
        <w:pStyle w:val="TxtCode3-Orange"/>
      </w:pPr>
      <w:r w:rsidRPr="00A858DF">
        <w:t xml:space="preserve">    document.getElementById("info").innerHTML = txt;</w:t>
      </w:r>
    </w:p>
    <w:p w14:paraId="6DD307A6" w14:textId="77777777" w:rsidR="0059614E" w:rsidRPr="00A858DF" w:rsidRDefault="0059614E" w:rsidP="0059614E">
      <w:pPr>
        <w:pStyle w:val="TxtCode3-Orange"/>
      </w:pPr>
      <w:r w:rsidRPr="00A858DF">
        <w:t xml:space="preserve">  }</w:t>
      </w:r>
    </w:p>
    <w:p w14:paraId="53D95148" w14:textId="77777777" w:rsidR="0059614E" w:rsidRPr="00A858DF" w:rsidRDefault="0059614E" w:rsidP="0059614E">
      <w:pPr>
        <w:pStyle w:val="TxtCode3-Orange"/>
      </w:pPr>
    </w:p>
    <w:p w14:paraId="5310193D" w14:textId="77777777" w:rsidR="0059614E" w:rsidRPr="00A858DF" w:rsidRDefault="0059614E" w:rsidP="0059614E">
      <w:pPr>
        <w:pStyle w:val="TxtCode3-Orange"/>
      </w:pPr>
      <w:r w:rsidRPr="00A858DF">
        <w:t xml:space="preserve">  // affiche les infos d'une personne dans le formulaire</w:t>
      </w:r>
    </w:p>
    <w:p w14:paraId="2BA50A16" w14:textId="77777777" w:rsidR="0059614E" w:rsidRPr="00A858DF" w:rsidRDefault="0059614E" w:rsidP="0059614E">
      <w:pPr>
        <w:pStyle w:val="TxtCode3-Orange"/>
      </w:pPr>
      <w:r w:rsidRPr="00A858DF">
        <w:t xml:space="preserve">  afficherInfosPersonne(p) {</w:t>
      </w:r>
    </w:p>
    <w:p w14:paraId="7580A80F" w14:textId="77777777" w:rsidR="0059614E" w:rsidRPr="00A858DF" w:rsidRDefault="0059614E" w:rsidP="0059614E">
      <w:pPr>
        <w:pStyle w:val="TxtCode3-Orange"/>
      </w:pPr>
      <w:r w:rsidRPr="00A858DF">
        <w:t xml:space="preserve">    document.getElementById("prenom").value = p.prenom;</w:t>
      </w:r>
    </w:p>
    <w:p w14:paraId="63BC3EE2" w14:textId="77777777" w:rsidR="0059614E" w:rsidRPr="00A858DF" w:rsidRDefault="0059614E" w:rsidP="0059614E">
      <w:pPr>
        <w:pStyle w:val="TxtCode3-Orange"/>
      </w:pPr>
      <w:r w:rsidRPr="00A858DF">
        <w:t xml:space="preserve">    document.getElementById("nom").value = p.nom;</w:t>
      </w:r>
    </w:p>
    <w:p w14:paraId="47C5529F" w14:textId="77777777" w:rsidR="0059614E" w:rsidRPr="00A858DF" w:rsidRDefault="0059614E" w:rsidP="0059614E">
      <w:pPr>
        <w:pStyle w:val="TxtCode3-Orange"/>
      </w:pPr>
      <w:r w:rsidRPr="00A858DF">
        <w:t xml:space="preserve">    document.getElementById("age").value = p.age;</w:t>
      </w:r>
    </w:p>
    <w:p w14:paraId="77FF7487" w14:textId="77777777" w:rsidR="0059614E" w:rsidRPr="00A858DF" w:rsidRDefault="0059614E" w:rsidP="0059614E">
      <w:pPr>
        <w:pStyle w:val="TxtCode3-Orange"/>
      </w:pPr>
      <w:r w:rsidRPr="00A858DF">
        <w:t xml:space="preserve">  }</w:t>
      </w:r>
    </w:p>
    <w:p w14:paraId="1E2645EC" w14:textId="77777777" w:rsidR="0059614E" w:rsidRPr="00A858DF" w:rsidRDefault="0059614E" w:rsidP="0059614E">
      <w:pPr>
        <w:pStyle w:val="TxtCode3-Orange"/>
      </w:pPr>
    </w:p>
    <w:p w14:paraId="3D553159" w14:textId="77777777" w:rsidR="0059614E" w:rsidRPr="00A858DF" w:rsidRDefault="0059614E" w:rsidP="0059614E">
      <w:pPr>
        <w:pStyle w:val="TxtCode3-Orange"/>
      </w:pPr>
      <w:r w:rsidRPr="00A858DF">
        <w:t xml:space="preserve">  // lit le contenu des masques de saisie pour en faire une personne</w:t>
      </w:r>
    </w:p>
    <w:p w14:paraId="0852E92B" w14:textId="77777777" w:rsidR="0059614E" w:rsidRPr="00A858DF" w:rsidRDefault="0059614E" w:rsidP="0059614E">
      <w:pPr>
        <w:pStyle w:val="TxtCode3-Orange"/>
      </w:pPr>
      <w:r w:rsidRPr="00A858DF">
        <w:t xml:space="preserve">  lireInfosPersonne() {</w:t>
      </w:r>
    </w:p>
    <w:p w14:paraId="6FC7D52F" w14:textId="77777777" w:rsidR="0059614E" w:rsidRPr="00A858DF" w:rsidRDefault="0059614E" w:rsidP="0059614E">
      <w:pPr>
        <w:pStyle w:val="TxtCode3-Orange"/>
      </w:pPr>
      <w:r w:rsidRPr="00A858DF">
        <w:t xml:space="preserve">    let p = new Personne(</w:t>
      </w:r>
    </w:p>
    <w:p w14:paraId="604A5F9D" w14:textId="77777777" w:rsidR="0059614E" w:rsidRPr="00A858DF" w:rsidRDefault="0059614E" w:rsidP="0059614E">
      <w:pPr>
        <w:pStyle w:val="TxtCode3-Orange"/>
      </w:pPr>
      <w:r w:rsidRPr="00A858DF">
        <w:t xml:space="preserve">      document.getElementById("prenom").value,</w:t>
      </w:r>
    </w:p>
    <w:p w14:paraId="2042E779" w14:textId="77777777" w:rsidR="0059614E" w:rsidRPr="00A858DF" w:rsidRDefault="0059614E" w:rsidP="0059614E">
      <w:pPr>
        <w:pStyle w:val="TxtCode3-Orange"/>
      </w:pPr>
      <w:r w:rsidRPr="00A858DF">
        <w:t xml:space="preserve">      document.getElementById("nom").value,</w:t>
      </w:r>
    </w:p>
    <w:p w14:paraId="41B6D3D7" w14:textId="77777777" w:rsidR="0059614E" w:rsidRPr="00A858DF" w:rsidRDefault="0059614E" w:rsidP="0059614E">
      <w:pPr>
        <w:pStyle w:val="TxtCode3-Orange"/>
      </w:pPr>
      <w:r w:rsidRPr="00A858DF">
        <w:t xml:space="preserve">      document.getElementById("age").value</w:t>
      </w:r>
    </w:p>
    <w:p w14:paraId="1DE9B281" w14:textId="77777777" w:rsidR="0059614E" w:rsidRPr="00A858DF" w:rsidRDefault="0059614E" w:rsidP="0059614E">
      <w:pPr>
        <w:pStyle w:val="TxtCode3-Orange"/>
      </w:pPr>
      <w:r w:rsidRPr="00A858DF">
        <w:t xml:space="preserve">    );</w:t>
      </w:r>
    </w:p>
    <w:p w14:paraId="2971B8B6" w14:textId="77777777" w:rsidR="0059614E" w:rsidRPr="00A858DF" w:rsidRDefault="0059614E" w:rsidP="0059614E">
      <w:pPr>
        <w:pStyle w:val="TxtCode3-Orange"/>
      </w:pPr>
      <w:r w:rsidRPr="00A858DF">
        <w:t xml:space="preserve">    return p;</w:t>
      </w:r>
    </w:p>
    <w:p w14:paraId="0AC7DA4A" w14:textId="77777777" w:rsidR="0059614E" w:rsidRPr="00A858DF" w:rsidRDefault="0059614E" w:rsidP="0059614E">
      <w:pPr>
        <w:pStyle w:val="TxtCode3-Orange"/>
      </w:pPr>
      <w:r w:rsidRPr="00A858DF">
        <w:t xml:space="preserve">  }</w:t>
      </w:r>
    </w:p>
    <w:p w14:paraId="300DF6E4" w14:textId="77777777" w:rsidR="0059614E" w:rsidRPr="00A858DF" w:rsidRDefault="0059614E" w:rsidP="0059614E">
      <w:pPr>
        <w:pStyle w:val="TxtCode3-Orange"/>
      </w:pPr>
    </w:p>
    <w:p w14:paraId="22C55089" w14:textId="77777777" w:rsidR="0059614E" w:rsidRPr="00A858DF" w:rsidRDefault="0059614E" w:rsidP="0059614E">
      <w:pPr>
        <w:pStyle w:val="TxtCode3-Orange"/>
      </w:pPr>
      <w:r w:rsidRPr="00A858DF">
        <w:t xml:space="preserve">  /*</w:t>
      </w:r>
    </w:p>
    <w:p w14:paraId="06AF6B18" w14:textId="77777777" w:rsidR="0059614E" w:rsidRPr="00A858DF" w:rsidRDefault="0059614E" w:rsidP="0059614E">
      <w:pPr>
        <w:pStyle w:val="TxtCode3-Orange"/>
      </w:pPr>
      <w:r w:rsidRPr="00A858DF">
        <w:t xml:space="preserve">   * 3. METHODES PUBLIQUES NECESSAIRES A LA VUE</w:t>
      </w:r>
    </w:p>
    <w:p w14:paraId="12AC2A99" w14:textId="77777777" w:rsidR="0059614E" w:rsidRPr="00A858DF" w:rsidRDefault="0059614E" w:rsidP="0059614E">
      <w:pPr>
        <w:pStyle w:val="TxtCode3-Orange"/>
      </w:pPr>
      <w:r w:rsidRPr="00A858DF">
        <w:t xml:space="preserve">   */</w:t>
      </w:r>
    </w:p>
    <w:p w14:paraId="71EAEFDE" w14:textId="77777777" w:rsidR="0059614E" w:rsidRPr="00A858DF" w:rsidRDefault="0059614E" w:rsidP="0059614E">
      <w:pPr>
        <w:pStyle w:val="TxtCode3-Orange"/>
      </w:pPr>
    </w:p>
    <w:p w14:paraId="5D011201" w14:textId="77777777" w:rsidR="0059614E" w:rsidRPr="00A858DF" w:rsidRDefault="0059614E" w:rsidP="0059614E">
      <w:pPr>
        <w:pStyle w:val="TxtCode3-Orange"/>
      </w:pPr>
      <w:r w:rsidRPr="00A858DF">
        <w:t xml:space="preserve">  // appelée depuis la vue pour afficher les données de la personne sélectionnné</w:t>
      </w:r>
    </w:p>
    <w:p w14:paraId="0D1CA208" w14:textId="77777777" w:rsidR="0059614E" w:rsidRPr="00A858DF" w:rsidRDefault="0059614E" w:rsidP="0059614E">
      <w:pPr>
        <w:pStyle w:val="TxtCode3-Orange"/>
      </w:pPr>
      <w:r w:rsidRPr="00A858DF">
        <w:t xml:space="preserve">  selectionnerPersonne(i) {</w:t>
      </w:r>
    </w:p>
    <w:p w14:paraId="1E80D570" w14:textId="77777777" w:rsidR="0059614E" w:rsidRPr="00A858DF" w:rsidRDefault="0059614E" w:rsidP="0059614E">
      <w:pPr>
        <w:pStyle w:val="TxtCode3-Orange"/>
      </w:pPr>
      <w:r w:rsidRPr="00A858DF">
        <w:t xml:space="preserve">    this.afficherInfosPersonne(this.wrk.personnes[i]);</w:t>
      </w:r>
    </w:p>
    <w:p w14:paraId="4F88FCEF" w14:textId="77777777" w:rsidR="0059614E" w:rsidRPr="00A858DF" w:rsidRDefault="0059614E" w:rsidP="0059614E">
      <w:pPr>
        <w:pStyle w:val="TxtCode3-Orange"/>
      </w:pPr>
      <w:r w:rsidRPr="00A858DF">
        <w:t xml:space="preserve">  }</w:t>
      </w:r>
    </w:p>
    <w:p w14:paraId="555C2F18" w14:textId="77777777" w:rsidR="0059614E" w:rsidRPr="00A858DF" w:rsidRDefault="0059614E" w:rsidP="0059614E">
      <w:pPr>
        <w:pStyle w:val="TxtCode3-Orange"/>
      </w:pPr>
    </w:p>
    <w:p w14:paraId="4C87967E" w14:textId="77777777" w:rsidR="0059614E" w:rsidRPr="00A858DF" w:rsidRDefault="0059614E" w:rsidP="0059614E">
      <w:pPr>
        <w:pStyle w:val="TxtCode3-Orange"/>
      </w:pPr>
      <w:r w:rsidRPr="00A858DF">
        <w:t xml:space="preserve">  // appelée depuis la vue pour ajouter une personne</w:t>
      </w:r>
    </w:p>
    <w:p w14:paraId="08A53366" w14:textId="77777777" w:rsidR="0059614E" w:rsidRPr="00A858DF" w:rsidRDefault="0059614E" w:rsidP="0059614E">
      <w:pPr>
        <w:pStyle w:val="TxtCode3-Orange"/>
      </w:pPr>
      <w:r w:rsidRPr="00A858DF">
        <w:t xml:space="preserve">  ajouter() {</w:t>
      </w:r>
    </w:p>
    <w:p w14:paraId="44B17871" w14:textId="77777777" w:rsidR="0059614E" w:rsidRPr="00A858DF" w:rsidRDefault="0059614E" w:rsidP="0059614E">
      <w:pPr>
        <w:pStyle w:val="TxtCode3-Orange"/>
      </w:pPr>
      <w:r w:rsidRPr="00A858DF">
        <w:t xml:space="preserve">    let p = this.lireInfosPersonne();</w:t>
      </w:r>
    </w:p>
    <w:p w14:paraId="67665D37" w14:textId="77777777" w:rsidR="0059614E" w:rsidRPr="00A858DF" w:rsidRDefault="0059614E" w:rsidP="0059614E">
      <w:pPr>
        <w:pStyle w:val="TxtCode3-Orange"/>
      </w:pPr>
      <w:r w:rsidRPr="00A858DF">
        <w:t xml:space="preserve">    this.wrk.ajouterPersonne(p);</w:t>
      </w:r>
    </w:p>
    <w:p w14:paraId="5D1302D6" w14:textId="77777777" w:rsidR="0059614E" w:rsidRPr="00A858DF" w:rsidRDefault="0059614E" w:rsidP="0059614E">
      <w:pPr>
        <w:pStyle w:val="TxtCode3-Orange"/>
      </w:pPr>
      <w:r w:rsidRPr="00A858DF">
        <w:t xml:space="preserve">    this.afficherPersonnes();</w:t>
      </w:r>
    </w:p>
    <w:p w14:paraId="3D60AF3F" w14:textId="77777777" w:rsidR="0059614E" w:rsidRPr="00A858DF" w:rsidRDefault="0059614E" w:rsidP="0059614E">
      <w:pPr>
        <w:pStyle w:val="TxtCode3-Orange"/>
      </w:pPr>
      <w:r w:rsidRPr="00A858DF">
        <w:t xml:space="preserve">  }</w:t>
      </w:r>
    </w:p>
    <w:p w14:paraId="412FE61E" w14:textId="77777777" w:rsidR="0059614E" w:rsidRPr="00A858DF" w:rsidRDefault="0059614E" w:rsidP="0059614E">
      <w:pPr>
        <w:pStyle w:val="TxtCode3-Orange"/>
      </w:pPr>
    </w:p>
    <w:p w14:paraId="659BEBC1" w14:textId="77777777" w:rsidR="0059614E" w:rsidRPr="00A858DF" w:rsidRDefault="0059614E" w:rsidP="0059614E">
      <w:pPr>
        <w:pStyle w:val="TxtCode3-Orange"/>
      </w:pPr>
      <w:r w:rsidRPr="00A858DF">
        <w:t xml:space="preserve">  // appelée depuis la vue pour supprimer une personne</w:t>
      </w:r>
    </w:p>
    <w:p w14:paraId="29B049AB" w14:textId="77777777" w:rsidR="0059614E" w:rsidRPr="00A858DF" w:rsidRDefault="0059614E" w:rsidP="0059614E">
      <w:pPr>
        <w:pStyle w:val="TxtCode3-Orange"/>
      </w:pPr>
      <w:r w:rsidRPr="00A858DF">
        <w:t xml:space="preserve">  supprimer() {</w:t>
      </w:r>
    </w:p>
    <w:p w14:paraId="6B06F6F1" w14:textId="77777777" w:rsidR="0059614E" w:rsidRPr="00A858DF" w:rsidRDefault="0059614E" w:rsidP="0059614E">
      <w:pPr>
        <w:pStyle w:val="TxtCode3-Orange"/>
      </w:pPr>
      <w:r w:rsidRPr="00A858DF">
        <w:t xml:space="preserve">    let p = this.lireInfosPersonne();</w:t>
      </w:r>
    </w:p>
    <w:p w14:paraId="053C62E1" w14:textId="77777777" w:rsidR="0059614E" w:rsidRPr="00A858DF" w:rsidRDefault="0059614E" w:rsidP="0059614E">
      <w:pPr>
        <w:pStyle w:val="TxtCode3-Orange"/>
      </w:pPr>
      <w:r w:rsidRPr="00A858DF">
        <w:t xml:space="preserve">    this.wrk.supprimerPersonne(p);</w:t>
      </w:r>
    </w:p>
    <w:p w14:paraId="78AA17CB" w14:textId="77777777" w:rsidR="0059614E" w:rsidRPr="00A858DF" w:rsidRDefault="0059614E" w:rsidP="0059614E">
      <w:pPr>
        <w:pStyle w:val="TxtCode3-Orange"/>
      </w:pPr>
      <w:r w:rsidRPr="00A858DF">
        <w:t xml:space="preserve">    this.afficherPersonnes();</w:t>
      </w:r>
    </w:p>
    <w:p w14:paraId="305FC095" w14:textId="77777777" w:rsidR="0059614E" w:rsidRPr="00A858DF" w:rsidRDefault="0059614E" w:rsidP="0059614E">
      <w:pPr>
        <w:pStyle w:val="TxtCode3-Orange"/>
      </w:pPr>
      <w:r w:rsidRPr="00A858DF">
        <w:t xml:space="preserve">  }</w:t>
      </w:r>
    </w:p>
    <w:p w14:paraId="636B4431" w14:textId="646BD517" w:rsidR="0059614E" w:rsidRPr="00A858DF" w:rsidRDefault="0059614E" w:rsidP="0059614E">
      <w:pPr>
        <w:pStyle w:val="TxtCode3-Orange"/>
      </w:pPr>
      <w:r w:rsidRPr="00A858DF">
        <w:t>}</w:t>
      </w:r>
    </w:p>
    <w:p w14:paraId="7DCCF051" w14:textId="77777777" w:rsidR="00BC3474" w:rsidRPr="00A858DF" w:rsidRDefault="00BC3474" w:rsidP="00BC3474">
      <w:pPr>
        <w:pStyle w:val="Titre3"/>
      </w:pPr>
      <w:bookmarkStart w:id="57" w:name="_Toc137926736"/>
      <w:r w:rsidRPr="00A858DF">
        <w:lastRenderedPageBreak/>
        <w:t>Capture</w:t>
      </w:r>
      <w:bookmarkEnd w:id="57"/>
    </w:p>
    <w:p w14:paraId="4B63E227" w14:textId="051EAD72" w:rsidR="00DD4D84" w:rsidRPr="00A858DF" w:rsidRDefault="00DD4D84" w:rsidP="005E01F9">
      <w:pPr>
        <w:pStyle w:val="StyleCentr"/>
      </w:pPr>
      <w:r w:rsidRPr="00A858DF">
        <w:rPr>
          <w:noProof/>
        </w:rPr>
        <w:drawing>
          <wp:inline distT="0" distB="0" distL="0" distR="0" wp14:anchorId="04F0AB69" wp14:editId="52360DB3">
            <wp:extent cx="5760720" cy="1434465"/>
            <wp:effectExtent l="0" t="0" r="0" b="0"/>
            <wp:docPr id="44" name="Image 44"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 logiciel, Logiciel multimédia, capture d’écran&#10;&#10;Description générée automatiquement"/>
                    <pic:cNvPicPr/>
                  </pic:nvPicPr>
                  <pic:blipFill>
                    <a:blip r:embed="rId40"/>
                    <a:stretch>
                      <a:fillRect/>
                    </a:stretch>
                  </pic:blipFill>
                  <pic:spPr>
                    <a:xfrm>
                      <a:off x="0" y="0"/>
                      <a:ext cx="5760720" cy="1434465"/>
                    </a:xfrm>
                    <a:prstGeom prst="rect">
                      <a:avLst/>
                    </a:prstGeom>
                  </pic:spPr>
                </pic:pic>
              </a:graphicData>
            </a:graphic>
          </wp:inline>
        </w:drawing>
      </w:r>
    </w:p>
    <w:p w14:paraId="059B6B22" w14:textId="1530FD03" w:rsidR="00DD4D84" w:rsidRPr="00A858DF" w:rsidRDefault="00F66FD5" w:rsidP="005E01F9">
      <w:pPr>
        <w:pStyle w:val="StyleCentr"/>
      </w:pPr>
      <w:r w:rsidRPr="00A858DF">
        <w:rPr>
          <w:noProof/>
        </w:rPr>
        <w:drawing>
          <wp:inline distT="0" distB="0" distL="0" distR="0" wp14:anchorId="4BF9FF71" wp14:editId="5C199EBD">
            <wp:extent cx="5760720" cy="1459865"/>
            <wp:effectExtent l="0" t="0" r="0" b="6985"/>
            <wp:docPr id="42" name="Image 42" descr="Une image contenant texte, logiciel,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 logiciel, capture d’écran, Page web&#10;&#10;Description générée automatiquement"/>
                    <pic:cNvPicPr/>
                  </pic:nvPicPr>
                  <pic:blipFill>
                    <a:blip r:embed="rId38"/>
                    <a:stretch>
                      <a:fillRect/>
                    </a:stretch>
                  </pic:blipFill>
                  <pic:spPr>
                    <a:xfrm>
                      <a:off x="0" y="0"/>
                      <a:ext cx="5760720" cy="1459865"/>
                    </a:xfrm>
                    <a:prstGeom prst="rect">
                      <a:avLst/>
                    </a:prstGeom>
                  </pic:spPr>
                </pic:pic>
              </a:graphicData>
            </a:graphic>
          </wp:inline>
        </w:drawing>
      </w:r>
    </w:p>
    <w:p w14:paraId="0BB9CC59" w14:textId="6F5FE713" w:rsidR="00DC41D7" w:rsidRPr="00A858DF" w:rsidRDefault="00DC41D7" w:rsidP="00973728">
      <w:pPr>
        <w:pStyle w:val="Titre2"/>
      </w:pPr>
      <w:bookmarkStart w:id="58" w:name="_Toc137926737"/>
      <w:r w:rsidRPr="00A858DF">
        <w:t>Exercice 12</w:t>
      </w:r>
      <w:r w:rsidR="00FB0DFC" w:rsidRPr="00A858DF">
        <w:t xml:space="preserve"> (</w:t>
      </w:r>
      <w:r w:rsidR="009E1BF7" w:rsidRPr="00A858DF">
        <w:t>Fonctions et IIFE en JavaScript</w:t>
      </w:r>
      <w:r w:rsidR="00FB0DFC" w:rsidRPr="00A858DF">
        <w:t>)</w:t>
      </w:r>
      <w:bookmarkEnd w:id="58"/>
    </w:p>
    <w:p w14:paraId="2901E6E7" w14:textId="4F9AFDB2" w:rsidR="00BC3474" w:rsidRPr="00A858DF" w:rsidRDefault="00BC3474" w:rsidP="00BC3474">
      <w:pPr>
        <w:pStyle w:val="Titre3"/>
      </w:pPr>
      <w:bookmarkStart w:id="59" w:name="_Toc137926738"/>
      <w:r w:rsidRPr="00A858DF">
        <w:t>Objectif de l’exercice</w:t>
      </w:r>
      <w:bookmarkEnd w:id="59"/>
    </w:p>
    <w:p w14:paraId="4903F353" w14:textId="774B4F8D" w:rsidR="00BC3474" w:rsidRPr="00A858DF" w:rsidRDefault="005235AA" w:rsidP="00BC3474">
      <w:pPr>
        <w:pStyle w:val="Txtjustifie"/>
      </w:pPr>
      <w:r w:rsidRPr="00A858DF">
        <w:t xml:space="preserve">Dans cet exercice nous devons voir 4 </w:t>
      </w:r>
      <w:r w:rsidR="00EC6A29" w:rsidRPr="00A858DF">
        <w:t>méthode</w:t>
      </w:r>
      <w:r w:rsidRPr="00A858DF">
        <w:t xml:space="preserve"> pour écrire une fonction, Voici les 4 </w:t>
      </w:r>
      <w:r w:rsidR="00EC6A29" w:rsidRPr="00A858DF">
        <w:t>différentes</w:t>
      </w:r>
      <w:r w:rsidRPr="00A858DF">
        <w:t xml:space="preserve"> façon </w:t>
      </w:r>
    </w:p>
    <w:p w14:paraId="5B66FF5A" w14:textId="77777777" w:rsidR="00BA5F26" w:rsidRPr="00A858DF" w:rsidRDefault="00BA5F26" w:rsidP="00BA5F26">
      <w:pPr>
        <w:pStyle w:val="TxtCode3-Orange"/>
      </w:pPr>
      <w:r w:rsidRPr="00A858DF">
        <w:t>// Déclaration d’une fonction</w:t>
      </w:r>
    </w:p>
    <w:p w14:paraId="195F0AFF" w14:textId="77777777" w:rsidR="00BA5F26" w:rsidRPr="00A858DF" w:rsidRDefault="00BA5F26" w:rsidP="00BA5F26">
      <w:pPr>
        <w:pStyle w:val="TxtCode3-Orange"/>
      </w:pPr>
      <w:r w:rsidRPr="00A858DF">
        <w:t>function a() {</w:t>
      </w:r>
    </w:p>
    <w:p w14:paraId="6E35904E" w14:textId="77777777" w:rsidR="00BA5F26" w:rsidRPr="00A858DF" w:rsidRDefault="00BA5F26" w:rsidP="00BA5F26">
      <w:pPr>
        <w:pStyle w:val="TxtCode3-Orange"/>
      </w:pPr>
      <w:r w:rsidRPr="00A858DF">
        <w:t xml:space="preserve">   let val = 1;</w:t>
      </w:r>
    </w:p>
    <w:p w14:paraId="17EDFEF8" w14:textId="77777777" w:rsidR="00BA5F26" w:rsidRPr="00A858DF" w:rsidRDefault="00BA5F26" w:rsidP="00BA5F26">
      <w:pPr>
        <w:pStyle w:val="TxtCode3-Orange"/>
      </w:pPr>
      <w:r w:rsidRPr="00A858DF">
        <w:t xml:space="preserve">   console.log(val) ;</w:t>
      </w:r>
    </w:p>
    <w:p w14:paraId="205B22AC" w14:textId="77777777" w:rsidR="00BA5F26" w:rsidRPr="00A858DF" w:rsidRDefault="00BA5F26" w:rsidP="00BA5F26">
      <w:pPr>
        <w:pStyle w:val="TxtCode3-Orange"/>
      </w:pPr>
      <w:r w:rsidRPr="00A858DF">
        <w:t>}</w:t>
      </w:r>
    </w:p>
    <w:p w14:paraId="634DEB43" w14:textId="77777777" w:rsidR="00BA5F26" w:rsidRPr="00A858DF" w:rsidRDefault="00BA5F26" w:rsidP="00BA5F26">
      <w:pPr>
        <w:pStyle w:val="TxtCode3-Orange"/>
      </w:pPr>
      <w:r w:rsidRPr="00A858DF">
        <w:t>a();    // =&gt; exécution de la méthode et affichage de 1 dans la console</w:t>
      </w:r>
    </w:p>
    <w:p w14:paraId="3F474DD2" w14:textId="77777777" w:rsidR="00BA5F26" w:rsidRPr="00A858DF" w:rsidRDefault="00BA5F26" w:rsidP="00BA5F26">
      <w:pPr>
        <w:pStyle w:val="TxtCode3-Orange"/>
      </w:pPr>
      <w:r w:rsidRPr="00A858DF">
        <w:t xml:space="preserve">    // si on écrit a(); avant la déclaration de la fonction, cela fonctionne !</w:t>
      </w:r>
    </w:p>
    <w:p w14:paraId="2D813B05" w14:textId="77777777" w:rsidR="00BA5F26" w:rsidRPr="00A858DF" w:rsidRDefault="00BA5F26" w:rsidP="00BA5F26">
      <w:pPr>
        <w:pStyle w:val="TxtCode3-Orange"/>
      </w:pPr>
      <w:r w:rsidRPr="00A858DF">
        <w:t xml:space="preserve"> </w:t>
      </w:r>
    </w:p>
    <w:p w14:paraId="51C1FE77" w14:textId="77777777" w:rsidR="00BA5F26" w:rsidRPr="00A858DF" w:rsidRDefault="00BA5F26" w:rsidP="00BA5F26">
      <w:pPr>
        <w:pStyle w:val="TxtCode3-Orange"/>
      </w:pPr>
      <w:r w:rsidRPr="00A858DF">
        <w:t xml:space="preserve"> </w:t>
      </w:r>
    </w:p>
    <w:p w14:paraId="1A4BF84B" w14:textId="77777777" w:rsidR="00BA5F26" w:rsidRPr="00A858DF" w:rsidRDefault="00BA5F26" w:rsidP="00BA5F26">
      <w:pPr>
        <w:pStyle w:val="TxtCode3-Orange"/>
      </w:pPr>
      <w:r w:rsidRPr="00A858DF">
        <w:t>// Déclaration d’une expression fonction (fonction anonyme)</w:t>
      </w:r>
    </w:p>
    <w:p w14:paraId="6F811FA6" w14:textId="77777777" w:rsidR="00BA5F26" w:rsidRPr="00A858DF" w:rsidRDefault="00BA5F26" w:rsidP="00BA5F26">
      <w:pPr>
        <w:pStyle w:val="TxtCode3-Orange"/>
      </w:pPr>
      <w:r w:rsidRPr="00A858DF">
        <w:t>let b = function() {</w:t>
      </w:r>
    </w:p>
    <w:p w14:paraId="47A80B4E" w14:textId="77777777" w:rsidR="00BA5F26" w:rsidRPr="00A858DF" w:rsidRDefault="00BA5F26" w:rsidP="00BA5F26">
      <w:pPr>
        <w:pStyle w:val="TxtCode3-Orange"/>
      </w:pPr>
      <w:r w:rsidRPr="00A858DF">
        <w:t xml:space="preserve">   let val = 2;</w:t>
      </w:r>
    </w:p>
    <w:p w14:paraId="14C68DAC" w14:textId="77777777" w:rsidR="00BA5F26" w:rsidRPr="00A858DF" w:rsidRDefault="00BA5F26" w:rsidP="00BA5F26">
      <w:pPr>
        <w:pStyle w:val="TxtCode3-Orange"/>
      </w:pPr>
      <w:r w:rsidRPr="00A858DF">
        <w:t xml:space="preserve">   console.log(val) ;</w:t>
      </w:r>
    </w:p>
    <w:p w14:paraId="2035CD43" w14:textId="77777777" w:rsidR="00BA5F26" w:rsidRPr="00A858DF" w:rsidRDefault="00BA5F26" w:rsidP="00BA5F26">
      <w:pPr>
        <w:pStyle w:val="TxtCode3-Orange"/>
      </w:pPr>
      <w:r w:rsidRPr="00A858DF">
        <w:t>} ;</w:t>
      </w:r>
    </w:p>
    <w:p w14:paraId="4B104BA5" w14:textId="77777777" w:rsidR="00BA5F26" w:rsidRPr="00A858DF" w:rsidRDefault="00BA5F26" w:rsidP="00BA5F26">
      <w:pPr>
        <w:pStyle w:val="TxtCode3-Orange"/>
      </w:pPr>
      <w:r w:rsidRPr="00A858DF">
        <w:t>b();    // =&gt; exécution de la méthode et affichage de 2 dans la console</w:t>
      </w:r>
    </w:p>
    <w:p w14:paraId="4B32DDA5" w14:textId="77777777" w:rsidR="00BA5F26" w:rsidRPr="00A858DF" w:rsidRDefault="00BA5F26" w:rsidP="00BA5F26">
      <w:pPr>
        <w:pStyle w:val="TxtCode3-Orange"/>
      </w:pPr>
      <w:r w:rsidRPr="00A858DF">
        <w:t xml:space="preserve"> </w:t>
      </w:r>
    </w:p>
    <w:p w14:paraId="796DE193" w14:textId="77777777" w:rsidR="00BA5F26" w:rsidRPr="00A858DF" w:rsidRDefault="00BA5F26" w:rsidP="00BA5F26">
      <w:pPr>
        <w:pStyle w:val="TxtCode3-Orange"/>
      </w:pPr>
      <w:r w:rsidRPr="00A858DF">
        <w:t>// Déclaration d’une fonction flèche (arrow function) ; 3 cas de figure</w:t>
      </w:r>
    </w:p>
    <w:p w14:paraId="0773AE0E" w14:textId="77777777" w:rsidR="00BA5F26" w:rsidRPr="00A858DF" w:rsidRDefault="00BA5F26" w:rsidP="00BA5F26">
      <w:pPr>
        <w:pStyle w:val="TxtCode3-Orange"/>
      </w:pPr>
      <w:r w:rsidRPr="00A858DF">
        <w:t>let c = (a,b) =&gt; a + b ;</w:t>
      </w:r>
    </w:p>
    <w:p w14:paraId="7BE9070E" w14:textId="77777777" w:rsidR="00BA5F26" w:rsidRPr="00A858DF" w:rsidRDefault="00BA5F26" w:rsidP="00BA5F26">
      <w:pPr>
        <w:pStyle w:val="TxtCode3-Orange"/>
      </w:pPr>
      <w:r w:rsidRPr="00A858DF">
        <w:t>console.log(c(2,5)) ;  // = 7</w:t>
      </w:r>
    </w:p>
    <w:p w14:paraId="35C0983A" w14:textId="77777777" w:rsidR="00BA5F26" w:rsidRPr="00A858DF" w:rsidRDefault="00BA5F26" w:rsidP="00BA5F26">
      <w:pPr>
        <w:pStyle w:val="TxtCode3-Orange"/>
      </w:pPr>
      <w:r w:rsidRPr="00A858DF">
        <w:t xml:space="preserve"> </w:t>
      </w:r>
    </w:p>
    <w:p w14:paraId="389CB187" w14:textId="77777777" w:rsidR="00BA5F26" w:rsidRPr="00A858DF" w:rsidRDefault="00BA5F26" w:rsidP="00BA5F26">
      <w:pPr>
        <w:pStyle w:val="TxtCode3-Orange"/>
      </w:pPr>
      <w:r w:rsidRPr="00A858DF">
        <w:t>let d = val =&gt; val*val ;  // avec un paramètre</w:t>
      </w:r>
    </w:p>
    <w:p w14:paraId="6E535451" w14:textId="77777777" w:rsidR="00BA5F26" w:rsidRPr="00A858DF" w:rsidRDefault="00BA5F26" w:rsidP="00BA5F26">
      <w:pPr>
        <w:pStyle w:val="TxtCode3-Orange"/>
      </w:pPr>
      <w:r w:rsidRPr="00A858DF">
        <w:t>console.log(d(5));    // = 25</w:t>
      </w:r>
    </w:p>
    <w:p w14:paraId="0DD6A42F" w14:textId="77777777" w:rsidR="00BA5F26" w:rsidRPr="00A858DF" w:rsidRDefault="00BA5F26" w:rsidP="00BA5F26">
      <w:pPr>
        <w:pStyle w:val="TxtCode3-Orange"/>
      </w:pPr>
      <w:r w:rsidRPr="00A858DF">
        <w:t xml:space="preserve"> </w:t>
      </w:r>
    </w:p>
    <w:p w14:paraId="7E65632E" w14:textId="77777777" w:rsidR="00BA5F26" w:rsidRPr="00A858DF" w:rsidRDefault="00BA5F26" w:rsidP="00BA5F26">
      <w:pPr>
        <w:pStyle w:val="TxtCode3-Orange"/>
      </w:pPr>
      <w:r w:rsidRPr="00A858DF">
        <w:t>let e = (a,b) =&gt; {    // avec plusieurs instructions</w:t>
      </w:r>
    </w:p>
    <w:p w14:paraId="129AE030" w14:textId="77777777" w:rsidR="00BA5F26" w:rsidRPr="00A858DF" w:rsidRDefault="00BA5F26" w:rsidP="00BA5F26">
      <w:pPr>
        <w:pStyle w:val="TxtCode3-Orange"/>
      </w:pPr>
      <w:r w:rsidRPr="00A858DF">
        <w:t xml:space="preserve">  let somme = a+b; </w:t>
      </w:r>
    </w:p>
    <w:p w14:paraId="5A974A4F" w14:textId="77777777" w:rsidR="00BA5F26" w:rsidRPr="00A858DF" w:rsidRDefault="00BA5F26" w:rsidP="00BA5F26">
      <w:pPr>
        <w:pStyle w:val="TxtCode3-Orange"/>
      </w:pPr>
      <w:r w:rsidRPr="00A858DF">
        <w:t xml:space="preserve">  return somme;</w:t>
      </w:r>
    </w:p>
    <w:p w14:paraId="790A8D5D" w14:textId="77777777" w:rsidR="00BA5F26" w:rsidRPr="00A858DF" w:rsidRDefault="00BA5F26" w:rsidP="00BA5F26">
      <w:pPr>
        <w:pStyle w:val="TxtCode3-Orange"/>
      </w:pPr>
      <w:r w:rsidRPr="00A858DF">
        <w:t xml:space="preserve">};  </w:t>
      </w:r>
    </w:p>
    <w:p w14:paraId="095E7961" w14:textId="24DE32BB" w:rsidR="00BA5F26" w:rsidRPr="00A858DF" w:rsidRDefault="00BA5F26" w:rsidP="00BA5F26">
      <w:pPr>
        <w:pStyle w:val="TxtCode3-Orange"/>
      </w:pPr>
      <w:r w:rsidRPr="00A858DF">
        <w:t>console.log(e(5,7));   // = 12</w:t>
      </w:r>
    </w:p>
    <w:p w14:paraId="641F7434" w14:textId="77777777" w:rsidR="009809AF" w:rsidRPr="00A858DF" w:rsidRDefault="009809AF" w:rsidP="00BA5F26">
      <w:pPr>
        <w:pStyle w:val="TxtCode3-Orange"/>
      </w:pPr>
    </w:p>
    <w:p w14:paraId="2BA93444" w14:textId="77777777" w:rsidR="009809AF" w:rsidRPr="00A858DF" w:rsidRDefault="009809AF" w:rsidP="009809AF">
      <w:pPr>
        <w:pStyle w:val="TxtCode3-Orange"/>
      </w:pPr>
      <w:r w:rsidRPr="00A858DF">
        <w:t>(function() {</w:t>
      </w:r>
    </w:p>
    <w:p w14:paraId="1546F13E" w14:textId="77777777" w:rsidR="009809AF" w:rsidRPr="00A858DF" w:rsidRDefault="009809AF" w:rsidP="009809AF">
      <w:pPr>
        <w:pStyle w:val="TxtCode3-Orange"/>
      </w:pPr>
      <w:r w:rsidRPr="00A858DF">
        <w:t xml:space="preserve">   let val = 3;</w:t>
      </w:r>
    </w:p>
    <w:p w14:paraId="5DA19783" w14:textId="77777777" w:rsidR="009809AF" w:rsidRPr="00A858DF" w:rsidRDefault="009809AF" w:rsidP="009809AF">
      <w:pPr>
        <w:pStyle w:val="TxtCode3-Orange"/>
      </w:pPr>
      <w:r w:rsidRPr="00A858DF">
        <w:t xml:space="preserve">   console.log(val) ;</w:t>
      </w:r>
    </w:p>
    <w:p w14:paraId="1B3E5B14" w14:textId="77777777" w:rsidR="009809AF" w:rsidRPr="00A858DF" w:rsidRDefault="009809AF" w:rsidP="009809AF">
      <w:pPr>
        <w:pStyle w:val="TxtCode3-Orange"/>
      </w:pPr>
      <w:r w:rsidRPr="00A858DF">
        <w:t>})() ;    // =&gt; exécution et affichage de 3 dans la console</w:t>
      </w:r>
    </w:p>
    <w:p w14:paraId="4238C39D" w14:textId="77777777" w:rsidR="009809AF" w:rsidRPr="00A858DF" w:rsidRDefault="009809AF" w:rsidP="009809AF">
      <w:pPr>
        <w:pStyle w:val="TxtCode3-Orange"/>
      </w:pPr>
      <w:r w:rsidRPr="00A858DF">
        <w:t xml:space="preserve"> </w:t>
      </w:r>
    </w:p>
    <w:p w14:paraId="16B54477" w14:textId="77777777" w:rsidR="009809AF" w:rsidRPr="00A858DF" w:rsidRDefault="009809AF" w:rsidP="009809AF">
      <w:pPr>
        <w:pStyle w:val="TxtCode3-Orange"/>
      </w:pPr>
      <w:r w:rsidRPr="00A858DF">
        <w:t xml:space="preserve"> </w:t>
      </w:r>
    </w:p>
    <w:p w14:paraId="43104852" w14:textId="77777777" w:rsidR="009809AF" w:rsidRPr="00A858DF" w:rsidRDefault="009809AF" w:rsidP="009809AF">
      <w:pPr>
        <w:pStyle w:val="TxtCode3-Orange"/>
      </w:pPr>
      <w:r w:rsidRPr="00A858DF">
        <w:lastRenderedPageBreak/>
        <w:t>(() =&gt; {</w:t>
      </w:r>
    </w:p>
    <w:p w14:paraId="62B34961" w14:textId="77777777" w:rsidR="009809AF" w:rsidRPr="00A858DF" w:rsidRDefault="009809AF" w:rsidP="009809AF">
      <w:pPr>
        <w:pStyle w:val="TxtCode3-Orange"/>
      </w:pPr>
      <w:r w:rsidRPr="00A858DF">
        <w:t xml:space="preserve">   let val = 4;</w:t>
      </w:r>
    </w:p>
    <w:p w14:paraId="1312F50B" w14:textId="77777777" w:rsidR="009809AF" w:rsidRPr="00A858DF" w:rsidRDefault="009809AF" w:rsidP="009809AF">
      <w:pPr>
        <w:pStyle w:val="TxtCode3-Orange"/>
      </w:pPr>
      <w:r w:rsidRPr="00A858DF">
        <w:t xml:space="preserve">   console.log(val) ;</w:t>
      </w:r>
    </w:p>
    <w:p w14:paraId="742EA6FE" w14:textId="594F6290" w:rsidR="009809AF" w:rsidRPr="00A858DF" w:rsidRDefault="009809AF" w:rsidP="009809AF">
      <w:pPr>
        <w:pStyle w:val="TxtCode3-Orange"/>
      </w:pPr>
      <w:r w:rsidRPr="00A858DF">
        <w:t>})() ;  // =&gt; exécution et affichage de 4 dans la console via une fonction flèche</w:t>
      </w:r>
    </w:p>
    <w:p w14:paraId="52D8CFA9" w14:textId="2255DAA2" w:rsidR="00DC41D7" w:rsidRPr="00A858DF" w:rsidRDefault="00DC41D7" w:rsidP="00973728">
      <w:pPr>
        <w:pStyle w:val="Titre2"/>
      </w:pPr>
      <w:bookmarkStart w:id="60" w:name="_Toc137926739"/>
      <w:r w:rsidRPr="00A858DF">
        <w:t>Exercice 13</w:t>
      </w:r>
      <w:r w:rsidR="00FB0DFC" w:rsidRPr="00A858DF">
        <w:t xml:space="preserve"> (</w:t>
      </w:r>
      <w:r w:rsidR="009E1BF7" w:rsidRPr="00A858DF">
        <w:t>Les cookies</w:t>
      </w:r>
      <w:r w:rsidR="00FB0DFC" w:rsidRPr="00A858DF">
        <w:t>)</w:t>
      </w:r>
      <w:bookmarkEnd w:id="60"/>
    </w:p>
    <w:p w14:paraId="4D8A9036" w14:textId="44EC7A6C" w:rsidR="00BC3474" w:rsidRPr="00A858DF" w:rsidRDefault="00BC3474" w:rsidP="00BC3474">
      <w:pPr>
        <w:pStyle w:val="Titre3"/>
      </w:pPr>
      <w:bookmarkStart w:id="61" w:name="_Toc137926740"/>
      <w:r w:rsidRPr="00A858DF">
        <w:t>Objectif de l’exercice</w:t>
      </w:r>
      <w:bookmarkEnd w:id="61"/>
    </w:p>
    <w:p w14:paraId="006D1A06" w14:textId="4876DCE1" w:rsidR="00EA234A" w:rsidRPr="00A858DF" w:rsidRDefault="00E2002A" w:rsidP="00EA234A">
      <w:pPr>
        <w:pStyle w:val="Txtjustifie"/>
      </w:pPr>
      <w:r w:rsidRPr="00A858DF">
        <w:t>Le but de l’exercice 13 et de découvrir comment fonctionnent les cookies et de faire un formulaire que l’on va sauvegarder dans un cookie.</w:t>
      </w:r>
    </w:p>
    <w:p w14:paraId="57CB365E" w14:textId="6C459831" w:rsidR="00BC3474" w:rsidRPr="00A858DF" w:rsidRDefault="00BC3474" w:rsidP="00BC3474">
      <w:pPr>
        <w:pStyle w:val="Titre3"/>
      </w:pPr>
      <w:bookmarkStart w:id="62" w:name="_Toc137926741"/>
      <w:r w:rsidRPr="00A858DF">
        <w:t>Explications / Descriptions</w:t>
      </w:r>
      <w:bookmarkEnd w:id="62"/>
    </w:p>
    <w:p w14:paraId="29F18A51" w14:textId="77777777" w:rsidR="00BC3474" w:rsidRPr="00A858DF" w:rsidRDefault="00BC3474" w:rsidP="00BC3474">
      <w:pPr>
        <w:pStyle w:val="Txtjustifie"/>
      </w:pPr>
    </w:p>
    <w:p w14:paraId="32541AEC" w14:textId="77777777" w:rsidR="00BC3474" w:rsidRPr="00A858DF" w:rsidRDefault="00BC3474" w:rsidP="00BC3474">
      <w:pPr>
        <w:pStyle w:val="Titre3"/>
      </w:pPr>
      <w:bookmarkStart w:id="63" w:name="_Toc137926742"/>
      <w:r w:rsidRPr="00A858DF">
        <w:t>Extrait de code</w:t>
      </w:r>
      <w:bookmarkEnd w:id="63"/>
      <w:r w:rsidRPr="00A858DF">
        <w:t xml:space="preserve"> </w:t>
      </w:r>
    </w:p>
    <w:p w14:paraId="5F998CE0" w14:textId="2A449A4F" w:rsidR="00BC3474" w:rsidRPr="00A858DF" w:rsidRDefault="00733F68" w:rsidP="00BC3474">
      <w:pPr>
        <w:pStyle w:val="Txtjustifie"/>
      </w:pPr>
      <w:r w:rsidRPr="00A858DF">
        <w:t>JS :</w:t>
      </w:r>
    </w:p>
    <w:p w14:paraId="28E9ED74" w14:textId="77777777" w:rsidR="00733F68" w:rsidRPr="00A858DF" w:rsidRDefault="00733F68" w:rsidP="00733F68">
      <w:pPr>
        <w:pStyle w:val="TxtCode3-Orange"/>
      </w:pPr>
      <w:r w:rsidRPr="00A858DF">
        <w:t>document.onreadystatechange = function () {</w:t>
      </w:r>
    </w:p>
    <w:p w14:paraId="314750C9" w14:textId="77777777" w:rsidR="00733F68" w:rsidRPr="00A858DF" w:rsidRDefault="00733F68" w:rsidP="00733F68">
      <w:pPr>
        <w:pStyle w:val="TxtCode3-Orange"/>
      </w:pPr>
      <w:r w:rsidRPr="00A858DF">
        <w:t xml:space="preserve">  // Code exécuté lorsque la page a terminé d'être chargée.</w:t>
      </w:r>
    </w:p>
    <w:p w14:paraId="17F2FA1A" w14:textId="77777777" w:rsidR="00733F68" w:rsidRPr="00A858DF" w:rsidRDefault="00733F68" w:rsidP="00733F68">
      <w:pPr>
        <w:pStyle w:val="TxtCode3-Orange"/>
      </w:pPr>
      <w:r w:rsidRPr="00A858DF">
        <w:t xml:space="preserve">  if (document.readyState === "complete") {</w:t>
      </w:r>
    </w:p>
    <w:p w14:paraId="5F716B12" w14:textId="77777777" w:rsidR="00733F68" w:rsidRPr="00A858DF" w:rsidRDefault="00733F68" w:rsidP="00733F68">
      <w:pPr>
        <w:pStyle w:val="TxtCode3-Orange"/>
      </w:pPr>
      <w:r w:rsidRPr="00A858DF">
        <w:t xml:space="preserve">    // Chargement de l'éventuelle cookie.</w:t>
      </w:r>
    </w:p>
    <w:p w14:paraId="1D257126" w14:textId="77777777" w:rsidR="00733F68" w:rsidRPr="00A858DF" w:rsidRDefault="00733F68" w:rsidP="00733F68">
      <w:pPr>
        <w:pStyle w:val="TxtCode3-Orange"/>
      </w:pPr>
      <w:r w:rsidRPr="00A858DF">
        <w:t xml:space="preserve">    getCookie();</w:t>
      </w:r>
    </w:p>
    <w:p w14:paraId="40728FF4" w14:textId="77777777" w:rsidR="00733F68" w:rsidRPr="00A858DF" w:rsidRDefault="00733F68" w:rsidP="00733F68">
      <w:pPr>
        <w:pStyle w:val="TxtCode3-Orange"/>
      </w:pPr>
      <w:r w:rsidRPr="00A858DF">
        <w:t xml:space="preserve">    // Ajout d'un écouteur "click" sur le bouton "enregistrer".</w:t>
      </w:r>
    </w:p>
    <w:p w14:paraId="0609529E" w14:textId="77777777" w:rsidR="00733F68" w:rsidRPr="00A858DF" w:rsidRDefault="00733F68" w:rsidP="00733F68">
      <w:pPr>
        <w:pStyle w:val="TxtCode3-Orange"/>
      </w:pPr>
      <w:r w:rsidRPr="00A858DF">
        <w:t xml:space="preserve">    document.getElementById("enregistrer").addEventListener("click", saveData);</w:t>
      </w:r>
    </w:p>
    <w:p w14:paraId="2EB33C1C" w14:textId="77777777" w:rsidR="00733F68" w:rsidRPr="00A858DF" w:rsidRDefault="00733F68" w:rsidP="00733F68">
      <w:pPr>
        <w:pStyle w:val="TxtCode3-Orange"/>
      </w:pPr>
      <w:r w:rsidRPr="00A858DF">
        <w:t xml:space="preserve">  }</w:t>
      </w:r>
    </w:p>
    <w:p w14:paraId="2D15C74E" w14:textId="77777777" w:rsidR="00733F68" w:rsidRPr="00A858DF" w:rsidRDefault="00733F68" w:rsidP="00733F68">
      <w:pPr>
        <w:pStyle w:val="TxtCode3-Orange"/>
      </w:pPr>
      <w:r w:rsidRPr="00A858DF">
        <w:t>};</w:t>
      </w:r>
    </w:p>
    <w:p w14:paraId="378BB99A" w14:textId="77777777" w:rsidR="00733F68" w:rsidRPr="00A858DF" w:rsidRDefault="00733F68" w:rsidP="00733F68">
      <w:pPr>
        <w:pStyle w:val="TxtCode3-Orange"/>
      </w:pPr>
    </w:p>
    <w:p w14:paraId="065C209E" w14:textId="77777777" w:rsidR="00733F68" w:rsidRPr="00A858DF" w:rsidRDefault="00733F68" w:rsidP="00733F68">
      <w:pPr>
        <w:pStyle w:val="TxtCode3-Orange"/>
      </w:pPr>
      <w:r w:rsidRPr="00A858DF">
        <w:t>function saveData() {</w:t>
      </w:r>
    </w:p>
    <w:p w14:paraId="175BEE72" w14:textId="77777777" w:rsidR="00733F68" w:rsidRPr="00A858DF" w:rsidRDefault="00733F68" w:rsidP="00733F68">
      <w:pPr>
        <w:pStyle w:val="TxtCode3-Orange"/>
      </w:pPr>
      <w:r w:rsidRPr="00A858DF">
        <w:t xml:space="preserve">  // Récupérer les valeurs contenues dans les champs "prenom" et "nom".</w:t>
      </w:r>
    </w:p>
    <w:p w14:paraId="3CD742DD" w14:textId="77777777" w:rsidR="00733F68" w:rsidRPr="00A858DF" w:rsidRDefault="00733F68" w:rsidP="00733F68">
      <w:pPr>
        <w:pStyle w:val="TxtCode3-Orange"/>
      </w:pPr>
      <w:r w:rsidRPr="00A858DF">
        <w:t xml:space="preserve">  let nom = "";</w:t>
      </w:r>
    </w:p>
    <w:p w14:paraId="292CDBA6" w14:textId="77777777" w:rsidR="00733F68" w:rsidRPr="00A858DF" w:rsidRDefault="00733F68" w:rsidP="00733F68">
      <w:pPr>
        <w:pStyle w:val="TxtCode3-Orange"/>
      </w:pPr>
      <w:r w:rsidRPr="00A858DF">
        <w:t xml:space="preserve">  nom = document.getElementById("nom").value;</w:t>
      </w:r>
    </w:p>
    <w:p w14:paraId="38F32E18" w14:textId="77777777" w:rsidR="00733F68" w:rsidRPr="00A858DF" w:rsidRDefault="00733F68" w:rsidP="00733F68">
      <w:pPr>
        <w:pStyle w:val="TxtCode3-Orange"/>
      </w:pPr>
      <w:r w:rsidRPr="00A858DF">
        <w:t xml:space="preserve">  let prenom = "";</w:t>
      </w:r>
    </w:p>
    <w:p w14:paraId="643C30CC" w14:textId="77777777" w:rsidR="00733F68" w:rsidRPr="00A858DF" w:rsidRDefault="00733F68" w:rsidP="00733F68">
      <w:pPr>
        <w:pStyle w:val="TxtCode3-Orange"/>
      </w:pPr>
      <w:r w:rsidRPr="00A858DF">
        <w:t xml:space="preserve">  prenom = document.getElementById("prenom").value;</w:t>
      </w:r>
    </w:p>
    <w:p w14:paraId="7428F964" w14:textId="77777777" w:rsidR="00733F68" w:rsidRPr="00A858DF" w:rsidRDefault="00733F68" w:rsidP="00733F68">
      <w:pPr>
        <w:pStyle w:val="TxtCode3-Orange"/>
      </w:pPr>
    </w:p>
    <w:p w14:paraId="62F4781F" w14:textId="77777777" w:rsidR="00733F68" w:rsidRPr="00A858DF" w:rsidRDefault="00733F68" w:rsidP="00733F68">
      <w:pPr>
        <w:pStyle w:val="TxtCode3-Orange"/>
      </w:pPr>
      <w:r w:rsidRPr="00A858DF">
        <w:t xml:space="preserve">  // Créer un objet json "personneJson" contenant le prénom et le "nom".</w:t>
      </w:r>
    </w:p>
    <w:p w14:paraId="57B134C5" w14:textId="77777777" w:rsidR="00733F68" w:rsidRPr="00A858DF" w:rsidRDefault="00733F68" w:rsidP="00733F68">
      <w:pPr>
        <w:pStyle w:val="TxtCode3-Orange"/>
      </w:pPr>
      <w:r w:rsidRPr="00A858DF">
        <w:t xml:space="preserve">  let personneJson = {</w:t>
      </w:r>
    </w:p>
    <w:p w14:paraId="44425EE7" w14:textId="77777777" w:rsidR="00733F68" w:rsidRPr="00A858DF" w:rsidRDefault="00733F68" w:rsidP="00733F68">
      <w:pPr>
        <w:pStyle w:val="TxtCode3-Orange"/>
      </w:pPr>
      <w:r w:rsidRPr="00A858DF">
        <w:t xml:space="preserve">    prenom: prenom,</w:t>
      </w:r>
    </w:p>
    <w:p w14:paraId="413FAEFE" w14:textId="77777777" w:rsidR="00733F68" w:rsidRPr="00A858DF" w:rsidRDefault="00733F68" w:rsidP="00733F68">
      <w:pPr>
        <w:pStyle w:val="TxtCode3-Orange"/>
      </w:pPr>
      <w:r w:rsidRPr="00A858DF">
        <w:t xml:space="preserve">    nom: nom,</w:t>
      </w:r>
    </w:p>
    <w:p w14:paraId="43290F67" w14:textId="77777777" w:rsidR="00733F68" w:rsidRPr="00A858DF" w:rsidRDefault="00733F68" w:rsidP="00733F68">
      <w:pPr>
        <w:pStyle w:val="TxtCode3-Orange"/>
      </w:pPr>
      <w:r w:rsidRPr="00A858DF">
        <w:t xml:space="preserve">  };</w:t>
      </w:r>
    </w:p>
    <w:p w14:paraId="1940C70D" w14:textId="77777777" w:rsidR="00733F68" w:rsidRPr="00A858DF" w:rsidRDefault="00733F68" w:rsidP="00733F68">
      <w:pPr>
        <w:pStyle w:val="TxtCode3-Orange"/>
      </w:pPr>
    </w:p>
    <w:p w14:paraId="6520EF06" w14:textId="77777777" w:rsidR="00733F68" w:rsidRPr="00A858DF" w:rsidRDefault="00733F68" w:rsidP="00733F68">
      <w:pPr>
        <w:pStyle w:val="TxtCode3-Orange"/>
      </w:pPr>
      <w:r w:rsidRPr="00A858DF">
        <w:t xml:space="preserve">  // Convertir l'objet json "personneJson" en chaine de caractère.</w:t>
      </w:r>
    </w:p>
    <w:p w14:paraId="3B7EA6F3" w14:textId="77777777" w:rsidR="00733F68" w:rsidRPr="00A858DF" w:rsidRDefault="00733F68" w:rsidP="00733F68">
      <w:pPr>
        <w:pStyle w:val="TxtCode3-Orange"/>
      </w:pPr>
      <w:r w:rsidRPr="00A858DF">
        <w:t xml:space="preserve">  let personneJsonString = JSON.stringify(personneJson);</w:t>
      </w:r>
    </w:p>
    <w:p w14:paraId="04D79617" w14:textId="77777777" w:rsidR="00733F68" w:rsidRPr="00A858DF" w:rsidRDefault="00733F68" w:rsidP="00733F68">
      <w:pPr>
        <w:pStyle w:val="TxtCode3-Orange"/>
      </w:pPr>
    </w:p>
    <w:p w14:paraId="5DA5B3B7" w14:textId="77777777" w:rsidR="00733F68" w:rsidRPr="00A858DF" w:rsidRDefault="00733F68" w:rsidP="00733F68">
      <w:pPr>
        <w:pStyle w:val="TxtCode3-Orange"/>
      </w:pPr>
      <w:r w:rsidRPr="00A858DF">
        <w:t xml:space="preserve">  // Appeler la méthode "setCookie" en passant en paramètre l'objet "personneJson" converti et en précisant le délai de 3 minutes.</w:t>
      </w:r>
    </w:p>
    <w:p w14:paraId="38EC58A2" w14:textId="77777777" w:rsidR="00733F68" w:rsidRPr="00A858DF" w:rsidRDefault="00733F68" w:rsidP="00733F68">
      <w:pPr>
        <w:pStyle w:val="TxtCode3-Orange"/>
      </w:pPr>
      <w:r w:rsidRPr="00A858DF">
        <w:t xml:space="preserve">  setCookie(personneJsonString, 3);</w:t>
      </w:r>
    </w:p>
    <w:p w14:paraId="5E1120EE" w14:textId="77777777" w:rsidR="00733F68" w:rsidRPr="00A858DF" w:rsidRDefault="00733F68" w:rsidP="00733F68">
      <w:pPr>
        <w:pStyle w:val="TxtCode3-Orange"/>
      </w:pPr>
      <w:r w:rsidRPr="00A858DF">
        <w:t>}</w:t>
      </w:r>
    </w:p>
    <w:p w14:paraId="522941BF" w14:textId="77777777" w:rsidR="00733F68" w:rsidRPr="00A858DF" w:rsidRDefault="00733F68" w:rsidP="00733F68">
      <w:pPr>
        <w:pStyle w:val="TxtCode3-Orange"/>
      </w:pPr>
    </w:p>
    <w:p w14:paraId="13CC1CD3" w14:textId="77777777" w:rsidR="00733F68" w:rsidRPr="00A858DF" w:rsidRDefault="00733F68" w:rsidP="00733F68">
      <w:pPr>
        <w:pStyle w:val="TxtCode3-Orange"/>
      </w:pPr>
      <w:r w:rsidRPr="00A858DF">
        <w:t>function setCookie(contenu, minutes) {</w:t>
      </w:r>
    </w:p>
    <w:p w14:paraId="187A755D" w14:textId="77777777" w:rsidR="00733F68" w:rsidRPr="00A858DF" w:rsidRDefault="00733F68" w:rsidP="00733F68">
      <w:pPr>
        <w:pStyle w:val="TxtCode3-Orange"/>
      </w:pPr>
      <w:r w:rsidRPr="00A858DF">
        <w:t xml:space="preserve">  // Générer une date d'expiration. Il doit s'agir de la date et l'heure actuelle + le nombre de minute passé en paramètre.</w:t>
      </w:r>
    </w:p>
    <w:p w14:paraId="2CF538CB" w14:textId="77777777" w:rsidR="00733F68" w:rsidRPr="00A858DF" w:rsidRDefault="00733F68" w:rsidP="00733F68">
      <w:pPr>
        <w:pStyle w:val="TxtCode3-Orange"/>
      </w:pPr>
    </w:p>
    <w:p w14:paraId="56908C93" w14:textId="77777777" w:rsidR="00733F68" w:rsidRPr="00A858DF" w:rsidRDefault="00733F68" w:rsidP="00733F68">
      <w:pPr>
        <w:pStyle w:val="TxtCode3-Orange"/>
      </w:pPr>
      <w:r w:rsidRPr="00A858DF">
        <w:t xml:space="preserve">  let dateExpiration = addMinutes(new Date(), 3);</w:t>
      </w:r>
    </w:p>
    <w:p w14:paraId="026DD286" w14:textId="77777777" w:rsidR="00733F68" w:rsidRPr="00A858DF" w:rsidRDefault="00733F68" w:rsidP="00733F68">
      <w:pPr>
        <w:pStyle w:val="TxtCode3-Orange"/>
      </w:pPr>
      <w:r w:rsidRPr="00A858DF">
        <w:t xml:space="preserve">  console.log(dateExpiration);</w:t>
      </w:r>
    </w:p>
    <w:p w14:paraId="4A322077" w14:textId="77777777" w:rsidR="00733F68" w:rsidRPr="00A858DF" w:rsidRDefault="00733F68" w:rsidP="00733F68">
      <w:pPr>
        <w:pStyle w:val="TxtCode3-Orange"/>
      </w:pPr>
    </w:p>
    <w:p w14:paraId="00146182" w14:textId="77777777" w:rsidR="00733F68" w:rsidRPr="00A858DF" w:rsidRDefault="00733F68" w:rsidP="00733F68">
      <w:pPr>
        <w:pStyle w:val="TxtCode3-Orange"/>
      </w:pPr>
      <w:r w:rsidRPr="00A858DF">
        <w:t xml:space="preserve">  // Créer le cookie.</w:t>
      </w:r>
    </w:p>
    <w:p w14:paraId="28ED6E67" w14:textId="77777777" w:rsidR="00733F68" w:rsidRPr="00A858DF" w:rsidRDefault="00733F68" w:rsidP="00733F68">
      <w:pPr>
        <w:pStyle w:val="TxtCode3-Orange"/>
      </w:pPr>
      <w:r w:rsidRPr="00A858DF">
        <w:t xml:space="preserve">  document.cookie =</w:t>
      </w:r>
    </w:p>
    <w:p w14:paraId="37B12569" w14:textId="77777777" w:rsidR="00733F68" w:rsidRPr="00A858DF" w:rsidRDefault="00733F68" w:rsidP="00733F68">
      <w:pPr>
        <w:pStyle w:val="TxtCode3-Orange"/>
      </w:pPr>
      <w:r w:rsidRPr="00A858DF">
        <w:t xml:space="preserve">    "cookie_exercice_13=" +</w:t>
      </w:r>
    </w:p>
    <w:p w14:paraId="21F4F2E8" w14:textId="77777777" w:rsidR="00733F68" w:rsidRPr="00A858DF" w:rsidRDefault="00733F68" w:rsidP="00733F68">
      <w:pPr>
        <w:pStyle w:val="TxtCode3-Orange"/>
      </w:pPr>
      <w:r w:rsidRPr="00A858DF">
        <w:t xml:space="preserve">    contenu +</w:t>
      </w:r>
    </w:p>
    <w:p w14:paraId="4D1765E1" w14:textId="77777777" w:rsidR="00733F68" w:rsidRPr="00A858DF" w:rsidRDefault="00733F68" w:rsidP="00733F68">
      <w:pPr>
        <w:pStyle w:val="TxtCode3-Orange"/>
      </w:pPr>
      <w:r w:rsidRPr="00A858DF">
        <w:t xml:space="preserve">    "; expires=" +</w:t>
      </w:r>
    </w:p>
    <w:p w14:paraId="15AC3A0A" w14:textId="77777777" w:rsidR="00733F68" w:rsidRPr="00A858DF" w:rsidRDefault="00733F68" w:rsidP="00733F68">
      <w:pPr>
        <w:pStyle w:val="TxtCode3-Orange"/>
      </w:pPr>
      <w:r w:rsidRPr="00A858DF">
        <w:t xml:space="preserve">    dateExpiration.toUTCString() +</w:t>
      </w:r>
    </w:p>
    <w:p w14:paraId="0B3B482F" w14:textId="77777777" w:rsidR="00733F68" w:rsidRPr="00A858DF" w:rsidRDefault="00733F68" w:rsidP="00733F68">
      <w:pPr>
        <w:pStyle w:val="TxtCode3-Orange"/>
      </w:pPr>
      <w:r w:rsidRPr="00A858DF">
        <w:t xml:space="preserve">    "; path=/";</w:t>
      </w:r>
    </w:p>
    <w:p w14:paraId="7C4CEF8A" w14:textId="77777777" w:rsidR="00733F68" w:rsidRPr="00A858DF" w:rsidRDefault="00733F68" w:rsidP="00733F68">
      <w:pPr>
        <w:pStyle w:val="TxtCode3-Orange"/>
      </w:pPr>
    </w:p>
    <w:p w14:paraId="2E8E7160" w14:textId="77777777" w:rsidR="00733F68" w:rsidRPr="00A858DF" w:rsidRDefault="00733F68" w:rsidP="00733F68">
      <w:pPr>
        <w:pStyle w:val="TxtCode3-Orange"/>
      </w:pPr>
      <w:r w:rsidRPr="00A858DF">
        <w:t xml:space="preserve">  console.log("Data saved in cookie");</w:t>
      </w:r>
    </w:p>
    <w:p w14:paraId="29A04D9D" w14:textId="77777777" w:rsidR="00733F68" w:rsidRPr="00A858DF" w:rsidRDefault="00733F68" w:rsidP="00733F68">
      <w:pPr>
        <w:pStyle w:val="TxtCode3-Orange"/>
      </w:pPr>
      <w:r w:rsidRPr="00A858DF">
        <w:t>}</w:t>
      </w:r>
    </w:p>
    <w:p w14:paraId="05CE3C6E" w14:textId="77777777" w:rsidR="00733F68" w:rsidRPr="00A858DF" w:rsidRDefault="00733F68" w:rsidP="00733F68">
      <w:pPr>
        <w:pStyle w:val="TxtCode3-Orange"/>
      </w:pPr>
    </w:p>
    <w:p w14:paraId="53F10ADF" w14:textId="77777777" w:rsidR="00733F68" w:rsidRPr="00A858DF" w:rsidRDefault="00733F68" w:rsidP="00733F68">
      <w:pPr>
        <w:pStyle w:val="TxtCode3-Orange"/>
      </w:pPr>
      <w:r w:rsidRPr="00A858DF">
        <w:t>function getCookie() {</w:t>
      </w:r>
    </w:p>
    <w:p w14:paraId="613AEEB7" w14:textId="77777777" w:rsidR="00733F68" w:rsidRPr="00A858DF" w:rsidRDefault="00733F68" w:rsidP="00733F68">
      <w:pPr>
        <w:pStyle w:val="TxtCode3-Orange"/>
      </w:pPr>
      <w:r w:rsidRPr="00A858DF">
        <w:t xml:space="preserve">  // Tester la présence du cookie. Pour cela, il faut tester si la taille du cookie est supérieure à 0.</w:t>
      </w:r>
    </w:p>
    <w:p w14:paraId="2CE4DD4A" w14:textId="77777777" w:rsidR="00733F68" w:rsidRPr="00A858DF" w:rsidRDefault="00733F68" w:rsidP="00733F68">
      <w:pPr>
        <w:pStyle w:val="TxtCode3-Orange"/>
      </w:pPr>
      <w:r w:rsidRPr="00A858DF">
        <w:t xml:space="preserve">  if (document.cookie.length &gt; 0) {</w:t>
      </w:r>
    </w:p>
    <w:p w14:paraId="630A2E8E" w14:textId="77777777" w:rsidR="00733F68" w:rsidRPr="00A858DF" w:rsidRDefault="00733F68" w:rsidP="00733F68">
      <w:pPr>
        <w:pStyle w:val="TxtCode3-Orange"/>
      </w:pPr>
      <w:r w:rsidRPr="00A858DF">
        <w:t xml:space="preserve">    // Récupérer le contenu du cookie et en extraire la partie qui se situe après le "="; Vous pouvez utiliser la méthode "split"</w:t>
      </w:r>
    </w:p>
    <w:p w14:paraId="18A8F327" w14:textId="77777777" w:rsidR="00733F68" w:rsidRPr="00A858DF" w:rsidRDefault="00733F68" w:rsidP="00733F68">
      <w:pPr>
        <w:pStyle w:val="TxtCode3-Orange"/>
      </w:pPr>
      <w:r w:rsidRPr="00A858DF">
        <w:t xml:space="preserve">    // liée aux chaînes de caractères.</w:t>
      </w:r>
    </w:p>
    <w:p w14:paraId="2484D26C" w14:textId="77777777" w:rsidR="00733F68" w:rsidRPr="00A858DF" w:rsidRDefault="00733F68" w:rsidP="00733F68">
      <w:pPr>
        <w:pStyle w:val="TxtCode3-Orange"/>
      </w:pPr>
      <w:r w:rsidRPr="00A858DF">
        <w:t xml:space="preserve">    let cookieS = document.cookie.split("=")[1];</w:t>
      </w:r>
    </w:p>
    <w:p w14:paraId="16893601" w14:textId="77777777" w:rsidR="00733F68" w:rsidRPr="00A858DF" w:rsidRDefault="00733F68" w:rsidP="00733F68">
      <w:pPr>
        <w:pStyle w:val="TxtCode3-Orange"/>
      </w:pPr>
      <w:r w:rsidRPr="00A858DF">
        <w:t xml:space="preserve">    // Convertir la chaîne de caractères en objet Json.</w:t>
      </w:r>
    </w:p>
    <w:p w14:paraId="28E983C1" w14:textId="77777777" w:rsidR="00733F68" w:rsidRPr="00A858DF" w:rsidRDefault="00733F68" w:rsidP="00733F68">
      <w:pPr>
        <w:pStyle w:val="TxtCode3-Orange"/>
      </w:pPr>
      <w:r w:rsidRPr="00A858DF">
        <w:t xml:space="preserve">    let personne = JSON.parse(cookieS);</w:t>
      </w:r>
    </w:p>
    <w:p w14:paraId="21705037" w14:textId="77777777" w:rsidR="00733F68" w:rsidRPr="00A858DF" w:rsidRDefault="00733F68" w:rsidP="00733F68">
      <w:pPr>
        <w:pStyle w:val="TxtCode3-Orange"/>
      </w:pPr>
      <w:r w:rsidRPr="00A858DF">
        <w:t xml:space="preserve">    // Charger les deux champs avec la valeur du prénom et du du nom contenu dans l'objet json.</w:t>
      </w:r>
    </w:p>
    <w:p w14:paraId="6CC2244C" w14:textId="77777777" w:rsidR="00733F68" w:rsidRPr="00A858DF" w:rsidRDefault="00733F68" w:rsidP="00733F68">
      <w:pPr>
        <w:pStyle w:val="TxtCode3-Orange"/>
      </w:pPr>
      <w:r w:rsidRPr="00A858DF">
        <w:t xml:space="preserve">    document.getElementById("prenom").value = personne.prenom;</w:t>
      </w:r>
    </w:p>
    <w:p w14:paraId="6EF75B09" w14:textId="77777777" w:rsidR="00733F68" w:rsidRPr="00A858DF" w:rsidRDefault="00733F68" w:rsidP="00733F68">
      <w:pPr>
        <w:pStyle w:val="TxtCode3-Orange"/>
      </w:pPr>
      <w:r w:rsidRPr="00A858DF">
        <w:t xml:space="preserve">    document.getElementById("nom").value = personne.nom;</w:t>
      </w:r>
    </w:p>
    <w:p w14:paraId="226C69F9" w14:textId="77777777" w:rsidR="00733F68" w:rsidRPr="00A858DF" w:rsidRDefault="00733F68" w:rsidP="00733F68">
      <w:pPr>
        <w:pStyle w:val="TxtCode3-Orange"/>
      </w:pPr>
      <w:r w:rsidRPr="00A858DF">
        <w:t xml:space="preserve">    console.log("Data retrieved from cookie");</w:t>
      </w:r>
    </w:p>
    <w:p w14:paraId="342A391E" w14:textId="77777777" w:rsidR="00733F68" w:rsidRPr="00A858DF" w:rsidRDefault="00733F68" w:rsidP="00733F68">
      <w:pPr>
        <w:pStyle w:val="TxtCode3-Orange"/>
      </w:pPr>
      <w:r w:rsidRPr="00A858DF">
        <w:t xml:space="preserve">  }</w:t>
      </w:r>
    </w:p>
    <w:p w14:paraId="52DE0E90" w14:textId="77777777" w:rsidR="00733F68" w:rsidRPr="00A858DF" w:rsidRDefault="00733F68" w:rsidP="00733F68">
      <w:pPr>
        <w:pStyle w:val="TxtCode3-Orange"/>
      </w:pPr>
      <w:r w:rsidRPr="00A858DF">
        <w:t>}</w:t>
      </w:r>
    </w:p>
    <w:p w14:paraId="2BE17BE9" w14:textId="77777777" w:rsidR="00733F68" w:rsidRPr="00A858DF" w:rsidRDefault="00733F68" w:rsidP="00733F68">
      <w:pPr>
        <w:pStyle w:val="TxtCode3-Orange"/>
      </w:pPr>
    </w:p>
    <w:p w14:paraId="045B6C12" w14:textId="77777777" w:rsidR="00733F68" w:rsidRPr="00A858DF" w:rsidRDefault="00733F68" w:rsidP="00733F68">
      <w:pPr>
        <w:pStyle w:val="TxtCode3-Orange"/>
      </w:pPr>
      <w:r w:rsidRPr="00A858DF">
        <w:t>function addMinutes(date, minutes) {</w:t>
      </w:r>
    </w:p>
    <w:p w14:paraId="424D9A86" w14:textId="77777777" w:rsidR="00733F68" w:rsidRPr="00A858DF" w:rsidRDefault="00733F68" w:rsidP="00733F68">
      <w:pPr>
        <w:pStyle w:val="TxtCode3-Orange"/>
      </w:pPr>
      <w:r w:rsidRPr="00A858DF">
        <w:t xml:space="preserve">  date.setMinutes(date.getMinutes() + minutes);</w:t>
      </w:r>
    </w:p>
    <w:p w14:paraId="362DD20F" w14:textId="77777777" w:rsidR="00733F68" w:rsidRPr="00A858DF" w:rsidRDefault="00733F68" w:rsidP="00733F68">
      <w:pPr>
        <w:pStyle w:val="TxtCode3-Orange"/>
      </w:pPr>
      <w:r w:rsidRPr="00A858DF">
        <w:t xml:space="preserve">  return date;</w:t>
      </w:r>
    </w:p>
    <w:p w14:paraId="57192D34" w14:textId="16E058F3" w:rsidR="00733F68" w:rsidRPr="00A858DF" w:rsidRDefault="00733F68" w:rsidP="00733F68">
      <w:pPr>
        <w:pStyle w:val="TxtCode3-Orange"/>
      </w:pPr>
      <w:r w:rsidRPr="00A858DF">
        <w:t>}</w:t>
      </w:r>
    </w:p>
    <w:p w14:paraId="20BE4F9C" w14:textId="77777777" w:rsidR="00BC3474" w:rsidRPr="00A858DF" w:rsidRDefault="00BC3474" w:rsidP="00BC3474">
      <w:pPr>
        <w:pStyle w:val="Titre3"/>
      </w:pPr>
      <w:bookmarkStart w:id="64" w:name="_Toc137926743"/>
      <w:r w:rsidRPr="00A858DF">
        <w:t>Capture</w:t>
      </w:r>
      <w:bookmarkEnd w:id="64"/>
    </w:p>
    <w:p w14:paraId="3DB41F9F" w14:textId="52D8E6E3" w:rsidR="008E342F" w:rsidRPr="00A858DF" w:rsidRDefault="0073068F" w:rsidP="0073068F">
      <w:pPr>
        <w:pStyle w:val="StyleCentr"/>
      </w:pPr>
      <w:r w:rsidRPr="00A858DF">
        <w:rPr>
          <w:noProof/>
        </w:rPr>
        <w:drawing>
          <wp:inline distT="0" distB="0" distL="0" distR="0" wp14:anchorId="661E6961" wp14:editId="37BDA30D">
            <wp:extent cx="5410955" cy="1181265"/>
            <wp:effectExtent l="0" t="0" r="0" b="0"/>
            <wp:docPr id="46" name="Image 46"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 capture d’écran, Police, Rectangle&#10;&#10;Description générée automatiquement"/>
                    <pic:cNvPicPr/>
                  </pic:nvPicPr>
                  <pic:blipFill>
                    <a:blip r:embed="rId41"/>
                    <a:stretch>
                      <a:fillRect/>
                    </a:stretch>
                  </pic:blipFill>
                  <pic:spPr>
                    <a:xfrm>
                      <a:off x="0" y="0"/>
                      <a:ext cx="5410955" cy="1181265"/>
                    </a:xfrm>
                    <a:prstGeom prst="rect">
                      <a:avLst/>
                    </a:prstGeom>
                  </pic:spPr>
                </pic:pic>
              </a:graphicData>
            </a:graphic>
          </wp:inline>
        </w:drawing>
      </w:r>
    </w:p>
    <w:p w14:paraId="232C2C6C" w14:textId="04F10658" w:rsidR="00BC3474" w:rsidRPr="00A858DF" w:rsidRDefault="008E342F" w:rsidP="0073068F">
      <w:pPr>
        <w:pStyle w:val="StyleCentr"/>
      </w:pPr>
      <w:r w:rsidRPr="00A858DF">
        <w:rPr>
          <w:noProof/>
        </w:rPr>
        <w:drawing>
          <wp:inline distT="0" distB="0" distL="0" distR="0" wp14:anchorId="2D8D1305" wp14:editId="34F61585">
            <wp:extent cx="5760720" cy="7112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711200"/>
                    </a:xfrm>
                    <a:prstGeom prst="rect">
                      <a:avLst/>
                    </a:prstGeom>
                  </pic:spPr>
                </pic:pic>
              </a:graphicData>
            </a:graphic>
          </wp:inline>
        </w:drawing>
      </w:r>
    </w:p>
    <w:p w14:paraId="72DCEED2" w14:textId="55BF6356" w:rsidR="00DC41D7" w:rsidRPr="00A858DF" w:rsidRDefault="00DC41D7" w:rsidP="00973728">
      <w:pPr>
        <w:pStyle w:val="Titre2"/>
      </w:pPr>
      <w:bookmarkStart w:id="65" w:name="_Toc137926744"/>
      <w:r w:rsidRPr="00A858DF">
        <w:t>Exercice 14</w:t>
      </w:r>
      <w:r w:rsidR="00FB0DFC" w:rsidRPr="00A858DF">
        <w:t xml:space="preserve"> (</w:t>
      </w:r>
      <w:r w:rsidR="005E2A01" w:rsidRPr="00A858DF">
        <w:t xml:space="preserve">Bases de </w:t>
      </w:r>
      <w:r w:rsidR="00FF539B" w:rsidRPr="00A858DF">
        <w:t>jQuery</w:t>
      </w:r>
      <w:r w:rsidR="00FB0DFC" w:rsidRPr="00A858DF">
        <w:t>)</w:t>
      </w:r>
      <w:bookmarkEnd w:id="65"/>
    </w:p>
    <w:p w14:paraId="1E8F6605" w14:textId="6E5314B2" w:rsidR="00BC3474" w:rsidRPr="00A858DF" w:rsidRDefault="00BC3474" w:rsidP="00BC3474">
      <w:pPr>
        <w:pStyle w:val="Titre3"/>
      </w:pPr>
      <w:bookmarkStart w:id="66" w:name="_Toc137926745"/>
      <w:r w:rsidRPr="00A858DF">
        <w:t>Objectif de l’exercice</w:t>
      </w:r>
      <w:bookmarkEnd w:id="66"/>
    </w:p>
    <w:p w14:paraId="7E4987BC" w14:textId="6902CE89" w:rsidR="00BC3474" w:rsidRPr="00A858DF" w:rsidRDefault="001E4408" w:rsidP="00BC3474">
      <w:pPr>
        <w:pStyle w:val="Txtjustifie"/>
      </w:pPr>
      <w:r w:rsidRPr="00A858DF">
        <w:t>Le but de cet exercice et de découvrir les bases de jQuery grâce a un site web (</w:t>
      </w:r>
      <w:hyperlink r:id="rId43" w:history="1">
        <w:r w:rsidR="00DD143A" w:rsidRPr="00A858DF">
          <w:rPr>
            <w:rStyle w:val="Lienhypertexte"/>
          </w:rPr>
          <w:t>https://www.jcsinfo.ch/demo/jquery/</w:t>
        </w:r>
      </w:hyperlink>
      <w:r w:rsidRPr="00A858DF">
        <w:t>)</w:t>
      </w:r>
      <w:r w:rsidR="00DD143A" w:rsidRPr="00A858DF">
        <w:t xml:space="preserve"> qui est une sorte de </w:t>
      </w:r>
      <w:r w:rsidR="00457045" w:rsidRPr="00A858DF">
        <w:t>présentation</w:t>
      </w:r>
      <w:r w:rsidR="00DD143A" w:rsidRPr="00A858DF">
        <w:t xml:space="preserve"> qui nous montre comment fonctionne jQuery et qui nous permet de tester certaines fonction</w:t>
      </w:r>
      <w:r w:rsidR="00640E78" w:rsidRPr="00A858DF">
        <w:t>s.</w:t>
      </w:r>
    </w:p>
    <w:p w14:paraId="0D7AF346" w14:textId="1AEA8F17" w:rsidR="00DC41D7" w:rsidRPr="00A858DF" w:rsidRDefault="00DC41D7" w:rsidP="00973728">
      <w:pPr>
        <w:pStyle w:val="Titre2"/>
      </w:pPr>
      <w:bookmarkStart w:id="67" w:name="_Toc137926746"/>
      <w:r w:rsidRPr="00A858DF">
        <w:t>Exercice 15</w:t>
      </w:r>
      <w:r w:rsidR="00FB0DFC" w:rsidRPr="00A858DF">
        <w:t xml:space="preserve"> (</w:t>
      </w:r>
      <w:r w:rsidR="005E2A01" w:rsidRPr="00A858DF">
        <w:t xml:space="preserve">Première utilisation de </w:t>
      </w:r>
      <w:r w:rsidR="001E4408" w:rsidRPr="00A858DF">
        <w:t>jQuery</w:t>
      </w:r>
      <w:r w:rsidR="00FB0DFC" w:rsidRPr="00A858DF">
        <w:t>)</w:t>
      </w:r>
      <w:bookmarkEnd w:id="67"/>
    </w:p>
    <w:p w14:paraId="690A874B" w14:textId="7065FEC9" w:rsidR="00BC3474" w:rsidRPr="00A858DF" w:rsidRDefault="00BC3474" w:rsidP="00BC3474">
      <w:pPr>
        <w:pStyle w:val="Titre3"/>
      </w:pPr>
      <w:bookmarkStart w:id="68" w:name="_Toc137926747"/>
      <w:r w:rsidRPr="00A858DF">
        <w:t>Objectif de l’exercice</w:t>
      </w:r>
      <w:bookmarkEnd w:id="68"/>
    </w:p>
    <w:p w14:paraId="53F53E7B" w14:textId="750F2A36" w:rsidR="00BC3474" w:rsidRPr="00A858DF" w:rsidRDefault="008C3162" w:rsidP="00BC3474">
      <w:pPr>
        <w:pStyle w:val="Txtjustifie"/>
      </w:pPr>
      <w:r w:rsidRPr="00A858DF">
        <w:t>Le but de cet exercice est de nous montrer comment utiliser du jQuery, nous allons faire une</w:t>
      </w:r>
      <w:r w:rsidR="00C00EE9" w:rsidRPr="00A858DF">
        <w:t xml:space="preserve"> vue qui va changer suivant ce que </w:t>
      </w:r>
      <w:r w:rsidR="00C1489B" w:rsidRPr="00A858DF">
        <w:t>l’on sélectionne</w:t>
      </w:r>
      <w:r w:rsidR="00C00EE9" w:rsidRPr="00A858DF">
        <w:t xml:space="preserve"> dans une liste, nous allons </w:t>
      </w:r>
      <w:r w:rsidR="00186F80" w:rsidRPr="00A858DF">
        <w:t>effectuer</w:t>
      </w:r>
      <w:r w:rsidR="00C00EE9" w:rsidRPr="00A858DF">
        <w:t xml:space="preserve"> cet exercice en JS et en jQuery pour constater les </w:t>
      </w:r>
      <w:r w:rsidR="003735D6" w:rsidRPr="00A858DF">
        <w:t>différences</w:t>
      </w:r>
      <w:r w:rsidR="00C00EE9" w:rsidRPr="00A858DF">
        <w:t>.</w:t>
      </w:r>
    </w:p>
    <w:p w14:paraId="026AE6A7" w14:textId="2D780509" w:rsidR="00BC3474" w:rsidRPr="00A858DF" w:rsidRDefault="00BC3474" w:rsidP="00BC3474">
      <w:pPr>
        <w:pStyle w:val="Titre3"/>
      </w:pPr>
      <w:bookmarkStart w:id="69" w:name="_Toc137926748"/>
      <w:r w:rsidRPr="00A858DF">
        <w:t>Explications / Descriptions</w:t>
      </w:r>
      <w:bookmarkEnd w:id="69"/>
    </w:p>
    <w:p w14:paraId="5A1F52B5" w14:textId="77777777" w:rsidR="00BC3474" w:rsidRPr="00A858DF" w:rsidRDefault="00BC3474" w:rsidP="00BC3474">
      <w:pPr>
        <w:pStyle w:val="Txtjustifie"/>
      </w:pPr>
    </w:p>
    <w:p w14:paraId="7EB4D2E1" w14:textId="77777777" w:rsidR="00BC3474" w:rsidRPr="00A858DF" w:rsidRDefault="00BC3474" w:rsidP="00BC3474">
      <w:pPr>
        <w:pStyle w:val="Titre3"/>
      </w:pPr>
      <w:bookmarkStart w:id="70" w:name="_Toc137926749"/>
      <w:r w:rsidRPr="00A858DF">
        <w:t>Extrait de code</w:t>
      </w:r>
      <w:bookmarkEnd w:id="70"/>
      <w:r w:rsidRPr="00A858DF">
        <w:t xml:space="preserve"> </w:t>
      </w:r>
    </w:p>
    <w:p w14:paraId="7A0AEC82" w14:textId="2A2CF007" w:rsidR="00BC3474" w:rsidRPr="00A858DF" w:rsidRDefault="00780A2B" w:rsidP="00BC3474">
      <w:pPr>
        <w:pStyle w:val="Txtjustifie"/>
      </w:pPr>
      <w:r w:rsidRPr="00A858DF">
        <w:t>JS :</w:t>
      </w:r>
      <w:r w:rsidRPr="00A858DF">
        <w:br/>
        <w:t>IndexCtrlJS :</w:t>
      </w:r>
    </w:p>
    <w:p w14:paraId="3FCD9632" w14:textId="77777777" w:rsidR="00152ABB" w:rsidRPr="00A858DF" w:rsidRDefault="00152ABB" w:rsidP="00152ABB">
      <w:pPr>
        <w:pStyle w:val="TxtCode3-Orange"/>
      </w:pPr>
      <w:r w:rsidRPr="00A858DF">
        <w:lastRenderedPageBreak/>
        <w:t>/*</w:t>
      </w:r>
    </w:p>
    <w:p w14:paraId="4D07DDCC" w14:textId="77777777" w:rsidR="00152ABB" w:rsidRPr="00A858DF" w:rsidRDefault="00152ABB" w:rsidP="00152ABB">
      <w:pPr>
        <w:pStyle w:val="TxtCode3-Orange"/>
      </w:pPr>
      <w:r w:rsidRPr="00A858DF">
        <w:t xml:space="preserve"> * 1. DOM PRET : DEMARRAGE DE L'APPLICATION</w:t>
      </w:r>
    </w:p>
    <w:p w14:paraId="41D4A896" w14:textId="77777777" w:rsidR="00152ABB" w:rsidRPr="00A858DF" w:rsidRDefault="00152ABB" w:rsidP="00152ABB">
      <w:pPr>
        <w:pStyle w:val="TxtCode3-Orange"/>
      </w:pPr>
      <w:r w:rsidRPr="00A858DF">
        <w:t xml:space="preserve"> */</w:t>
      </w:r>
    </w:p>
    <w:p w14:paraId="1654554A" w14:textId="77777777" w:rsidR="00152ABB" w:rsidRPr="00A858DF" w:rsidRDefault="00152ABB" w:rsidP="00152ABB">
      <w:pPr>
        <w:pStyle w:val="TxtCode3-Orange"/>
      </w:pPr>
      <w:r w:rsidRPr="00A858DF">
        <w:t>document.onreadystatechange = function () {</w:t>
      </w:r>
    </w:p>
    <w:p w14:paraId="3C58C6B5" w14:textId="77777777" w:rsidR="00152ABB" w:rsidRPr="00A858DF" w:rsidRDefault="00152ABB" w:rsidP="00152ABB">
      <w:pPr>
        <w:pStyle w:val="TxtCode3-Orange"/>
      </w:pPr>
      <w:r w:rsidRPr="00A858DF">
        <w:t xml:space="preserve">  if (document.readyState === "complete") {</w:t>
      </w:r>
    </w:p>
    <w:p w14:paraId="34CBEAE4" w14:textId="77777777" w:rsidR="00152ABB" w:rsidRPr="00A858DF" w:rsidRDefault="00152ABB" w:rsidP="00152ABB">
      <w:pPr>
        <w:pStyle w:val="TxtCode3-Orange"/>
      </w:pPr>
      <w:r w:rsidRPr="00A858DF">
        <w:t xml:space="preserve">    ctrl = new Ctrl();</w:t>
      </w:r>
    </w:p>
    <w:p w14:paraId="0DFEFE34" w14:textId="77777777" w:rsidR="00152ABB" w:rsidRPr="00A858DF" w:rsidRDefault="00152ABB" w:rsidP="00152ABB">
      <w:pPr>
        <w:pStyle w:val="TxtCode3-Orange"/>
      </w:pPr>
      <w:r w:rsidRPr="00A858DF">
        <w:t xml:space="preserve">    let couleur = document.getElementById("couleurs").value;</w:t>
      </w:r>
    </w:p>
    <w:p w14:paraId="0A6ACE69" w14:textId="77777777" w:rsidR="00152ABB" w:rsidRPr="00A858DF" w:rsidRDefault="00152ABB" w:rsidP="00152ABB">
      <w:pPr>
        <w:pStyle w:val="TxtCode3-Orange"/>
      </w:pPr>
      <w:r w:rsidRPr="00A858DF">
        <w:t xml:space="preserve">    ctrl.changerCouleur(couleur);</w:t>
      </w:r>
    </w:p>
    <w:p w14:paraId="3E7D4A7E" w14:textId="77777777" w:rsidR="00152ABB" w:rsidRPr="00A858DF" w:rsidRDefault="00152ABB" w:rsidP="00152ABB">
      <w:pPr>
        <w:pStyle w:val="TxtCode3-Orange"/>
      </w:pPr>
      <w:r w:rsidRPr="00A858DF">
        <w:t xml:space="preserve">  }</w:t>
      </w:r>
    </w:p>
    <w:p w14:paraId="679F8E06" w14:textId="77777777" w:rsidR="00152ABB" w:rsidRPr="00A858DF" w:rsidRDefault="00152ABB" w:rsidP="00152ABB">
      <w:pPr>
        <w:pStyle w:val="TxtCode3-Orange"/>
      </w:pPr>
      <w:r w:rsidRPr="00A858DF">
        <w:t>};</w:t>
      </w:r>
    </w:p>
    <w:p w14:paraId="6F187C9B" w14:textId="77777777" w:rsidR="00152ABB" w:rsidRPr="00A858DF" w:rsidRDefault="00152ABB" w:rsidP="00152ABB">
      <w:pPr>
        <w:pStyle w:val="TxtCode3-Orange"/>
      </w:pPr>
    </w:p>
    <w:p w14:paraId="19712CE3" w14:textId="77777777" w:rsidR="00152ABB" w:rsidRPr="00A858DF" w:rsidRDefault="00152ABB" w:rsidP="00152ABB">
      <w:pPr>
        <w:pStyle w:val="TxtCode3-Orange"/>
      </w:pPr>
      <w:r w:rsidRPr="00A858DF">
        <w:t>class Ctrl {</w:t>
      </w:r>
    </w:p>
    <w:p w14:paraId="25D3CD91" w14:textId="77777777" w:rsidR="00152ABB" w:rsidRPr="00A858DF" w:rsidRDefault="00152ABB" w:rsidP="00152ABB">
      <w:pPr>
        <w:pStyle w:val="TxtCode3-Orange"/>
      </w:pPr>
      <w:r w:rsidRPr="00A858DF">
        <w:t xml:space="preserve">  constructor() {}</w:t>
      </w:r>
    </w:p>
    <w:p w14:paraId="498209FE" w14:textId="77777777" w:rsidR="00152ABB" w:rsidRPr="00A858DF" w:rsidRDefault="00152ABB" w:rsidP="00152ABB">
      <w:pPr>
        <w:pStyle w:val="TxtCode3-Orange"/>
      </w:pPr>
      <w:r w:rsidRPr="00A858DF">
        <w:t xml:space="preserve">  changerCouleur(couleur) {</w:t>
      </w:r>
    </w:p>
    <w:p w14:paraId="1CC638B5" w14:textId="77777777" w:rsidR="00152ABB" w:rsidRPr="00A858DF" w:rsidRDefault="00152ABB" w:rsidP="00152ABB">
      <w:pPr>
        <w:pStyle w:val="TxtCode3-Orange"/>
      </w:pPr>
      <w:r w:rsidRPr="00A858DF">
        <w:t xml:space="preserve">    document.getElementById("container").style.backgroundColor = couleur;</w:t>
      </w:r>
    </w:p>
    <w:p w14:paraId="7B7A2CA6" w14:textId="77777777" w:rsidR="00152ABB" w:rsidRPr="00A858DF" w:rsidRDefault="00152ABB" w:rsidP="00152ABB">
      <w:pPr>
        <w:pStyle w:val="TxtCode3-Orange"/>
      </w:pPr>
    </w:p>
    <w:p w14:paraId="190FE5A7" w14:textId="77777777" w:rsidR="00152ABB" w:rsidRPr="00A858DF" w:rsidRDefault="00152ABB" w:rsidP="00152ABB">
      <w:pPr>
        <w:pStyle w:val="TxtCode3-Orange"/>
      </w:pPr>
      <w:r w:rsidRPr="00A858DF">
        <w:t xml:space="preserve">    if (couleur == "red" || couleur == "blue" || couleur == "green") {</w:t>
      </w:r>
    </w:p>
    <w:p w14:paraId="11E9E933" w14:textId="77777777" w:rsidR="00152ABB" w:rsidRPr="00A858DF" w:rsidRDefault="00152ABB" w:rsidP="00152ABB">
      <w:pPr>
        <w:pStyle w:val="TxtCode3-Orange"/>
      </w:pPr>
      <w:r w:rsidRPr="00A858DF">
        <w:t xml:space="preserve">      document.getElementById("titre").style.color = "white";</w:t>
      </w:r>
    </w:p>
    <w:p w14:paraId="55A3FF7A" w14:textId="77777777" w:rsidR="00152ABB" w:rsidRPr="00A858DF" w:rsidRDefault="00152ABB" w:rsidP="00152ABB">
      <w:pPr>
        <w:pStyle w:val="TxtCode3-Orange"/>
      </w:pPr>
      <w:r w:rsidRPr="00A858DF">
        <w:t xml:space="preserve">    } else {</w:t>
      </w:r>
    </w:p>
    <w:p w14:paraId="0F8CBCC5" w14:textId="77777777" w:rsidR="00152ABB" w:rsidRPr="00A858DF" w:rsidRDefault="00152ABB" w:rsidP="00152ABB">
      <w:pPr>
        <w:pStyle w:val="TxtCode3-Orange"/>
      </w:pPr>
      <w:r w:rsidRPr="00A858DF">
        <w:t xml:space="preserve">      document.getElementById("titre").style.color = "black";</w:t>
      </w:r>
    </w:p>
    <w:p w14:paraId="2532960E" w14:textId="77777777" w:rsidR="00152ABB" w:rsidRPr="00A858DF" w:rsidRDefault="00152ABB" w:rsidP="00152ABB">
      <w:pPr>
        <w:pStyle w:val="TxtCode3-Orange"/>
      </w:pPr>
      <w:r w:rsidRPr="00A858DF">
        <w:t xml:space="preserve">    }</w:t>
      </w:r>
    </w:p>
    <w:p w14:paraId="20B34B50" w14:textId="77777777" w:rsidR="00152ABB" w:rsidRPr="00A858DF" w:rsidRDefault="00152ABB" w:rsidP="00152ABB">
      <w:pPr>
        <w:pStyle w:val="TxtCode3-Orange"/>
      </w:pPr>
      <w:r w:rsidRPr="00A858DF">
        <w:t xml:space="preserve">  }</w:t>
      </w:r>
    </w:p>
    <w:p w14:paraId="33CB9909" w14:textId="195D06B2" w:rsidR="00780A2B" w:rsidRPr="00A858DF" w:rsidRDefault="00152ABB" w:rsidP="00152ABB">
      <w:pPr>
        <w:pStyle w:val="TxtCode3-Orange"/>
      </w:pPr>
      <w:r w:rsidRPr="00A858DF">
        <w:t>}</w:t>
      </w:r>
    </w:p>
    <w:p w14:paraId="58AACBF2" w14:textId="53720040" w:rsidR="00780A2B" w:rsidRPr="00A858DF" w:rsidRDefault="00780A2B" w:rsidP="00BC3474">
      <w:pPr>
        <w:pStyle w:val="Txtjustifie"/>
      </w:pPr>
      <w:r w:rsidRPr="00A858DF">
        <w:t>IndexCtrlJQ :</w:t>
      </w:r>
    </w:p>
    <w:p w14:paraId="4EFC8CB7" w14:textId="77777777" w:rsidR="00152ABB" w:rsidRPr="00A858DF" w:rsidRDefault="00152ABB" w:rsidP="00152ABB">
      <w:pPr>
        <w:pStyle w:val="TxtCode3-Orange"/>
      </w:pPr>
      <w:r w:rsidRPr="00A858DF">
        <w:t>/*</w:t>
      </w:r>
    </w:p>
    <w:p w14:paraId="49AF2F0F" w14:textId="77777777" w:rsidR="00152ABB" w:rsidRPr="00A858DF" w:rsidRDefault="00152ABB" w:rsidP="00152ABB">
      <w:pPr>
        <w:pStyle w:val="TxtCode3-Orange"/>
      </w:pPr>
      <w:r w:rsidRPr="00A858DF">
        <w:t xml:space="preserve"> * 1. DOM PRET : DEMARRAGE DE L'APPLICATION AVEC CLASSE CTRL</w:t>
      </w:r>
    </w:p>
    <w:p w14:paraId="60AD1F79" w14:textId="77777777" w:rsidR="00152ABB" w:rsidRPr="00A858DF" w:rsidRDefault="00152ABB" w:rsidP="00152ABB">
      <w:pPr>
        <w:pStyle w:val="TxtCode3-Orange"/>
      </w:pPr>
      <w:r w:rsidRPr="00A858DF">
        <w:t xml:space="preserve"> */</w:t>
      </w:r>
    </w:p>
    <w:p w14:paraId="6C9D5AAB" w14:textId="77777777" w:rsidR="00152ABB" w:rsidRPr="00A858DF" w:rsidRDefault="00152ABB" w:rsidP="00152ABB">
      <w:pPr>
        <w:pStyle w:val="TxtCode3-Orange"/>
      </w:pPr>
    </w:p>
    <w:p w14:paraId="6BAC39AB" w14:textId="77777777" w:rsidR="00152ABB" w:rsidRPr="00A858DF" w:rsidRDefault="00152ABB" w:rsidP="00152ABB">
      <w:pPr>
        <w:pStyle w:val="TxtCode3-Orange"/>
      </w:pPr>
      <w:r w:rsidRPr="00A858DF">
        <w:t>$(document).ready(function () {</w:t>
      </w:r>
    </w:p>
    <w:p w14:paraId="492D5686" w14:textId="77777777" w:rsidR="00152ABB" w:rsidRPr="00A858DF" w:rsidRDefault="00152ABB" w:rsidP="00152ABB">
      <w:pPr>
        <w:pStyle w:val="TxtCode3-Orange"/>
      </w:pPr>
      <w:r w:rsidRPr="00A858DF">
        <w:t xml:space="preserve">  let couleur = $("#couleurs").val();</w:t>
      </w:r>
    </w:p>
    <w:p w14:paraId="6B5D20D4" w14:textId="77777777" w:rsidR="00152ABB" w:rsidRPr="00A858DF" w:rsidRDefault="00152ABB" w:rsidP="00152ABB">
      <w:pPr>
        <w:pStyle w:val="TxtCode3-Orange"/>
      </w:pPr>
      <w:r w:rsidRPr="00A858DF">
        <w:t xml:space="preserve">  changerCouleur(couleur);</w:t>
      </w:r>
    </w:p>
    <w:p w14:paraId="6EC15029" w14:textId="77777777" w:rsidR="00152ABB" w:rsidRPr="00A858DF" w:rsidRDefault="00152ABB" w:rsidP="00152ABB">
      <w:pPr>
        <w:pStyle w:val="TxtCode3-Orange"/>
      </w:pPr>
      <w:r w:rsidRPr="00A858DF">
        <w:t>});</w:t>
      </w:r>
    </w:p>
    <w:p w14:paraId="092D2B82" w14:textId="77777777" w:rsidR="00152ABB" w:rsidRPr="00A858DF" w:rsidRDefault="00152ABB" w:rsidP="00152ABB">
      <w:pPr>
        <w:pStyle w:val="TxtCode3-Orange"/>
      </w:pPr>
    </w:p>
    <w:p w14:paraId="24EAE262" w14:textId="77777777" w:rsidR="00152ABB" w:rsidRPr="00A858DF" w:rsidRDefault="00152ABB" w:rsidP="00152ABB">
      <w:pPr>
        <w:pStyle w:val="TxtCode3-Orange"/>
      </w:pPr>
      <w:r w:rsidRPr="00A858DF">
        <w:t>function changerCouleur(couleur) {</w:t>
      </w:r>
    </w:p>
    <w:p w14:paraId="61FBA05E" w14:textId="77777777" w:rsidR="00152ABB" w:rsidRPr="00A858DF" w:rsidRDefault="00152ABB" w:rsidP="00152ABB">
      <w:pPr>
        <w:pStyle w:val="TxtCode3-Orange"/>
      </w:pPr>
      <w:r w:rsidRPr="00A858DF">
        <w:t xml:space="preserve">  $("#container").css({ "background-color": couleur });</w:t>
      </w:r>
    </w:p>
    <w:p w14:paraId="0D441D07" w14:textId="77777777" w:rsidR="00152ABB" w:rsidRPr="00A858DF" w:rsidRDefault="00152ABB" w:rsidP="00152ABB">
      <w:pPr>
        <w:pStyle w:val="TxtCode3-Orange"/>
      </w:pPr>
      <w:r w:rsidRPr="00A858DF">
        <w:t xml:space="preserve">  if (couleur == "red" || couleur == "blue" || couleur == "green") {</w:t>
      </w:r>
    </w:p>
    <w:p w14:paraId="091A5815" w14:textId="77777777" w:rsidR="00152ABB" w:rsidRPr="00A858DF" w:rsidRDefault="00152ABB" w:rsidP="00152ABB">
      <w:pPr>
        <w:pStyle w:val="TxtCode3-Orange"/>
      </w:pPr>
      <w:r w:rsidRPr="00A858DF">
        <w:t xml:space="preserve">    $("#titre").css({ color: "white" });</w:t>
      </w:r>
    </w:p>
    <w:p w14:paraId="52B1DC7E" w14:textId="77777777" w:rsidR="00152ABB" w:rsidRPr="00A858DF" w:rsidRDefault="00152ABB" w:rsidP="00152ABB">
      <w:pPr>
        <w:pStyle w:val="TxtCode3-Orange"/>
      </w:pPr>
      <w:r w:rsidRPr="00A858DF">
        <w:t xml:space="preserve">  } else {</w:t>
      </w:r>
    </w:p>
    <w:p w14:paraId="0C64B6D4" w14:textId="77777777" w:rsidR="00152ABB" w:rsidRPr="00A858DF" w:rsidRDefault="00152ABB" w:rsidP="00152ABB">
      <w:pPr>
        <w:pStyle w:val="TxtCode3-Orange"/>
      </w:pPr>
      <w:r w:rsidRPr="00A858DF">
        <w:t xml:space="preserve">    $("#titre").css({ color: "black" });</w:t>
      </w:r>
    </w:p>
    <w:p w14:paraId="0EC68975" w14:textId="77777777" w:rsidR="00152ABB" w:rsidRPr="00A858DF" w:rsidRDefault="00152ABB" w:rsidP="00152ABB">
      <w:pPr>
        <w:pStyle w:val="TxtCode3-Orange"/>
      </w:pPr>
      <w:r w:rsidRPr="00A858DF">
        <w:t xml:space="preserve">  }</w:t>
      </w:r>
    </w:p>
    <w:p w14:paraId="77429CB8" w14:textId="719407F2" w:rsidR="00780A2B" w:rsidRPr="00A858DF" w:rsidRDefault="00152ABB" w:rsidP="00152ABB">
      <w:pPr>
        <w:pStyle w:val="TxtCode3-Orange"/>
      </w:pPr>
      <w:r w:rsidRPr="00A858DF">
        <w:t>}</w:t>
      </w:r>
    </w:p>
    <w:p w14:paraId="1020314A" w14:textId="77777777" w:rsidR="00BC3474" w:rsidRPr="00A858DF" w:rsidRDefault="00BC3474" w:rsidP="00BC3474">
      <w:pPr>
        <w:pStyle w:val="Titre3"/>
      </w:pPr>
      <w:bookmarkStart w:id="71" w:name="_Toc137926750"/>
      <w:r w:rsidRPr="00A858DF">
        <w:t>Capture</w:t>
      </w:r>
      <w:bookmarkEnd w:id="71"/>
    </w:p>
    <w:p w14:paraId="1878055D" w14:textId="6ED97464" w:rsidR="00A84CAA" w:rsidRPr="00A858DF" w:rsidRDefault="00A84CAA" w:rsidP="001F4A28">
      <w:pPr>
        <w:pStyle w:val="Titre4"/>
      </w:pPr>
      <w:bookmarkStart w:id="72" w:name="_Toc137926751"/>
      <w:r w:rsidRPr="00A858DF">
        <w:t>JS</w:t>
      </w:r>
      <w:bookmarkEnd w:id="72"/>
    </w:p>
    <w:p w14:paraId="396B6B92" w14:textId="7CA63F6A" w:rsidR="00BC3474" w:rsidRPr="00A858DF" w:rsidRDefault="00FC227F" w:rsidP="00504617">
      <w:pPr>
        <w:pStyle w:val="StyleCentr"/>
      </w:pPr>
      <w:r w:rsidRPr="00A858DF">
        <w:rPr>
          <w:noProof/>
        </w:rPr>
        <w:drawing>
          <wp:inline distT="0" distB="0" distL="0" distR="0" wp14:anchorId="10DBC377" wp14:editId="59E66CBE">
            <wp:extent cx="4496427" cy="2181529"/>
            <wp:effectExtent l="0" t="0" r="0" b="9525"/>
            <wp:docPr id="47" name="Image 47" descr="Une image contenant texte, capture d’écran, affichage, ja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 capture d’écran, affichage, jaune&#10;&#10;Description générée automatiquement"/>
                    <pic:cNvPicPr/>
                  </pic:nvPicPr>
                  <pic:blipFill>
                    <a:blip r:embed="rId44"/>
                    <a:stretch>
                      <a:fillRect/>
                    </a:stretch>
                  </pic:blipFill>
                  <pic:spPr>
                    <a:xfrm>
                      <a:off x="0" y="0"/>
                      <a:ext cx="4496427" cy="2181529"/>
                    </a:xfrm>
                    <a:prstGeom prst="rect">
                      <a:avLst/>
                    </a:prstGeom>
                  </pic:spPr>
                </pic:pic>
              </a:graphicData>
            </a:graphic>
          </wp:inline>
        </w:drawing>
      </w:r>
    </w:p>
    <w:p w14:paraId="05753E37" w14:textId="28FAC777" w:rsidR="00A84CAA" w:rsidRPr="00A858DF" w:rsidRDefault="00A84CAA" w:rsidP="00504617">
      <w:pPr>
        <w:pStyle w:val="StyleCentr"/>
      </w:pPr>
      <w:r w:rsidRPr="00A858DF">
        <w:rPr>
          <w:noProof/>
        </w:rPr>
        <w:lastRenderedPageBreak/>
        <w:drawing>
          <wp:inline distT="0" distB="0" distL="0" distR="0" wp14:anchorId="37C2DF3F" wp14:editId="49FB4482">
            <wp:extent cx="4305901" cy="2391109"/>
            <wp:effectExtent l="0" t="0" r="0" b="9525"/>
            <wp:docPr id="48" name="Image 48"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apture d’écran, logiciel, affichage&#10;&#10;Description générée automatiquement"/>
                    <pic:cNvPicPr/>
                  </pic:nvPicPr>
                  <pic:blipFill>
                    <a:blip r:embed="rId45"/>
                    <a:stretch>
                      <a:fillRect/>
                    </a:stretch>
                  </pic:blipFill>
                  <pic:spPr>
                    <a:xfrm>
                      <a:off x="0" y="0"/>
                      <a:ext cx="4305901" cy="2391109"/>
                    </a:xfrm>
                    <a:prstGeom prst="rect">
                      <a:avLst/>
                    </a:prstGeom>
                  </pic:spPr>
                </pic:pic>
              </a:graphicData>
            </a:graphic>
          </wp:inline>
        </w:drawing>
      </w:r>
    </w:p>
    <w:p w14:paraId="5D8EABC5" w14:textId="3B72AED0" w:rsidR="00504617" w:rsidRPr="00A858DF" w:rsidRDefault="00504617" w:rsidP="001F4A28">
      <w:pPr>
        <w:pStyle w:val="Titre4"/>
      </w:pPr>
      <w:bookmarkStart w:id="73" w:name="_Toc137926752"/>
      <w:r w:rsidRPr="00A858DF">
        <w:t>JQ</w:t>
      </w:r>
      <w:bookmarkEnd w:id="73"/>
    </w:p>
    <w:p w14:paraId="18A61723" w14:textId="7E356A71" w:rsidR="00504617" w:rsidRPr="00A858DF" w:rsidRDefault="00504617" w:rsidP="00504617">
      <w:pPr>
        <w:pStyle w:val="StyleCentr"/>
      </w:pPr>
      <w:r w:rsidRPr="00A858DF">
        <w:rPr>
          <w:noProof/>
        </w:rPr>
        <w:drawing>
          <wp:inline distT="0" distB="0" distL="0" distR="0" wp14:anchorId="62417F56" wp14:editId="05BF040D">
            <wp:extent cx="4191585" cy="2333951"/>
            <wp:effectExtent l="0" t="0" r="0" b="9525"/>
            <wp:docPr id="49" name="Image 49" descr="Une image contenant texte, capture d’écran, affichage, ja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 affichage, jaune&#10;&#10;Description générée automatiquement"/>
                    <pic:cNvPicPr/>
                  </pic:nvPicPr>
                  <pic:blipFill>
                    <a:blip r:embed="rId46"/>
                    <a:stretch>
                      <a:fillRect/>
                    </a:stretch>
                  </pic:blipFill>
                  <pic:spPr>
                    <a:xfrm>
                      <a:off x="0" y="0"/>
                      <a:ext cx="4191585" cy="2333951"/>
                    </a:xfrm>
                    <a:prstGeom prst="rect">
                      <a:avLst/>
                    </a:prstGeom>
                  </pic:spPr>
                </pic:pic>
              </a:graphicData>
            </a:graphic>
          </wp:inline>
        </w:drawing>
      </w:r>
    </w:p>
    <w:p w14:paraId="20D389E2" w14:textId="7BAF4142" w:rsidR="00504617" w:rsidRPr="00A858DF" w:rsidRDefault="00504617" w:rsidP="00504617">
      <w:pPr>
        <w:pStyle w:val="StyleCentr"/>
        <w:rPr>
          <w:lang w:val="de-CH"/>
        </w:rPr>
      </w:pPr>
      <w:r w:rsidRPr="00A858DF">
        <w:rPr>
          <w:noProof/>
          <w:lang w:val="de-CH"/>
        </w:rPr>
        <w:drawing>
          <wp:inline distT="0" distB="0" distL="0" distR="0" wp14:anchorId="0D678155" wp14:editId="56D95333">
            <wp:extent cx="4515480" cy="2381582"/>
            <wp:effectExtent l="0" t="0" r="0" b="0"/>
            <wp:docPr id="50" name="Image 50"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 capture d’écran, affichage, logiciel&#10;&#10;Description générée automatiquement"/>
                    <pic:cNvPicPr/>
                  </pic:nvPicPr>
                  <pic:blipFill>
                    <a:blip r:embed="rId47"/>
                    <a:stretch>
                      <a:fillRect/>
                    </a:stretch>
                  </pic:blipFill>
                  <pic:spPr>
                    <a:xfrm>
                      <a:off x="0" y="0"/>
                      <a:ext cx="4515480" cy="2381582"/>
                    </a:xfrm>
                    <a:prstGeom prst="rect">
                      <a:avLst/>
                    </a:prstGeom>
                  </pic:spPr>
                </pic:pic>
              </a:graphicData>
            </a:graphic>
          </wp:inline>
        </w:drawing>
      </w:r>
    </w:p>
    <w:p w14:paraId="559258C7" w14:textId="77777777" w:rsidR="00973728" w:rsidRPr="00A858DF" w:rsidRDefault="00973728" w:rsidP="00973728">
      <w:pPr>
        <w:pStyle w:val="Titre2"/>
      </w:pPr>
      <w:bookmarkStart w:id="74" w:name="_Toc137926753"/>
      <w:r w:rsidRPr="00A858DF">
        <w:t>Exercice 16 (Utilisation de jQuery)</w:t>
      </w:r>
      <w:bookmarkEnd w:id="74"/>
    </w:p>
    <w:p w14:paraId="6AECCDCE" w14:textId="4020515C" w:rsidR="00BC3474" w:rsidRPr="00A858DF" w:rsidRDefault="00BC3474" w:rsidP="00BC3474">
      <w:pPr>
        <w:pStyle w:val="Titre3"/>
      </w:pPr>
      <w:bookmarkStart w:id="75" w:name="_Toc137926754"/>
      <w:r w:rsidRPr="00A858DF">
        <w:t>Objectif de l’exercice</w:t>
      </w:r>
      <w:bookmarkEnd w:id="75"/>
    </w:p>
    <w:p w14:paraId="0A064454" w14:textId="39AC01AF" w:rsidR="00EA234A" w:rsidRPr="00A858DF" w:rsidRDefault="00BE516B" w:rsidP="00EA234A">
      <w:pPr>
        <w:pStyle w:val="Txtjustifie"/>
      </w:pPr>
      <w:r w:rsidRPr="00A858DF">
        <w:t xml:space="preserve">Le but de cet exercice et de nous </w:t>
      </w:r>
      <w:r w:rsidR="00782070" w:rsidRPr="00A858DF">
        <w:t>familiariser</w:t>
      </w:r>
      <w:r w:rsidR="00496D91" w:rsidRPr="00A858DF">
        <w:t xml:space="preserve"> avec jQuery nous devons faire différentes méthodes en jQuery ce qui nous montre les différentes possibilités avec jQuery</w:t>
      </w:r>
      <w:r w:rsidR="00A63AC4" w:rsidRPr="00A858DF">
        <w:t>,</w:t>
      </w:r>
    </w:p>
    <w:p w14:paraId="19A05558" w14:textId="158ACD56" w:rsidR="00BC3474" w:rsidRPr="00A858DF" w:rsidRDefault="00BC3474" w:rsidP="00BC3474">
      <w:pPr>
        <w:pStyle w:val="Titre3"/>
      </w:pPr>
      <w:bookmarkStart w:id="76" w:name="_Toc137926755"/>
      <w:r w:rsidRPr="00A858DF">
        <w:lastRenderedPageBreak/>
        <w:t>Explications / Descriptions</w:t>
      </w:r>
      <w:bookmarkEnd w:id="76"/>
    </w:p>
    <w:p w14:paraId="36F6CE09" w14:textId="77777777" w:rsidR="00BC3474" w:rsidRPr="00A858DF" w:rsidRDefault="00BC3474" w:rsidP="00BC3474">
      <w:pPr>
        <w:pStyle w:val="Txtjustifie"/>
      </w:pPr>
    </w:p>
    <w:p w14:paraId="354B0A88" w14:textId="77777777" w:rsidR="00BC3474" w:rsidRPr="00A858DF" w:rsidRDefault="00BC3474" w:rsidP="00BC3474">
      <w:pPr>
        <w:pStyle w:val="Titre3"/>
      </w:pPr>
      <w:bookmarkStart w:id="77" w:name="_Toc137926756"/>
      <w:r w:rsidRPr="00A858DF">
        <w:t>Extrait de code</w:t>
      </w:r>
      <w:bookmarkEnd w:id="77"/>
      <w:r w:rsidRPr="00A858DF">
        <w:t xml:space="preserve"> </w:t>
      </w:r>
    </w:p>
    <w:p w14:paraId="1ADFE664" w14:textId="00351539" w:rsidR="00BC3474" w:rsidRPr="00A858DF" w:rsidRDefault="001B3CED" w:rsidP="00BC3474">
      <w:pPr>
        <w:pStyle w:val="Txtjustifie"/>
      </w:pPr>
      <w:r w:rsidRPr="00A858DF">
        <w:t>JS :</w:t>
      </w:r>
    </w:p>
    <w:p w14:paraId="67150F18" w14:textId="77777777" w:rsidR="001B3CED" w:rsidRPr="00A858DF" w:rsidRDefault="001B3CED" w:rsidP="001B3CED">
      <w:pPr>
        <w:pStyle w:val="TxtCode3-Orange"/>
      </w:pPr>
      <w:r w:rsidRPr="00A858DF">
        <w:t>$(document).ready(function () {</w:t>
      </w:r>
    </w:p>
    <w:p w14:paraId="2DF0E8DB" w14:textId="77777777" w:rsidR="001B3CED" w:rsidRPr="00A858DF" w:rsidRDefault="001B3CED" w:rsidP="001B3CED">
      <w:pPr>
        <w:pStyle w:val="TxtCode3-Orange"/>
      </w:pPr>
      <w:r w:rsidRPr="00A858DF">
        <w:t xml:space="preserve">  ctrl = new Ctrl();</w:t>
      </w:r>
    </w:p>
    <w:p w14:paraId="0E21EAEF" w14:textId="77777777" w:rsidR="001B3CED" w:rsidRPr="00A858DF" w:rsidRDefault="001B3CED" w:rsidP="001B3CED">
      <w:pPr>
        <w:pStyle w:val="TxtCode3-Orange"/>
      </w:pPr>
      <w:r w:rsidRPr="00A858DF">
        <w:t xml:space="preserve">  $("#btnShow").on("click", function () {</w:t>
      </w:r>
    </w:p>
    <w:p w14:paraId="463E9057" w14:textId="77777777" w:rsidR="001B3CED" w:rsidRPr="00A858DF" w:rsidRDefault="001B3CED" w:rsidP="001B3CED">
      <w:pPr>
        <w:pStyle w:val="TxtCode3-Orange"/>
      </w:pPr>
      <w:r w:rsidRPr="00A858DF">
        <w:t xml:space="preserve">    ctrl.afficher();</w:t>
      </w:r>
    </w:p>
    <w:p w14:paraId="69343850" w14:textId="77777777" w:rsidR="001B3CED" w:rsidRPr="00A858DF" w:rsidRDefault="001B3CED" w:rsidP="001B3CED">
      <w:pPr>
        <w:pStyle w:val="TxtCode3-Orange"/>
      </w:pPr>
      <w:r w:rsidRPr="00A858DF">
        <w:t xml:space="preserve">  });</w:t>
      </w:r>
    </w:p>
    <w:p w14:paraId="136145AF" w14:textId="77777777" w:rsidR="001B3CED" w:rsidRPr="00A858DF" w:rsidRDefault="001B3CED" w:rsidP="001B3CED">
      <w:pPr>
        <w:pStyle w:val="TxtCode3-Orange"/>
      </w:pPr>
      <w:r w:rsidRPr="00A858DF">
        <w:t xml:space="preserve">  $("#btnHide").on("click", function () {</w:t>
      </w:r>
    </w:p>
    <w:p w14:paraId="15BAFE47" w14:textId="77777777" w:rsidR="001B3CED" w:rsidRPr="00A858DF" w:rsidRDefault="001B3CED" w:rsidP="001B3CED">
      <w:pPr>
        <w:pStyle w:val="TxtCode3-Orange"/>
      </w:pPr>
      <w:r w:rsidRPr="00A858DF">
        <w:t xml:space="preserve">    ctrl.cacher();</w:t>
      </w:r>
    </w:p>
    <w:p w14:paraId="41B9AA02" w14:textId="77777777" w:rsidR="001B3CED" w:rsidRPr="00A858DF" w:rsidRDefault="001B3CED" w:rsidP="001B3CED">
      <w:pPr>
        <w:pStyle w:val="TxtCode3-Orange"/>
      </w:pPr>
      <w:r w:rsidRPr="00A858DF">
        <w:t xml:space="preserve">  });</w:t>
      </w:r>
    </w:p>
    <w:p w14:paraId="0ABBDBC2" w14:textId="77777777" w:rsidR="001B3CED" w:rsidRPr="00A858DF" w:rsidRDefault="001B3CED" w:rsidP="001B3CED">
      <w:pPr>
        <w:pStyle w:val="TxtCode3-Orange"/>
      </w:pPr>
      <w:r w:rsidRPr="00A858DF">
        <w:t xml:space="preserve">  $("#btnToggle").on("click", function () {</w:t>
      </w:r>
    </w:p>
    <w:p w14:paraId="63EA4A76" w14:textId="77777777" w:rsidR="001B3CED" w:rsidRPr="00A858DF" w:rsidRDefault="001B3CED" w:rsidP="001B3CED">
      <w:pPr>
        <w:pStyle w:val="TxtCode3-Orange"/>
      </w:pPr>
      <w:r w:rsidRPr="00A858DF">
        <w:t xml:space="preserve">    ctrl.afficherCacher();</w:t>
      </w:r>
    </w:p>
    <w:p w14:paraId="2E37786B" w14:textId="77777777" w:rsidR="001B3CED" w:rsidRPr="00A858DF" w:rsidRDefault="001B3CED" w:rsidP="001B3CED">
      <w:pPr>
        <w:pStyle w:val="TxtCode3-Orange"/>
      </w:pPr>
      <w:r w:rsidRPr="00A858DF">
        <w:t xml:space="preserve">  });</w:t>
      </w:r>
    </w:p>
    <w:p w14:paraId="21137BC3" w14:textId="77777777" w:rsidR="001B3CED" w:rsidRPr="00A858DF" w:rsidRDefault="001B3CED" w:rsidP="001B3CED">
      <w:pPr>
        <w:pStyle w:val="TxtCode3-Orange"/>
      </w:pPr>
      <w:r w:rsidRPr="00A858DF">
        <w:t xml:space="preserve">  $("#btnPlier").on("click", function () {</w:t>
      </w:r>
    </w:p>
    <w:p w14:paraId="037FA7FC" w14:textId="77777777" w:rsidR="001B3CED" w:rsidRPr="00A858DF" w:rsidRDefault="001B3CED" w:rsidP="001B3CED">
      <w:pPr>
        <w:pStyle w:val="TxtCode3-Orange"/>
      </w:pPr>
      <w:r w:rsidRPr="00A858DF">
        <w:t xml:space="preserve">    ctrl.plier();</w:t>
      </w:r>
    </w:p>
    <w:p w14:paraId="535C0E3E" w14:textId="77777777" w:rsidR="001B3CED" w:rsidRPr="00A858DF" w:rsidRDefault="001B3CED" w:rsidP="001B3CED">
      <w:pPr>
        <w:pStyle w:val="TxtCode3-Orange"/>
      </w:pPr>
      <w:r w:rsidRPr="00A858DF">
        <w:t xml:space="preserve">  });</w:t>
      </w:r>
    </w:p>
    <w:p w14:paraId="0D9B33FF" w14:textId="77777777" w:rsidR="001B3CED" w:rsidRPr="00A858DF" w:rsidRDefault="001B3CED" w:rsidP="001B3CED">
      <w:pPr>
        <w:pStyle w:val="TxtCode3-Orange"/>
      </w:pPr>
      <w:r w:rsidRPr="00A858DF">
        <w:t xml:space="preserve">  $("#btnDeplier").on("click", function () {</w:t>
      </w:r>
    </w:p>
    <w:p w14:paraId="16267E74" w14:textId="77777777" w:rsidR="001B3CED" w:rsidRPr="00A858DF" w:rsidRDefault="001B3CED" w:rsidP="001B3CED">
      <w:pPr>
        <w:pStyle w:val="TxtCode3-Orange"/>
      </w:pPr>
      <w:r w:rsidRPr="00A858DF">
        <w:t xml:space="preserve">    ctrl.deplier();</w:t>
      </w:r>
    </w:p>
    <w:p w14:paraId="5DCDE02F" w14:textId="77777777" w:rsidR="001B3CED" w:rsidRPr="00A858DF" w:rsidRDefault="001B3CED" w:rsidP="001B3CED">
      <w:pPr>
        <w:pStyle w:val="TxtCode3-Orange"/>
      </w:pPr>
      <w:r w:rsidRPr="00A858DF">
        <w:t xml:space="preserve">  });</w:t>
      </w:r>
    </w:p>
    <w:p w14:paraId="3E1E662F" w14:textId="77777777" w:rsidR="001B3CED" w:rsidRPr="00A858DF" w:rsidRDefault="001B3CED" w:rsidP="001B3CED">
      <w:pPr>
        <w:pStyle w:val="TxtCode3-Orange"/>
      </w:pPr>
      <w:r w:rsidRPr="00A858DF">
        <w:t xml:space="preserve">  $("#btnFonduShow").on("click", function () {</w:t>
      </w:r>
    </w:p>
    <w:p w14:paraId="2F42DD43" w14:textId="77777777" w:rsidR="001B3CED" w:rsidRPr="00A858DF" w:rsidRDefault="001B3CED" w:rsidP="001B3CED">
      <w:pPr>
        <w:pStyle w:val="TxtCode3-Orange"/>
      </w:pPr>
      <w:r w:rsidRPr="00A858DF">
        <w:t xml:space="preserve">    ctrl.fonduAfficher();</w:t>
      </w:r>
    </w:p>
    <w:p w14:paraId="332F120E" w14:textId="77777777" w:rsidR="001B3CED" w:rsidRPr="00A858DF" w:rsidRDefault="001B3CED" w:rsidP="001B3CED">
      <w:pPr>
        <w:pStyle w:val="TxtCode3-Orange"/>
      </w:pPr>
      <w:r w:rsidRPr="00A858DF">
        <w:t xml:space="preserve">  });</w:t>
      </w:r>
    </w:p>
    <w:p w14:paraId="2FD47E33" w14:textId="77777777" w:rsidR="001B3CED" w:rsidRPr="00A858DF" w:rsidRDefault="001B3CED" w:rsidP="001B3CED">
      <w:pPr>
        <w:pStyle w:val="TxtCode3-Orange"/>
      </w:pPr>
      <w:r w:rsidRPr="00A858DF">
        <w:t xml:space="preserve">  $("#btnFonduHide").on("click", function () {</w:t>
      </w:r>
    </w:p>
    <w:p w14:paraId="05FA3F93" w14:textId="77777777" w:rsidR="001B3CED" w:rsidRPr="00A858DF" w:rsidRDefault="001B3CED" w:rsidP="001B3CED">
      <w:pPr>
        <w:pStyle w:val="TxtCode3-Orange"/>
      </w:pPr>
      <w:r w:rsidRPr="00A858DF">
        <w:t xml:space="preserve">    ctrl.fonduCacher();</w:t>
      </w:r>
    </w:p>
    <w:p w14:paraId="6C65A418" w14:textId="77777777" w:rsidR="001B3CED" w:rsidRPr="00A858DF" w:rsidRDefault="001B3CED" w:rsidP="001B3CED">
      <w:pPr>
        <w:pStyle w:val="TxtCode3-Orange"/>
      </w:pPr>
      <w:r w:rsidRPr="00A858DF">
        <w:t xml:space="preserve">  });</w:t>
      </w:r>
    </w:p>
    <w:p w14:paraId="125527AE" w14:textId="77777777" w:rsidR="001B3CED" w:rsidRPr="00A858DF" w:rsidRDefault="001B3CED" w:rsidP="001B3CED">
      <w:pPr>
        <w:pStyle w:val="TxtCode3-Orange"/>
      </w:pPr>
      <w:r w:rsidRPr="00A858DF">
        <w:t xml:space="preserve">  $("#btnSetClass").on("click", function () {</w:t>
      </w:r>
    </w:p>
    <w:p w14:paraId="67DFF488" w14:textId="77777777" w:rsidR="001B3CED" w:rsidRPr="00A858DF" w:rsidRDefault="001B3CED" w:rsidP="001B3CED">
      <w:pPr>
        <w:pStyle w:val="TxtCode3-Orange"/>
      </w:pPr>
      <w:r w:rsidRPr="00A858DF">
        <w:t xml:space="preserve">    ctrl.setClass();</w:t>
      </w:r>
    </w:p>
    <w:p w14:paraId="15B4F9B3" w14:textId="77777777" w:rsidR="001B3CED" w:rsidRPr="00A858DF" w:rsidRDefault="001B3CED" w:rsidP="001B3CED">
      <w:pPr>
        <w:pStyle w:val="TxtCode3-Orange"/>
      </w:pPr>
      <w:r w:rsidRPr="00A858DF">
        <w:t xml:space="preserve">  });</w:t>
      </w:r>
    </w:p>
    <w:p w14:paraId="5ADBF7E8" w14:textId="77777777" w:rsidR="001B3CED" w:rsidRPr="00A858DF" w:rsidRDefault="001B3CED" w:rsidP="001B3CED">
      <w:pPr>
        <w:pStyle w:val="TxtCode3-Orange"/>
      </w:pPr>
      <w:r w:rsidRPr="00A858DF">
        <w:t xml:space="preserve">  $("#btnRemoveClass").on("click", function () {</w:t>
      </w:r>
    </w:p>
    <w:p w14:paraId="43C25BBE" w14:textId="77777777" w:rsidR="001B3CED" w:rsidRPr="00A858DF" w:rsidRDefault="001B3CED" w:rsidP="001B3CED">
      <w:pPr>
        <w:pStyle w:val="TxtCode3-Orange"/>
      </w:pPr>
      <w:r w:rsidRPr="00A858DF">
        <w:t xml:space="preserve">    ctrl.removeClass();</w:t>
      </w:r>
    </w:p>
    <w:p w14:paraId="12466769" w14:textId="77777777" w:rsidR="001B3CED" w:rsidRPr="00A858DF" w:rsidRDefault="001B3CED" w:rsidP="001B3CED">
      <w:pPr>
        <w:pStyle w:val="TxtCode3-Orange"/>
      </w:pPr>
      <w:r w:rsidRPr="00A858DF">
        <w:t xml:space="preserve">  });</w:t>
      </w:r>
    </w:p>
    <w:p w14:paraId="31F9E363" w14:textId="77777777" w:rsidR="001B3CED" w:rsidRPr="00A858DF" w:rsidRDefault="001B3CED" w:rsidP="001B3CED">
      <w:pPr>
        <w:pStyle w:val="TxtCode3-Orange"/>
      </w:pPr>
      <w:r w:rsidRPr="00A858DF">
        <w:t xml:space="preserve">  $("#btnToggleClass").on("click", function () {</w:t>
      </w:r>
    </w:p>
    <w:p w14:paraId="5A95284D" w14:textId="77777777" w:rsidR="001B3CED" w:rsidRPr="00A858DF" w:rsidRDefault="001B3CED" w:rsidP="001B3CED">
      <w:pPr>
        <w:pStyle w:val="TxtCode3-Orange"/>
      </w:pPr>
      <w:r w:rsidRPr="00A858DF">
        <w:t xml:space="preserve">    ctrl.toggleClass();</w:t>
      </w:r>
    </w:p>
    <w:p w14:paraId="2737FBEC" w14:textId="77777777" w:rsidR="001B3CED" w:rsidRPr="00A858DF" w:rsidRDefault="001B3CED" w:rsidP="001B3CED">
      <w:pPr>
        <w:pStyle w:val="TxtCode3-Orange"/>
      </w:pPr>
      <w:r w:rsidRPr="00A858DF">
        <w:t xml:space="preserve">  });</w:t>
      </w:r>
    </w:p>
    <w:p w14:paraId="29C8606E" w14:textId="77777777" w:rsidR="001B3CED" w:rsidRPr="00A858DF" w:rsidRDefault="001B3CED" w:rsidP="001B3CED">
      <w:pPr>
        <w:pStyle w:val="TxtCode3-Orange"/>
      </w:pPr>
      <w:r w:rsidRPr="00A858DF">
        <w:t xml:space="preserve">  $("#btnPairesClass").on("click", function () {</w:t>
      </w:r>
    </w:p>
    <w:p w14:paraId="072831AF" w14:textId="77777777" w:rsidR="001B3CED" w:rsidRPr="00A858DF" w:rsidRDefault="001B3CED" w:rsidP="001B3CED">
      <w:pPr>
        <w:pStyle w:val="TxtCode3-Orange"/>
      </w:pPr>
      <w:r w:rsidRPr="00A858DF">
        <w:t xml:space="preserve">    ctrl.pairesClass();</w:t>
      </w:r>
    </w:p>
    <w:p w14:paraId="2C06B242" w14:textId="77777777" w:rsidR="001B3CED" w:rsidRPr="00A858DF" w:rsidRDefault="001B3CED" w:rsidP="001B3CED">
      <w:pPr>
        <w:pStyle w:val="TxtCode3-Orange"/>
      </w:pPr>
      <w:r w:rsidRPr="00A858DF">
        <w:t xml:space="preserve">  });</w:t>
      </w:r>
    </w:p>
    <w:p w14:paraId="17F163D9" w14:textId="77777777" w:rsidR="001B3CED" w:rsidRPr="00A858DF" w:rsidRDefault="001B3CED" w:rsidP="001B3CED">
      <w:pPr>
        <w:pStyle w:val="TxtCode3-Orange"/>
      </w:pPr>
      <w:r w:rsidRPr="00A858DF">
        <w:t xml:space="preserve">  $("#btnInsertText").on("click", function () {</w:t>
      </w:r>
    </w:p>
    <w:p w14:paraId="22903574" w14:textId="77777777" w:rsidR="001B3CED" w:rsidRPr="00A858DF" w:rsidRDefault="001B3CED" w:rsidP="001B3CED">
      <w:pPr>
        <w:pStyle w:val="TxtCode3-Orange"/>
      </w:pPr>
      <w:r w:rsidRPr="00A858DF">
        <w:t xml:space="preserve">    ctrl.insererTexte();</w:t>
      </w:r>
    </w:p>
    <w:p w14:paraId="115F70C5" w14:textId="77777777" w:rsidR="001B3CED" w:rsidRPr="00A858DF" w:rsidRDefault="001B3CED" w:rsidP="001B3CED">
      <w:pPr>
        <w:pStyle w:val="TxtCode3-Orange"/>
      </w:pPr>
      <w:r w:rsidRPr="00A858DF">
        <w:t xml:space="preserve">  });</w:t>
      </w:r>
    </w:p>
    <w:p w14:paraId="1575EFF0" w14:textId="77777777" w:rsidR="001B3CED" w:rsidRPr="00A858DF" w:rsidRDefault="001B3CED" w:rsidP="001B3CED">
      <w:pPr>
        <w:pStyle w:val="TxtCode3-Orange"/>
      </w:pPr>
      <w:r w:rsidRPr="00A858DF">
        <w:t>});</w:t>
      </w:r>
    </w:p>
    <w:p w14:paraId="688290C5" w14:textId="77777777" w:rsidR="001B3CED" w:rsidRPr="00A858DF" w:rsidRDefault="001B3CED" w:rsidP="001B3CED">
      <w:pPr>
        <w:pStyle w:val="TxtCode3-Orange"/>
      </w:pPr>
    </w:p>
    <w:p w14:paraId="73F8B373" w14:textId="77777777" w:rsidR="001B3CED" w:rsidRPr="00A858DF" w:rsidRDefault="001B3CED" w:rsidP="001B3CED">
      <w:pPr>
        <w:pStyle w:val="TxtCode3-Orange"/>
      </w:pPr>
      <w:r w:rsidRPr="00A858DF">
        <w:t>class Ctrl {</w:t>
      </w:r>
    </w:p>
    <w:p w14:paraId="27093379" w14:textId="77777777" w:rsidR="001B3CED" w:rsidRPr="00A858DF" w:rsidRDefault="001B3CED" w:rsidP="001B3CED">
      <w:pPr>
        <w:pStyle w:val="TxtCode3-Orange"/>
      </w:pPr>
      <w:r w:rsidRPr="00A858DF">
        <w:t xml:space="preserve">  constructor() { }</w:t>
      </w:r>
    </w:p>
    <w:p w14:paraId="270863A1" w14:textId="77777777" w:rsidR="001B3CED" w:rsidRPr="00A858DF" w:rsidRDefault="001B3CED" w:rsidP="001B3CED">
      <w:pPr>
        <w:pStyle w:val="TxtCode3-Orange"/>
      </w:pPr>
      <w:r w:rsidRPr="00A858DF">
        <w:t xml:space="preserve">  afficher() {</w:t>
      </w:r>
    </w:p>
    <w:p w14:paraId="07E2D396" w14:textId="77777777" w:rsidR="001B3CED" w:rsidRPr="00A858DF" w:rsidRDefault="001B3CED" w:rsidP="001B3CED">
      <w:pPr>
        <w:pStyle w:val="TxtCode3-Orange"/>
      </w:pPr>
      <w:r w:rsidRPr="00A858DF">
        <w:t xml:space="preserve">    $("#div_1").show();</w:t>
      </w:r>
    </w:p>
    <w:p w14:paraId="23DBC888" w14:textId="77777777" w:rsidR="001B3CED" w:rsidRPr="00A858DF" w:rsidRDefault="001B3CED" w:rsidP="001B3CED">
      <w:pPr>
        <w:pStyle w:val="TxtCode3-Orange"/>
      </w:pPr>
      <w:r w:rsidRPr="00A858DF">
        <w:t xml:space="preserve">  }</w:t>
      </w:r>
    </w:p>
    <w:p w14:paraId="41A8D53C" w14:textId="77777777" w:rsidR="001B3CED" w:rsidRPr="00A858DF" w:rsidRDefault="001B3CED" w:rsidP="001B3CED">
      <w:pPr>
        <w:pStyle w:val="TxtCode3-Orange"/>
      </w:pPr>
      <w:r w:rsidRPr="00A858DF">
        <w:t xml:space="preserve">  cacher() {</w:t>
      </w:r>
    </w:p>
    <w:p w14:paraId="050931BF" w14:textId="77777777" w:rsidR="001B3CED" w:rsidRPr="00A858DF" w:rsidRDefault="001B3CED" w:rsidP="001B3CED">
      <w:pPr>
        <w:pStyle w:val="TxtCode3-Orange"/>
      </w:pPr>
      <w:r w:rsidRPr="00A858DF">
        <w:t xml:space="preserve">    $("#div_1").hide();</w:t>
      </w:r>
    </w:p>
    <w:p w14:paraId="4CC622C9" w14:textId="77777777" w:rsidR="001B3CED" w:rsidRPr="00A858DF" w:rsidRDefault="001B3CED" w:rsidP="001B3CED">
      <w:pPr>
        <w:pStyle w:val="TxtCode3-Orange"/>
      </w:pPr>
      <w:r w:rsidRPr="00A858DF">
        <w:t xml:space="preserve">  }</w:t>
      </w:r>
    </w:p>
    <w:p w14:paraId="68314DE9" w14:textId="77777777" w:rsidR="001B3CED" w:rsidRPr="00A858DF" w:rsidRDefault="001B3CED" w:rsidP="001B3CED">
      <w:pPr>
        <w:pStyle w:val="TxtCode3-Orange"/>
      </w:pPr>
      <w:r w:rsidRPr="00A858DF">
        <w:t xml:space="preserve">  afficherCacher() {</w:t>
      </w:r>
    </w:p>
    <w:p w14:paraId="4686DC21" w14:textId="77777777" w:rsidR="001B3CED" w:rsidRPr="00A858DF" w:rsidRDefault="001B3CED" w:rsidP="001B3CED">
      <w:pPr>
        <w:pStyle w:val="TxtCode3-Orange"/>
      </w:pPr>
      <w:r w:rsidRPr="00A858DF">
        <w:t xml:space="preserve">    $("#div_1").toggle();</w:t>
      </w:r>
    </w:p>
    <w:p w14:paraId="3EB7BAD3" w14:textId="77777777" w:rsidR="001B3CED" w:rsidRPr="00A858DF" w:rsidRDefault="001B3CED" w:rsidP="001B3CED">
      <w:pPr>
        <w:pStyle w:val="TxtCode3-Orange"/>
      </w:pPr>
      <w:r w:rsidRPr="00A858DF">
        <w:t xml:space="preserve">  }</w:t>
      </w:r>
    </w:p>
    <w:p w14:paraId="29870C84" w14:textId="77777777" w:rsidR="001B3CED" w:rsidRPr="00A858DF" w:rsidRDefault="001B3CED" w:rsidP="001B3CED">
      <w:pPr>
        <w:pStyle w:val="TxtCode3-Orange"/>
      </w:pPr>
      <w:r w:rsidRPr="00A858DF">
        <w:t xml:space="preserve">  plier() {</w:t>
      </w:r>
    </w:p>
    <w:p w14:paraId="3CF7F1F4" w14:textId="77777777" w:rsidR="001B3CED" w:rsidRPr="00A858DF" w:rsidRDefault="001B3CED" w:rsidP="001B3CED">
      <w:pPr>
        <w:pStyle w:val="TxtCode3-Orange"/>
      </w:pPr>
      <w:r w:rsidRPr="00A858DF">
        <w:t xml:space="preserve">    $("#div_2").slideUp();</w:t>
      </w:r>
    </w:p>
    <w:p w14:paraId="0F09FADB" w14:textId="77777777" w:rsidR="001B3CED" w:rsidRPr="00A858DF" w:rsidRDefault="001B3CED" w:rsidP="001B3CED">
      <w:pPr>
        <w:pStyle w:val="TxtCode3-Orange"/>
      </w:pPr>
      <w:r w:rsidRPr="00A858DF">
        <w:t xml:space="preserve">  }</w:t>
      </w:r>
    </w:p>
    <w:p w14:paraId="0CE9558A" w14:textId="77777777" w:rsidR="001B3CED" w:rsidRPr="00A858DF" w:rsidRDefault="001B3CED" w:rsidP="001B3CED">
      <w:pPr>
        <w:pStyle w:val="TxtCode3-Orange"/>
      </w:pPr>
      <w:r w:rsidRPr="00A858DF">
        <w:t xml:space="preserve">  deplier() {</w:t>
      </w:r>
    </w:p>
    <w:p w14:paraId="6E834886" w14:textId="77777777" w:rsidR="001B3CED" w:rsidRPr="00A858DF" w:rsidRDefault="001B3CED" w:rsidP="001B3CED">
      <w:pPr>
        <w:pStyle w:val="TxtCode3-Orange"/>
      </w:pPr>
      <w:r w:rsidRPr="00A858DF">
        <w:t xml:space="preserve">    $("#div_2").slideDown();</w:t>
      </w:r>
    </w:p>
    <w:p w14:paraId="3D824221" w14:textId="77777777" w:rsidR="001B3CED" w:rsidRPr="00A858DF" w:rsidRDefault="001B3CED" w:rsidP="001B3CED">
      <w:pPr>
        <w:pStyle w:val="TxtCode3-Orange"/>
      </w:pPr>
      <w:r w:rsidRPr="00A858DF">
        <w:t xml:space="preserve">  }</w:t>
      </w:r>
    </w:p>
    <w:p w14:paraId="492FB2CC" w14:textId="77777777" w:rsidR="001B3CED" w:rsidRPr="00A858DF" w:rsidRDefault="001B3CED" w:rsidP="001B3CED">
      <w:pPr>
        <w:pStyle w:val="TxtCode3-Orange"/>
      </w:pPr>
      <w:r w:rsidRPr="00A858DF">
        <w:t xml:space="preserve">  fonduAfficher() {</w:t>
      </w:r>
    </w:p>
    <w:p w14:paraId="45EB0889" w14:textId="77777777" w:rsidR="001B3CED" w:rsidRPr="00A858DF" w:rsidRDefault="001B3CED" w:rsidP="001B3CED">
      <w:pPr>
        <w:pStyle w:val="TxtCode3-Orange"/>
      </w:pPr>
      <w:r w:rsidRPr="00A858DF">
        <w:t xml:space="preserve">    $("#div_3").fadeIn();</w:t>
      </w:r>
    </w:p>
    <w:p w14:paraId="64B35419" w14:textId="77777777" w:rsidR="001B3CED" w:rsidRPr="00A858DF" w:rsidRDefault="001B3CED" w:rsidP="001B3CED">
      <w:pPr>
        <w:pStyle w:val="TxtCode3-Orange"/>
      </w:pPr>
      <w:r w:rsidRPr="00A858DF">
        <w:t xml:space="preserve">  }</w:t>
      </w:r>
    </w:p>
    <w:p w14:paraId="4EAE253D" w14:textId="77777777" w:rsidR="001B3CED" w:rsidRPr="00A858DF" w:rsidRDefault="001B3CED" w:rsidP="001B3CED">
      <w:pPr>
        <w:pStyle w:val="TxtCode3-Orange"/>
      </w:pPr>
      <w:r w:rsidRPr="00A858DF">
        <w:t xml:space="preserve">  fonduCacher() {</w:t>
      </w:r>
    </w:p>
    <w:p w14:paraId="09D76D0E" w14:textId="77777777" w:rsidR="001B3CED" w:rsidRPr="00A858DF" w:rsidRDefault="001B3CED" w:rsidP="001B3CED">
      <w:pPr>
        <w:pStyle w:val="TxtCode3-Orange"/>
      </w:pPr>
      <w:r w:rsidRPr="00A858DF">
        <w:t xml:space="preserve">    $("#div_3").fadeOut();</w:t>
      </w:r>
    </w:p>
    <w:p w14:paraId="287F6809" w14:textId="77777777" w:rsidR="001B3CED" w:rsidRPr="00A858DF" w:rsidRDefault="001B3CED" w:rsidP="001B3CED">
      <w:pPr>
        <w:pStyle w:val="TxtCode3-Orange"/>
      </w:pPr>
      <w:r w:rsidRPr="00A858DF">
        <w:lastRenderedPageBreak/>
        <w:t xml:space="preserve">  }</w:t>
      </w:r>
    </w:p>
    <w:p w14:paraId="3AC6F2B8" w14:textId="77777777" w:rsidR="001B3CED" w:rsidRPr="00A858DF" w:rsidRDefault="001B3CED" w:rsidP="001B3CED">
      <w:pPr>
        <w:pStyle w:val="TxtCode3-Orange"/>
      </w:pPr>
      <w:r w:rsidRPr="00A858DF">
        <w:t xml:space="preserve">  setClass() {</w:t>
      </w:r>
    </w:p>
    <w:p w14:paraId="7D5A4153" w14:textId="77777777" w:rsidR="001B3CED" w:rsidRPr="00A858DF" w:rsidRDefault="001B3CED" w:rsidP="001B3CED">
      <w:pPr>
        <w:pStyle w:val="TxtCode3-Orange"/>
      </w:pPr>
      <w:r w:rsidRPr="00A858DF">
        <w:t xml:space="preserve">    $("div&gt;ol&gt;li:first-of-type").addClass("boldBlueText");</w:t>
      </w:r>
    </w:p>
    <w:p w14:paraId="0A890E1C" w14:textId="77777777" w:rsidR="001B3CED" w:rsidRPr="00A858DF" w:rsidRDefault="001B3CED" w:rsidP="001B3CED">
      <w:pPr>
        <w:pStyle w:val="TxtCode3-Orange"/>
      </w:pPr>
      <w:r w:rsidRPr="00A858DF">
        <w:t xml:space="preserve">  }</w:t>
      </w:r>
    </w:p>
    <w:p w14:paraId="46EEEC83" w14:textId="77777777" w:rsidR="001B3CED" w:rsidRPr="00A858DF" w:rsidRDefault="001B3CED" w:rsidP="001B3CED">
      <w:pPr>
        <w:pStyle w:val="TxtCode3-Orange"/>
      </w:pPr>
      <w:r w:rsidRPr="00A858DF">
        <w:t xml:space="preserve">  removeClass() {</w:t>
      </w:r>
    </w:p>
    <w:p w14:paraId="56F43B19" w14:textId="77777777" w:rsidR="001B3CED" w:rsidRPr="00A858DF" w:rsidRDefault="001B3CED" w:rsidP="001B3CED">
      <w:pPr>
        <w:pStyle w:val="TxtCode3-Orange"/>
      </w:pPr>
      <w:r w:rsidRPr="00A858DF">
        <w:t xml:space="preserve">    $("div&gt;ol&gt;li:first-of-type").removeClass("boldBlueText");</w:t>
      </w:r>
    </w:p>
    <w:p w14:paraId="728C224B" w14:textId="77777777" w:rsidR="001B3CED" w:rsidRPr="00A858DF" w:rsidRDefault="001B3CED" w:rsidP="001B3CED">
      <w:pPr>
        <w:pStyle w:val="TxtCode3-Orange"/>
      </w:pPr>
      <w:r w:rsidRPr="00A858DF">
        <w:t xml:space="preserve">  }</w:t>
      </w:r>
    </w:p>
    <w:p w14:paraId="050C8CE3" w14:textId="77777777" w:rsidR="001B3CED" w:rsidRPr="00A858DF" w:rsidRDefault="001B3CED" w:rsidP="001B3CED">
      <w:pPr>
        <w:pStyle w:val="TxtCode3-Orange"/>
      </w:pPr>
      <w:r w:rsidRPr="00A858DF">
        <w:t xml:space="preserve">  toggleClass() {</w:t>
      </w:r>
    </w:p>
    <w:p w14:paraId="4D859AD5" w14:textId="77777777" w:rsidR="001B3CED" w:rsidRPr="00A858DF" w:rsidRDefault="001B3CED" w:rsidP="001B3CED">
      <w:pPr>
        <w:pStyle w:val="TxtCode3-Orange"/>
      </w:pPr>
      <w:r w:rsidRPr="00A858DF">
        <w:t xml:space="preserve">    $("div&gt;ol&gt;li:last-of-type").toggleClass("boldBlueText");</w:t>
      </w:r>
    </w:p>
    <w:p w14:paraId="1991CA54" w14:textId="77777777" w:rsidR="001B3CED" w:rsidRPr="00A858DF" w:rsidRDefault="001B3CED" w:rsidP="001B3CED">
      <w:pPr>
        <w:pStyle w:val="TxtCode3-Orange"/>
      </w:pPr>
      <w:r w:rsidRPr="00A858DF">
        <w:t xml:space="preserve">  }</w:t>
      </w:r>
    </w:p>
    <w:p w14:paraId="090BB00B" w14:textId="77777777" w:rsidR="001B3CED" w:rsidRPr="00A858DF" w:rsidRDefault="001B3CED" w:rsidP="001B3CED">
      <w:pPr>
        <w:pStyle w:val="TxtCode3-Orange"/>
      </w:pPr>
      <w:r w:rsidRPr="00A858DF">
        <w:t xml:space="preserve">  pairesClass() {</w:t>
      </w:r>
    </w:p>
    <w:p w14:paraId="206D39F7" w14:textId="77777777" w:rsidR="001B3CED" w:rsidRPr="00A858DF" w:rsidRDefault="001B3CED" w:rsidP="001B3CED">
      <w:pPr>
        <w:pStyle w:val="TxtCode3-Orange"/>
      </w:pPr>
      <w:r w:rsidRPr="00A858DF">
        <w:t xml:space="preserve">    $("div&gt;ol&gt;li:nth-child(odd)").toggleClass("underlineClass");</w:t>
      </w:r>
    </w:p>
    <w:p w14:paraId="19557367" w14:textId="77777777" w:rsidR="001B3CED" w:rsidRPr="00A858DF" w:rsidRDefault="001B3CED" w:rsidP="001B3CED">
      <w:pPr>
        <w:pStyle w:val="TxtCode3-Orange"/>
      </w:pPr>
      <w:r w:rsidRPr="00A858DF">
        <w:t xml:space="preserve">  }</w:t>
      </w:r>
    </w:p>
    <w:p w14:paraId="7E38F282" w14:textId="77777777" w:rsidR="001B3CED" w:rsidRPr="00A858DF" w:rsidRDefault="001B3CED" w:rsidP="001B3CED">
      <w:pPr>
        <w:pStyle w:val="TxtCode3-Orange"/>
      </w:pPr>
      <w:r w:rsidRPr="00A858DF">
        <w:t xml:space="preserve">  insererTexte() {</w:t>
      </w:r>
    </w:p>
    <w:p w14:paraId="69BC58FD" w14:textId="77777777" w:rsidR="001B3CED" w:rsidRPr="00A858DF" w:rsidRDefault="001B3CED" w:rsidP="001B3CED">
      <w:pPr>
        <w:pStyle w:val="TxtCode3-Orange"/>
      </w:pPr>
      <w:r w:rsidRPr="00A858DF">
        <w:t xml:space="preserve">    $("#textes").append($("#textToInsert").value());</w:t>
      </w:r>
    </w:p>
    <w:p w14:paraId="79AED42C" w14:textId="77777777" w:rsidR="001B3CED" w:rsidRPr="00A858DF" w:rsidRDefault="001B3CED" w:rsidP="001B3CED">
      <w:pPr>
        <w:pStyle w:val="TxtCode3-Orange"/>
      </w:pPr>
      <w:r w:rsidRPr="00A858DF">
        <w:t xml:space="preserve">    if ($("#textBold") == true) {</w:t>
      </w:r>
    </w:p>
    <w:p w14:paraId="430E9C43" w14:textId="77777777" w:rsidR="001B3CED" w:rsidRPr="00A858DF" w:rsidRDefault="001B3CED" w:rsidP="001B3CED">
      <w:pPr>
        <w:pStyle w:val="TxtCode3-Orange"/>
      </w:pPr>
      <w:r w:rsidRPr="00A858DF">
        <w:t xml:space="preserve">    }</w:t>
      </w:r>
    </w:p>
    <w:p w14:paraId="228D8EFB" w14:textId="77777777" w:rsidR="001B3CED" w:rsidRPr="00A858DF" w:rsidRDefault="001B3CED" w:rsidP="001B3CED">
      <w:pPr>
        <w:pStyle w:val="TxtCode3-Orange"/>
      </w:pPr>
      <w:r w:rsidRPr="00A858DF">
        <w:t xml:space="preserve">  }</w:t>
      </w:r>
    </w:p>
    <w:p w14:paraId="1E226044" w14:textId="2BB30874" w:rsidR="001B3CED" w:rsidRPr="00A858DF" w:rsidRDefault="001B3CED" w:rsidP="001B3CED">
      <w:pPr>
        <w:pStyle w:val="TxtCode3-Orange"/>
      </w:pPr>
      <w:r w:rsidRPr="00A858DF">
        <w:t>}</w:t>
      </w:r>
    </w:p>
    <w:p w14:paraId="1A963BC9" w14:textId="77777777" w:rsidR="00BC3474" w:rsidRPr="00A858DF" w:rsidRDefault="00BC3474" w:rsidP="00BC3474">
      <w:pPr>
        <w:pStyle w:val="Titre3"/>
      </w:pPr>
      <w:bookmarkStart w:id="78" w:name="_Toc137926757"/>
      <w:r w:rsidRPr="00A858DF">
        <w:t>Capture</w:t>
      </w:r>
      <w:bookmarkEnd w:id="78"/>
    </w:p>
    <w:p w14:paraId="3141115F" w14:textId="402E72DA" w:rsidR="00BC3474" w:rsidRPr="00A858DF" w:rsidRDefault="00E812C3" w:rsidP="00002A4F">
      <w:pPr>
        <w:pStyle w:val="StyleCentr"/>
      </w:pPr>
      <w:r w:rsidRPr="00A858DF">
        <w:rPr>
          <w:noProof/>
        </w:rPr>
        <w:drawing>
          <wp:inline distT="0" distB="0" distL="0" distR="0" wp14:anchorId="50F8E54B" wp14:editId="43B195F2">
            <wp:extent cx="5760720" cy="1263650"/>
            <wp:effectExtent l="0" t="0" r="0" b="0"/>
            <wp:docPr id="72" name="Image 72"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 ligne, Police, nombre&#10;&#10;Description générée automatiquement"/>
                    <pic:cNvPicPr/>
                  </pic:nvPicPr>
                  <pic:blipFill>
                    <a:blip r:embed="rId48"/>
                    <a:stretch>
                      <a:fillRect/>
                    </a:stretch>
                  </pic:blipFill>
                  <pic:spPr>
                    <a:xfrm>
                      <a:off x="0" y="0"/>
                      <a:ext cx="5760720" cy="1263650"/>
                    </a:xfrm>
                    <a:prstGeom prst="rect">
                      <a:avLst/>
                    </a:prstGeom>
                  </pic:spPr>
                </pic:pic>
              </a:graphicData>
            </a:graphic>
          </wp:inline>
        </w:drawing>
      </w:r>
    </w:p>
    <w:p w14:paraId="6A64B07E" w14:textId="77777777" w:rsidR="00973728" w:rsidRPr="00A858DF" w:rsidRDefault="00973728" w:rsidP="00973728">
      <w:pPr>
        <w:pStyle w:val="Txtjustifie"/>
      </w:pPr>
      <w:r w:rsidRPr="00A858DF">
        <w:t>Dans cet exercice nous découvrons différentes méthodes jQuery.</w:t>
      </w:r>
    </w:p>
    <w:p w14:paraId="33D3C8B0" w14:textId="77777777" w:rsidR="00973728" w:rsidRPr="00A858DF" w:rsidRDefault="00973728" w:rsidP="00973728">
      <w:pPr>
        <w:pStyle w:val="Txtjustifie"/>
        <w:numPr>
          <w:ilvl w:val="0"/>
          <w:numId w:val="20"/>
        </w:numPr>
      </w:pPr>
      <w:r w:rsidRPr="00A858DF">
        <w:t>Comment ajouter un écouteur via jQuery.</w:t>
      </w:r>
    </w:p>
    <w:p w14:paraId="5EC6C587" w14:textId="77777777" w:rsidR="00973728" w:rsidRPr="00A858DF" w:rsidRDefault="00973728" w:rsidP="00973728">
      <w:pPr>
        <w:pStyle w:val="Txtjustifie"/>
        <w:numPr>
          <w:ilvl w:val="0"/>
          <w:numId w:val="20"/>
        </w:numPr>
      </w:pPr>
      <w:r w:rsidRPr="00A858DF">
        <w:t>Sélectionner des éléments du DOM via jQuery.</w:t>
      </w:r>
    </w:p>
    <w:p w14:paraId="0A94B1B9" w14:textId="77777777" w:rsidR="00973728" w:rsidRPr="00A858DF" w:rsidRDefault="00973728" w:rsidP="00973728">
      <w:pPr>
        <w:pStyle w:val="Txtjustifie"/>
        <w:numPr>
          <w:ilvl w:val="0"/>
          <w:numId w:val="20"/>
        </w:numPr>
      </w:pPr>
      <w:r w:rsidRPr="00A858DF">
        <w:t>Ajouter et supprimer des classes CSS à des éléments HTML via jQuery.</w:t>
      </w:r>
    </w:p>
    <w:p w14:paraId="0572CC58" w14:textId="77777777" w:rsidR="00973728" w:rsidRPr="00A858DF" w:rsidRDefault="00973728" w:rsidP="00973728">
      <w:pPr>
        <w:pStyle w:val="Txtjustifie"/>
        <w:numPr>
          <w:ilvl w:val="0"/>
          <w:numId w:val="20"/>
        </w:numPr>
      </w:pPr>
      <w:r w:rsidRPr="00A858DF">
        <w:t>Récupérer des valeurs d'un formulaire via jQuery.</w:t>
      </w:r>
    </w:p>
    <w:p w14:paraId="2016000C" w14:textId="77777777" w:rsidR="00973728" w:rsidRPr="00A858DF" w:rsidRDefault="00973728" w:rsidP="00973728">
      <w:pPr>
        <w:pStyle w:val="Txtjustifie"/>
        <w:numPr>
          <w:ilvl w:val="0"/>
          <w:numId w:val="20"/>
        </w:numPr>
      </w:pPr>
      <w:r w:rsidRPr="00A858DF">
        <w:t>Ajouter des éléments au DOM via jQuery.</w:t>
      </w:r>
    </w:p>
    <w:p w14:paraId="070C890E" w14:textId="77777777" w:rsidR="00973728" w:rsidRPr="00A858DF" w:rsidRDefault="00973728" w:rsidP="00973728">
      <w:pPr>
        <w:pStyle w:val="Txtjustifie"/>
        <w:numPr>
          <w:ilvl w:val="0"/>
          <w:numId w:val="20"/>
        </w:numPr>
      </w:pPr>
      <w:r w:rsidRPr="00A858DF">
        <w:t>Extraire la valeur d'un attribut HTML via jQuery.</w:t>
      </w:r>
    </w:p>
    <w:p w14:paraId="06F29683" w14:textId="5049C50D" w:rsidR="00973728" w:rsidRPr="00A858DF" w:rsidRDefault="00973728" w:rsidP="00973728">
      <w:pPr>
        <w:pStyle w:val="Titre2"/>
      </w:pPr>
      <w:bookmarkStart w:id="79" w:name="_Toc137926758"/>
      <w:r w:rsidRPr="00A858DF">
        <w:t>Exercice 17 (</w:t>
      </w:r>
      <w:r w:rsidR="0045102B" w:rsidRPr="00A858DF">
        <w:t>WebServices</w:t>
      </w:r>
      <w:r w:rsidRPr="00A858DF">
        <w:t xml:space="preserve"> - découverte)</w:t>
      </w:r>
      <w:bookmarkEnd w:id="79"/>
    </w:p>
    <w:p w14:paraId="57F5F1FA" w14:textId="4900A7B0" w:rsidR="002156F1" w:rsidRPr="00A858DF" w:rsidRDefault="002156F1" w:rsidP="002156F1">
      <w:pPr>
        <w:pStyle w:val="Titre3"/>
      </w:pPr>
      <w:bookmarkStart w:id="80" w:name="_Toc137926759"/>
      <w:r w:rsidRPr="00A858DF">
        <w:t>Objectif de l’exercice</w:t>
      </w:r>
      <w:bookmarkEnd w:id="80"/>
    </w:p>
    <w:p w14:paraId="1150F09F" w14:textId="12492D08" w:rsidR="002156F1" w:rsidRPr="00A858DF" w:rsidRDefault="002156F1" w:rsidP="002156F1">
      <w:pPr>
        <w:pStyle w:val="Txtjustifie"/>
      </w:pPr>
      <w:r w:rsidRPr="00A858DF">
        <w:t xml:space="preserve">Le but de cet exercice est de </w:t>
      </w:r>
      <w:r w:rsidR="0045102B" w:rsidRPr="00A858DF">
        <w:t xml:space="preserve">s’informer sur </w:t>
      </w:r>
      <w:r w:rsidR="00572B84" w:rsidRPr="00A858DF">
        <w:t>un</w:t>
      </w:r>
      <w:r w:rsidR="0045102B" w:rsidRPr="00A858DF">
        <w:t xml:space="preserve"> </w:t>
      </w:r>
      <w:r w:rsidR="0076489C" w:rsidRPr="00A858DF">
        <w:t>web</w:t>
      </w:r>
      <w:r w:rsidR="00056925" w:rsidRPr="00A858DF">
        <w:t>S</w:t>
      </w:r>
      <w:r w:rsidR="0076489C" w:rsidRPr="00A858DF">
        <w:t>ervices</w:t>
      </w:r>
      <w:r w:rsidR="00572B84" w:rsidRPr="00A858DF">
        <w:t xml:space="preserve"> et de le présenter ensuite au reste de la classe. Voici </w:t>
      </w:r>
      <w:r w:rsidR="00EF52DD" w:rsidRPr="00A858DF">
        <w:t xml:space="preserve">dans les points suivant </w:t>
      </w:r>
      <w:r w:rsidR="00572B84" w:rsidRPr="00A858DF">
        <w:t xml:space="preserve">des notions </w:t>
      </w:r>
      <w:r w:rsidR="00EF52DD" w:rsidRPr="00A858DF">
        <w:t>théorique</w:t>
      </w:r>
      <w:r w:rsidR="00572B84" w:rsidRPr="00A858DF">
        <w:t xml:space="preserve"> sur </w:t>
      </w:r>
      <w:r w:rsidR="00EF52DD" w:rsidRPr="00A858DF">
        <w:t>tous</w:t>
      </w:r>
      <w:r w:rsidR="00572B84" w:rsidRPr="00A858DF">
        <w:t xml:space="preserve"> les webServices</w:t>
      </w:r>
      <w:r w:rsidR="00EF52DD" w:rsidRPr="00A858DF">
        <w:t>.</w:t>
      </w:r>
    </w:p>
    <w:p w14:paraId="2384CA73" w14:textId="77777777" w:rsidR="00973728" w:rsidRPr="00A858DF" w:rsidRDefault="00973728" w:rsidP="00973728">
      <w:pPr>
        <w:pStyle w:val="Titre3"/>
      </w:pPr>
      <w:bookmarkStart w:id="81" w:name="_Toc137926760"/>
      <w:r w:rsidRPr="00A858DF">
        <w:t>REST</w:t>
      </w:r>
      <w:bookmarkEnd w:id="81"/>
    </w:p>
    <w:p w14:paraId="385773B9" w14:textId="77777777" w:rsidR="00973728" w:rsidRPr="00A858DF" w:rsidRDefault="00973728" w:rsidP="00973728">
      <w:pPr>
        <w:pStyle w:val="Txtjustifie"/>
      </w:pPr>
      <w:r w:rsidRPr="00A858DF">
        <w:t>Voici l’architecture de REST :</w:t>
      </w:r>
    </w:p>
    <w:p w14:paraId="0DFF40CC" w14:textId="77777777" w:rsidR="00973728" w:rsidRPr="00A858DF" w:rsidRDefault="00973728" w:rsidP="00973728">
      <w:pPr>
        <w:pStyle w:val="StyleCentr"/>
      </w:pPr>
      <w:r w:rsidRPr="00A858DF">
        <w:rPr>
          <w:noProof/>
        </w:rPr>
        <w:lastRenderedPageBreak/>
        <w:drawing>
          <wp:inline distT="0" distB="0" distL="0" distR="0" wp14:anchorId="4FF67972" wp14:editId="3D9DF9C2">
            <wp:extent cx="2337460" cy="3043327"/>
            <wp:effectExtent l="0" t="0" r="5715" b="5080"/>
            <wp:docPr id="5"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Police&#10;&#10;Description générée automatiquement"/>
                    <pic:cNvPicPr/>
                  </pic:nvPicPr>
                  <pic:blipFill>
                    <a:blip r:embed="rId49"/>
                    <a:stretch>
                      <a:fillRect/>
                    </a:stretch>
                  </pic:blipFill>
                  <pic:spPr>
                    <a:xfrm>
                      <a:off x="0" y="0"/>
                      <a:ext cx="2342332" cy="3049670"/>
                    </a:xfrm>
                    <a:prstGeom prst="rect">
                      <a:avLst/>
                    </a:prstGeom>
                  </pic:spPr>
                </pic:pic>
              </a:graphicData>
            </a:graphic>
          </wp:inline>
        </w:drawing>
      </w:r>
    </w:p>
    <w:p w14:paraId="14659B9E" w14:textId="77777777" w:rsidR="00973728" w:rsidRPr="00A858DF" w:rsidRDefault="00973728" w:rsidP="00973728">
      <w:pPr>
        <w:pStyle w:val="Txtjustifie"/>
      </w:pPr>
      <w:r w:rsidRPr="00A858DF">
        <w:t>RESTful :</w:t>
      </w:r>
    </w:p>
    <w:p w14:paraId="190FB725" w14:textId="77777777" w:rsidR="00973728" w:rsidRPr="00A858DF" w:rsidRDefault="00973728" w:rsidP="00973728">
      <w:pPr>
        <w:pStyle w:val="Txtjustifie"/>
        <w:numPr>
          <w:ilvl w:val="0"/>
          <w:numId w:val="21"/>
        </w:numPr>
      </w:pPr>
      <w:r w:rsidRPr="00A858DF">
        <w:t>Chaque méthode doit être publique -&gt; accessible par le client​</w:t>
      </w:r>
    </w:p>
    <w:p w14:paraId="0AF1C981" w14:textId="77777777" w:rsidR="00973728" w:rsidRPr="00A858DF" w:rsidRDefault="00973728" w:rsidP="00973728">
      <w:pPr>
        <w:pStyle w:val="Txtjustifie"/>
        <w:numPr>
          <w:ilvl w:val="0"/>
          <w:numId w:val="21"/>
        </w:numPr>
      </w:pPr>
      <w:r w:rsidRPr="00A858DF">
        <w:t>Toutes les méthodes respectent l’architecture REST</w:t>
      </w:r>
    </w:p>
    <w:p w14:paraId="78CC2324" w14:textId="77777777" w:rsidR="00973728" w:rsidRPr="00A858DF" w:rsidRDefault="00973728" w:rsidP="00973728">
      <w:pPr>
        <w:pStyle w:val="Titre3"/>
      </w:pPr>
      <w:bookmarkStart w:id="82" w:name="_Toc137926761"/>
      <w:r w:rsidRPr="00A858DF">
        <w:t>SOAP</w:t>
      </w:r>
      <w:bookmarkEnd w:id="82"/>
    </w:p>
    <w:p w14:paraId="4A6D0EA5" w14:textId="77777777" w:rsidR="00973728" w:rsidRPr="00A858DF" w:rsidRDefault="00973728" w:rsidP="00973728">
      <w:pPr>
        <w:pStyle w:val="Txtjustifie"/>
      </w:pPr>
      <w:r w:rsidRPr="00A858DF">
        <w:t>Message SOAP :</w:t>
      </w:r>
    </w:p>
    <w:p w14:paraId="54D79F70" w14:textId="77777777" w:rsidR="00973728" w:rsidRPr="00A858DF" w:rsidRDefault="00973728" w:rsidP="00973728">
      <w:pPr>
        <w:pStyle w:val="Txtjustifie"/>
        <w:numPr>
          <w:ilvl w:val="0"/>
          <w:numId w:val="22"/>
        </w:numPr>
      </w:pPr>
      <w:r w:rsidRPr="00A858DF">
        <w:t>Messages XML qui encapsulent les données</w:t>
      </w:r>
    </w:p>
    <w:p w14:paraId="6F0C812C" w14:textId="77777777" w:rsidR="00973728" w:rsidRPr="00A858DF" w:rsidRDefault="00973728" w:rsidP="00973728">
      <w:pPr>
        <w:pStyle w:val="Txtjustifie"/>
      </w:pPr>
      <w:r w:rsidRPr="00A858DF">
        <w:t>Bindings SOAP :</w:t>
      </w:r>
    </w:p>
    <w:p w14:paraId="4DC46DFE" w14:textId="77777777" w:rsidR="00973728" w:rsidRPr="00A858DF" w:rsidRDefault="00973728" w:rsidP="00973728">
      <w:pPr>
        <w:pStyle w:val="Txtjustifie"/>
        <w:numPr>
          <w:ilvl w:val="0"/>
          <w:numId w:val="22"/>
        </w:numPr>
      </w:pPr>
      <w:r w:rsidRPr="00A858DF">
        <w:t>Comment les message SOAP doit être encode pour le transport</w:t>
      </w:r>
    </w:p>
    <w:p w14:paraId="03BC909B" w14:textId="77777777" w:rsidR="00973728" w:rsidRPr="00A858DF" w:rsidRDefault="00973728" w:rsidP="00973728">
      <w:pPr>
        <w:pStyle w:val="Txtjustifie"/>
      </w:pPr>
      <w:r w:rsidRPr="00A858DF">
        <w:t>Fonctionnement</w:t>
      </w:r>
    </w:p>
    <w:p w14:paraId="740429ED" w14:textId="77777777" w:rsidR="00973728" w:rsidRPr="00A858DF" w:rsidRDefault="00973728" w:rsidP="00973728">
      <w:pPr>
        <w:pStyle w:val="Txtjustifie"/>
        <w:numPr>
          <w:ilvl w:val="0"/>
          <w:numId w:val="23"/>
        </w:numPr>
      </w:pPr>
      <w:r w:rsidRPr="00A858DF">
        <w:t>Le client envoie une requête SOAP au serveur (HTTP)</w:t>
      </w:r>
    </w:p>
    <w:p w14:paraId="5EC95BF6" w14:textId="77777777" w:rsidR="00973728" w:rsidRPr="00A858DF" w:rsidRDefault="00973728" w:rsidP="00973728">
      <w:pPr>
        <w:pStyle w:val="Txtjustifie"/>
        <w:numPr>
          <w:ilvl w:val="0"/>
          <w:numId w:val="23"/>
        </w:numPr>
      </w:pPr>
      <w:r w:rsidRPr="00A858DF">
        <w:t>Le serveur reçoit la requête et extrait les données</w:t>
      </w:r>
    </w:p>
    <w:p w14:paraId="6DD9D7BD" w14:textId="77777777" w:rsidR="00973728" w:rsidRPr="00A858DF" w:rsidRDefault="00973728" w:rsidP="00973728">
      <w:pPr>
        <w:pStyle w:val="Txtjustifie"/>
        <w:numPr>
          <w:ilvl w:val="0"/>
          <w:numId w:val="23"/>
        </w:numPr>
      </w:pPr>
      <w:r w:rsidRPr="00A858DF">
        <w:t>Le serveur traite la requête selon l’opération</w:t>
      </w:r>
    </w:p>
    <w:p w14:paraId="593652AA" w14:textId="77777777" w:rsidR="00973728" w:rsidRPr="00A858DF" w:rsidRDefault="00973728" w:rsidP="00973728">
      <w:pPr>
        <w:pStyle w:val="Txtjustifie"/>
        <w:numPr>
          <w:ilvl w:val="0"/>
          <w:numId w:val="23"/>
        </w:numPr>
      </w:pPr>
      <w:r w:rsidRPr="00A858DF">
        <w:t>La réponse SOAP est encapsulée et renvoyée</w:t>
      </w:r>
    </w:p>
    <w:p w14:paraId="140E17E8" w14:textId="77777777" w:rsidR="00973728" w:rsidRPr="00A858DF" w:rsidRDefault="00973728" w:rsidP="00973728">
      <w:pPr>
        <w:pStyle w:val="Txtjustifie"/>
        <w:numPr>
          <w:ilvl w:val="0"/>
          <w:numId w:val="23"/>
        </w:numPr>
      </w:pPr>
      <w:r w:rsidRPr="00A858DF">
        <w:t>Le client reçoit la réponse et extrait/traite les données</w:t>
      </w:r>
    </w:p>
    <w:p w14:paraId="7BB7D214" w14:textId="77777777" w:rsidR="00973728" w:rsidRPr="00A858DF" w:rsidRDefault="00973728" w:rsidP="00973728">
      <w:pPr>
        <w:pStyle w:val="Txtjustifie"/>
      </w:pPr>
      <w:r w:rsidRPr="00A858DF">
        <w:t>WSDL :</w:t>
      </w:r>
    </w:p>
    <w:p w14:paraId="56034F50" w14:textId="77777777" w:rsidR="00973728" w:rsidRPr="00A858DF" w:rsidRDefault="00973728" w:rsidP="00973728">
      <w:pPr>
        <w:pStyle w:val="Txtjustifie"/>
        <w:numPr>
          <w:ilvl w:val="0"/>
          <w:numId w:val="22"/>
        </w:numPr>
      </w:pPr>
      <w:r w:rsidRPr="00A858DF">
        <w:t>Schema XML (vérifie la syntaxe)</w:t>
      </w:r>
    </w:p>
    <w:p w14:paraId="58068841" w14:textId="77777777" w:rsidR="00973728" w:rsidRPr="00A858DF" w:rsidRDefault="00973728" w:rsidP="00973728">
      <w:pPr>
        <w:pStyle w:val="Txtjustifie"/>
        <w:numPr>
          <w:ilvl w:val="0"/>
          <w:numId w:val="22"/>
        </w:numPr>
      </w:pPr>
      <w:r w:rsidRPr="00A858DF">
        <w:t>Spécifie ce qu’un message doit contenir</w:t>
      </w:r>
    </w:p>
    <w:p w14:paraId="0DA5F770" w14:textId="77777777" w:rsidR="00973728" w:rsidRPr="00A858DF" w:rsidRDefault="00973728" w:rsidP="00973728">
      <w:pPr>
        <w:pStyle w:val="Titre3"/>
      </w:pPr>
      <w:bookmarkStart w:id="83" w:name="_Toc137926762"/>
      <w:r w:rsidRPr="00A858DF">
        <w:t>GET</w:t>
      </w:r>
      <w:bookmarkEnd w:id="83"/>
    </w:p>
    <w:p w14:paraId="331244A7" w14:textId="77777777" w:rsidR="00973728" w:rsidRPr="00A858DF" w:rsidRDefault="00973728" w:rsidP="00973728">
      <w:pPr>
        <w:pStyle w:val="Txtjustifie"/>
      </w:pPr>
      <w:r w:rsidRPr="00A858DF">
        <w:t>Sert à récupérer des informations (JSON ou XML)</w:t>
      </w:r>
    </w:p>
    <w:p w14:paraId="5EE080A6" w14:textId="77777777" w:rsidR="00973728" w:rsidRPr="00A858DF" w:rsidRDefault="00973728" w:rsidP="00973728">
      <w:pPr>
        <w:pStyle w:val="Txtjustifie"/>
      </w:pPr>
      <w:r w:rsidRPr="00A858DF">
        <w:t>Voici un exemple de lien pour récupérer des données :</w:t>
      </w:r>
    </w:p>
    <w:p w14:paraId="65B4532B" w14:textId="77777777" w:rsidR="00973728" w:rsidRPr="00A858DF" w:rsidRDefault="00973728" w:rsidP="00973728">
      <w:pPr>
        <w:pStyle w:val="StyleCentr"/>
      </w:pPr>
      <w:r w:rsidRPr="00A858DF">
        <w:rPr>
          <w:noProof/>
        </w:rPr>
        <w:lastRenderedPageBreak/>
        <w:drawing>
          <wp:inline distT="0" distB="0" distL="0" distR="0" wp14:anchorId="70835E2A" wp14:editId="7AC07787">
            <wp:extent cx="3381847" cy="1543265"/>
            <wp:effectExtent l="0" t="0" r="9525" b="0"/>
            <wp:docPr id="6" name="Image 6"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Police, capture d’écran, Graphique&#10;&#10;Description générée automatiquement"/>
                    <pic:cNvPicPr/>
                  </pic:nvPicPr>
                  <pic:blipFill>
                    <a:blip r:embed="rId50"/>
                    <a:stretch>
                      <a:fillRect/>
                    </a:stretch>
                  </pic:blipFill>
                  <pic:spPr>
                    <a:xfrm>
                      <a:off x="0" y="0"/>
                      <a:ext cx="3381847" cy="1543265"/>
                    </a:xfrm>
                    <a:prstGeom prst="rect">
                      <a:avLst/>
                    </a:prstGeom>
                  </pic:spPr>
                </pic:pic>
              </a:graphicData>
            </a:graphic>
          </wp:inline>
        </w:drawing>
      </w:r>
    </w:p>
    <w:p w14:paraId="51E783EB" w14:textId="77777777" w:rsidR="00973728" w:rsidRPr="00A858DF" w:rsidRDefault="00973728" w:rsidP="00973728">
      <w:pPr>
        <w:pStyle w:val="Titre3"/>
      </w:pPr>
      <w:bookmarkStart w:id="84" w:name="_Toc137926763"/>
      <w:r w:rsidRPr="00A858DF">
        <w:t>POST</w:t>
      </w:r>
      <w:bookmarkEnd w:id="84"/>
    </w:p>
    <w:p w14:paraId="39BCAC68" w14:textId="31D334E5" w:rsidR="00973728" w:rsidRPr="00A858DF" w:rsidRDefault="00E1263D" w:rsidP="00973728">
      <w:pPr>
        <w:pStyle w:val="Txtjustifie"/>
      </w:pPr>
      <w:r w:rsidRPr="00A858DF">
        <w:t>Un POST permet d</w:t>
      </w:r>
      <w:r w:rsidR="007E3D43" w:rsidRPr="00A858DF">
        <w:t>’ajouter</w:t>
      </w:r>
      <w:r w:rsidR="002B270B" w:rsidRPr="00A858DF">
        <w:t>, modifier, supprimer</w:t>
      </w:r>
      <w:r w:rsidR="007E3D43" w:rsidRPr="00A858DF">
        <w:t xml:space="preserve"> un objet </w:t>
      </w:r>
      <w:r w:rsidR="002B270B" w:rsidRPr="00A858DF">
        <w:t>dans une API, de définir un token pour avoir les droits</w:t>
      </w:r>
      <w:r w:rsidR="005F1DFD" w:rsidRPr="00A858DF">
        <w:t>.</w:t>
      </w:r>
    </w:p>
    <w:p w14:paraId="162EEA0D" w14:textId="77777777" w:rsidR="00973728" w:rsidRPr="00A858DF" w:rsidRDefault="00973728" w:rsidP="00973728">
      <w:pPr>
        <w:pStyle w:val="Titre3"/>
      </w:pPr>
      <w:bookmarkStart w:id="85" w:name="_Toc137926764"/>
      <w:r w:rsidRPr="00A858DF">
        <w:t>PUT</w:t>
      </w:r>
      <w:bookmarkEnd w:id="85"/>
    </w:p>
    <w:p w14:paraId="20D5A727" w14:textId="6472C2E5" w:rsidR="00973728" w:rsidRPr="00A858DF" w:rsidRDefault="00646F84" w:rsidP="00973728">
      <w:pPr>
        <w:pStyle w:val="Txtjustifie"/>
      </w:pPr>
      <w:r w:rsidRPr="00A858DF">
        <w:t>Un PUT permet d’</w:t>
      </w:r>
      <w:r w:rsidR="00E40B48" w:rsidRPr="00A858DF">
        <w:t>insérer</w:t>
      </w:r>
      <w:r w:rsidRPr="00A858DF">
        <w:t xml:space="preserve"> des données dans </w:t>
      </w:r>
      <w:r w:rsidR="00E40B48" w:rsidRPr="00A858DF">
        <w:t xml:space="preserve">une </w:t>
      </w:r>
      <w:r w:rsidRPr="00A858DF">
        <w:t>API</w:t>
      </w:r>
      <w:r w:rsidR="00E40B48" w:rsidRPr="00A858DF">
        <w:t>.</w:t>
      </w:r>
    </w:p>
    <w:p w14:paraId="528AA2B2" w14:textId="4254F1EE" w:rsidR="00E40B48" w:rsidRPr="00A858DF" w:rsidRDefault="00E40B48" w:rsidP="00973728">
      <w:pPr>
        <w:pStyle w:val="Txtjustifie"/>
      </w:pPr>
      <w:r w:rsidRPr="00A858DF">
        <w:t>Voici un exemple d’utilisation :</w:t>
      </w:r>
    </w:p>
    <w:p w14:paraId="4A1C5B11" w14:textId="534945D3" w:rsidR="00E40B48" w:rsidRPr="00A858DF" w:rsidRDefault="00E40B48" w:rsidP="007F49E9">
      <w:pPr>
        <w:pStyle w:val="StyleCentr"/>
      </w:pPr>
      <w:r w:rsidRPr="00A858DF">
        <w:rPr>
          <w:noProof/>
        </w:rPr>
        <w:drawing>
          <wp:inline distT="0" distB="0" distL="0" distR="0" wp14:anchorId="3D088EE3" wp14:editId="3AA04BD4">
            <wp:extent cx="5647733" cy="2782156"/>
            <wp:effectExtent l="0" t="0" r="0" b="0"/>
            <wp:docPr id="55" name="Image 5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 capture d’écran, logiciel, Logiciel multimédia&#10;&#10;Description générée automatiquement"/>
                    <pic:cNvPicPr/>
                  </pic:nvPicPr>
                  <pic:blipFill>
                    <a:blip r:embed="rId51"/>
                    <a:stretch>
                      <a:fillRect/>
                    </a:stretch>
                  </pic:blipFill>
                  <pic:spPr>
                    <a:xfrm>
                      <a:off x="0" y="0"/>
                      <a:ext cx="5648182" cy="2782377"/>
                    </a:xfrm>
                    <a:prstGeom prst="rect">
                      <a:avLst/>
                    </a:prstGeom>
                  </pic:spPr>
                </pic:pic>
              </a:graphicData>
            </a:graphic>
          </wp:inline>
        </w:drawing>
      </w:r>
    </w:p>
    <w:p w14:paraId="3F7A4003" w14:textId="77777777" w:rsidR="00973728" w:rsidRPr="00A858DF" w:rsidRDefault="00973728" w:rsidP="00973728">
      <w:pPr>
        <w:pStyle w:val="Titre3"/>
      </w:pPr>
      <w:bookmarkStart w:id="86" w:name="_Toc137926765"/>
      <w:r w:rsidRPr="00A858DF">
        <w:t>DELETE</w:t>
      </w:r>
      <w:bookmarkEnd w:id="86"/>
    </w:p>
    <w:p w14:paraId="5B574F0A" w14:textId="487F4B2D" w:rsidR="00B250FF" w:rsidRPr="00A858DF" w:rsidRDefault="00FC2466" w:rsidP="00274D4A">
      <w:pPr>
        <w:pStyle w:val="Txtjustifie"/>
      </w:pPr>
      <w:r w:rsidRPr="00A858DF">
        <w:t>Le DELETE permet de supprimer des données.</w:t>
      </w:r>
      <w:r w:rsidR="000038BB" w:rsidRPr="00A858DF">
        <w:t xml:space="preserve"> Pour faire un DELETE il faut mettre en </w:t>
      </w:r>
      <w:r w:rsidR="00DC17E4" w:rsidRPr="00A858DF">
        <w:t>paramètre</w:t>
      </w:r>
      <w:r w:rsidR="000038BB" w:rsidRPr="00A858DF">
        <w:t xml:space="preserve"> l’url de l’objet que l’on souhaite supprimer</w:t>
      </w:r>
      <w:r w:rsidR="00914F0F" w:rsidRPr="00A858DF">
        <w:t>.</w:t>
      </w:r>
    </w:p>
    <w:p w14:paraId="2766D940" w14:textId="3B843E50" w:rsidR="00973728" w:rsidRPr="00A858DF" w:rsidRDefault="00B250FF" w:rsidP="00274D4A">
      <w:pPr>
        <w:pStyle w:val="Txtjustifie"/>
      </w:pPr>
      <w:r w:rsidRPr="00A858DF">
        <w:t>Voici la commande en JS :</w:t>
      </w:r>
    </w:p>
    <w:p w14:paraId="477D0B68" w14:textId="7FE7E42D" w:rsidR="00B250FF" w:rsidRPr="00A858DF" w:rsidRDefault="00B250FF" w:rsidP="00374F25">
      <w:pPr>
        <w:pStyle w:val="TxtCode3-Orange"/>
      </w:pPr>
      <w:r w:rsidRPr="00A858DF">
        <w:t>var settings = {</w:t>
      </w:r>
    </w:p>
    <w:p w14:paraId="55F8D79E" w14:textId="614D9383" w:rsidR="00B250FF" w:rsidRPr="00A858DF" w:rsidRDefault="00B250FF" w:rsidP="00A8275B">
      <w:pPr>
        <w:pStyle w:val="TxtCode3-Orange"/>
      </w:pPr>
      <w:r w:rsidRPr="00A858DF">
        <w:t xml:space="preserve">  "url": "https://reqres.in/api/users/1",</w:t>
      </w:r>
    </w:p>
    <w:p w14:paraId="06E4E8C8" w14:textId="7D9BFA67" w:rsidR="00B250FF" w:rsidRPr="00A858DF" w:rsidRDefault="00B250FF" w:rsidP="00A8275B">
      <w:pPr>
        <w:pStyle w:val="TxtCode3-Orange"/>
      </w:pPr>
      <w:r w:rsidRPr="00A858DF">
        <w:t xml:space="preserve">  "method": "DELETE",</w:t>
      </w:r>
    </w:p>
    <w:p w14:paraId="4D81AC07" w14:textId="51C59FE3" w:rsidR="00B250FF" w:rsidRPr="00A858DF" w:rsidRDefault="00B250FF" w:rsidP="00A8275B">
      <w:pPr>
        <w:pStyle w:val="TxtCode3-Orange"/>
      </w:pPr>
      <w:r w:rsidRPr="00A858DF">
        <w:t xml:space="preserve">  "timeout": 0,</w:t>
      </w:r>
    </w:p>
    <w:p w14:paraId="305ACB8F" w14:textId="02B15EF0" w:rsidR="00B250FF" w:rsidRPr="00A858DF" w:rsidRDefault="00B250FF" w:rsidP="00B250FF">
      <w:pPr>
        <w:pStyle w:val="TxtCode3-Orange"/>
      </w:pPr>
      <w:r w:rsidRPr="00A858DF">
        <w:t>};</w:t>
      </w:r>
    </w:p>
    <w:p w14:paraId="11C53767" w14:textId="2CB86DAF" w:rsidR="00DC41D7" w:rsidRPr="00A858DF" w:rsidRDefault="00DC41D7" w:rsidP="00973728">
      <w:pPr>
        <w:pStyle w:val="Titre2"/>
      </w:pPr>
      <w:bookmarkStart w:id="87" w:name="_Toc137926766"/>
      <w:r w:rsidRPr="00A858DF">
        <w:t>Exercice 18</w:t>
      </w:r>
      <w:r w:rsidR="00FB0DFC" w:rsidRPr="00A858DF">
        <w:t xml:space="preserve"> (</w:t>
      </w:r>
      <w:r w:rsidR="00973728" w:rsidRPr="00A858DF">
        <w:t>Application HTML5 appelant un WS</w:t>
      </w:r>
      <w:r w:rsidR="00FB0DFC" w:rsidRPr="00A858DF">
        <w:t>)</w:t>
      </w:r>
      <w:bookmarkEnd w:id="87"/>
    </w:p>
    <w:p w14:paraId="3798C961" w14:textId="7D1C278B" w:rsidR="00295EA5" w:rsidRPr="00A858DF" w:rsidRDefault="00295EA5" w:rsidP="00295EA5">
      <w:pPr>
        <w:pStyle w:val="Titre3"/>
      </w:pPr>
      <w:bookmarkStart w:id="88" w:name="_Toc137926767"/>
      <w:r w:rsidRPr="00A858DF">
        <w:t>Objectif de l’exercice</w:t>
      </w:r>
      <w:bookmarkEnd w:id="88"/>
    </w:p>
    <w:p w14:paraId="2EC2E222" w14:textId="6DA63691" w:rsidR="00295EA5" w:rsidRPr="00A858DF" w:rsidRDefault="00370A14" w:rsidP="00295EA5">
      <w:pPr>
        <w:pStyle w:val="Txtjustifie"/>
      </w:pPr>
      <w:r w:rsidRPr="00A858DF">
        <w:t xml:space="preserve">Cet exercice nous apprend comment fonctionne une requête ajax et comment il faut </w:t>
      </w:r>
      <w:r w:rsidR="00F629BC" w:rsidRPr="00A858DF">
        <w:t>l’utiliser</w:t>
      </w:r>
      <w:r w:rsidR="00C878B1" w:rsidRPr="00A858DF">
        <w:t>.</w:t>
      </w:r>
      <w:r w:rsidRPr="00A858DF">
        <w:t xml:space="preserve"> </w:t>
      </w:r>
    </w:p>
    <w:p w14:paraId="7B7267B3" w14:textId="3C25E9E5" w:rsidR="00295EA5" w:rsidRPr="00A858DF" w:rsidRDefault="00295EA5" w:rsidP="00295EA5">
      <w:pPr>
        <w:pStyle w:val="Titre3"/>
      </w:pPr>
      <w:bookmarkStart w:id="89" w:name="_Toc137926768"/>
      <w:r w:rsidRPr="00A858DF">
        <w:t>Explications / Descriptions</w:t>
      </w:r>
      <w:bookmarkEnd w:id="89"/>
    </w:p>
    <w:p w14:paraId="4748D4C5" w14:textId="77777777" w:rsidR="00295EA5" w:rsidRPr="00A858DF" w:rsidRDefault="00295EA5" w:rsidP="00295EA5">
      <w:pPr>
        <w:pStyle w:val="Txtjustifie"/>
      </w:pPr>
    </w:p>
    <w:p w14:paraId="7D9BE01A" w14:textId="23073DD8" w:rsidR="00295EA5" w:rsidRPr="00A858DF" w:rsidRDefault="00295EA5" w:rsidP="009D22B9">
      <w:pPr>
        <w:pStyle w:val="Titre3"/>
      </w:pPr>
      <w:bookmarkStart w:id="90" w:name="_Toc137926769"/>
      <w:r w:rsidRPr="00A858DF">
        <w:lastRenderedPageBreak/>
        <w:t>Extrait de code</w:t>
      </w:r>
      <w:bookmarkEnd w:id="90"/>
    </w:p>
    <w:p w14:paraId="0AADDAF9" w14:textId="2EA8B545" w:rsidR="00BC3474" w:rsidRPr="00A858DF" w:rsidRDefault="00A502D5" w:rsidP="00BC3474">
      <w:pPr>
        <w:pStyle w:val="Txtjustifie"/>
      </w:pPr>
      <w:r w:rsidRPr="00A858DF">
        <w:t>JS :</w:t>
      </w:r>
    </w:p>
    <w:p w14:paraId="1F06E0A1" w14:textId="0C3A73F8" w:rsidR="00A502D5" w:rsidRPr="00A858DF" w:rsidRDefault="005A3C32" w:rsidP="00BC3474">
      <w:pPr>
        <w:pStyle w:val="Txtjustifie"/>
      </w:pPr>
      <w:r w:rsidRPr="00A858DF">
        <w:t>IndexCtrl :</w:t>
      </w:r>
    </w:p>
    <w:p w14:paraId="3B760357" w14:textId="77777777" w:rsidR="00C37634" w:rsidRPr="00A858DF" w:rsidRDefault="00C37634" w:rsidP="00C37634">
      <w:pPr>
        <w:pStyle w:val="TxtCode3-Orange"/>
      </w:pPr>
      <w:r w:rsidRPr="00A858DF">
        <w:t xml:space="preserve">// Attend la fin du chargement de la page </w:t>
      </w:r>
    </w:p>
    <w:p w14:paraId="396AF2F4" w14:textId="77777777" w:rsidR="00C37634" w:rsidRPr="00A858DF" w:rsidRDefault="00C37634" w:rsidP="00C37634">
      <w:pPr>
        <w:pStyle w:val="TxtCode3-Orange"/>
      </w:pPr>
      <w:r w:rsidRPr="00A858DF">
        <w:t>$().ready(function () {</w:t>
      </w:r>
    </w:p>
    <w:p w14:paraId="56F74604" w14:textId="77777777" w:rsidR="00C37634" w:rsidRPr="00A858DF" w:rsidRDefault="00C37634" w:rsidP="00C37634">
      <w:pPr>
        <w:pStyle w:val="TxtCode3-Orange"/>
      </w:pPr>
      <w:r w:rsidRPr="00A858DF">
        <w:t xml:space="preserve">  ctrl = new Ctrl();</w:t>
      </w:r>
    </w:p>
    <w:p w14:paraId="6745FD50" w14:textId="77777777" w:rsidR="00C37634" w:rsidRPr="00A858DF" w:rsidRDefault="00C37634" w:rsidP="00C37634">
      <w:pPr>
        <w:pStyle w:val="TxtCode3-Orange"/>
      </w:pPr>
      <w:r w:rsidRPr="00A858DF">
        <w:t xml:space="preserve">  httpServ = new HttpServ();</w:t>
      </w:r>
    </w:p>
    <w:p w14:paraId="0313DB8E" w14:textId="77777777" w:rsidR="00C37634" w:rsidRPr="00A858DF" w:rsidRDefault="00C37634" w:rsidP="00C37634">
      <w:pPr>
        <w:pStyle w:val="TxtCode3-Orange"/>
      </w:pPr>
      <w:r w:rsidRPr="00A858DF">
        <w:t>});</w:t>
      </w:r>
    </w:p>
    <w:p w14:paraId="2BDA82DF" w14:textId="77777777" w:rsidR="00C37634" w:rsidRPr="00A858DF" w:rsidRDefault="00C37634" w:rsidP="00C37634">
      <w:pPr>
        <w:pStyle w:val="TxtCode3-Orange"/>
      </w:pPr>
      <w:r w:rsidRPr="00A858DF">
        <w:t xml:space="preserve"> </w:t>
      </w:r>
    </w:p>
    <w:p w14:paraId="78DB65E6" w14:textId="77777777" w:rsidR="00C37634" w:rsidRPr="00A858DF" w:rsidRDefault="00C37634" w:rsidP="00C37634">
      <w:pPr>
        <w:pStyle w:val="TxtCode3-Orange"/>
      </w:pPr>
      <w:r w:rsidRPr="00A858DF">
        <w:t>class Ctrl {</w:t>
      </w:r>
    </w:p>
    <w:p w14:paraId="13E124F0" w14:textId="77777777" w:rsidR="00C37634" w:rsidRPr="00A858DF" w:rsidRDefault="00C37634" w:rsidP="00C37634">
      <w:pPr>
        <w:pStyle w:val="TxtCode3-Orange"/>
      </w:pPr>
      <w:r w:rsidRPr="00A858DF">
        <w:t xml:space="preserve">  constructor() {</w:t>
      </w:r>
    </w:p>
    <w:p w14:paraId="3F52D2BF" w14:textId="77777777" w:rsidR="00C37634" w:rsidRPr="00A858DF" w:rsidRDefault="00C37634" w:rsidP="00C37634">
      <w:pPr>
        <w:pStyle w:val="TxtCode3-Orange"/>
      </w:pPr>
      <w:r w:rsidRPr="00A858DF">
        <w:t xml:space="preserve">  }</w:t>
      </w:r>
    </w:p>
    <w:p w14:paraId="676BAEC5" w14:textId="77777777" w:rsidR="00C37634" w:rsidRPr="00A858DF" w:rsidRDefault="00C37634" w:rsidP="00C37634">
      <w:pPr>
        <w:pStyle w:val="TxtCode3-Orange"/>
      </w:pPr>
      <w:r w:rsidRPr="00A858DF">
        <w:t xml:space="preserve"> </w:t>
      </w:r>
    </w:p>
    <w:p w14:paraId="291C9D0D" w14:textId="77777777" w:rsidR="00C37634" w:rsidRPr="00A858DF" w:rsidRDefault="00C37634" w:rsidP="00C37634">
      <w:pPr>
        <w:pStyle w:val="TxtCode3-Orange"/>
      </w:pPr>
      <w:r w:rsidRPr="00A858DF">
        <w:t xml:space="preserve">  celsius2Fahrenheit() {</w:t>
      </w:r>
    </w:p>
    <w:p w14:paraId="49C1BB43" w14:textId="77777777" w:rsidR="00C37634" w:rsidRPr="00A858DF" w:rsidRDefault="00C37634" w:rsidP="00C37634">
      <w:pPr>
        <w:pStyle w:val="TxtCode3-Orange"/>
      </w:pPr>
      <w:r w:rsidRPr="00A858DF">
        <w:t xml:space="preserve">    // Lire les degrés du formulaire</w:t>
      </w:r>
    </w:p>
    <w:p w14:paraId="2839D461" w14:textId="77777777" w:rsidR="00C37634" w:rsidRPr="00A858DF" w:rsidRDefault="00C37634" w:rsidP="00C37634">
      <w:pPr>
        <w:pStyle w:val="TxtCode3-Orange"/>
      </w:pPr>
      <w:r w:rsidRPr="00A858DF">
        <w:t xml:space="preserve">    let degres = $("#celsius1").val();</w:t>
      </w:r>
    </w:p>
    <w:p w14:paraId="4D955B50" w14:textId="77777777" w:rsidR="00C37634" w:rsidRPr="00A858DF" w:rsidRDefault="00C37634" w:rsidP="00C37634">
      <w:pPr>
        <w:pStyle w:val="TxtCode3-Orange"/>
      </w:pPr>
      <w:r w:rsidRPr="00A858DF">
        <w:t xml:space="preserve">    httpServ.celcius2Fahrenheit(degres,this.OKCelsius2Fahrenheit, this.KOCelsius2Fahrenheit);</w:t>
      </w:r>
    </w:p>
    <w:p w14:paraId="75DCF03D" w14:textId="77777777" w:rsidR="00C37634" w:rsidRPr="00A858DF" w:rsidRDefault="00C37634" w:rsidP="00C37634">
      <w:pPr>
        <w:pStyle w:val="TxtCode3-Orange"/>
      </w:pPr>
      <w:r w:rsidRPr="00A858DF">
        <w:t xml:space="preserve">  }</w:t>
      </w:r>
    </w:p>
    <w:p w14:paraId="37F94EBE" w14:textId="77777777" w:rsidR="00C37634" w:rsidRPr="00A858DF" w:rsidRDefault="00C37634" w:rsidP="00C37634">
      <w:pPr>
        <w:pStyle w:val="TxtCode3-Orange"/>
      </w:pPr>
      <w:r w:rsidRPr="00A858DF">
        <w:t xml:space="preserve"> </w:t>
      </w:r>
    </w:p>
    <w:p w14:paraId="724EAF27" w14:textId="77777777" w:rsidR="00C37634" w:rsidRPr="00A858DF" w:rsidRDefault="00C37634" w:rsidP="00C37634">
      <w:pPr>
        <w:pStyle w:val="TxtCode3-Orange"/>
      </w:pPr>
      <w:r w:rsidRPr="00A858DF">
        <w:t xml:space="preserve">  KOCelsius2Fahrenheit(xhr) {</w:t>
      </w:r>
    </w:p>
    <w:p w14:paraId="4FA26D18" w14:textId="77777777" w:rsidR="00C37634" w:rsidRPr="00A858DF" w:rsidRDefault="00C37634" w:rsidP="00C37634">
      <w:pPr>
        <w:pStyle w:val="TxtCode3-Orange"/>
      </w:pPr>
      <w:r w:rsidRPr="00A858DF">
        <w:t xml:space="preserve">    let erreur = xhr.status + ': ' + xhr.statusText</w:t>
      </w:r>
    </w:p>
    <w:p w14:paraId="25400A5C" w14:textId="77777777" w:rsidR="00C37634" w:rsidRPr="00A858DF" w:rsidRDefault="00C37634" w:rsidP="00C37634">
      <w:pPr>
        <w:pStyle w:val="TxtCode3-Orange"/>
      </w:pPr>
      <w:r w:rsidRPr="00A858DF">
        <w:t xml:space="preserve">    alert('Erreur - ' + erreur);</w:t>
      </w:r>
    </w:p>
    <w:p w14:paraId="24DA40B1" w14:textId="77777777" w:rsidR="00C37634" w:rsidRPr="00A858DF" w:rsidRDefault="00C37634" w:rsidP="00C37634">
      <w:pPr>
        <w:pStyle w:val="TxtCode3-Orange"/>
      </w:pPr>
      <w:r w:rsidRPr="00A858DF">
        <w:t xml:space="preserve">  }</w:t>
      </w:r>
    </w:p>
    <w:p w14:paraId="63F094E6" w14:textId="77777777" w:rsidR="00C37634" w:rsidRPr="00A858DF" w:rsidRDefault="00C37634" w:rsidP="00C37634">
      <w:pPr>
        <w:pStyle w:val="TxtCode3-Orange"/>
      </w:pPr>
      <w:r w:rsidRPr="00A858DF">
        <w:t xml:space="preserve"> </w:t>
      </w:r>
    </w:p>
    <w:p w14:paraId="1F8D2A27" w14:textId="77777777" w:rsidR="00C37634" w:rsidRPr="00A858DF" w:rsidRDefault="00C37634" w:rsidP="00C37634">
      <w:pPr>
        <w:pStyle w:val="TxtCode3-Orange"/>
      </w:pPr>
      <w:r w:rsidRPr="00A858DF">
        <w:t xml:space="preserve">  OKCelsius2Fahrenheit(data) {</w:t>
      </w:r>
    </w:p>
    <w:p w14:paraId="0596D18B" w14:textId="77777777" w:rsidR="00C37634" w:rsidRPr="00A858DF" w:rsidRDefault="00C37634" w:rsidP="00C37634">
      <w:pPr>
        <w:pStyle w:val="TxtCode3-Orange"/>
      </w:pPr>
      <w:r w:rsidRPr="00A858DF">
        <w:t xml:space="preserve">    let temp = $(data).find("temperature").text();</w:t>
      </w:r>
    </w:p>
    <w:p w14:paraId="05F17DE4" w14:textId="77777777" w:rsidR="00C37634" w:rsidRPr="00A858DF" w:rsidRDefault="00C37634" w:rsidP="00C37634">
      <w:pPr>
        <w:pStyle w:val="TxtCode3-Orange"/>
      </w:pPr>
      <w:r w:rsidRPr="00A858DF">
        <w:t xml:space="preserve">    let affiche = temp !== "NaN" ? temp : "";</w:t>
      </w:r>
    </w:p>
    <w:p w14:paraId="1C7756BE" w14:textId="77777777" w:rsidR="00C37634" w:rsidRPr="00A858DF" w:rsidRDefault="00C37634" w:rsidP="00C37634">
      <w:pPr>
        <w:pStyle w:val="TxtCode3-Orange"/>
      </w:pPr>
      <w:r w:rsidRPr="00A858DF">
        <w:t xml:space="preserve">    // Afficher les degrés dans le formulaire</w:t>
      </w:r>
    </w:p>
    <w:p w14:paraId="2947725E" w14:textId="77777777" w:rsidR="00C37634" w:rsidRPr="00A858DF" w:rsidRDefault="00C37634" w:rsidP="00C37634">
      <w:pPr>
        <w:pStyle w:val="TxtCode3-Orange"/>
      </w:pPr>
      <w:r w:rsidRPr="00A858DF">
        <w:t xml:space="preserve">    $("#fahrenheit1").val(affiche);</w:t>
      </w:r>
    </w:p>
    <w:p w14:paraId="34FB5498" w14:textId="77777777" w:rsidR="00C37634" w:rsidRPr="00A858DF" w:rsidRDefault="00C37634" w:rsidP="00C37634">
      <w:pPr>
        <w:pStyle w:val="TxtCode3-Orange"/>
      </w:pPr>
      <w:r w:rsidRPr="00A858DF">
        <w:t xml:space="preserve">  }</w:t>
      </w:r>
    </w:p>
    <w:p w14:paraId="4BB7D344" w14:textId="28E919E5" w:rsidR="005A3C32" w:rsidRPr="00A858DF" w:rsidRDefault="00C37634" w:rsidP="00C37634">
      <w:pPr>
        <w:pStyle w:val="TxtCode3-Orange"/>
      </w:pPr>
      <w:r w:rsidRPr="00A858DF">
        <w:t>}</w:t>
      </w:r>
    </w:p>
    <w:p w14:paraId="70E1E652" w14:textId="71E7265E" w:rsidR="005A3C32" w:rsidRPr="00A858DF" w:rsidRDefault="005A3C32" w:rsidP="00BC3474">
      <w:pPr>
        <w:pStyle w:val="Txtjustifie"/>
      </w:pPr>
      <w:r w:rsidRPr="00A858DF">
        <w:t>httpServ :</w:t>
      </w:r>
    </w:p>
    <w:p w14:paraId="39C6BE26" w14:textId="77777777" w:rsidR="00B447F6" w:rsidRPr="00A858DF" w:rsidRDefault="00B447F6" w:rsidP="00B447F6">
      <w:pPr>
        <w:pStyle w:val="TxtCode3-Orange"/>
      </w:pPr>
      <w:r w:rsidRPr="00A858DF">
        <w:t>class HttpServ  {</w:t>
      </w:r>
    </w:p>
    <w:p w14:paraId="187992B2" w14:textId="77777777" w:rsidR="00B447F6" w:rsidRPr="00A858DF" w:rsidRDefault="00B447F6" w:rsidP="00B447F6">
      <w:pPr>
        <w:pStyle w:val="TxtCode3-Orange"/>
      </w:pPr>
      <w:r w:rsidRPr="00A858DF">
        <w:t xml:space="preserve"> </w:t>
      </w:r>
    </w:p>
    <w:p w14:paraId="0AFD76CE" w14:textId="77777777" w:rsidR="00B447F6" w:rsidRPr="00A858DF" w:rsidRDefault="00B447F6" w:rsidP="00B447F6">
      <w:pPr>
        <w:pStyle w:val="TxtCode3-Orange"/>
      </w:pPr>
      <w:r w:rsidRPr="00A858DF">
        <w:t xml:space="preserve">    constructor(){</w:t>
      </w:r>
    </w:p>
    <w:p w14:paraId="38C382E5" w14:textId="77777777" w:rsidR="00B447F6" w:rsidRPr="00A858DF" w:rsidRDefault="00B447F6" w:rsidP="00B447F6">
      <w:pPr>
        <w:pStyle w:val="TxtCode3-Orange"/>
      </w:pPr>
      <w:r w:rsidRPr="00A858DF">
        <w:t xml:space="preserve">    }</w:t>
      </w:r>
    </w:p>
    <w:p w14:paraId="3F815EA9" w14:textId="77777777" w:rsidR="00B447F6" w:rsidRPr="00A858DF" w:rsidRDefault="00B447F6" w:rsidP="00B447F6">
      <w:pPr>
        <w:pStyle w:val="TxtCode3-Orange"/>
      </w:pPr>
      <w:r w:rsidRPr="00A858DF">
        <w:t xml:space="preserve">   </w:t>
      </w:r>
    </w:p>
    <w:p w14:paraId="61196092" w14:textId="77777777" w:rsidR="00B447F6" w:rsidRPr="00A858DF" w:rsidRDefault="00B447F6" w:rsidP="00B447F6">
      <w:pPr>
        <w:pStyle w:val="TxtCode3-Orange"/>
      </w:pPr>
      <w:r w:rsidRPr="00A858DF">
        <w:t xml:space="preserve">    celcius2Fahrenheit(degres, successCallback, errorCallback) {</w:t>
      </w:r>
    </w:p>
    <w:p w14:paraId="259A9F73" w14:textId="77777777" w:rsidR="00B447F6" w:rsidRPr="00A858DF" w:rsidRDefault="00B447F6" w:rsidP="00B447F6">
      <w:pPr>
        <w:pStyle w:val="TxtCode3-Orange"/>
      </w:pPr>
      <w:r w:rsidRPr="00A858DF">
        <w:t xml:space="preserve">      let url = "https://widmers.emf-informatique.ch/307/Exercices/Exercice_18/convert-temp_p_xml.php";</w:t>
      </w:r>
    </w:p>
    <w:p w14:paraId="37E3D386" w14:textId="77777777" w:rsidR="00B447F6" w:rsidRPr="00A858DF" w:rsidRDefault="00B447F6" w:rsidP="00B447F6">
      <w:pPr>
        <w:pStyle w:val="TxtCode3-Orange"/>
      </w:pPr>
      <w:r w:rsidRPr="00A858DF">
        <w:t xml:space="preserve">      let param = "Temperature=" + degres + "&amp;FromUnit=C&amp;ToUnit=F";</w:t>
      </w:r>
    </w:p>
    <w:p w14:paraId="3A367FDD" w14:textId="77777777" w:rsidR="00B447F6" w:rsidRPr="00A858DF" w:rsidRDefault="00B447F6" w:rsidP="00B447F6">
      <w:pPr>
        <w:pStyle w:val="TxtCode3-Orange"/>
      </w:pPr>
      <w:r w:rsidRPr="00A858DF">
        <w:t xml:space="preserve">   </w:t>
      </w:r>
    </w:p>
    <w:p w14:paraId="57D4265D" w14:textId="77777777" w:rsidR="00B447F6" w:rsidRPr="00A858DF" w:rsidRDefault="00B447F6" w:rsidP="00B447F6">
      <w:pPr>
        <w:pStyle w:val="TxtCode3-Orange"/>
      </w:pPr>
      <w:r w:rsidRPr="00A858DF">
        <w:t xml:space="preserve">      // envoi de la requête</w:t>
      </w:r>
    </w:p>
    <w:p w14:paraId="00D098E7" w14:textId="77777777" w:rsidR="00B447F6" w:rsidRPr="00A858DF" w:rsidRDefault="00B447F6" w:rsidP="00B447F6">
      <w:pPr>
        <w:pStyle w:val="TxtCode3-Orange"/>
      </w:pPr>
      <w:r w:rsidRPr="00A858DF">
        <w:t xml:space="preserve">      $.ajax(url, {</w:t>
      </w:r>
    </w:p>
    <w:p w14:paraId="5D868499" w14:textId="77777777" w:rsidR="00B447F6" w:rsidRPr="00A858DF" w:rsidRDefault="00B447F6" w:rsidP="00B447F6">
      <w:pPr>
        <w:pStyle w:val="TxtCode3-Orange"/>
      </w:pPr>
      <w:r w:rsidRPr="00A858DF">
        <w:t xml:space="preserve">        type: "POST",</w:t>
      </w:r>
    </w:p>
    <w:p w14:paraId="0C99C1A5" w14:textId="77777777" w:rsidR="00B447F6" w:rsidRPr="00A858DF" w:rsidRDefault="00B447F6" w:rsidP="00B447F6">
      <w:pPr>
        <w:pStyle w:val="TxtCode3-Orange"/>
      </w:pPr>
      <w:r w:rsidRPr="00A858DF">
        <w:t xml:space="preserve">        contentType: "application/x-www-form-urlencoded; charset=UTF-8",</w:t>
      </w:r>
    </w:p>
    <w:p w14:paraId="01A690A4" w14:textId="77777777" w:rsidR="00B447F6" w:rsidRPr="00A858DF" w:rsidRDefault="00B447F6" w:rsidP="00B447F6">
      <w:pPr>
        <w:pStyle w:val="TxtCode3-Orange"/>
      </w:pPr>
      <w:r w:rsidRPr="00A858DF">
        <w:t xml:space="preserve">        data: param,</w:t>
      </w:r>
    </w:p>
    <w:p w14:paraId="6E0791CE" w14:textId="77777777" w:rsidR="00B447F6" w:rsidRPr="00A858DF" w:rsidRDefault="00B447F6" w:rsidP="00B447F6">
      <w:pPr>
        <w:pStyle w:val="TxtCode3-Orange"/>
      </w:pPr>
      <w:r w:rsidRPr="00A858DF">
        <w:t xml:space="preserve">        success: successCallback,</w:t>
      </w:r>
    </w:p>
    <w:p w14:paraId="33718ED0" w14:textId="77777777" w:rsidR="00B447F6" w:rsidRPr="00A858DF" w:rsidRDefault="00B447F6" w:rsidP="00B447F6">
      <w:pPr>
        <w:pStyle w:val="TxtCode3-Orange"/>
      </w:pPr>
      <w:r w:rsidRPr="00A858DF">
        <w:t xml:space="preserve">        error: errorCallback</w:t>
      </w:r>
    </w:p>
    <w:p w14:paraId="2680940F" w14:textId="77777777" w:rsidR="00B447F6" w:rsidRPr="00A858DF" w:rsidRDefault="00B447F6" w:rsidP="00B447F6">
      <w:pPr>
        <w:pStyle w:val="TxtCode3-Orange"/>
      </w:pPr>
      <w:r w:rsidRPr="00A858DF">
        <w:t xml:space="preserve">      });</w:t>
      </w:r>
    </w:p>
    <w:p w14:paraId="2DBCDCC4" w14:textId="77777777" w:rsidR="00B447F6" w:rsidRPr="00A858DF" w:rsidRDefault="00B447F6" w:rsidP="00B447F6">
      <w:pPr>
        <w:pStyle w:val="TxtCode3-Orange"/>
      </w:pPr>
      <w:r w:rsidRPr="00A858DF">
        <w:t xml:space="preserve">    }</w:t>
      </w:r>
    </w:p>
    <w:p w14:paraId="416E1276" w14:textId="77777777" w:rsidR="00B447F6" w:rsidRPr="00A858DF" w:rsidRDefault="00B447F6" w:rsidP="00B447F6">
      <w:pPr>
        <w:pStyle w:val="TxtCode3-Orange"/>
      </w:pPr>
      <w:r w:rsidRPr="00A858DF">
        <w:t xml:space="preserve">  }</w:t>
      </w:r>
    </w:p>
    <w:p w14:paraId="72DBB622" w14:textId="36C708BE" w:rsidR="005A3C32" w:rsidRPr="00A858DF" w:rsidRDefault="00B447F6" w:rsidP="00B447F6">
      <w:pPr>
        <w:pStyle w:val="TxtCode3-Orange"/>
      </w:pPr>
      <w:r w:rsidRPr="00A858DF">
        <w:t xml:space="preserve">  </w:t>
      </w:r>
    </w:p>
    <w:p w14:paraId="6128FD2D" w14:textId="3FFD1944" w:rsidR="00A502D5" w:rsidRPr="00A858DF" w:rsidRDefault="00A502D5" w:rsidP="00BC3474">
      <w:pPr>
        <w:pStyle w:val="Txtjustifie"/>
      </w:pPr>
      <w:r w:rsidRPr="00A858DF">
        <w:t>PHP :</w:t>
      </w:r>
    </w:p>
    <w:p w14:paraId="1F6EBA8E" w14:textId="6D44FE9D" w:rsidR="00A502D5" w:rsidRPr="00A858DF" w:rsidRDefault="005A3C32" w:rsidP="00BC3474">
      <w:pPr>
        <w:pStyle w:val="Txtjustifie"/>
      </w:pPr>
      <w:r w:rsidRPr="00A858DF">
        <w:t>convert-temp_g_json :</w:t>
      </w:r>
    </w:p>
    <w:p w14:paraId="1B71F37E" w14:textId="77777777" w:rsidR="004F7986" w:rsidRPr="00A858DF" w:rsidRDefault="004F7986" w:rsidP="004F7986">
      <w:pPr>
        <w:pStyle w:val="TxtCode3-Orange"/>
      </w:pPr>
      <w:r w:rsidRPr="00A858DF">
        <w:t>&lt;?php</w:t>
      </w:r>
    </w:p>
    <w:p w14:paraId="7D96D98C" w14:textId="77777777" w:rsidR="004F7986" w:rsidRPr="00A858DF" w:rsidRDefault="004F7986" w:rsidP="004F7986">
      <w:pPr>
        <w:pStyle w:val="TxtCode3-Orange"/>
      </w:pPr>
      <w:r w:rsidRPr="00A858DF">
        <w:t xml:space="preserve">    // convert_temp_g_json.php </w:t>
      </w:r>
    </w:p>
    <w:p w14:paraId="1F24D994" w14:textId="77777777" w:rsidR="004F7986" w:rsidRPr="00A858DF" w:rsidRDefault="004F7986" w:rsidP="004F7986">
      <w:pPr>
        <w:pStyle w:val="TxtCode3-Orange"/>
      </w:pPr>
      <w:r w:rsidRPr="00A858DF">
        <w:t xml:space="preserve">    // WebService Conversion de température GET et réponse JSON</w:t>
      </w:r>
    </w:p>
    <w:p w14:paraId="63BBD735" w14:textId="77777777" w:rsidR="004F7986" w:rsidRPr="00A858DF" w:rsidRDefault="004F7986" w:rsidP="004F7986">
      <w:pPr>
        <w:pStyle w:val="TxtCode3-Orange"/>
      </w:pPr>
      <w:r w:rsidRPr="00A858DF">
        <w:t xml:space="preserve">    //</w:t>
      </w:r>
    </w:p>
    <w:p w14:paraId="383C014B" w14:textId="77777777" w:rsidR="004F7986" w:rsidRPr="00A858DF" w:rsidRDefault="004F7986" w:rsidP="004F7986">
      <w:pPr>
        <w:pStyle w:val="TxtCode3-Orange"/>
      </w:pPr>
      <w:r w:rsidRPr="00A858DF">
        <w:t xml:space="preserve">    header('Content-Type: application/json');</w:t>
      </w:r>
    </w:p>
    <w:p w14:paraId="710A6971" w14:textId="77777777" w:rsidR="004F7986" w:rsidRPr="00A858DF" w:rsidRDefault="004F7986" w:rsidP="004F7986">
      <w:pPr>
        <w:pStyle w:val="TxtCode3-Orange"/>
      </w:pPr>
      <w:r w:rsidRPr="00A858DF">
        <w:lastRenderedPageBreak/>
        <w:t xml:space="preserve">    $temp = intval($_GET['Temperature'], 10);</w:t>
      </w:r>
    </w:p>
    <w:p w14:paraId="377C1407" w14:textId="77777777" w:rsidR="004F7986" w:rsidRPr="00A858DF" w:rsidRDefault="004F7986" w:rsidP="004F7986">
      <w:pPr>
        <w:pStyle w:val="TxtCode3-Orange"/>
      </w:pPr>
      <w:r w:rsidRPr="00A858DF">
        <w:t xml:space="preserve">    $from = $_GET['FromUnit'];</w:t>
      </w:r>
    </w:p>
    <w:p w14:paraId="2E1933AD" w14:textId="77777777" w:rsidR="004F7986" w:rsidRPr="00A858DF" w:rsidRDefault="004F7986" w:rsidP="004F7986">
      <w:pPr>
        <w:pStyle w:val="TxtCode3-Orange"/>
      </w:pPr>
      <w:r w:rsidRPr="00A858DF">
        <w:t xml:space="preserve">    $to = $_GET['ToUnit'];</w:t>
      </w:r>
    </w:p>
    <w:p w14:paraId="17E0333D" w14:textId="77777777" w:rsidR="004F7986" w:rsidRPr="00A858DF" w:rsidRDefault="004F7986" w:rsidP="004F7986">
      <w:pPr>
        <w:pStyle w:val="TxtCode3-Orange"/>
      </w:pPr>
      <w:r w:rsidRPr="00A858DF">
        <w:t xml:space="preserve"> </w:t>
      </w:r>
    </w:p>
    <w:p w14:paraId="0F1A7844" w14:textId="77777777" w:rsidR="004F7986" w:rsidRPr="00A858DF" w:rsidRDefault="004F7986" w:rsidP="004F7986">
      <w:pPr>
        <w:pStyle w:val="TxtCode3-Orange"/>
      </w:pPr>
      <w:r w:rsidRPr="00A858DF">
        <w:t xml:space="preserve">    if($from === 'C'){</w:t>
      </w:r>
    </w:p>
    <w:p w14:paraId="058478A9" w14:textId="77777777" w:rsidR="004F7986" w:rsidRPr="00A858DF" w:rsidRDefault="004F7986" w:rsidP="004F7986">
      <w:pPr>
        <w:pStyle w:val="TxtCode3-Orange"/>
      </w:pPr>
      <w:r w:rsidRPr="00A858DF">
        <w:t xml:space="preserve">        $tempf = $temp*9/5+32;</w:t>
      </w:r>
    </w:p>
    <w:p w14:paraId="4615A876" w14:textId="77777777" w:rsidR="004F7986" w:rsidRPr="00A858DF" w:rsidRDefault="004F7986" w:rsidP="004F7986">
      <w:pPr>
        <w:pStyle w:val="TxtCode3-Orange"/>
      </w:pPr>
      <w:r w:rsidRPr="00A858DF">
        <w:t xml:space="preserve">    } else if($from === 'F') {</w:t>
      </w:r>
    </w:p>
    <w:p w14:paraId="47EC9221" w14:textId="77777777" w:rsidR="004F7986" w:rsidRPr="00A858DF" w:rsidRDefault="004F7986" w:rsidP="004F7986">
      <w:pPr>
        <w:pStyle w:val="TxtCode3-Orange"/>
      </w:pPr>
      <w:r w:rsidRPr="00A858DF">
        <w:t xml:space="preserve">        $tempf = ($temp-32)*5/9;</w:t>
      </w:r>
    </w:p>
    <w:p w14:paraId="59AEDEF8" w14:textId="77777777" w:rsidR="004F7986" w:rsidRPr="00A858DF" w:rsidRDefault="004F7986" w:rsidP="004F7986">
      <w:pPr>
        <w:pStyle w:val="TxtCode3-Orange"/>
      </w:pPr>
      <w:r w:rsidRPr="00A858DF">
        <w:t xml:space="preserve">    }</w:t>
      </w:r>
    </w:p>
    <w:p w14:paraId="24ACA7E9" w14:textId="77777777" w:rsidR="004F7986" w:rsidRPr="00A858DF" w:rsidRDefault="004F7986" w:rsidP="004F7986">
      <w:pPr>
        <w:pStyle w:val="TxtCode3-Orange"/>
      </w:pPr>
      <w:r w:rsidRPr="00A858DF">
        <w:t xml:space="preserve"> </w:t>
      </w:r>
    </w:p>
    <w:p w14:paraId="0EB26AFE" w14:textId="77777777" w:rsidR="004F7986" w:rsidRPr="00A858DF" w:rsidRDefault="004F7986" w:rsidP="004F7986">
      <w:pPr>
        <w:pStyle w:val="TxtCode3-Orange"/>
      </w:pPr>
      <w:r w:rsidRPr="00A858DF">
        <w:t xml:space="preserve">    $result = array('temperature' =&gt; $tempf);</w:t>
      </w:r>
    </w:p>
    <w:p w14:paraId="6DBF417A" w14:textId="77777777" w:rsidR="004F7986" w:rsidRPr="00A858DF" w:rsidRDefault="004F7986" w:rsidP="004F7986">
      <w:pPr>
        <w:pStyle w:val="TxtCode3-Orange"/>
      </w:pPr>
      <w:r w:rsidRPr="00A858DF">
        <w:t xml:space="preserve">    echo json_encode($result);  // fonction php pour transformer des données au format JSON</w:t>
      </w:r>
    </w:p>
    <w:p w14:paraId="022F00ED" w14:textId="5D3FCFCB" w:rsidR="00C37634" w:rsidRPr="00A858DF" w:rsidRDefault="004F7986" w:rsidP="004F7986">
      <w:pPr>
        <w:pStyle w:val="TxtCode3-Orange"/>
      </w:pPr>
      <w:r w:rsidRPr="00A858DF">
        <w:t>?&gt;</w:t>
      </w:r>
    </w:p>
    <w:p w14:paraId="1D9B2B91" w14:textId="00F09874" w:rsidR="005A3C32" w:rsidRPr="00A858DF" w:rsidRDefault="00C37634" w:rsidP="00BC3474">
      <w:pPr>
        <w:pStyle w:val="Txtjustifie"/>
      </w:pPr>
      <w:r w:rsidRPr="00A858DF">
        <w:t>convert-temp_p_xml :</w:t>
      </w:r>
    </w:p>
    <w:p w14:paraId="0F76BD02" w14:textId="77777777" w:rsidR="004F7986" w:rsidRPr="00A858DF" w:rsidRDefault="004F7986" w:rsidP="004F7986">
      <w:pPr>
        <w:pStyle w:val="TxtCode3-Orange"/>
      </w:pPr>
      <w:r w:rsidRPr="00A858DF">
        <w:t>&lt;?PHP</w:t>
      </w:r>
    </w:p>
    <w:p w14:paraId="593DB005" w14:textId="77777777" w:rsidR="004F7986" w:rsidRPr="00A858DF" w:rsidRDefault="004F7986" w:rsidP="004F7986">
      <w:pPr>
        <w:pStyle w:val="TxtCode3-Orange"/>
      </w:pPr>
      <w:r w:rsidRPr="00A858DF">
        <w:t xml:space="preserve">    // convert_temp_p_xml.php</w:t>
      </w:r>
    </w:p>
    <w:p w14:paraId="2E9695CC" w14:textId="77777777" w:rsidR="004F7986" w:rsidRPr="00A858DF" w:rsidRDefault="004F7986" w:rsidP="004F7986">
      <w:pPr>
        <w:pStyle w:val="TxtCode3-Orange"/>
      </w:pPr>
      <w:r w:rsidRPr="00A858DF">
        <w:t xml:space="preserve">    // WebService Conversion de température POST et réponse XML</w:t>
      </w:r>
    </w:p>
    <w:p w14:paraId="61FD6EC0" w14:textId="77777777" w:rsidR="004F7986" w:rsidRPr="00A858DF" w:rsidRDefault="004F7986" w:rsidP="004F7986">
      <w:pPr>
        <w:pStyle w:val="TxtCode3-Orange"/>
      </w:pPr>
      <w:r w:rsidRPr="00A858DF">
        <w:t xml:space="preserve">    // Naël Telfser</w:t>
      </w:r>
    </w:p>
    <w:p w14:paraId="528EAC11" w14:textId="77777777" w:rsidR="004F7986" w:rsidRPr="00A858DF" w:rsidRDefault="004F7986" w:rsidP="004F7986">
      <w:pPr>
        <w:pStyle w:val="TxtCode3-Orange"/>
      </w:pPr>
      <w:r w:rsidRPr="00A858DF">
        <w:t xml:space="preserve">    //</w:t>
      </w:r>
    </w:p>
    <w:p w14:paraId="466BECBB" w14:textId="77777777" w:rsidR="004F7986" w:rsidRPr="00A858DF" w:rsidRDefault="004F7986" w:rsidP="004F7986">
      <w:pPr>
        <w:pStyle w:val="TxtCode3-Orange"/>
      </w:pPr>
      <w:r w:rsidRPr="00A858DF">
        <w:t xml:space="preserve">    header('Content-Type: application/xml');</w:t>
      </w:r>
    </w:p>
    <w:p w14:paraId="356592A2" w14:textId="77777777" w:rsidR="004F7986" w:rsidRPr="00A858DF" w:rsidRDefault="004F7986" w:rsidP="004F7986">
      <w:pPr>
        <w:pStyle w:val="TxtCode3-Orange"/>
      </w:pPr>
      <w:r w:rsidRPr="00A858DF">
        <w:t xml:space="preserve">   // header('access-control-origine-allow:*')</w:t>
      </w:r>
    </w:p>
    <w:p w14:paraId="14B71C62" w14:textId="77777777" w:rsidR="004F7986" w:rsidRPr="00A858DF" w:rsidRDefault="004F7986" w:rsidP="004F7986">
      <w:pPr>
        <w:pStyle w:val="TxtCode3-Orange"/>
      </w:pPr>
      <w:r w:rsidRPr="00A858DF">
        <w:t xml:space="preserve">    $temp = intval($_POST['Temperature'], 10);</w:t>
      </w:r>
    </w:p>
    <w:p w14:paraId="4FC892AC" w14:textId="77777777" w:rsidR="004F7986" w:rsidRPr="00A858DF" w:rsidRDefault="004F7986" w:rsidP="004F7986">
      <w:pPr>
        <w:pStyle w:val="TxtCode3-Orange"/>
      </w:pPr>
      <w:r w:rsidRPr="00A858DF">
        <w:t xml:space="preserve">    $from = $_POST['FromUnit'];</w:t>
      </w:r>
    </w:p>
    <w:p w14:paraId="5CAFBDBA" w14:textId="77777777" w:rsidR="004F7986" w:rsidRPr="00A858DF" w:rsidRDefault="004F7986" w:rsidP="004F7986">
      <w:pPr>
        <w:pStyle w:val="TxtCode3-Orange"/>
      </w:pPr>
      <w:r w:rsidRPr="00A858DF">
        <w:t xml:space="preserve">    $to = $_POST['ToUnit'];</w:t>
      </w:r>
    </w:p>
    <w:p w14:paraId="5D0E8254" w14:textId="77777777" w:rsidR="004F7986" w:rsidRPr="00A858DF" w:rsidRDefault="004F7986" w:rsidP="004F7986">
      <w:pPr>
        <w:pStyle w:val="TxtCode3-Orange"/>
      </w:pPr>
      <w:r w:rsidRPr="00A858DF">
        <w:t xml:space="preserve">    </w:t>
      </w:r>
    </w:p>
    <w:p w14:paraId="10AAB0BA" w14:textId="77777777" w:rsidR="004F7986" w:rsidRPr="00A858DF" w:rsidRDefault="004F7986" w:rsidP="004F7986">
      <w:pPr>
        <w:pStyle w:val="TxtCode3-Orange"/>
      </w:pPr>
      <w:r w:rsidRPr="00A858DF">
        <w:t xml:space="preserve">    if($from === 'C'){</w:t>
      </w:r>
    </w:p>
    <w:p w14:paraId="7F4A8BBC" w14:textId="77777777" w:rsidR="004F7986" w:rsidRPr="00A858DF" w:rsidRDefault="004F7986" w:rsidP="004F7986">
      <w:pPr>
        <w:pStyle w:val="TxtCode3-Orange"/>
      </w:pPr>
      <w:r w:rsidRPr="00A858DF">
        <w:t xml:space="preserve">        $tempf = $temp*9/5+32;</w:t>
      </w:r>
    </w:p>
    <w:p w14:paraId="69DFA607" w14:textId="77777777" w:rsidR="004F7986" w:rsidRPr="00A858DF" w:rsidRDefault="004F7986" w:rsidP="004F7986">
      <w:pPr>
        <w:pStyle w:val="TxtCode3-Orange"/>
      </w:pPr>
      <w:r w:rsidRPr="00A858DF">
        <w:t xml:space="preserve">    } else if($from === 'F') {</w:t>
      </w:r>
    </w:p>
    <w:p w14:paraId="43F148C3" w14:textId="77777777" w:rsidR="004F7986" w:rsidRPr="00A858DF" w:rsidRDefault="004F7986" w:rsidP="004F7986">
      <w:pPr>
        <w:pStyle w:val="TxtCode3-Orange"/>
      </w:pPr>
      <w:r w:rsidRPr="00A858DF">
        <w:t xml:space="preserve">        $tempf = ($temp-32)*5/9;</w:t>
      </w:r>
    </w:p>
    <w:p w14:paraId="1A814219" w14:textId="77777777" w:rsidR="004F7986" w:rsidRPr="00A858DF" w:rsidRDefault="004F7986" w:rsidP="004F7986">
      <w:pPr>
        <w:pStyle w:val="TxtCode3-Orange"/>
      </w:pPr>
      <w:r w:rsidRPr="00A858DF">
        <w:t xml:space="preserve">    }</w:t>
      </w:r>
    </w:p>
    <w:p w14:paraId="6BD18A14" w14:textId="77777777" w:rsidR="004F7986" w:rsidRPr="00A858DF" w:rsidRDefault="004F7986" w:rsidP="004F7986">
      <w:pPr>
        <w:pStyle w:val="TxtCode3-Orange"/>
      </w:pPr>
      <w:r w:rsidRPr="00A858DF">
        <w:t xml:space="preserve">    </w:t>
      </w:r>
    </w:p>
    <w:p w14:paraId="60AB08AA" w14:textId="77777777" w:rsidR="004F7986" w:rsidRPr="00A858DF" w:rsidRDefault="004F7986" w:rsidP="004F7986">
      <w:pPr>
        <w:pStyle w:val="TxtCode3-Orange"/>
      </w:pPr>
      <w:r w:rsidRPr="00A858DF">
        <w:t xml:space="preserve">    $result = "&lt;temperature&gt;" . $tempf . "&lt;/temperature&gt;";</w:t>
      </w:r>
    </w:p>
    <w:p w14:paraId="1C785513" w14:textId="77777777" w:rsidR="004F7986" w:rsidRPr="00A858DF" w:rsidRDefault="004F7986" w:rsidP="004F7986">
      <w:pPr>
        <w:pStyle w:val="TxtCode3-Orange"/>
      </w:pPr>
      <w:r w:rsidRPr="00A858DF">
        <w:t xml:space="preserve">    echo $result;</w:t>
      </w:r>
    </w:p>
    <w:p w14:paraId="327A6A9F" w14:textId="4F648248" w:rsidR="00C37634" w:rsidRPr="00A858DF" w:rsidRDefault="004F7986" w:rsidP="004F7986">
      <w:pPr>
        <w:pStyle w:val="TxtCode3-Orange"/>
      </w:pPr>
      <w:r w:rsidRPr="00A858DF">
        <w:t>?&gt;</w:t>
      </w:r>
    </w:p>
    <w:p w14:paraId="1D0AF733" w14:textId="77777777" w:rsidR="00295EA5" w:rsidRPr="00A858DF" w:rsidRDefault="00295EA5" w:rsidP="00295EA5">
      <w:pPr>
        <w:pStyle w:val="Titre3"/>
      </w:pPr>
      <w:bookmarkStart w:id="91" w:name="_Toc137926770"/>
      <w:r w:rsidRPr="00A858DF">
        <w:t>Capture</w:t>
      </w:r>
      <w:bookmarkEnd w:id="91"/>
    </w:p>
    <w:p w14:paraId="700BD5DF" w14:textId="0FDF7477" w:rsidR="00295EA5" w:rsidRPr="00A858DF" w:rsidRDefault="001B5BBC" w:rsidP="001B5BBC">
      <w:pPr>
        <w:pStyle w:val="StyleCentr"/>
      </w:pPr>
      <w:r w:rsidRPr="00A858DF">
        <w:rPr>
          <w:noProof/>
        </w:rPr>
        <w:drawing>
          <wp:inline distT="0" distB="0" distL="0" distR="0" wp14:anchorId="0A83B1BB" wp14:editId="794604C2">
            <wp:extent cx="4220164" cy="1105054"/>
            <wp:effectExtent l="0" t="0" r="9525" b="0"/>
            <wp:docPr id="51" name="Image 5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 capture d’écran, Police, ligne&#10;&#10;Description générée automatiquement"/>
                    <pic:cNvPicPr/>
                  </pic:nvPicPr>
                  <pic:blipFill>
                    <a:blip r:embed="rId52"/>
                    <a:stretch>
                      <a:fillRect/>
                    </a:stretch>
                  </pic:blipFill>
                  <pic:spPr>
                    <a:xfrm>
                      <a:off x="0" y="0"/>
                      <a:ext cx="4220164" cy="1105054"/>
                    </a:xfrm>
                    <a:prstGeom prst="rect">
                      <a:avLst/>
                    </a:prstGeom>
                  </pic:spPr>
                </pic:pic>
              </a:graphicData>
            </a:graphic>
          </wp:inline>
        </w:drawing>
      </w:r>
    </w:p>
    <w:p w14:paraId="19B06B0B" w14:textId="3D7CFF2D" w:rsidR="00E60F7D" w:rsidRPr="00A858DF" w:rsidRDefault="00E60F7D" w:rsidP="001B5BBC">
      <w:pPr>
        <w:pStyle w:val="StyleCentr"/>
      </w:pPr>
      <w:r w:rsidRPr="00A858DF">
        <w:rPr>
          <w:noProof/>
        </w:rPr>
        <w:drawing>
          <wp:inline distT="0" distB="0" distL="0" distR="0" wp14:anchorId="7F563C75" wp14:editId="2A5A4FEA">
            <wp:extent cx="3848637" cy="1143160"/>
            <wp:effectExtent l="0" t="0" r="0" b="0"/>
            <wp:docPr id="52" name="Image 5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 capture d’écran, Police, ligne&#10;&#10;Description générée automatiquement"/>
                    <pic:cNvPicPr/>
                  </pic:nvPicPr>
                  <pic:blipFill>
                    <a:blip r:embed="rId53"/>
                    <a:stretch>
                      <a:fillRect/>
                    </a:stretch>
                  </pic:blipFill>
                  <pic:spPr>
                    <a:xfrm>
                      <a:off x="0" y="0"/>
                      <a:ext cx="3848637" cy="1143160"/>
                    </a:xfrm>
                    <a:prstGeom prst="rect">
                      <a:avLst/>
                    </a:prstGeom>
                  </pic:spPr>
                </pic:pic>
              </a:graphicData>
            </a:graphic>
          </wp:inline>
        </w:drawing>
      </w:r>
    </w:p>
    <w:p w14:paraId="456EB6D5" w14:textId="322D8823" w:rsidR="00DC41D7" w:rsidRPr="00A858DF" w:rsidRDefault="00DC41D7" w:rsidP="00973728">
      <w:pPr>
        <w:pStyle w:val="Titre2"/>
      </w:pPr>
      <w:bookmarkStart w:id="92" w:name="_Toc137926771"/>
      <w:r w:rsidRPr="00A858DF">
        <w:t>Exercice 20</w:t>
      </w:r>
      <w:r w:rsidR="00FB0DFC" w:rsidRPr="00A858DF">
        <w:t xml:space="preserve"> (</w:t>
      </w:r>
      <w:r w:rsidR="00973728" w:rsidRPr="00A858DF">
        <w:t>Application de login sur un serveur PHP</w:t>
      </w:r>
      <w:r w:rsidR="00FB0DFC" w:rsidRPr="00A858DF">
        <w:t>)</w:t>
      </w:r>
      <w:bookmarkEnd w:id="92"/>
    </w:p>
    <w:p w14:paraId="59E7F7B2" w14:textId="09FE5554" w:rsidR="009D388D" w:rsidRPr="00A858DF" w:rsidRDefault="009D388D" w:rsidP="00295EA5">
      <w:pPr>
        <w:pStyle w:val="Titre3"/>
      </w:pPr>
      <w:bookmarkStart w:id="93" w:name="_Toc137926772"/>
      <w:r w:rsidRPr="00A858DF">
        <w:t>Objectif de l’exercice</w:t>
      </w:r>
      <w:bookmarkEnd w:id="93"/>
    </w:p>
    <w:p w14:paraId="7C23E8CB" w14:textId="7F862357" w:rsidR="008A3C91" w:rsidRPr="00A858DF" w:rsidRDefault="00A92A42" w:rsidP="008A3C91">
      <w:pPr>
        <w:pStyle w:val="Txtjustifie"/>
      </w:pPr>
      <w:r w:rsidRPr="00A858DF">
        <w:t xml:space="preserve">Cet exercice a pour but de nous familiariser un peu plus avec ajax </w:t>
      </w:r>
      <w:r w:rsidR="009E26AF" w:rsidRPr="00A858DF">
        <w:t>et de charger des vue.</w:t>
      </w:r>
      <w:r w:rsidR="00DD20AA" w:rsidRPr="00A858DF">
        <w:t xml:space="preserve"> On va aussi utiliser cet exercice pour la base de notre projet.</w:t>
      </w:r>
    </w:p>
    <w:p w14:paraId="79C18DAD" w14:textId="0803847D" w:rsidR="009D388D" w:rsidRPr="00A858DF" w:rsidRDefault="009D388D" w:rsidP="00295EA5">
      <w:pPr>
        <w:pStyle w:val="Titre3"/>
      </w:pPr>
      <w:bookmarkStart w:id="94" w:name="_Toc137926773"/>
      <w:r w:rsidRPr="00A858DF">
        <w:lastRenderedPageBreak/>
        <w:t>Explications / Descriptions</w:t>
      </w:r>
      <w:bookmarkEnd w:id="94"/>
    </w:p>
    <w:p w14:paraId="06D4F044" w14:textId="77777777" w:rsidR="008A3C91" w:rsidRPr="00A858DF" w:rsidRDefault="008A3C91" w:rsidP="008A3C91">
      <w:pPr>
        <w:pStyle w:val="Txtjustifie"/>
      </w:pPr>
    </w:p>
    <w:p w14:paraId="4B060B31" w14:textId="262229CB" w:rsidR="008A3C91" w:rsidRPr="00A858DF" w:rsidRDefault="009D388D" w:rsidP="00D953D3">
      <w:pPr>
        <w:pStyle w:val="Titre3"/>
      </w:pPr>
      <w:bookmarkStart w:id="95" w:name="_Toc137926774"/>
      <w:r w:rsidRPr="00A858DF">
        <w:t>Extrait de code</w:t>
      </w:r>
      <w:bookmarkEnd w:id="95"/>
      <w:r w:rsidRPr="00A858DF">
        <w:t xml:space="preserve"> </w:t>
      </w:r>
    </w:p>
    <w:p w14:paraId="3820F98C" w14:textId="6A6F30D8" w:rsidR="00BC3474" w:rsidRPr="00A858DF" w:rsidRDefault="004E3B8A" w:rsidP="00BC3474">
      <w:pPr>
        <w:pStyle w:val="Txtjustifie"/>
      </w:pPr>
      <w:r w:rsidRPr="00A858DF">
        <w:t>JS :</w:t>
      </w:r>
    </w:p>
    <w:p w14:paraId="297B85E6" w14:textId="212111B1" w:rsidR="004E3B8A" w:rsidRPr="00A858DF" w:rsidRDefault="006E7AC6" w:rsidP="00BC3474">
      <w:pPr>
        <w:pStyle w:val="Txtjustifie"/>
      </w:pPr>
      <w:r w:rsidRPr="00A858DF">
        <w:t>httpService</w:t>
      </w:r>
      <w:r w:rsidR="004E3B8A" w:rsidRPr="00A858DF">
        <w:t> :</w:t>
      </w:r>
    </w:p>
    <w:p w14:paraId="20E63A3D" w14:textId="77777777" w:rsidR="004E3B8A" w:rsidRPr="00A858DF" w:rsidRDefault="004E3B8A" w:rsidP="004E3B8A">
      <w:pPr>
        <w:pStyle w:val="TxtCode3-Orange"/>
      </w:pPr>
      <w:r w:rsidRPr="00A858DF">
        <w:t xml:space="preserve">  centraliserErreurHttp(httpErrorCallbackFn) {</w:t>
      </w:r>
    </w:p>
    <w:p w14:paraId="3B54F8EC" w14:textId="77777777" w:rsidR="004E3B8A" w:rsidRPr="00A858DF" w:rsidRDefault="004E3B8A" w:rsidP="004E3B8A">
      <w:pPr>
        <w:pStyle w:val="TxtCode3-Orange"/>
      </w:pPr>
      <w:r w:rsidRPr="00A858DF">
        <w:t xml:space="preserve">    $.ajaxSetup({</w:t>
      </w:r>
    </w:p>
    <w:p w14:paraId="45DE4981" w14:textId="77777777" w:rsidR="004E3B8A" w:rsidRPr="00A858DF" w:rsidRDefault="004E3B8A" w:rsidP="004E3B8A">
      <w:pPr>
        <w:pStyle w:val="TxtCode3-Orange"/>
      </w:pPr>
      <w:r w:rsidRPr="00A858DF">
        <w:t xml:space="preserve">      error: function (xhr, exception) {</w:t>
      </w:r>
    </w:p>
    <w:p w14:paraId="7BB6B68C" w14:textId="77777777" w:rsidR="004E3B8A" w:rsidRPr="00A858DF" w:rsidRDefault="004E3B8A" w:rsidP="004E3B8A">
      <w:pPr>
        <w:pStyle w:val="TxtCode3-Orange"/>
      </w:pPr>
      <w:r w:rsidRPr="00A858DF">
        <w:t xml:space="preserve">        let msg;</w:t>
      </w:r>
    </w:p>
    <w:p w14:paraId="2B860D26" w14:textId="77777777" w:rsidR="004E3B8A" w:rsidRPr="00A858DF" w:rsidRDefault="004E3B8A" w:rsidP="004E3B8A">
      <w:pPr>
        <w:pStyle w:val="TxtCode3-Orange"/>
      </w:pPr>
      <w:r w:rsidRPr="00A858DF">
        <w:t xml:space="preserve">        if (xhr.status === 0) {</w:t>
      </w:r>
    </w:p>
    <w:p w14:paraId="50B3410C" w14:textId="77777777" w:rsidR="004E3B8A" w:rsidRPr="00A858DF" w:rsidRDefault="004E3B8A" w:rsidP="004E3B8A">
      <w:pPr>
        <w:pStyle w:val="TxtCode3-Orange"/>
      </w:pPr>
      <w:r w:rsidRPr="00A858DF">
        <w:t xml:space="preserve">          msg = "Pas d'accès à la ressource serveur demandée !";</w:t>
      </w:r>
    </w:p>
    <w:p w14:paraId="07D345D3" w14:textId="77777777" w:rsidR="004E3B8A" w:rsidRPr="00A858DF" w:rsidRDefault="004E3B8A" w:rsidP="004E3B8A">
      <w:pPr>
        <w:pStyle w:val="TxtCode3-Orange"/>
      </w:pPr>
      <w:r w:rsidRPr="00A858DF">
        <w:t xml:space="preserve">        } else if (xhr.status === 404) {</w:t>
      </w:r>
    </w:p>
    <w:p w14:paraId="4F2A68AC" w14:textId="77777777" w:rsidR="004E3B8A" w:rsidRPr="00A858DF" w:rsidRDefault="004E3B8A" w:rsidP="004E3B8A">
      <w:pPr>
        <w:pStyle w:val="TxtCode3-Orange"/>
      </w:pPr>
      <w:r w:rsidRPr="00A858DF">
        <w:t xml:space="preserve">          msg = "Page demandée non trouvée [404] !";</w:t>
      </w:r>
    </w:p>
    <w:p w14:paraId="28FE7117" w14:textId="77777777" w:rsidR="004E3B8A" w:rsidRPr="00A858DF" w:rsidRDefault="004E3B8A" w:rsidP="004E3B8A">
      <w:pPr>
        <w:pStyle w:val="TxtCode3-Orange"/>
      </w:pPr>
      <w:r w:rsidRPr="00A858DF">
        <w:t xml:space="preserve">        } else if (xhr.status === 500) {</w:t>
      </w:r>
    </w:p>
    <w:p w14:paraId="44455AB1" w14:textId="77777777" w:rsidR="004E3B8A" w:rsidRPr="00A858DF" w:rsidRDefault="004E3B8A" w:rsidP="004E3B8A">
      <w:pPr>
        <w:pStyle w:val="TxtCode3-Orange"/>
      </w:pPr>
      <w:r w:rsidRPr="00A858DF">
        <w:t xml:space="preserve">          msg = "Erreur interne sur le serveur [500] !";</w:t>
      </w:r>
    </w:p>
    <w:p w14:paraId="33B52240" w14:textId="77777777" w:rsidR="004E3B8A" w:rsidRPr="00A858DF" w:rsidRDefault="004E3B8A" w:rsidP="004E3B8A">
      <w:pPr>
        <w:pStyle w:val="TxtCode3-Orange"/>
      </w:pPr>
      <w:r w:rsidRPr="00A858DF">
        <w:t xml:space="preserve">        } else if (exception === "parsererror") {</w:t>
      </w:r>
    </w:p>
    <w:p w14:paraId="46EFC4F2" w14:textId="77777777" w:rsidR="004E3B8A" w:rsidRPr="00A858DF" w:rsidRDefault="004E3B8A" w:rsidP="004E3B8A">
      <w:pPr>
        <w:pStyle w:val="TxtCode3-Orange"/>
      </w:pPr>
      <w:r w:rsidRPr="00A858DF">
        <w:t xml:space="preserve">          msg = "Erreur de parcours dans le JSON !";</w:t>
      </w:r>
    </w:p>
    <w:p w14:paraId="77634DA1" w14:textId="77777777" w:rsidR="004E3B8A" w:rsidRPr="00A858DF" w:rsidRDefault="004E3B8A" w:rsidP="004E3B8A">
      <w:pPr>
        <w:pStyle w:val="TxtCode3-Orange"/>
      </w:pPr>
      <w:r w:rsidRPr="00A858DF">
        <w:t xml:space="preserve">        } else if (exception === "timeout") {</w:t>
      </w:r>
    </w:p>
    <w:p w14:paraId="37A611E6" w14:textId="77777777" w:rsidR="004E3B8A" w:rsidRPr="00A858DF" w:rsidRDefault="004E3B8A" w:rsidP="004E3B8A">
      <w:pPr>
        <w:pStyle w:val="TxtCode3-Orange"/>
      </w:pPr>
      <w:r w:rsidRPr="00A858DF">
        <w:t xml:space="preserve">          msg = "Erreur de délai dépassé [Time out] !";</w:t>
      </w:r>
    </w:p>
    <w:p w14:paraId="79097A7F" w14:textId="77777777" w:rsidR="004E3B8A" w:rsidRPr="00A858DF" w:rsidRDefault="004E3B8A" w:rsidP="004E3B8A">
      <w:pPr>
        <w:pStyle w:val="TxtCode3-Orange"/>
      </w:pPr>
      <w:r w:rsidRPr="00A858DF">
        <w:t xml:space="preserve">        } else if (exception === "abort") {</w:t>
      </w:r>
    </w:p>
    <w:p w14:paraId="7BAD4116" w14:textId="77777777" w:rsidR="004E3B8A" w:rsidRPr="00A858DF" w:rsidRDefault="004E3B8A" w:rsidP="004E3B8A">
      <w:pPr>
        <w:pStyle w:val="TxtCode3-Orange"/>
      </w:pPr>
      <w:r w:rsidRPr="00A858DF">
        <w:t xml:space="preserve">          msg = "Requête Ajax stoppée !";</w:t>
      </w:r>
    </w:p>
    <w:p w14:paraId="40A6D903" w14:textId="77777777" w:rsidR="004E3B8A" w:rsidRPr="00A858DF" w:rsidRDefault="004E3B8A" w:rsidP="004E3B8A">
      <w:pPr>
        <w:pStyle w:val="TxtCode3-Orange"/>
      </w:pPr>
      <w:r w:rsidRPr="00A858DF">
        <w:t xml:space="preserve">        } else {</w:t>
      </w:r>
    </w:p>
    <w:p w14:paraId="5BE010D8" w14:textId="77777777" w:rsidR="004E3B8A" w:rsidRPr="00A858DF" w:rsidRDefault="004E3B8A" w:rsidP="004E3B8A">
      <w:pPr>
        <w:pStyle w:val="TxtCode3-Orange"/>
      </w:pPr>
      <w:r w:rsidRPr="00A858DF">
        <w:t xml:space="preserve">          msg = "Erreur inconnue : \n" + xhr.responseText;</w:t>
      </w:r>
    </w:p>
    <w:p w14:paraId="3DF3169F" w14:textId="77777777" w:rsidR="004E3B8A" w:rsidRPr="00A858DF" w:rsidRDefault="004E3B8A" w:rsidP="004E3B8A">
      <w:pPr>
        <w:pStyle w:val="TxtCode3-Orange"/>
      </w:pPr>
      <w:r w:rsidRPr="00A858DF">
        <w:t xml:space="preserve">        }</w:t>
      </w:r>
    </w:p>
    <w:p w14:paraId="31B797AC" w14:textId="77777777" w:rsidR="004E3B8A" w:rsidRPr="00A858DF" w:rsidRDefault="004E3B8A" w:rsidP="004E3B8A">
      <w:pPr>
        <w:pStyle w:val="TxtCode3-Orange"/>
      </w:pPr>
      <w:r w:rsidRPr="00A858DF">
        <w:t xml:space="preserve">        httpErrorCallbackFn(msg);</w:t>
      </w:r>
    </w:p>
    <w:p w14:paraId="6B426704" w14:textId="77777777" w:rsidR="004E3B8A" w:rsidRPr="00A858DF" w:rsidRDefault="004E3B8A" w:rsidP="004E3B8A">
      <w:pPr>
        <w:pStyle w:val="TxtCode3-Orange"/>
      </w:pPr>
      <w:r w:rsidRPr="00A858DF">
        <w:t xml:space="preserve">      },</w:t>
      </w:r>
    </w:p>
    <w:p w14:paraId="6D76F3DE" w14:textId="77777777" w:rsidR="004E3B8A" w:rsidRPr="00A858DF" w:rsidRDefault="004E3B8A" w:rsidP="004E3B8A">
      <w:pPr>
        <w:pStyle w:val="TxtCode3-Orange"/>
      </w:pPr>
      <w:r w:rsidRPr="00A858DF">
        <w:t xml:space="preserve">    });</w:t>
      </w:r>
    </w:p>
    <w:p w14:paraId="07768FC0" w14:textId="77777777" w:rsidR="004E3B8A" w:rsidRPr="00A858DF" w:rsidRDefault="004E3B8A" w:rsidP="004E3B8A">
      <w:pPr>
        <w:pStyle w:val="TxtCode3-Orange"/>
      </w:pPr>
      <w:r w:rsidRPr="00A858DF">
        <w:t xml:space="preserve">  }</w:t>
      </w:r>
    </w:p>
    <w:p w14:paraId="6A757537" w14:textId="77777777" w:rsidR="004E3B8A" w:rsidRPr="00A858DF" w:rsidRDefault="004E3B8A" w:rsidP="004E3B8A">
      <w:pPr>
        <w:pStyle w:val="TxtCode3-Orange"/>
      </w:pPr>
    </w:p>
    <w:p w14:paraId="371EAF39" w14:textId="77777777" w:rsidR="004E3B8A" w:rsidRPr="00A858DF" w:rsidRDefault="004E3B8A" w:rsidP="004E3B8A">
      <w:pPr>
        <w:pStyle w:val="TxtCode3-Orange"/>
      </w:pPr>
      <w:r w:rsidRPr="00A858DF">
        <w:t xml:space="preserve">  login(identifiant, successCallback) {</w:t>
      </w:r>
    </w:p>
    <w:p w14:paraId="2F34FB4B" w14:textId="77777777" w:rsidR="004E3B8A" w:rsidRPr="00A858DF" w:rsidRDefault="004E3B8A" w:rsidP="004E3B8A">
      <w:pPr>
        <w:pStyle w:val="TxtCode3-Orange"/>
      </w:pPr>
      <w:r w:rsidRPr="00A858DF">
        <w:t xml:space="preserve">    // Uploade votre propre fichier PHP et adaptez l'URL ci-dessous.</w:t>
      </w:r>
    </w:p>
    <w:p w14:paraId="1E994111" w14:textId="77777777" w:rsidR="004E3B8A" w:rsidRPr="00A858DF" w:rsidRDefault="004E3B8A" w:rsidP="004E3B8A">
      <w:pPr>
        <w:pStyle w:val="TxtCode3-Orange"/>
      </w:pPr>
      <w:r w:rsidRPr="00A858DF">
        <w:t xml:space="preserve">    let url = "https://widmers.emf-informatique.ch/307/Exercices/Exercice_20/php/login20.php";</w:t>
      </w:r>
    </w:p>
    <w:p w14:paraId="7861F453" w14:textId="77777777" w:rsidR="004E3B8A" w:rsidRPr="00A858DF" w:rsidRDefault="004E3B8A" w:rsidP="004E3B8A">
      <w:pPr>
        <w:pStyle w:val="TxtCode3-Orange"/>
      </w:pPr>
      <w:r w:rsidRPr="00A858DF">
        <w:t xml:space="preserve">    let param = "username=" + identifiant.username +</w:t>
      </w:r>
    </w:p>
    <w:p w14:paraId="60E71B79" w14:textId="77777777" w:rsidR="004E3B8A" w:rsidRPr="00A858DF" w:rsidRDefault="004E3B8A" w:rsidP="004E3B8A">
      <w:pPr>
        <w:pStyle w:val="TxtCode3-Orange"/>
      </w:pPr>
      <w:r w:rsidRPr="00A858DF">
        <w:t xml:space="preserve">      "&amp;password=" + identifiant.password + "&amp;domaine=" + identifiant.domaine +</w:t>
      </w:r>
    </w:p>
    <w:p w14:paraId="1D15CC99" w14:textId="77777777" w:rsidR="004E3B8A" w:rsidRPr="00A858DF" w:rsidRDefault="004E3B8A" w:rsidP="004E3B8A">
      <w:pPr>
        <w:pStyle w:val="TxtCode3-Orange"/>
      </w:pPr>
      <w:r w:rsidRPr="00A858DF">
        <w:t xml:space="preserve">      "&amp;mail=" + identifiant.mail + "&amp;langue=" + identifiant.langue;</w:t>
      </w:r>
    </w:p>
    <w:p w14:paraId="6856C2AD" w14:textId="77777777" w:rsidR="004E3B8A" w:rsidRPr="00A858DF" w:rsidRDefault="004E3B8A" w:rsidP="004E3B8A">
      <w:pPr>
        <w:pStyle w:val="TxtCode3-Orange"/>
      </w:pPr>
    </w:p>
    <w:p w14:paraId="6377506B" w14:textId="77777777" w:rsidR="004E3B8A" w:rsidRPr="00A858DF" w:rsidRDefault="004E3B8A" w:rsidP="004E3B8A">
      <w:pPr>
        <w:pStyle w:val="TxtCode3-Orange"/>
      </w:pPr>
      <w:r w:rsidRPr="00A858DF">
        <w:t xml:space="preserve">    // envoi de la requête</w:t>
      </w:r>
    </w:p>
    <w:p w14:paraId="73551673" w14:textId="77777777" w:rsidR="004E3B8A" w:rsidRPr="00A858DF" w:rsidRDefault="004E3B8A" w:rsidP="004E3B8A">
      <w:pPr>
        <w:pStyle w:val="TxtCode3-Orange"/>
      </w:pPr>
      <w:r w:rsidRPr="00A858DF">
        <w:t xml:space="preserve">    $.ajax(url, {</w:t>
      </w:r>
    </w:p>
    <w:p w14:paraId="224B241A" w14:textId="77777777" w:rsidR="004E3B8A" w:rsidRPr="00A858DF" w:rsidRDefault="004E3B8A" w:rsidP="004E3B8A">
      <w:pPr>
        <w:pStyle w:val="TxtCode3-Orange"/>
      </w:pPr>
      <w:r w:rsidRPr="00A858DF">
        <w:t xml:space="preserve">      type: "POST",</w:t>
      </w:r>
    </w:p>
    <w:p w14:paraId="37B4C9B2" w14:textId="77777777" w:rsidR="004E3B8A" w:rsidRPr="00A858DF" w:rsidRDefault="004E3B8A" w:rsidP="004E3B8A">
      <w:pPr>
        <w:pStyle w:val="TxtCode3-Orange"/>
      </w:pPr>
      <w:r w:rsidRPr="00A858DF">
        <w:t xml:space="preserve">      contentType: "application/x-www-form-urlencoded; charset=UTF-8",</w:t>
      </w:r>
    </w:p>
    <w:p w14:paraId="2DAA79BF" w14:textId="77777777" w:rsidR="004E3B8A" w:rsidRPr="00A858DF" w:rsidRDefault="004E3B8A" w:rsidP="004E3B8A">
      <w:pPr>
        <w:pStyle w:val="TxtCode3-Orange"/>
      </w:pPr>
      <w:r w:rsidRPr="00A858DF">
        <w:t xml:space="preserve">      data: param,</w:t>
      </w:r>
    </w:p>
    <w:p w14:paraId="000D6431" w14:textId="77777777" w:rsidR="004E3B8A" w:rsidRPr="00A858DF" w:rsidRDefault="004E3B8A" w:rsidP="004E3B8A">
      <w:pPr>
        <w:pStyle w:val="TxtCode3-Orange"/>
      </w:pPr>
      <w:r w:rsidRPr="00A858DF">
        <w:t xml:space="preserve">      success: successCallback</w:t>
      </w:r>
    </w:p>
    <w:p w14:paraId="1CC94A13" w14:textId="77777777" w:rsidR="004E3B8A" w:rsidRPr="00A858DF" w:rsidRDefault="004E3B8A" w:rsidP="004E3B8A">
      <w:pPr>
        <w:pStyle w:val="TxtCode3-Orange"/>
      </w:pPr>
      <w:r w:rsidRPr="00A858DF">
        <w:t xml:space="preserve">    });</w:t>
      </w:r>
    </w:p>
    <w:p w14:paraId="712B7D10" w14:textId="77777777" w:rsidR="004E3B8A" w:rsidRPr="00A858DF" w:rsidRDefault="004E3B8A" w:rsidP="004E3B8A">
      <w:pPr>
        <w:pStyle w:val="TxtCode3-Orange"/>
      </w:pPr>
      <w:r w:rsidRPr="00A858DF">
        <w:t xml:space="preserve">  }</w:t>
      </w:r>
    </w:p>
    <w:p w14:paraId="1452CB2F" w14:textId="2C69C533" w:rsidR="004E3B8A" w:rsidRPr="00A858DF" w:rsidRDefault="004E3B8A" w:rsidP="004E3B8A">
      <w:pPr>
        <w:pStyle w:val="TxtCode3-Orange"/>
      </w:pPr>
      <w:r w:rsidRPr="00A858DF">
        <w:t>}</w:t>
      </w:r>
    </w:p>
    <w:p w14:paraId="31AD0F4A" w14:textId="66F50705" w:rsidR="00BB1F1A" w:rsidRPr="00A858DF" w:rsidRDefault="00BB1F1A" w:rsidP="00BB1F1A">
      <w:pPr>
        <w:pStyle w:val="Txtjustifie"/>
      </w:pPr>
      <w:r w:rsidRPr="00A858DF">
        <w:t>IndexCtrl :</w:t>
      </w:r>
    </w:p>
    <w:p w14:paraId="01FAF054" w14:textId="77777777" w:rsidR="00BB1F1A" w:rsidRPr="00A858DF" w:rsidRDefault="00BB1F1A" w:rsidP="00BB1F1A">
      <w:pPr>
        <w:pStyle w:val="TxtCode3-Orange"/>
      </w:pPr>
    </w:p>
    <w:p w14:paraId="12E27BB8" w14:textId="77777777" w:rsidR="00BB1F1A" w:rsidRPr="00A858DF" w:rsidRDefault="00BB1F1A" w:rsidP="00BB1F1A">
      <w:pPr>
        <w:pStyle w:val="TxtCode3-Orange"/>
      </w:pPr>
      <w:r w:rsidRPr="00A858DF">
        <w:t>$().ready(function () {</w:t>
      </w:r>
    </w:p>
    <w:p w14:paraId="15B0F3FA" w14:textId="77777777" w:rsidR="00BB1F1A" w:rsidRPr="00A858DF" w:rsidRDefault="00BB1F1A" w:rsidP="00BB1F1A">
      <w:pPr>
        <w:pStyle w:val="TxtCode3-Orange"/>
      </w:pPr>
      <w:r w:rsidRPr="00A858DF">
        <w:t xml:space="preserve">  // service et indexCtrl sont des variables globales qui doivent être accessible depuis partout =&gt; pas de mot clé devant ou window.xxx</w:t>
      </w:r>
    </w:p>
    <w:p w14:paraId="408C75CB" w14:textId="77777777" w:rsidR="00BB1F1A" w:rsidRPr="00A858DF" w:rsidRDefault="00BB1F1A" w:rsidP="00BB1F1A">
      <w:pPr>
        <w:pStyle w:val="TxtCode3-Orange"/>
      </w:pPr>
      <w:r w:rsidRPr="00A858DF">
        <w:t xml:space="preserve">  http = new HttpService();</w:t>
      </w:r>
    </w:p>
    <w:p w14:paraId="678FBA85" w14:textId="77777777" w:rsidR="00BB1F1A" w:rsidRPr="00A858DF" w:rsidRDefault="00BB1F1A" w:rsidP="00BB1F1A">
      <w:pPr>
        <w:pStyle w:val="TxtCode3-Orange"/>
      </w:pPr>
      <w:r w:rsidRPr="00A858DF">
        <w:t xml:space="preserve">  indexCtrl = new IndexCtrl();  // ctrl principal</w:t>
      </w:r>
    </w:p>
    <w:p w14:paraId="0FF36EFD" w14:textId="77777777" w:rsidR="00BB1F1A" w:rsidRPr="00A858DF" w:rsidRDefault="00BB1F1A" w:rsidP="00BB1F1A">
      <w:pPr>
        <w:pStyle w:val="TxtCode3-Orange"/>
      </w:pPr>
      <w:r w:rsidRPr="00A858DF">
        <w:t xml:space="preserve">  http.centraliserErreurHttp(indexCtrl.afficherErreurHttp);</w:t>
      </w:r>
    </w:p>
    <w:p w14:paraId="08F59E41" w14:textId="77777777" w:rsidR="00BB1F1A" w:rsidRPr="00A858DF" w:rsidRDefault="00BB1F1A" w:rsidP="00BB1F1A">
      <w:pPr>
        <w:pStyle w:val="TxtCode3-Orange"/>
      </w:pPr>
      <w:r w:rsidRPr="00A858DF">
        <w:t>});</w:t>
      </w:r>
    </w:p>
    <w:p w14:paraId="51C4DBE2" w14:textId="77777777" w:rsidR="00BB1F1A" w:rsidRPr="00A858DF" w:rsidRDefault="00BB1F1A" w:rsidP="00BB1F1A">
      <w:pPr>
        <w:pStyle w:val="TxtCode3-Orange"/>
      </w:pPr>
    </w:p>
    <w:p w14:paraId="083456C1" w14:textId="77777777" w:rsidR="00BB1F1A" w:rsidRPr="00A858DF" w:rsidRDefault="00BB1F1A" w:rsidP="00BB1F1A">
      <w:pPr>
        <w:pStyle w:val="TxtCode3-Orange"/>
      </w:pPr>
      <w:r w:rsidRPr="00A858DF">
        <w:t>class IndexCtrl {</w:t>
      </w:r>
    </w:p>
    <w:p w14:paraId="5AF0E1EF" w14:textId="77777777" w:rsidR="00BB1F1A" w:rsidRPr="00A858DF" w:rsidRDefault="00BB1F1A" w:rsidP="00BB1F1A">
      <w:pPr>
        <w:pStyle w:val="TxtCode3-Orange"/>
      </w:pPr>
      <w:r w:rsidRPr="00A858DF">
        <w:t xml:space="preserve">  constructor() {</w:t>
      </w:r>
    </w:p>
    <w:p w14:paraId="66187406" w14:textId="77777777" w:rsidR="00BB1F1A" w:rsidRPr="00A858DF" w:rsidRDefault="00BB1F1A" w:rsidP="00BB1F1A">
      <w:pPr>
        <w:pStyle w:val="TxtCode3-Orange"/>
      </w:pPr>
      <w:r w:rsidRPr="00A858DF">
        <w:t xml:space="preserve">    this.vue = new VueService();</w:t>
      </w:r>
    </w:p>
    <w:p w14:paraId="53280117" w14:textId="77777777" w:rsidR="00BB1F1A" w:rsidRPr="00A858DF" w:rsidRDefault="00BB1F1A" w:rsidP="00BB1F1A">
      <w:pPr>
        <w:pStyle w:val="TxtCode3-Orange"/>
      </w:pPr>
      <w:r w:rsidRPr="00A858DF">
        <w:t xml:space="preserve">    this.loadLogin();</w:t>
      </w:r>
    </w:p>
    <w:p w14:paraId="40BEB34F" w14:textId="77777777" w:rsidR="00BB1F1A" w:rsidRPr="00A858DF" w:rsidRDefault="00BB1F1A" w:rsidP="00BB1F1A">
      <w:pPr>
        <w:pStyle w:val="TxtCode3-Orange"/>
      </w:pPr>
      <w:r w:rsidRPr="00A858DF">
        <w:t xml:space="preserve">  }</w:t>
      </w:r>
    </w:p>
    <w:p w14:paraId="6EF1C360" w14:textId="77777777" w:rsidR="00BB1F1A" w:rsidRPr="00A858DF" w:rsidRDefault="00BB1F1A" w:rsidP="00BB1F1A">
      <w:pPr>
        <w:pStyle w:val="TxtCode3-Orange"/>
      </w:pPr>
    </w:p>
    <w:p w14:paraId="4BE1265F" w14:textId="77777777" w:rsidR="00BB1F1A" w:rsidRPr="00A858DF" w:rsidRDefault="00BB1F1A" w:rsidP="00BB1F1A">
      <w:pPr>
        <w:pStyle w:val="TxtCode3-Orange"/>
      </w:pPr>
      <w:r w:rsidRPr="00A858DF">
        <w:lastRenderedPageBreak/>
        <w:t xml:space="preserve">  afficherErreurHttp(msg) {</w:t>
      </w:r>
    </w:p>
    <w:p w14:paraId="1789E4F4" w14:textId="77777777" w:rsidR="00BB1F1A" w:rsidRPr="00A858DF" w:rsidRDefault="00BB1F1A" w:rsidP="00BB1F1A">
      <w:pPr>
        <w:pStyle w:val="TxtCode3-Orange"/>
      </w:pPr>
      <w:r w:rsidRPr="00A858DF">
        <w:t xml:space="preserve">    alert(msg);</w:t>
      </w:r>
    </w:p>
    <w:p w14:paraId="20212156" w14:textId="77777777" w:rsidR="00BB1F1A" w:rsidRPr="00A858DF" w:rsidRDefault="00BB1F1A" w:rsidP="00BB1F1A">
      <w:pPr>
        <w:pStyle w:val="TxtCode3-Orange"/>
      </w:pPr>
      <w:r w:rsidRPr="00A858DF">
        <w:t xml:space="preserve">  }</w:t>
      </w:r>
    </w:p>
    <w:p w14:paraId="320898AA" w14:textId="77777777" w:rsidR="00BB1F1A" w:rsidRPr="00A858DF" w:rsidRDefault="00BB1F1A" w:rsidP="00BB1F1A">
      <w:pPr>
        <w:pStyle w:val="TxtCode3-Orange"/>
      </w:pPr>
    </w:p>
    <w:p w14:paraId="0ED582FC" w14:textId="77777777" w:rsidR="00BB1F1A" w:rsidRPr="00A858DF" w:rsidRDefault="00BB1F1A" w:rsidP="00BB1F1A">
      <w:pPr>
        <w:pStyle w:val="TxtCode3-Orange"/>
      </w:pPr>
      <w:r w:rsidRPr="00A858DF">
        <w:t xml:space="preserve">  // avec arrow function</w:t>
      </w:r>
    </w:p>
    <w:p w14:paraId="300EAD21" w14:textId="77777777" w:rsidR="00BB1F1A" w:rsidRPr="00A858DF" w:rsidRDefault="00BB1F1A" w:rsidP="00BB1F1A">
      <w:pPr>
        <w:pStyle w:val="TxtCode3-Orange"/>
      </w:pPr>
      <w:r w:rsidRPr="00A858DF">
        <w:t xml:space="preserve">  loadLogin() {</w:t>
      </w:r>
    </w:p>
    <w:p w14:paraId="3E148B94" w14:textId="77777777" w:rsidR="00BB1F1A" w:rsidRPr="00A858DF" w:rsidRDefault="00BB1F1A" w:rsidP="00BB1F1A">
      <w:pPr>
        <w:pStyle w:val="TxtCode3-Orange"/>
      </w:pPr>
      <w:r w:rsidRPr="00A858DF">
        <w:t xml:space="preserve">    this.vue.chargerVue("login", () =&gt;  new LoginCtrl());</w:t>
      </w:r>
    </w:p>
    <w:p w14:paraId="353B7645" w14:textId="77777777" w:rsidR="00BB1F1A" w:rsidRPr="00A858DF" w:rsidRDefault="00BB1F1A" w:rsidP="00BB1F1A">
      <w:pPr>
        <w:pStyle w:val="TxtCode3-Orange"/>
      </w:pPr>
      <w:r w:rsidRPr="00A858DF">
        <w:t xml:space="preserve">  }</w:t>
      </w:r>
    </w:p>
    <w:p w14:paraId="4535162C" w14:textId="77777777" w:rsidR="00BB1F1A" w:rsidRPr="00A858DF" w:rsidRDefault="00BB1F1A" w:rsidP="00BB1F1A">
      <w:pPr>
        <w:pStyle w:val="TxtCode3-Orange"/>
      </w:pPr>
    </w:p>
    <w:p w14:paraId="20A07F69" w14:textId="77777777" w:rsidR="00BB1F1A" w:rsidRPr="00A858DF" w:rsidRDefault="00BB1F1A" w:rsidP="00BB1F1A">
      <w:pPr>
        <w:pStyle w:val="TxtCode3-Orange"/>
      </w:pPr>
      <w:r w:rsidRPr="00A858DF">
        <w:t xml:space="preserve">  // avec function classique</w:t>
      </w:r>
    </w:p>
    <w:p w14:paraId="4844A86D" w14:textId="77777777" w:rsidR="00BB1F1A" w:rsidRPr="00A858DF" w:rsidRDefault="00BB1F1A" w:rsidP="00BB1F1A">
      <w:pPr>
        <w:pStyle w:val="TxtCode3-Orange"/>
      </w:pPr>
      <w:r w:rsidRPr="00A858DF">
        <w:t xml:space="preserve">  loadAccueil(langue) {</w:t>
      </w:r>
    </w:p>
    <w:p w14:paraId="0CFE29CE" w14:textId="77777777" w:rsidR="00BB1F1A" w:rsidRPr="00A858DF" w:rsidRDefault="00BB1F1A" w:rsidP="00BB1F1A">
      <w:pPr>
        <w:pStyle w:val="TxtCode3-Orange"/>
      </w:pPr>
      <w:r w:rsidRPr="00A858DF">
        <w:t xml:space="preserve">    this.vue.chargerVue("accueil", function() {</w:t>
      </w:r>
    </w:p>
    <w:p w14:paraId="0D966CE6" w14:textId="77777777" w:rsidR="00BB1F1A" w:rsidRPr="00A858DF" w:rsidRDefault="00BB1F1A" w:rsidP="00BB1F1A">
      <w:pPr>
        <w:pStyle w:val="TxtCode3-Orange"/>
      </w:pPr>
      <w:r w:rsidRPr="00A858DF">
        <w:t xml:space="preserve">      new AccueilCtrl(langue);</w:t>
      </w:r>
    </w:p>
    <w:p w14:paraId="5EDC7BB6" w14:textId="77777777" w:rsidR="00BB1F1A" w:rsidRPr="00A858DF" w:rsidRDefault="00BB1F1A" w:rsidP="00BB1F1A">
      <w:pPr>
        <w:pStyle w:val="TxtCode3-Orange"/>
      </w:pPr>
      <w:r w:rsidRPr="00A858DF">
        <w:t xml:space="preserve">    });</w:t>
      </w:r>
    </w:p>
    <w:p w14:paraId="4B82CBE2" w14:textId="77777777" w:rsidR="00BB1F1A" w:rsidRPr="00A858DF" w:rsidRDefault="00BB1F1A" w:rsidP="00BB1F1A">
      <w:pPr>
        <w:pStyle w:val="TxtCode3-Orange"/>
      </w:pPr>
      <w:r w:rsidRPr="00A858DF">
        <w:t xml:space="preserve">  }</w:t>
      </w:r>
    </w:p>
    <w:p w14:paraId="73D483FA" w14:textId="77777777" w:rsidR="00BB1F1A" w:rsidRPr="00A858DF" w:rsidRDefault="00BB1F1A" w:rsidP="00BB1F1A">
      <w:pPr>
        <w:pStyle w:val="TxtCode3-Orange"/>
      </w:pPr>
    </w:p>
    <w:p w14:paraId="3AD7F6B8" w14:textId="77777777" w:rsidR="00BB1F1A" w:rsidRPr="00A858DF" w:rsidRDefault="00BB1F1A" w:rsidP="00BB1F1A">
      <w:pPr>
        <w:pStyle w:val="TxtCode3-Orange"/>
      </w:pPr>
      <w:r w:rsidRPr="00A858DF">
        <w:t xml:space="preserve">  loadCompte() {</w:t>
      </w:r>
    </w:p>
    <w:p w14:paraId="0A20D613" w14:textId="77777777" w:rsidR="00BB1F1A" w:rsidRPr="00A858DF" w:rsidRDefault="00BB1F1A" w:rsidP="00BB1F1A">
      <w:pPr>
        <w:pStyle w:val="TxtCode3-Orange"/>
      </w:pPr>
      <w:r w:rsidRPr="00A858DF">
        <w:t xml:space="preserve">    this.vue.chargerVue("compte", () =&gt;  new CompteCtrl());</w:t>
      </w:r>
    </w:p>
    <w:p w14:paraId="28C15997" w14:textId="77777777" w:rsidR="00BB1F1A" w:rsidRPr="00A858DF" w:rsidRDefault="00BB1F1A" w:rsidP="00BB1F1A">
      <w:pPr>
        <w:pStyle w:val="TxtCode3-Orange"/>
      </w:pPr>
      <w:r w:rsidRPr="00A858DF">
        <w:t xml:space="preserve">  }</w:t>
      </w:r>
    </w:p>
    <w:p w14:paraId="6F30CF73" w14:textId="1C96C2A9" w:rsidR="00BB1F1A" w:rsidRPr="00A858DF" w:rsidRDefault="00BB1F1A" w:rsidP="00BB1F1A">
      <w:pPr>
        <w:pStyle w:val="TxtCode3-Orange"/>
      </w:pPr>
      <w:r w:rsidRPr="00A858DF">
        <w:t>}</w:t>
      </w:r>
    </w:p>
    <w:p w14:paraId="39D31C65" w14:textId="574C621F" w:rsidR="00BB1F1A" w:rsidRPr="00A858DF" w:rsidRDefault="00BB1F1A" w:rsidP="00BB1F1A">
      <w:pPr>
        <w:pStyle w:val="Txtjustifie"/>
      </w:pPr>
      <w:r w:rsidRPr="00A858DF">
        <w:t>vueService :</w:t>
      </w:r>
    </w:p>
    <w:p w14:paraId="0266286A" w14:textId="77777777" w:rsidR="00F21D91" w:rsidRPr="00A858DF" w:rsidRDefault="00F21D91" w:rsidP="00F21D91">
      <w:pPr>
        <w:pStyle w:val="TxtCode3-Orange"/>
      </w:pPr>
      <w:r w:rsidRPr="00A858DF">
        <w:t>class VueService {</w:t>
      </w:r>
    </w:p>
    <w:p w14:paraId="24292D1F" w14:textId="77777777" w:rsidR="00F21D91" w:rsidRPr="00A858DF" w:rsidRDefault="00F21D91" w:rsidP="00F21D91">
      <w:pPr>
        <w:pStyle w:val="TxtCode3-Orange"/>
      </w:pPr>
      <w:r w:rsidRPr="00A858DF">
        <w:t xml:space="preserve">  constructor() { }</w:t>
      </w:r>
    </w:p>
    <w:p w14:paraId="5AB4C419" w14:textId="77777777" w:rsidR="00F21D91" w:rsidRPr="00A858DF" w:rsidRDefault="00F21D91" w:rsidP="00F21D91">
      <w:pPr>
        <w:pStyle w:val="TxtCode3-Orange"/>
      </w:pPr>
    </w:p>
    <w:p w14:paraId="63D3C8A6" w14:textId="77777777" w:rsidR="00F21D91" w:rsidRPr="00A858DF" w:rsidRDefault="00F21D91" w:rsidP="00F21D91">
      <w:pPr>
        <w:pStyle w:val="TxtCode3-Orange"/>
      </w:pPr>
      <w:r w:rsidRPr="00A858DF">
        <w:t xml:space="preserve">  chargerVue(vue, callback) {</w:t>
      </w:r>
    </w:p>
    <w:p w14:paraId="4EC572C7" w14:textId="77777777" w:rsidR="00F21D91" w:rsidRPr="00A858DF" w:rsidRDefault="00F21D91" w:rsidP="00F21D91">
      <w:pPr>
        <w:pStyle w:val="TxtCode3-Orange"/>
      </w:pPr>
      <w:r w:rsidRPr="00A858DF">
        <w:t xml:space="preserve">    // charger la vue demandee</w:t>
      </w:r>
    </w:p>
    <w:p w14:paraId="07D11A68" w14:textId="77777777" w:rsidR="00F21D91" w:rsidRPr="00A858DF" w:rsidRDefault="00F21D91" w:rsidP="00F21D91">
      <w:pPr>
        <w:pStyle w:val="TxtCode3-Orange"/>
      </w:pPr>
      <w:r w:rsidRPr="00A858DF">
        <w:t xml:space="preserve">    $("#view").load("views/" + vue + ".html", function () {</w:t>
      </w:r>
    </w:p>
    <w:p w14:paraId="7BEEC0A6" w14:textId="77777777" w:rsidR="00F21D91" w:rsidRPr="00A858DF" w:rsidRDefault="00F21D91" w:rsidP="00F21D91">
      <w:pPr>
        <w:pStyle w:val="TxtCode3-Orange"/>
      </w:pPr>
    </w:p>
    <w:p w14:paraId="11619B57" w14:textId="77777777" w:rsidR="00F21D91" w:rsidRPr="00A858DF" w:rsidRDefault="00F21D91" w:rsidP="00F21D91">
      <w:pPr>
        <w:pStyle w:val="TxtCode3-Orange"/>
      </w:pPr>
      <w:r w:rsidRPr="00A858DF">
        <w:t xml:space="preserve">      // si une fonction de callback est spécifiée, on l'appelle ici</w:t>
      </w:r>
    </w:p>
    <w:p w14:paraId="689115F8" w14:textId="77777777" w:rsidR="00F21D91" w:rsidRPr="00A858DF" w:rsidRDefault="00F21D91" w:rsidP="00F21D91">
      <w:pPr>
        <w:pStyle w:val="TxtCode3-Orange"/>
      </w:pPr>
      <w:r w:rsidRPr="00A858DF">
        <w:t xml:space="preserve">      if (typeof callback !== "undefined") {</w:t>
      </w:r>
    </w:p>
    <w:p w14:paraId="2104C23B" w14:textId="77777777" w:rsidR="00F21D91" w:rsidRPr="00A858DF" w:rsidRDefault="00F21D91" w:rsidP="00F21D91">
      <w:pPr>
        <w:pStyle w:val="TxtCode3-Orange"/>
      </w:pPr>
      <w:r w:rsidRPr="00A858DF">
        <w:t xml:space="preserve">        callback();</w:t>
      </w:r>
    </w:p>
    <w:p w14:paraId="4E9C23EE" w14:textId="77777777" w:rsidR="00F21D91" w:rsidRPr="00A858DF" w:rsidRDefault="00F21D91" w:rsidP="00F21D91">
      <w:pPr>
        <w:pStyle w:val="TxtCode3-Orange"/>
      </w:pPr>
      <w:r w:rsidRPr="00A858DF">
        <w:t xml:space="preserve">      }</w:t>
      </w:r>
    </w:p>
    <w:p w14:paraId="571B3AC6" w14:textId="77777777" w:rsidR="00F21D91" w:rsidRPr="00A858DF" w:rsidRDefault="00F21D91" w:rsidP="00F21D91">
      <w:pPr>
        <w:pStyle w:val="TxtCode3-Orange"/>
      </w:pPr>
      <w:r w:rsidRPr="00A858DF">
        <w:t xml:space="preserve">    });</w:t>
      </w:r>
    </w:p>
    <w:p w14:paraId="4AAAAB8D" w14:textId="77777777" w:rsidR="00F21D91" w:rsidRPr="00A858DF" w:rsidRDefault="00F21D91" w:rsidP="00F21D91">
      <w:pPr>
        <w:pStyle w:val="TxtCode3-Orange"/>
      </w:pPr>
      <w:r w:rsidRPr="00A858DF">
        <w:t xml:space="preserve">  }</w:t>
      </w:r>
    </w:p>
    <w:p w14:paraId="1972EB45" w14:textId="10841019" w:rsidR="00BB1F1A" w:rsidRPr="00A858DF" w:rsidRDefault="00F21D91" w:rsidP="00F21D91">
      <w:pPr>
        <w:pStyle w:val="TxtCode3-Orange"/>
      </w:pPr>
      <w:r w:rsidRPr="00A858DF">
        <w:t>}</w:t>
      </w:r>
    </w:p>
    <w:p w14:paraId="15951CDE" w14:textId="32AE9D1E" w:rsidR="009D388D" w:rsidRPr="00A858DF" w:rsidRDefault="009D388D" w:rsidP="00295EA5">
      <w:pPr>
        <w:pStyle w:val="Titre3"/>
      </w:pPr>
      <w:bookmarkStart w:id="96" w:name="_Toc137926775"/>
      <w:r w:rsidRPr="00A858DF">
        <w:t>Capture</w:t>
      </w:r>
      <w:bookmarkEnd w:id="96"/>
    </w:p>
    <w:p w14:paraId="539010F7" w14:textId="6C3FE222" w:rsidR="008A3C91" w:rsidRPr="00A858DF" w:rsidRDefault="007F505E" w:rsidP="00712307">
      <w:pPr>
        <w:pStyle w:val="StyleCentr"/>
      </w:pPr>
      <w:r w:rsidRPr="00A858DF">
        <w:rPr>
          <w:noProof/>
        </w:rPr>
        <w:drawing>
          <wp:inline distT="0" distB="0" distL="0" distR="0" wp14:anchorId="69D320DE" wp14:editId="63A0E1DA">
            <wp:extent cx="4953691" cy="1962424"/>
            <wp:effectExtent l="0" t="0" r="0" b="0"/>
            <wp:docPr id="53" name="Image 53"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 capture d’écran, affichage, logiciel&#10;&#10;Description générée automatiquement"/>
                    <pic:cNvPicPr/>
                  </pic:nvPicPr>
                  <pic:blipFill>
                    <a:blip r:embed="rId54"/>
                    <a:stretch>
                      <a:fillRect/>
                    </a:stretch>
                  </pic:blipFill>
                  <pic:spPr>
                    <a:xfrm>
                      <a:off x="0" y="0"/>
                      <a:ext cx="4953691" cy="1962424"/>
                    </a:xfrm>
                    <a:prstGeom prst="rect">
                      <a:avLst/>
                    </a:prstGeom>
                  </pic:spPr>
                </pic:pic>
              </a:graphicData>
            </a:graphic>
          </wp:inline>
        </w:drawing>
      </w:r>
    </w:p>
    <w:p w14:paraId="37913FC5" w14:textId="54A6E85F" w:rsidR="00485079" w:rsidRPr="00A858DF" w:rsidRDefault="00712307" w:rsidP="00A73699">
      <w:pPr>
        <w:pStyle w:val="StyleCentr"/>
      </w:pPr>
      <w:r w:rsidRPr="00A858DF">
        <w:rPr>
          <w:noProof/>
        </w:rPr>
        <w:lastRenderedPageBreak/>
        <w:drawing>
          <wp:inline distT="0" distB="0" distL="0" distR="0" wp14:anchorId="6A379DCC" wp14:editId="72AD9624">
            <wp:extent cx="4410691" cy="2610214"/>
            <wp:effectExtent l="0" t="0" r="9525" b="0"/>
            <wp:docPr id="54" name="Image 54"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apture d’écran, affichage, logiciel&#10;&#10;Description générée automatiquement"/>
                    <pic:cNvPicPr/>
                  </pic:nvPicPr>
                  <pic:blipFill>
                    <a:blip r:embed="rId55"/>
                    <a:stretch>
                      <a:fillRect/>
                    </a:stretch>
                  </pic:blipFill>
                  <pic:spPr>
                    <a:xfrm>
                      <a:off x="0" y="0"/>
                      <a:ext cx="4410691" cy="2610214"/>
                    </a:xfrm>
                    <a:prstGeom prst="rect">
                      <a:avLst/>
                    </a:prstGeom>
                  </pic:spPr>
                </pic:pic>
              </a:graphicData>
            </a:graphic>
          </wp:inline>
        </w:drawing>
      </w:r>
    </w:p>
    <w:p w14:paraId="78D2FA1F" w14:textId="442B1DFB" w:rsidR="0027714D" w:rsidRPr="00A858DF" w:rsidRDefault="00810675" w:rsidP="00810675">
      <w:pPr>
        <w:pStyle w:val="Titre1"/>
      </w:pPr>
      <w:bookmarkStart w:id="97" w:name="_Toc137926776"/>
      <w:r w:rsidRPr="00A858DF">
        <w:t>Projet</w:t>
      </w:r>
      <w:bookmarkEnd w:id="97"/>
    </w:p>
    <w:p w14:paraId="75CF5890" w14:textId="118F6263" w:rsidR="00810675" w:rsidRPr="00A858DF" w:rsidRDefault="00810675" w:rsidP="00810675">
      <w:pPr>
        <w:pStyle w:val="Titre2"/>
      </w:pPr>
      <w:bookmarkStart w:id="98" w:name="_Toc137926777"/>
      <w:r w:rsidRPr="00A858DF">
        <w:t>Analyse</w:t>
      </w:r>
      <w:bookmarkEnd w:id="98"/>
      <w:r w:rsidRPr="00A858DF">
        <w:t xml:space="preserve"> </w:t>
      </w:r>
    </w:p>
    <w:p w14:paraId="25CB3D8B" w14:textId="77777777" w:rsidR="00EE4CE8" w:rsidRPr="00A858DF" w:rsidRDefault="00EE4CE8" w:rsidP="00EE4CE8">
      <w:pPr>
        <w:pStyle w:val="Titre3"/>
      </w:pPr>
      <w:bookmarkStart w:id="99" w:name="_Toc136941717"/>
      <w:bookmarkStart w:id="100" w:name="_Toc136941761"/>
      <w:bookmarkStart w:id="101" w:name="_Toc137926778"/>
      <w:r w:rsidRPr="00A858DF">
        <w:t>Maquettes</w:t>
      </w:r>
      <w:bookmarkEnd w:id="99"/>
      <w:bookmarkEnd w:id="100"/>
      <w:bookmarkEnd w:id="101"/>
    </w:p>
    <w:p w14:paraId="0104BD30" w14:textId="77777777" w:rsidR="00EE4CE8" w:rsidRPr="00A858DF" w:rsidRDefault="00EE4CE8" w:rsidP="00EE4CE8">
      <w:pPr>
        <w:pStyle w:val="Titre4"/>
      </w:pPr>
      <w:bookmarkStart w:id="102" w:name="_Toc136941718"/>
      <w:bookmarkStart w:id="103" w:name="_Toc136941762"/>
      <w:bookmarkStart w:id="104" w:name="_Toc137926779"/>
      <w:r w:rsidRPr="00A858DF">
        <w:t>Accueil</w:t>
      </w:r>
      <w:bookmarkEnd w:id="102"/>
      <w:bookmarkEnd w:id="103"/>
      <w:bookmarkEnd w:id="104"/>
    </w:p>
    <w:p w14:paraId="2DDA9D0D" w14:textId="77777777" w:rsidR="00EE4CE8" w:rsidRPr="00A858DF" w:rsidRDefault="00EE4CE8" w:rsidP="00EE4CE8">
      <w:pPr>
        <w:pStyle w:val="StyleCentr"/>
      </w:pPr>
      <w:r w:rsidRPr="00A858DF">
        <w:rPr>
          <w:noProof/>
        </w:rPr>
        <w:drawing>
          <wp:inline distT="0" distB="0" distL="0" distR="0" wp14:anchorId="420B45CF" wp14:editId="4581EE8A">
            <wp:extent cx="5126228" cy="3600000"/>
            <wp:effectExtent l="0" t="0" r="0" b="635"/>
            <wp:docPr id="7" name="Image 7" descr="Une image contenant texte, capture d’écran, Rectang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Rectangle, diagramme&#10;&#10;Description générée automatiquement"/>
                    <pic:cNvPicPr/>
                  </pic:nvPicPr>
                  <pic:blipFill>
                    <a:blip r:embed="rId56"/>
                    <a:stretch>
                      <a:fillRect/>
                    </a:stretch>
                  </pic:blipFill>
                  <pic:spPr>
                    <a:xfrm>
                      <a:off x="0" y="0"/>
                      <a:ext cx="5126228" cy="3600000"/>
                    </a:xfrm>
                    <a:prstGeom prst="rect">
                      <a:avLst/>
                    </a:prstGeom>
                  </pic:spPr>
                </pic:pic>
              </a:graphicData>
            </a:graphic>
          </wp:inline>
        </w:drawing>
      </w:r>
    </w:p>
    <w:p w14:paraId="36C7C18F" w14:textId="77777777" w:rsidR="00EE4CE8" w:rsidRPr="00A858DF" w:rsidRDefault="00EE4CE8" w:rsidP="00EE4CE8">
      <w:pPr>
        <w:pStyle w:val="Titre4"/>
      </w:pPr>
      <w:bookmarkStart w:id="105" w:name="_Toc136941719"/>
      <w:bookmarkStart w:id="106" w:name="_Toc136941763"/>
      <w:bookmarkStart w:id="107" w:name="_Toc137926780"/>
      <w:r w:rsidRPr="00A858DF">
        <w:lastRenderedPageBreak/>
        <w:t>Infos artiste</w:t>
      </w:r>
      <w:bookmarkEnd w:id="105"/>
      <w:bookmarkEnd w:id="106"/>
      <w:bookmarkEnd w:id="107"/>
    </w:p>
    <w:p w14:paraId="28595505" w14:textId="77777777" w:rsidR="00EE4CE8" w:rsidRPr="00A858DF" w:rsidRDefault="00EE4CE8" w:rsidP="00EE4CE8">
      <w:pPr>
        <w:pStyle w:val="StyleCentr"/>
      </w:pPr>
      <w:r w:rsidRPr="00A858DF">
        <w:rPr>
          <w:noProof/>
        </w:rPr>
        <w:drawing>
          <wp:inline distT="0" distB="0" distL="0" distR="0" wp14:anchorId="24A903E5" wp14:editId="030720EB">
            <wp:extent cx="5068602" cy="3564000"/>
            <wp:effectExtent l="0" t="0" r="0" b="0"/>
            <wp:docPr id="8" name="Image 8"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diagramme, Parallèle&#10;&#10;Description générée automatiquement"/>
                    <pic:cNvPicPr/>
                  </pic:nvPicPr>
                  <pic:blipFill>
                    <a:blip r:embed="rId57"/>
                    <a:stretch>
                      <a:fillRect/>
                    </a:stretch>
                  </pic:blipFill>
                  <pic:spPr>
                    <a:xfrm>
                      <a:off x="0" y="0"/>
                      <a:ext cx="5068602" cy="3564000"/>
                    </a:xfrm>
                    <a:prstGeom prst="rect">
                      <a:avLst/>
                    </a:prstGeom>
                  </pic:spPr>
                </pic:pic>
              </a:graphicData>
            </a:graphic>
          </wp:inline>
        </w:drawing>
      </w:r>
    </w:p>
    <w:p w14:paraId="061F5652" w14:textId="77777777" w:rsidR="00EE4CE8" w:rsidRPr="00A858DF" w:rsidRDefault="00EE4CE8" w:rsidP="00EE4CE8">
      <w:pPr>
        <w:pStyle w:val="Titre4"/>
      </w:pPr>
      <w:bookmarkStart w:id="108" w:name="_Toc136941720"/>
      <w:bookmarkStart w:id="109" w:name="_Toc136941764"/>
      <w:bookmarkStart w:id="110" w:name="_Toc137926781"/>
      <w:r w:rsidRPr="00A858DF">
        <w:t>Info perso</w:t>
      </w:r>
      <w:bookmarkEnd w:id="108"/>
      <w:bookmarkEnd w:id="109"/>
      <w:bookmarkEnd w:id="110"/>
    </w:p>
    <w:p w14:paraId="7E9FE29E" w14:textId="2AAF286E" w:rsidR="003C31B8" w:rsidRPr="00A858DF" w:rsidRDefault="003C31B8" w:rsidP="003C31B8">
      <w:pPr>
        <w:pStyle w:val="Txtjustifie"/>
      </w:pPr>
      <w:r w:rsidRPr="00A858DF">
        <w:t xml:space="preserve">Au final cette partie du site a été remplacé par une autre car je </w:t>
      </w:r>
      <w:r w:rsidR="00615D00" w:rsidRPr="00A858DF">
        <w:t>n’arrivais</w:t>
      </w:r>
      <w:r w:rsidRPr="00A858DF">
        <w:t xml:space="preserve"> pas à avoir l’autorisation nécessaire.</w:t>
      </w:r>
    </w:p>
    <w:p w14:paraId="22279CF2" w14:textId="32E1B527" w:rsidR="00882F21" w:rsidRPr="00A858DF" w:rsidRDefault="00EE4CE8" w:rsidP="00EE4CE8">
      <w:pPr>
        <w:pStyle w:val="StyleCentr"/>
      </w:pPr>
      <w:r w:rsidRPr="00A858DF">
        <w:rPr>
          <w:noProof/>
        </w:rPr>
        <w:drawing>
          <wp:inline distT="0" distB="0" distL="0" distR="0" wp14:anchorId="438677BD" wp14:editId="38B29983">
            <wp:extent cx="3454510" cy="2435902"/>
            <wp:effectExtent l="0" t="0" r="0" b="2540"/>
            <wp:docPr id="9" name="Image 9" descr="Une image contenant texte, capture d’écran, Rectangl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Rectangle, Parallèle&#10;&#10;Description générée automatiquement"/>
                    <pic:cNvPicPr/>
                  </pic:nvPicPr>
                  <pic:blipFill>
                    <a:blip r:embed="rId58"/>
                    <a:stretch>
                      <a:fillRect/>
                    </a:stretch>
                  </pic:blipFill>
                  <pic:spPr>
                    <a:xfrm>
                      <a:off x="0" y="0"/>
                      <a:ext cx="3470978" cy="2447514"/>
                    </a:xfrm>
                    <a:prstGeom prst="rect">
                      <a:avLst/>
                    </a:prstGeom>
                  </pic:spPr>
                </pic:pic>
              </a:graphicData>
            </a:graphic>
          </wp:inline>
        </w:drawing>
      </w:r>
    </w:p>
    <w:p w14:paraId="798EED6D" w14:textId="77777777" w:rsidR="00A16C94" w:rsidRPr="00A858DF" w:rsidRDefault="00A16C94" w:rsidP="00615D00">
      <w:pPr>
        <w:pStyle w:val="Txtjustifie"/>
      </w:pPr>
    </w:p>
    <w:p w14:paraId="74604EB1" w14:textId="4A933B28" w:rsidR="00C60274" w:rsidRPr="00A858DF" w:rsidRDefault="00C60274" w:rsidP="00E144A6">
      <w:pPr>
        <w:pStyle w:val="Titre3"/>
      </w:pPr>
      <w:bookmarkStart w:id="111" w:name="_Toc137926782"/>
      <w:r w:rsidRPr="00A858DF">
        <w:lastRenderedPageBreak/>
        <w:t>Use case</w:t>
      </w:r>
      <w:bookmarkEnd w:id="111"/>
    </w:p>
    <w:p w14:paraId="00404F4D" w14:textId="2BCA3042" w:rsidR="00E144A6" w:rsidRPr="00A858DF" w:rsidRDefault="009C3278" w:rsidP="009C3278">
      <w:pPr>
        <w:pStyle w:val="StyleCentr"/>
      </w:pPr>
      <w:r w:rsidRPr="00A858DF">
        <w:rPr>
          <w:noProof/>
        </w:rPr>
        <w:drawing>
          <wp:inline distT="0" distB="0" distL="0" distR="0" wp14:anchorId="06AA2F2B" wp14:editId="5FBF6519">
            <wp:extent cx="4766872" cy="3758535"/>
            <wp:effectExtent l="0" t="0" r="0" b="0"/>
            <wp:docPr id="10" name="Image 10"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capture d’écran, ligne&#10;&#10;Description générée automatiquement"/>
                    <pic:cNvPicPr/>
                  </pic:nvPicPr>
                  <pic:blipFill>
                    <a:blip r:embed="rId59"/>
                    <a:stretch>
                      <a:fillRect/>
                    </a:stretch>
                  </pic:blipFill>
                  <pic:spPr>
                    <a:xfrm>
                      <a:off x="0" y="0"/>
                      <a:ext cx="4776416" cy="3766060"/>
                    </a:xfrm>
                    <a:prstGeom prst="rect">
                      <a:avLst/>
                    </a:prstGeom>
                  </pic:spPr>
                </pic:pic>
              </a:graphicData>
            </a:graphic>
          </wp:inline>
        </w:drawing>
      </w:r>
    </w:p>
    <w:p w14:paraId="4D8D95C8" w14:textId="627F1232" w:rsidR="00810675" w:rsidRPr="00A858DF" w:rsidRDefault="00810675" w:rsidP="00810675">
      <w:pPr>
        <w:pStyle w:val="Titre2"/>
      </w:pPr>
      <w:bookmarkStart w:id="112" w:name="_Toc137926783"/>
      <w:r w:rsidRPr="00A858DF">
        <w:t>Conception</w:t>
      </w:r>
      <w:bookmarkEnd w:id="112"/>
    </w:p>
    <w:p w14:paraId="3FE9F243" w14:textId="5C4D53F3" w:rsidR="00FC224C" w:rsidRPr="00A858DF" w:rsidRDefault="00FC224C" w:rsidP="002A36F5">
      <w:pPr>
        <w:pStyle w:val="Titre3"/>
      </w:pPr>
      <w:bookmarkStart w:id="113" w:name="_Toc137926784"/>
      <w:r w:rsidRPr="00A858DF">
        <w:t>Diagramme de navigation</w:t>
      </w:r>
      <w:bookmarkEnd w:id="113"/>
    </w:p>
    <w:p w14:paraId="3ED9539F" w14:textId="63C6E7B9" w:rsidR="00882F21" w:rsidRPr="00A858DF" w:rsidRDefault="00FC224C" w:rsidP="002A36F5">
      <w:pPr>
        <w:pStyle w:val="StyleCentr"/>
      </w:pPr>
      <w:r w:rsidRPr="00A858DF">
        <w:rPr>
          <w:noProof/>
        </w:rPr>
        <w:drawing>
          <wp:inline distT="0" distB="0" distL="0" distR="0" wp14:anchorId="60B49B57" wp14:editId="39D33B7C">
            <wp:extent cx="4608594" cy="3837955"/>
            <wp:effectExtent l="0" t="0" r="1905" b="0"/>
            <wp:docPr id="11" name="Image 11" descr="Une image contenant diagramme, ligne, Pl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diagramme, ligne, Plan, texte&#10;&#10;Description générée automatiquement"/>
                    <pic:cNvPicPr/>
                  </pic:nvPicPr>
                  <pic:blipFill>
                    <a:blip r:embed="rId60"/>
                    <a:stretch>
                      <a:fillRect/>
                    </a:stretch>
                  </pic:blipFill>
                  <pic:spPr>
                    <a:xfrm>
                      <a:off x="0" y="0"/>
                      <a:ext cx="4608594" cy="3837955"/>
                    </a:xfrm>
                    <a:prstGeom prst="rect">
                      <a:avLst/>
                    </a:prstGeom>
                  </pic:spPr>
                </pic:pic>
              </a:graphicData>
            </a:graphic>
          </wp:inline>
        </w:drawing>
      </w:r>
    </w:p>
    <w:p w14:paraId="34FDDB89" w14:textId="5AE69CC7" w:rsidR="00810675" w:rsidRPr="00A858DF" w:rsidRDefault="00810675" w:rsidP="00810675">
      <w:pPr>
        <w:pStyle w:val="Titre2"/>
      </w:pPr>
      <w:bookmarkStart w:id="114" w:name="_Toc137926785"/>
      <w:r w:rsidRPr="00A858DF">
        <w:lastRenderedPageBreak/>
        <w:t>Implémentation</w:t>
      </w:r>
      <w:bookmarkEnd w:id="114"/>
    </w:p>
    <w:p w14:paraId="4BCE918D" w14:textId="0FB4111B" w:rsidR="00CD34FF" w:rsidRPr="00A858DF" w:rsidRDefault="00CD34FF" w:rsidP="00CD34FF">
      <w:pPr>
        <w:pStyle w:val="Txtjustifie"/>
      </w:pPr>
      <w:r w:rsidRPr="00A858DF">
        <w:t xml:space="preserve">Voici les </w:t>
      </w:r>
      <w:r w:rsidR="00C601BA" w:rsidRPr="00A858DF">
        <w:t>requêtes</w:t>
      </w:r>
      <w:r w:rsidRPr="00A858DF">
        <w:t xml:space="preserve"> </w:t>
      </w:r>
      <w:r w:rsidR="00AB45DA" w:rsidRPr="00A858DF">
        <w:t>utilisé pour ce projet :</w:t>
      </w:r>
    </w:p>
    <w:p w14:paraId="5B2F1A27" w14:textId="77777777" w:rsidR="00CD34FF" w:rsidRPr="00A858DF" w:rsidRDefault="00CD34FF" w:rsidP="00CD34FF">
      <w:pPr>
        <w:pStyle w:val="TxtCode3-Orange"/>
      </w:pPr>
      <w:r w:rsidRPr="00A858DF">
        <w:t>class HttpService {</w:t>
      </w:r>
    </w:p>
    <w:p w14:paraId="390B24AF" w14:textId="77777777" w:rsidR="00CD34FF" w:rsidRPr="00A858DF" w:rsidRDefault="00CD34FF" w:rsidP="00CD34FF">
      <w:pPr>
        <w:pStyle w:val="TxtCode3-Orange"/>
      </w:pPr>
      <w:r w:rsidRPr="00A858DF">
        <w:t xml:space="preserve">  constructor() { }</w:t>
      </w:r>
    </w:p>
    <w:p w14:paraId="7B8B113B" w14:textId="77777777" w:rsidR="00CD34FF" w:rsidRPr="00A858DF" w:rsidRDefault="00CD34FF" w:rsidP="00CD34FF">
      <w:pPr>
        <w:pStyle w:val="TxtCode3-Orange"/>
      </w:pPr>
    </w:p>
    <w:p w14:paraId="21210576" w14:textId="77777777" w:rsidR="00CD34FF" w:rsidRPr="00A858DF" w:rsidRDefault="00CD34FF" w:rsidP="00CD34FF">
      <w:pPr>
        <w:pStyle w:val="TxtCode3-Orange"/>
      </w:pPr>
      <w:r w:rsidRPr="00A858DF">
        <w:t xml:space="preserve">  /*</w:t>
      </w:r>
    </w:p>
    <w:p w14:paraId="0ADB519E" w14:textId="77777777" w:rsidR="00CD34FF" w:rsidRPr="00A858DF" w:rsidRDefault="00CD34FF" w:rsidP="00CD34FF">
      <w:pPr>
        <w:pStyle w:val="TxtCode3-Orange"/>
      </w:pPr>
      <w:r w:rsidRPr="00A858DF">
        <w:t xml:space="preserve">   **  $.ajaxSetup permet de définir une fois un élément sans le refaire par la suite. Ici cela se fait l'error</w:t>
      </w:r>
    </w:p>
    <w:p w14:paraId="1AD6D465" w14:textId="77777777" w:rsidR="00CD34FF" w:rsidRPr="00A858DF" w:rsidRDefault="00CD34FF" w:rsidP="00CD34FF">
      <w:pPr>
        <w:pStyle w:val="TxtCode3-Orange"/>
      </w:pPr>
      <w:r w:rsidRPr="00A858DF">
        <w:t xml:space="preserve">   */</w:t>
      </w:r>
    </w:p>
    <w:p w14:paraId="3E9EF0CC" w14:textId="77777777" w:rsidR="00CD34FF" w:rsidRPr="00A858DF" w:rsidRDefault="00CD34FF" w:rsidP="00CD34FF">
      <w:pPr>
        <w:pStyle w:val="TxtCode3-Orange"/>
      </w:pPr>
      <w:r w:rsidRPr="00A858DF">
        <w:t xml:space="preserve">  centraliserErreurHttp(httpErrorCallbackFn) {</w:t>
      </w:r>
    </w:p>
    <w:p w14:paraId="72888E3C" w14:textId="77777777" w:rsidR="00CD34FF" w:rsidRPr="00A858DF" w:rsidRDefault="00CD34FF" w:rsidP="00CD34FF">
      <w:pPr>
        <w:pStyle w:val="TxtCode3-Orange"/>
      </w:pPr>
      <w:r w:rsidRPr="00A858DF">
        <w:t xml:space="preserve">    $.ajaxSetup({</w:t>
      </w:r>
    </w:p>
    <w:p w14:paraId="7BC5829D" w14:textId="77777777" w:rsidR="00CD34FF" w:rsidRPr="00A858DF" w:rsidRDefault="00CD34FF" w:rsidP="00CD34FF">
      <w:pPr>
        <w:pStyle w:val="TxtCode3-Orange"/>
      </w:pPr>
      <w:r w:rsidRPr="00A858DF">
        <w:t xml:space="preserve">      error: function (xhr, exception) {</w:t>
      </w:r>
    </w:p>
    <w:p w14:paraId="6330B3C0" w14:textId="77777777" w:rsidR="00CD34FF" w:rsidRPr="00A858DF" w:rsidRDefault="00CD34FF" w:rsidP="00CD34FF">
      <w:pPr>
        <w:pStyle w:val="TxtCode3-Orange"/>
      </w:pPr>
      <w:r w:rsidRPr="00A858DF">
        <w:t xml:space="preserve">        let msg;</w:t>
      </w:r>
    </w:p>
    <w:p w14:paraId="5E6CAA2F" w14:textId="77777777" w:rsidR="00CD34FF" w:rsidRPr="00A858DF" w:rsidRDefault="00CD34FF" w:rsidP="00CD34FF">
      <w:pPr>
        <w:pStyle w:val="TxtCode3-Orange"/>
      </w:pPr>
      <w:r w:rsidRPr="00A858DF">
        <w:t xml:space="preserve">        if (xhr.status === 0) {</w:t>
      </w:r>
    </w:p>
    <w:p w14:paraId="09C9BA53" w14:textId="77777777" w:rsidR="00CD34FF" w:rsidRPr="00A858DF" w:rsidRDefault="00CD34FF" w:rsidP="00CD34FF">
      <w:pPr>
        <w:pStyle w:val="TxtCode3-Orange"/>
      </w:pPr>
      <w:r w:rsidRPr="00A858DF">
        <w:t xml:space="preserve">          msg = "Pas d'accès à la ressource serveur demandée !";</w:t>
      </w:r>
    </w:p>
    <w:p w14:paraId="1AFDAF30" w14:textId="77777777" w:rsidR="00CD34FF" w:rsidRPr="00A858DF" w:rsidRDefault="00CD34FF" w:rsidP="00CD34FF">
      <w:pPr>
        <w:pStyle w:val="TxtCode3-Orange"/>
      </w:pPr>
      <w:r w:rsidRPr="00A858DF">
        <w:t xml:space="preserve">        } else if (xhr.status === 404) {</w:t>
      </w:r>
    </w:p>
    <w:p w14:paraId="11367E49" w14:textId="77777777" w:rsidR="00CD34FF" w:rsidRPr="00A858DF" w:rsidRDefault="00CD34FF" w:rsidP="00CD34FF">
      <w:pPr>
        <w:pStyle w:val="TxtCode3-Orange"/>
      </w:pPr>
      <w:r w:rsidRPr="00A858DF">
        <w:t xml:space="preserve">          msg = "Page demandée non trouvée [404] !";</w:t>
      </w:r>
    </w:p>
    <w:p w14:paraId="729772AF" w14:textId="77777777" w:rsidR="00CD34FF" w:rsidRPr="00A858DF" w:rsidRDefault="00CD34FF" w:rsidP="00CD34FF">
      <w:pPr>
        <w:pStyle w:val="TxtCode3-Orange"/>
      </w:pPr>
      <w:r w:rsidRPr="00A858DF">
        <w:t xml:space="preserve">        } else if (xhr.status === 500) {</w:t>
      </w:r>
    </w:p>
    <w:p w14:paraId="37179E4F" w14:textId="77777777" w:rsidR="00CD34FF" w:rsidRPr="00A858DF" w:rsidRDefault="00CD34FF" w:rsidP="00CD34FF">
      <w:pPr>
        <w:pStyle w:val="TxtCode3-Orange"/>
      </w:pPr>
      <w:r w:rsidRPr="00A858DF">
        <w:t xml:space="preserve">          msg = "Erreur interne sur le serveur [500] !";</w:t>
      </w:r>
    </w:p>
    <w:p w14:paraId="2021048F" w14:textId="77777777" w:rsidR="00CD34FF" w:rsidRPr="00A858DF" w:rsidRDefault="00CD34FF" w:rsidP="00CD34FF">
      <w:pPr>
        <w:pStyle w:val="TxtCode3-Orange"/>
      </w:pPr>
      <w:r w:rsidRPr="00A858DF">
        <w:t xml:space="preserve">        } else if (exception === "parsererror") {</w:t>
      </w:r>
    </w:p>
    <w:p w14:paraId="2DB89CD8" w14:textId="77777777" w:rsidR="00CD34FF" w:rsidRPr="00A858DF" w:rsidRDefault="00CD34FF" w:rsidP="00CD34FF">
      <w:pPr>
        <w:pStyle w:val="TxtCode3-Orange"/>
      </w:pPr>
      <w:r w:rsidRPr="00A858DF">
        <w:t xml:space="preserve">          msg = "Erreur de parcours dans le JSON !";</w:t>
      </w:r>
    </w:p>
    <w:p w14:paraId="1E65DB78" w14:textId="77777777" w:rsidR="00CD34FF" w:rsidRPr="00A858DF" w:rsidRDefault="00CD34FF" w:rsidP="00CD34FF">
      <w:pPr>
        <w:pStyle w:val="TxtCode3-Orange"/>
      </w:pPr>
      <w:r w:rsidRPr="00A858DF">
        <w:t xml:space="preserve">        } else if (exception === "timeout") {</w:t>
      </w:r>
    </w:p>
    <w:p w14:paraId="44A14BA2" w14:textId="77777777" w:rsidR="00CD34FF" w:rsidRPr="00A858DF" w:rsidRDefault="00CD34FF" w:rsidP="00CD34FF">
      <w:pPr>
        <w:pStyle w:val="TxtCode3-Orange"/>
      </w:pPr>
      <w:r w:rsidRPr="00A858DF">
        <w:t xml:space="preserve">          msg = "Erreur de délai dépassé [Time out] !";</w:t>
      </w:r>
    </w:p>
    <w:p w14:paraId="7ADF52CD" w14:textId="77777777" w:rsidR="00CD34FF" w:rsidRPr="00A858DF" w:rsidRDefault="00CD34FF" w:rsidP="00CD34FF">
      <w:pPr>
        <w:pStyle w:val="TxtCode3-Orange"/>
      </w:pPr>
      <w:r w:rsidRPr="00A858DF">
        <w:t xml:space="preserve">        } else if (exception === "abort") {</w:t>
      </w:r>
    </w:p>
    <w:p w14:paraId="64787137" w14:textId="77777777" w:rsidR="00CD34FF" w:rsidRPr="00A858DF" w:rsidRDefault="00CD34FF" w:rsidP="00CD34FF">
      <w:pPr>
        <w:pStyle w:val="TxtCode3-Orange"/>
      </w:pPr>
      <w:r w:rsidRPr="00A858DF">
        <w:t xml:space="preserve">          msg = "Requête Ajax stoppée !";</w:t>
      </w:r>
    </w:p>
    <w:p w14:paraId="7B9C36CD" w14:textId="77777777" w:rsidR="00CD34FF" w:rsidRPr="00A858DF" w:rsidRDefault="00CD34FF" w:rsidP="00CD34FF">
      <w:pPr>
        <w:pStyle w:val="TxtCode3-Orange"/>
      </w:pPr>
      <w:r w:rsidRPr="00A858DF">
        <w:t xml:space="preserve">        } else {</w:t>
      </w:r>
    </w:p>
    <w:p w14:paraId="32EF3EED" w14:textId="77777777" w:rsidR="00CD34FF" w:rsidRPr="00A858DF" w:rsidRDefault="00CD34FF" w:rsidP="00CD34FF">
      <w:pPr>
        <w:pStyle w:val="TxtCode3-Orange"/>
      </w:pPr>
      <w:r w:rsidRPr="00A858DF">
        <w:t xml:space="preserve">          msg = "Erreur inconnue : \n" + xhr.responseText;</w:t>
      </w:r>
    </w:p>
    <w:p w14:paraId="1F4DC5AB" w14:textId="77777777" w:rsidR="00CD34FF" w:rsidRPr="00A858DF" w:rsidRDefault="00CD34FF" w:rsidP="00CD34FF">
      <w:pPr>
        <w:pStyle w:val="TxtCode3-Orange"/>
      </w:pPr>
      <w:r w:rsidRPr="00A858DF">
        <w:t xml:space="preserve">        }</w:t>
      </w:r>
    </w:p>
    <w:p w14:paraId="05A4F41C" w14:textId="77777777" w:rsidR="00CD34FF" w:rsidRPr="00A858DF" w:rsidRDefault="00CD34FF" w:rsidP="00CD34FF">
      <w:pPr>
        <w:pStyle w:val="TxtCode3-Orange"/>
      </w:pPr>
      <w:r w:rsidRPr="00A858DF">
        <w:t xml:space="preserve">        httpErrorCallbackFn(msg);</w:t>
      </w:r>
    </w:p>
    <w:p w14:paraId="2435987C" w14:textId="77777777" w:rsidR="00CD34FF" w:rsidRPr="00A858DF" w:rsidRDefault="00CD34FF" w:rsidP="00CD34FF">
      <w:pPr>
        <w:pStyle w:val="TxtCode3-Orange"/>
      </w:pPr>
      <w:r w:rsidRPr="00A858DF">
        <w:t xml:space="preserve">      },</w:t>
      </w:r>
    </w:p>
    <w:p w14:paraId="37279D5F" w14:textId="77777777" w:rsidR="00CD34FF" w:rsidRPr="00A858DF" w:rsidRDefault="00CD34FF" w:rsidP="00CD34FF">
      <w:pPr>
        <w:pStyle w:val="TxtCode3-Orange"/>
      </w:pPr>
      <w:r w:rsidRPr="00A858DF">
        <w:t xml:space="preserve">    });</w:t>
      </w:r>
    </w:p>
    <w:p w14:paraId="05CD1491" w14:textId="77777777" w:rsidR="00CD34FF" w:rsidRPr="00A858DF" w:rsidRDefault="00CD34FF" w:rsidP="00CD34FF">
      <w:pPr>
        <w:pStyle w:val="TxtCode3-Orange"/>
      </w:pPr>
      <w:r w:rsidRPr="00A858DF">
        <w:t xml:space="preserve">  }</w:t>
      </w:r>
    </w:p>
    <w:p w14:paraId="279AA3FE" w14:textId="77777777" w:rsidR="00CD34FF" w:rsidRPr="00A858DF" w:rsidRDefault="00CD34FF" w:rsidP="00CD34FF">
      <w:pPr>
        <w:pStyle w:val="TxtCode3-Orange"/>
      </w:pPr>
    </w:p>
    <w:p w14:paraId="72920C48" w14:textId="77777777" w:rsidR="00CD34FF" w:rsidRPr="00A858DF" w:rsidRDefault="00CD34FF" w:rsidP="00CD34FF">
      <w:pPr>
        <w:pStyle w:val="TxtCode3-Orange"/>
      </w:pPr>
      <w:r w:rsidRPr="00A858DF">
        <w:t xml:space="preserve">  login(successCallBack) {</w:t>
      </w:r>
    </w:p>
    <w:p w14:paraId="67EE0B28" w14:textId="77777777" w:rsidR="00CD34FF" w:rsidRPr="00A858DF" w:rsidRDefault="00CD34FF" w:rsidP="00CD34FF">
      <w:pPr>
        <w:pStyle w:val="TxtCode3-Orange"/>
      </w:pPr>
      <w:r w:rsidRPr="00A858DF">
        <w:t xml:space="preserve">    let clientID = document.getElementById("clientID").value;</w:t>
      </w:r>
    </w:p>
    <w:p w14:paraId="322EF80A" w14:textId="77777777" w:rsidR="00CD34FF" w:rsidRPr="00A858DF" w:rsidRDefault="00CD34FF" w:rsidP="00CD34FF">
      <w:pPr>
        <w:pStyle w:val="TxtCode3-Orange"/>
      </w:pPr>
      <w:r w:rsidRPr="00A858DF">
        <w:t xml:space="preserve">    let clientSecret = document.getElementById("clientSecret").value;</w:t>
      </w:r>
    </w:p>
    <w:p w14:paraId="4EEE70CC" w14:textId="77777777" w:rsidR="00CD34FF" w:rsidRPr="00A858DF" w:rsidRDefault="00CD34FF" w:rsidP="00CD34FF">
      <w:pPr>
        <w:pStyle w:val="TxtCode3-Orange"/>
      </w:pPr>
    </w:p>
    <w:p w14:paraId="2C6A21CB" w14:textId="77777777" w:rsidR="00CD34FF" w:rsidRPr="00A858DF" w:rsidRDefault="00CD34FF" w:rsidP="00CD34FF">
      <w:pPr>
        <w:pStyle w:val="TxtCode3-Orange"/>
      </w:pPr>
      <w:r w:rsidRPr="00A858DF">
        <w:t xml:space="preserve">    $.ajax({</w:t>
      </w:r>
    </w:p>
    <w:p w14:paraId="7E9F40DC" w14:textId="77777777" w:rsidR="00CD34FF" w:rsidRPr="00A858DF" w:rsidRDefault="00CD34FF" w:rsidP="00CD34FF">
      <w:pPr>
        <w:pStyle w:val="TxtCode3-Orange"/>
      </w:pPr>
      <w:r w:rsidRPr="00A858DF">
        <w:t xml:space="preserve">      url: "https://accounts.spotify.com/api/token",</w:t>
      </w:r>
    </w:p>
    <w:p w14:paraId="3E882924" w14:textId="77777777" w:rsidR="00CD34FF" w:rsidRPr="00A858DF" w:rsidRDefault="00CD34FF" w:rsidP="00CD34FF">
      <w:pPr>
        <w:pStyle w:val="TxtCode3-Orange"/>
      </w:pPr>
      <w:r w:rsidRPr="00A858DF">
        <w:t xml:space="preserve">      type: "POST",</w:t>
      </w:r>
    </w:p>
    <w:p w14:paraId="089F0F3E" w14:textId="77777777" w:rsidR="00CD34FF" w:rsidRPr="00A858DF" w:rsidRDefault="00CD34FF" w:rsidP="00CD34FF">
      <w:pPr>
        <w:pStyle w:val="TxtCode3-Orange"/>
      </w:pPr>
      <w:r w:rsidRPr="00A858DF">
        <w:t xml:space="preserve">      headers: {</w:t>
      </w:r>
    </w:p>
    <w:p w14:paraId="591863BC" w14:textId="77777777" w:rsidR="00CD34FF" w:rsidRPr="00A858DF" w:rsidRDefault="00CD34FF" w:rsidP="00CD34FF">
      <w:pPr>
        <w:pStyle w:val="TxtCode3-Orange"/>
      </w:pPr>
      <w:r w:rsidRPr="00A858DF">
        <w:t xml:space="preserve">        "Content-Type": "application/x-www-form-urlencoded",</w:t>
      </w:r>
    </w:p>
    <w:p w14:paraId="17B71591" w14:textId="77777777" w:rsidR="00CD34FF" w:rsidRPr="00A858DF" w:rsidRDefault="00CD34FF" w:rsidP="00CD34FF">
      <w:pPr>
        <w:pStyle w:val="TxtCode3-Orange"/>
      </w:pPr>
      <w:r w:rsidRPr="00A858DF">
        <w:t xml:space="preserve">      },</w:t>
      </w:r>
    </w:p>
    <w:p w14:paraId="65C30F39" w14:textId="77777777" w:rsidR="00CD34FF" w:rsidRPr="00A858DF" w:rsidRDefault="00CD34FF" w:rsidP="00CD34FF">
      <w:pPr>
        <w:pStyle w:val="TxtCode3-Orange"/>
      </w:pPr>
      <w:r w:rsidRPr="00A858DF">
        <w:t xml:space="preserve">      data: {</w:t>
      </w:r>
    </w:p>
    <w:p w14:paraId="072BFCB7" w14:textId="77777777" w:rsidR="00CD34FF" w:rsidRPr="00A858DF" w:rsidRDefault="00CD34FF" w:rsidP="00CD34FF">
      <w:pPr>
        <w:pStyle w:val="TxtCode3-Orange"/>
      </w:pPr>
      <w:r w:rsidRPr="00A858DF">
        <w:t xml:space="preserve">        grant_type: "client_credentials",</w:t>
      </w:r>
    </w:p>
    <w:p w14:paraId="3D8AA763" w14:textId="77777777" w:rsidR="00CD34FF" w:rsidRPr="00A858DF" w:rsidRDefault="00CD34FF" w:rsidP="00CD34FF">
      <w:pPr>
        <w:pStyle w:val="TxtCode3-Orange"/>
      </w:pPr>
      <w:r w:rsidRPr="00A858DF">
        <w:t xml:space="preserve">        client_id: clientID,</w:t>
      </w:r>
    </w:p>
    <w:p w14:paraId="0B444F91" w14:textId="77777777" w:rsidR="00CD34FF" w:rsidRPr="00A858DF" w:rsidRDefault="00CD34FF" w:rsidP="00CD34FF">
      <w:pPr>
        <w:pStyle w:val="TxtCode3-Orange"/>
      </w:pPr>
      <w:r w:rsidRPr="00A858DF">
        <w:t xml:space="preserve">        client_secret: clientSecret,</w:t>
      </w:r>
    </w:p>
    <w:p w14:paraId="56AD35E8" w14:textId="77777777" w:rsidR="00CD34FF" w:rsidRPr="00A858DF" w:rsidRDefault="00CD34FF" w:rsidP="00CD34FF">
      <w:pPr>
        <w:pStyle w:val="TxtCode3-Orange"/>
      </w:pPr>
      <w:r w:rsidRPr="00A858DF">
        <w:t xml:space="preserve">      },</w:t>
      </w:r>
    </w:p>
    <w:p w14:paraId="4DF9E304" w14:textId="77777777" w:rsidR="00CD34FF" w:rsidRPr="00A858DF" w:rsidRDefault="00CD34FF" w:rsidP="00CD34FF">
      <w:pPr>
        <w:pStyle w:val="TxtCode3-Orange"/>
      </w:pPr>
    </w:p>
    <w:p w14:paraId="0686F336" w14:textId="77777777" w:rsidR="00CD34FF" w:rsidRPr="00A858DF" w:rsidRDefault="00CD34FF" w:rsidP="00CD34FF">
      <w:pPr>
        <w:pStyle w:val="TxtCode3-Orange"/>
      </w:pPr>
      <w:r w:rsidRPr="00A858DF">
        <w:t xml:space="preserve">      success: successCallBack,</w:t>
      </w:r>
    </w:p>
    <w:p w14:paraId="022D2188" w14:textId="77777777" w:rsidR="00CD34FF" w:rsidRPr="00A858DF" w:rsidRDefault="00CD34FF" w:rsidP="00CD34FF">
      <w:pPr>
        <w:pStyle w:val="TxtCode3-Orange"/>
      </w:pPr>
    </w:p>
    <w:p w14:paraId="186C19C1" w14:textId="77777777" w:rsidR="00CD34FF" w:rsidRPr="00A858DF" w:rsidRDefault="00CD34FF" w:rsidP="00CD34FF">
      <w:pPr>
        <w:pStyle w:val="TxtCode3-Orange"/>
      </w:pPr>
      <w:r w:rsidRPr="00A858DF">
        <w:t xml:space="preserve">      error: function (error) {</w:t>
      </w:r>
    </w:p>
    <w:p w14:paraId="0624AF33" w14:textId="77777777" w:rsidR="00CD34FF" w:rsidRPr="00A858DF" w:rsidRDefault="00CD34FF" w:rsidP="00CD34FF">
      <w:pPr>
        <w:pStyle w:val="TxtCode3-Orange"/>
      </w:pPr>
      <w:r w:rsidRPr="00A858DF">
        <w:t xml:space="preserve">        // Handle the error response here</w:t>
      </w:r>
    </w:p>
    <w:p w14:paraId="4861F6D7" w14:textId="77777777" w:rsidR="00CD34FF" w:rsidRPr="00A858DF" w:rsidRDefault="00CD34FF" w:rsidP="00CD34FF">
      <w:pPr>
        <w:pStyle w:val="TxtCode3-Orange"/>
      </w:pPr>
      <w:r w:rsidRPr="00A858DF">
        <w:t xml:space="preserve">        console.log(error);</w:t>
      </w:r>
    </w:p>
    <w:p w14:paraId="71478299" w14:textId="77777777" w:rsidR="00CD34FF" w:rsidRPr="00A858DF" w:rsidRDefault="00CD34FF" w:rsidP="00CD34FF">
      <w:pPr>
        <w:pStyle w:val="TxtCode3-Orange"/>
      </w:pPr>
      <w:r w:rsidRPr="00A858DF">
        <w:t xml:space="preserve">      },</w:t>
      </w:r>
    </w:p>
    <w:p w14:paraId="5F6A2862" w14:textId="77777777" w:rsidR="00CD34FF" w:rsidRPr="00A858DF" w:rsidRDefault="00CD34FF" w:rsidP="00CD34FF">
      <w:pPr>
        <w:pStyle w:val="TxtCode3-Orange"/>
      </w:pPr>
      <w:r w:rsidRPr="00A858DF">
        <w:t xml:space="preserve">    });</w:t>
      </w:r>
    </w:p>
    <w:p w14:paraId="069C1ABC" w14:textId="77777777" w:rsidR="00CD34FF" w:rsidRPr="00A858DF" w:rsidRDefault="00CD34FF" w:rsidP="00CD34FF">
      <w:pPr>
        <w:pStyle w:val="TxtCode3-Orange"/>
      </w:pPr>
      <w:r w:rsidRPr="00A858DF">
        <w:t xml:space="preserve">  }</w:t>
      </w:r>
    </w:p>
    <w:p w14:paraId="2DBA5DB0" w14:textId="77777777" w:rsidR="00CD34FF" w:rsidRPr="00A858DF" w:rsidRDefault="00CD34FF" w:rsidP="00CD34FF">
      <w:pPr>
        <w:pStyle w:val="TxtCode3-Orange"/>
      </w:pPr>
    </w:p>
    <w:p w14:paraId="61A8F609" w14:textId="77777777" w:rsidR="00CD34FF" w:rsidRPr="00A858DF" w:rsidRDefault="00CD34FF" w:rsidP="00CD34FF">
      <w:pPr>
        <w:pStyle w:val="TxtCode3-Orange"/>
      </w:pPr>
      <w:r w:rsidRPr="00A858DF">
        <w:t xml:space="preserve">  getURI(successCallBack) {</w:t>
      </w:r>
    </w:p>
    <w:p w14:paraId="29F3B3F4" w14:textId="77777777" w:rsidR="00CD34FF" w:rsidRPr="00A858DF" w:rsidRDefault="00CD34FF" w:rsidP="00CD34FF">
      <w:pPr>
        <w:pStyle w:val="TxtCode3-Orange"/>
      </w:pPr>
      <w:r w:rsidRPr="00A858DF">
        <w:t xml:space="preserve">    $.ajax({</w:t>
      </w:r>
    </w:p>
    <w:p w14:paraId="054B54B6" w14:textId="77777777" w:rsidR="00CD34FF" w:rsidRPr="00A858DF" w:rsidRDefault="00CD34FF" w:rsidP="00CD34FF">
      <w:pPr>
        <w:pStyle w:val="TxtCode3-Orange"/>
      </w:pPr>
      <w:r w:rsidRPr="00A858DF">
        <w:t xml:space="preserve">      url: `https://api.spotify.com/v1/search?type=artist`,</w:t>
      </w:r>
    </w:p>
    <w:p w14:paraId="35FD7F04" w14:textId="77777777" w:rsidR="00CD34FF" w:rsidRPr="00A858DF" w:rsidRDefault="00CD34FF" w:rsidP="00CD34FF">
      <w:pPr>
        <w:pStyle w:val="TxtCode3-Orange"/>
      </w:pPr>
      <w:r w:rsidRPr="00A858DF">
        <w:t xml:space="preserve">      type: "GET",</w:t>
      </w:r>
    </w:p>
    <w:p w14:paraId="58FE9F6F" w14:textId="77777777" w:rsidR="00CD34FF" w:rsidRPr="00A858DF" w:rsidRDefault="00CD34FF" w:rsidP="00CD34FF">
      <w:pPr>
        <w:pStyle w:val="TxtCode3-Orange"/>
      </w:pPr>
      <w:r w:rsidRPr="00A858DF">
        <w:t xml:space="preserve">      data: {</w:t>
      </w:r>
    </w:p>
    <w:p w14:paraId="3B373D24" w14:textId="77777777" w:rsidR="00CD34FF" w:rsidRPr="00A858DF" w:rsidRDefault="00CD34FF" w:rsidP="00CD34FF">
      <w:pPr>
        <w:pStyle w:val="TxtCode3-Orange"/>
      </w:pPr>
      <w:r w:rsidRPr="00A858DF">
        <w:t xml:space="preserve">        q: document.getElementById("artisteRecherche").value,</w:t>
      </w:r>
    </w:p>
    <w:p w14:paraId="5131636C" w14:textId="77777777" w:rsidR="00CD34FF" w:rsidRPr="00A858DF" w:rsidRDefault="00CD34FF" w:rsidP="00CD34FF">
      <w:pPr>
        <w:pStyle w:val="TxtCode3-Orange"/>
      </w:pPr>
      <w:r w:rsidRPr="00A858DF">
        <w:t xml:space="preserve">        type: "artist",</w:t>
      </w:r>
    </w:p>
    <w:p w14:paraId="6EBFFBCD" w14:textId="77777777" w:rsidR="00CD34FF" w:rsidRPr="00A858DF" w:rsidRDefault="00CD34FF" w:rsidP="00CD34FF">
      <w:pPr>
        <w:pStyle w:val="TxtCode3-Orange"/>
      </w:pPr>
      <w:r w:rsidRPr="00A858DF">
        <w:t xml:space="preserve">      },</w:t>
      </w:r>
    </w:p>
    <w:p w14:paraId="562BD1F2" w14:textId="77777777" w:rsidR="00CD34FF" w:rsidRPr="00A858DF" w:rsidRDefault="00CD34FF" w:rsidP="00CD34FF">
      <w:pPr>
        <w:pStyle w:val="TxtCode3-Orange"/>
      </w:pPr>
      <w:r w:rsidRPr="00A858DF">
        <w:t xml:space="preserve">      headers: {</w:t>
      </w:r>
    </w:p>
    <w:p w14:paraId="6A220F19" w14:textId="77777777" w:rsidR="00CD34FF" w:rsidRPr="00A858DF" w:rsidRDefault="00CD34FF" w:rsidP="00CD34FF">
      <w:pPr>
        <w:pStyle w:val="TxtCode3-Orange"/>
      </w:pPr>
      <w:r w:rsidRPr="00A858DF">
        <w:t xml:space="preserve">        Authorization: "Bearer " + token,</w:t>
      </w:r>
    </w:p>
    <w:p w14:paraId="37AA1849" w14:textId="77777777" w:rsidR="00CD34FF" w:rsidRPr="00A858DF" w:rsidRDefault="00CD34FF" w:rsidP="00CD34FF">
      <w:pPr>
        <w:pStyle w:val="TxtCode3-Orange"/>
      </w:pPr>
      <w:r w:rsidRPr="00A858DF">
        <w:lastRenderedPageBreak/>
        <w:t xml:space="preserve">      },</w:t>
      </w:r>
    </w:p>
    <w:p w14:paraId="13727912" w14:textId="77777777" w:rsidR="00CD34FF" w:rsidRPr="00A858DF" w:rsidRDefault="00CD34FF" w:rsidP="00CD34FF">
      <w:pPr>
        <w:pStyle w:val="TxtCode3-Orange"/>
      </w:pPr>
    </w:p>
    <w:p w14:paraId="299B6522" w14:textId="77777777" w:rsidR="00CD34FF" w:rsidRPr="00A858DF" w:rsidRDefault="00CD34FF" w:rsidP="00CD34FF">
      <w:pPr>
        <w:pStyle w:val="TxtCode3-Orange"/>
      </w:pPr>
      <w:r w:rsidRPr="00A858DF">
        <w:t xml:space="preserve">      // Gérer ici la réponse en cas de succès</w:t>
      </w:r>
    </w:p>
    <w:p w14:paraId="498388AA" w14:textId="77777777" w:rsidR="00CD34FF" w:rsidRPr="00A858DF" w:rsidRDefault="00CD34FF" w:rsidP="00CD34FF">
      <w:pPr>
        <w:pStyle w:val="TxtCode3-Orange"/>
      </w:pPr>
      <w:r w:rsidRPr="00A858DF">
        <w:t xml:space="preserve">      success: successCallBack,</w:t>
      </w:r>
    </w:p>
    <w:p w14:paraId="561ECE41" w14:textId="77777777" w:rsidR="00CD34FF" w:rsidRPr="00A858DF" w:rsidRDefault="00CD34FF" w:rsidP="00CD34FF">
      <w:pPr>
        <w:pStyle w:val="TxtCode3-Orange"/>
      </w:pPr>
    </w:p>
    <w:p w14:paraId="76DB6E0C" w14:textId="77777777" w:rsidR="00CD34FF" w:rsidRPr="00A858DF" w:rsidRDefault="00CD34FF" w:rsidP="00CD34FF">
      <w:pPr>
        <w:pStyle w:val="TxtCode3-Orange"/>
      </w:pPr>
      <w:r w:rsidRPr="00A858DF">
        <w:t xml:space="preserve">      // Gérer ici la réponse en cas d'erreur</w:t>
      </w:r>
    </w:p>
    <w:p w14:paraId="5B19CBC7" w14:textId="77777777" w:rsidR="00CD34FF" w:rsidRPr="00A858DF" w:rsidRDefault="00CD34FF" w:rsidP="00CD34FF">
      <w:pPr>
        <w:pStyle w:val="TxtCode3-Orange"/>
      </w:pPr>
      <w:r w:rsidRPr="00A858DF">
        <w:t xml:space="preserve">      error: function (error) {</w:t>
      </w:r>
    </w:p>
    <w:p w14:paraId="07AB703B" w14:textId="77777777" w:rsidR="00CD34FF" w:rsidRPr="00A858DF" w:rsidRDefault="00CD34FF" w:rsidP="00CD34FF">
      <w:pPr>
        <w:pStyle w:val="TxtCode3-Orange"/>
      </w:pPr>
      <w:r w:rsidRPr="00A858DF">
        <w:t xml:space="preserve">        console.log(error);</w:t>
      </w:r>
    </w:p>
    <w:p w14:paraId="56FD403A" w14:textId="77777777" w:rsidR="00CD34FF" w:rsidRPr="00A858DF" w:rsidRDefault="00CD34FF" w:rsidP="00CD34FF">
      <w:pPr>
        <w:pStyle w:val="TxtCode3-Orange"/>
      </w:pPr>
      <w:r w:rsidRPr="00A858DF">
        <w:t xml:space="preserve">      },</w:t>
      </w:r>
    </w:p>
    <w:p w14:paraId="4C95E522" w14:textId="77777777" w:rsidR="00CD34FF" w:rsidRPr="00A858DF" w:rsidRDefault="00CD34FF" w:rsidP="00CD34FF">
      <w:pPr>
        <w:pStyle w:val="TxtCode3-Orange"/>
      </w:pPr>
      <w:r w:rsidRPr="00A858DF">
        <w:t xml:space="preserve">    });</w:t>
      </w:r>
    </w:p>
    <w:p w14:paraId="2D84310E" w14:textId="77777777" w:rsidR="00CD34FF" w:rsidRPr="00A858DF" w:rsidRDefault="00CD34FF" w:rsidP="00CD34FF">
      <w:pPr>
        <w:pStyle w:val="TxtCode3-Orange"/>
      </w:pPr>
      <w:r w:rsidRPr="00A858DF">
        <w:t xml:space="preserve">  }</w:t>
      </w:r>
    </w:p>
    <w:p w14:paraId="435AA88C" w14:textId="77777777" w:rsidR="00CD34FF" w:rsidRPr="00A858DF" w:rsidRDefault="00CD34FF" w:rsidP="00CD34FF">
      <w:pPr>
        <w:pStyle w:val="TxtCode3-Orange"/>
      </w:pPr>
    </w:p>
    <w:p w14:paraId="0800E11F" w14:textId="77777777" w:rsidR="00CD34FF" w:rsidRPr="00A858DF" w:rsidRDefault="00CD34FF" w:rsidP="00CD34FF">
      <w:pPr>
        <w:pStyle w:val="TxtCode3-Orange"/>
      </w:pPr>
      <w:r w:rsidRPr="00A858DF">
        <w:t xml:space="preserve">  getImgArtiste(artist, successCallBack) {</w:t>
      </w:r>
    </w:p>
    <w:p w14:paraId="24C92912" w14:textId="77777777" w:rsidR="00CD34FF" w:rsidRPr="00A858DF" w:rsidRDefault="00CD34FF" w:rsidP="00CD34FF">
      <w:pPr>
        <w:pStyle w:val="TxtCode3-Orange"/>
      </w:pPr>
      <w:r w:rsidRPr="00A858DF">
        <w:t xml:space="preserve">    $.ajax({</w:t>
      </w:r>
    </w:p>
    <w:p w14:paraId="543963F7" w14:textId="77777777" w:rsidR="00CD34FF" w:rsidRPr="00A858DF" w:rsidRDefault="00CD34FF" w:rsidP="00CD34FF">
      <w:pPr>
        <w:pStyle w:val="TxtCode3-Orange"/>
      </w:pPr>
      <w:r w:rsidRPr="00A858DF">
        <w:t xml:space="preserve">      url: "https://api.spotify.com/v1/artists/" + artist,</w:t>
      </w:r>
    </w:p>
    <w:p w14:paraId="38BCDF0F" w14:textId="77777777" w:rsidR="00CD34FF" w:rsidRPr="00A858DF" w:rsidRDefault="00CD34FF" w:rsidP="00CD34FF">
      <w:pPr>
        <w:pStyle w:val="TxtCode3-Orange"/>
      </w:pPr>
      <w:r w:rsidRPr="00A858DF">
        <w:t xml:space="preserve">      type: "GET",</w:t>
      </w:r>
    </w:p>
    <w:p w14:paraId="40C6249B" w14:textId="77777777" w:rsidR="00CD34FF" w:rsidRPr="00A858DF" w:rsidRDefault="00CD34FF" w:rsidP="00CD34FF">
      <w:pPr>
        <w:pStyle w:val="TxtCode3-Orange"/>
      </w:pPr>
      <w:r w:rsidRPr="00A858DF">
        <w:t xml:space="preserve">      headers: {</w:t>
      </w:r>
    </w:p>
    <w:p w14:paraId="0C772634" w14:textId="77777777" w:rsidR="00CD34FF" w:rsidRPr="00A858DF" w:rsidRDefault="00CD34FF" w:rsidP="00CD34FF">
      <w:pPr>
        <w:pStyle w:val="TxtCode3-Orange"/>
      </w:pPr>
      <w:r w:rsidRPr="00A858DF">
        <w:t xml:space="preserve">        Authorization: "Bearer " + token,</w:t>
      </w:r>
    </w:p>
    <w:p w14:paraId="52014ED7" w14:textId="77777777" w:rsidR="00CD34FF" w:rsidRPr="00A858DF" w:rsidRDefault="00CD34FF" w:rsidP="00CD34FF">
      <w:pPr>
        <w:pStyle w:val="TxtCode3-Orange"/>
      </w:pPr>
      <w:r w:rsidRPr="00A858DF">
        <w:t xml:space="preserve">      },</w:t>
      </w:r>
    </w:p>
    <w:p w14:paraId="173A5F8E" w14:textId="77777777" w:rsidR="00CD34FF" w:rsidRPr="00A858DF" w:rsidRDefault="00CD34FF" w:rsidP="00CD34FF">
      <w:pPr>
        <w:pStyle w:val="TxtCode3-Orange"/>
      </w:pPr>
    </w:p>
    <w:p w14:paraId="35708F12" w14:textId="77777777" w:rsidR="00CD34FF" w:rsidRPr="00A858DF" w:rsidRDefault="00CD34FF" w:rsidP="00CD34FF">
      <w:pPr>
        <w:pStyle w:val="TxtCode3-Orange"/>
      </w:pPr>
      <w:r w:rsidRPr="00A858DF">
        <w:t xml:space="preserve">      // Gérer ici la réponse en cas de succès</w:t>
      </w:r>
    </w:p>
    <w:p w14:paraId="3A2D8021" w14:textId="77777777" w:rsidR="00CD34FF" w:rsidRPr="00A858DF" w:rsidRDefault="00CD34FF" w:rsidP="00CD34FF">
      <w:pPr>
        <w:pStyle w:val="TxtCode3-Orange"/>
      </w:pPr>
      <w:r w:rsidRPr="00A858DF">
        <w:t xml:space="preserve">      success: successCallBack,</w:t>
      </w:r>
    </w:p>
    <w:p w14:paraId="7E993C9D" w14:textId="77777777" w:rsidR="00CD34FF" w:rsidRPr="00A858DF" w:rsidRDefault="00CD34FF" w:rsidP="00CD34FF">
      <w:pPr>
        <w:pStyle w:val="TxtCode3-Orange"/>
      </w:pPr>
    </w:p>
    <w:p w14:paraId="57B74FF1" w14:textId="77777777" w:rsidR="00CD34FF" w:rsidRPr="00A858DF" w:rsidRDefault="00CD34FF" w:rsidP="00CD34FF">
      <w:pPr>
        <w:pStyle w:val="TxtCode3-Orange"/>
      </w:pPr>
      <w:r w:rsidRPr="00A858DF">
        <w:t xml:space="preserve">      // Gérer ici la réponse en cas d'erreur</w:t>
      </w:r>
    </w:p>
    <w:p w14:paraId="2E82A299" w14:textId="77777777" w:rsidR="00CD34FF" w:rsidRPr="00A858DF" w:rsidRDefault="00CD34FF" w:rsidP="00CD34FF">
      <w:pPr>
        <w:pStyle w:val="TxtCode3-Orange"/>
      </w:pPr>
      <w:r w:rsidRPr="00A858DF">
        <w:t xml:space="preserve">      error: function (error) {</w:t>
      </w:r>
    </w:p>
    <w:p w14:paraId="64A49D73" w14:textId="77777777" w:rsidR="00CD34FF" w:rsidRPr="00A858DF" w:rsidRDefault="00CD34FF" w:rsidP="00CD34FF">
      <w:pPr>
        <w:pStyle w:val="TxtCode3-Orange"/>
      </w:pPr>
      <w:r w:rsidRPr="00A858DF">
        <w:t xml:space="preserve">        console.log(error);</w:t>
      </w:r>
    </w:p>
    <w:p w14:paraId="1A3924C3" w14:textId="77777777" w:rsidR="00CD34FF" w:rsidRPr="00A858DF" w:rsidRDefault="00CD34FF" w:rsidP="00CD34FF">
      <w:pPr>
        <w:pStyle w:val="TxtCode3-Orange"/>
      </w:pPr>
      <w:r w:rsidRPr="00A858DF">
        <w:t xml:space="preserve">      },</w:t>
      </w:r>
    </w:p>
    <w:p w14:paraId="1D441A78" w14:textId="77777777" w:rsidR="00CD34FF" w:rsidRPr="00A858DF" w:rsidRDefault="00CD34FF" w:rsidP="00CD34FF">
      <w:pPr>
        <w:pStyle w:val="TxtCode3-Orange"/>
      </w:pPr>
      <w:r w:rsidRPr="00A858DF">
        <w:t xml:space="preserve">    });</w:t>
      </w:r>
    </w:p>
    <w:p w14:paraId="58B827F6" w14:textId="77777777" w:rsidR="00CD34FF" w:rsidRPr="00A858DF" w:rsidRDefault="00CD34FF" w:rsidP="00CD34FF">
      <w:pPr>
        <w:pStyle w:val="TxtCode3-Orange"/>
      </w:pPr>
      <w:r w:rsidRPr="00A858DF">
        <w:t xml:space="preserve">  }</w:t>
      </w:r>
    </w:p>
    <w:p w14:paraId="2BE1F551" w14:textId="77777777" w:rsidR="00CD34FF" w:rsidRPr="00A858DF" w:rsidRDefault="00CD34FF" w:rsidP="00CD34FF">
      <w:pPr>
        <w:pStyle w:val="TxtCode3-Orange"/>
      </w:pPr>
    </w:p>
    <w:p w14:paraId="168CDBF3" w14:textId="77777777" w:rsidR="00CD34FF" w:rsidRPr="00A858DF" w:rsidRDefault="00CD34FF" w:rsidP="00CD34FF">
      <w:pPr>
        <w:pStyle w:val="TxtCode3-Orange"/>
      </w:pPr>
      <w:r w:rsidRPr="00A858DF">
        <w:t xml:space="preserve">  getNomArtiste(artist, successCallBack) {</w:t>
      </w:r>
    </w:p>
    <w:p w14:paraId="34DEC39B" w14:textId="77777777" w:rsidR="00CD34FF" w:rsidRPr="00A858DF" w:rsidRDefault="00CD34FF" w:rsidP="00CD34FF">
      <w:pPr>
        <w:pStyle w:val="TxtCode3-Orange"/>
      </w:pPr>
      <w:r w:rsidRPr="00A858DF">
        <w:t xml:space="preserve">    $.ajax({</w:t>
      </w:r>
    </w:p>
    <w:p w14:paraId="6102F257" w14:textId="77777777" w:rsidR="00CD34FF" w:rsidRPr="00A858DF" w:rsidRDefault="00CD34FF" w:rsidP="00CD34FF">
      <w:pPr>
        <w:pStyle w:val="TxtCode3-Orange"/>
      </w:pPr>
      <w:r w:rsidRPr="00A858DF">
        <w:t xml:space="preserve">      url: "https://api.spotify.com/v1/artists/" + artist,</w:t>
      </w:r>
    </w:p>
    <w:p w14:paraId="4917D610" w14:textId="77777777" w:rsidR="00CD34FF" w:rsidRPr="00A858DF" w:rsidRDefault="00CD34FF" w:rsidP="00CD34FF">
      <w:pPr>
        <w:pStyle w:val="TxtCode3-Orange"/>
      </w:pPr>
      <w:r w:rsidRPr="00A858DF">
        <w:t xml:space="preserve">      type: "GET",</w:t>
      </w:r>
    </w:p>
    <w:p w14:paraId="327BF137" w14:textId="77777777" w:rsidR="00CD34FF" w:rsidRPr="00A858DF" w:rsidRDefault="00CD34FF" w:rsidP="00CD34FF">
      <w:pPr>
        <w:pStyle w:val="TxtCode3-Orange"/>
      </w:pPr>
      <w:r w:rsidRPr="00A858DF">
        <w:t xml:space="preserve">      headers: {</w:t>
      </w:r>
    </w:p>
    <w:p w14:paraId="57E196CF" w14:textId="77777777" w:rsidR="00CD34FF" w:rsidRPr="00A858DF" w:rsidRDefault="00CD34FF" w:rsidP="00CD34FF">
      <w:pPr>
        <w:pStyle w:val="TxtCode3-Orange"/>
      </w:pPr>
      <w:r w:rsidRPr="00A858DF">
        <w:t xml:space="preserve">        Authorization: "Bearer " + token,</w:t>
      </w:r>
    </w:p>
    <w:p w14:paraId="04635626" w14:textId="77777777" w:rsidR="00CD34FF" w:rsidRPr="00A858DF" w:rsidRDefault="00CD34FF" w:rsidP="00CD34FF">
      <w:pPr>
        <w:pStyle w:val="TxtCode3-Orange"/>
      </w:pPr>
      <w:r w:rsidRPr="00A858DF">
        <w:t xml:space="preserve">      },</w:t>
      </w:r>
    </w:p>
    <w:p w14:paraId="71ECA633" w14:textId="77777777" w:rsidR="00CD34FF" w:rsidRPr="00A858DF" w:rsidRDefault="00CD34FF" w:rsidP="00CD34FF">
      <w:pPr>
        <w:pStyle w:val="TxtCode3-Orange"/>
      </w:pPr>
    </w:p>
    <w:p w14:paraId="1EB0EDC9" w14:textId="77777777" w:rsidR="00CD34FF" w:rsidRPr="00A858DF" w:rsidRDefault="00CD34FF" w:rsidP="00CD34FF">
      <w:pPr>
        <w:pStyle w:val="TxtCode3-Orange"/>
      </w:pPr>
      <w:r w:rsidRPr="00A858DF">
        <w:t xml:space="preserve">      // Gérer ici la réponse en cas de succès</w:t>
      </w:r>
    </w:p>
    <w:p w14:paraId="049F0A38" w14:textId="77777777" w:rsidR="00CD34FF" w:rsidRPr="00A858DF" w:rsidRDefault="00CD34FF" w:rsidP="00CD34FF">
      <w:pPr>
        <w:pStyle w:val="TxtCode3-Orange"/>
      </w:pPr>
      <w:r w:rsidRPr="00A858DF">
        <w:t xml:space="preserve">      success: successCallBack,</w:t>
      </w:r>
    </w:p>
    <w:p w14:paraId="6457C3C8" w14:textId="77777777" w:rsidR="00CD34FF" w:rsidRPr="00A858DF" w:rsidRDefault="00CD34FF" w:rsidP="00CD34FF">
      <w:pPr>
        <w:pStyle w:val="TxtCode3-Orange"/>
      </w:pPr>
    </w:p>
    <w:p w14:paraId="15FECDC3" w14:textId="77777777" w:rsidR="00CD34FF" w:rsidRPr="00A858DF" w:rsidRDefault="00CD34FF" w:rsidP="00CD34FF">
      <w:pPr>
        <w:pStyle w:val="TxtCode3-Orange"/>
      </w:pPr>
      <w:r w:rsidRPr="00A858DF">
        <w:t xml:space="preserve">      // Gérer ici la réponse en cas d'erreur</w:t>
      </w:r>
    </w:p>
    <w:p w14:paraId="6B288036" w14:textId="77777777" w:rsidR="00CD34FF" w:rsidRPr="00A858DF" w:rsidRDefault="00CD34FF" w:rsidP="00CD34FF">
      <w:pPr>
        <w:pStyle w:val="TxtCode3-Orange"/>
      </w:pPr>
      <w:r w:rsidRPr="00A858DF">
        <w:t xml:space="preserve">      error: function (error) {</w:t>
      </w:r>
    </w:p>
    <w:p w14:paraId="0BCB97AC" w14:textId="77777777" w:rsidR="00CD34FF" w:rsidRPr="00A858DF" w:rsidRDefault="00CD34FF" w:rsidP="00CD34FF">
      <w:pPr>
        <w:pStyle w:val="TxtCode3-Orange"/>
      </w:pPr>
      <w:r w:rsidRPr="00A858DF">
        <w:t xml:space="preserve">        console.log(error);</w:t>
      </w:r>
    </w:p>
    <w:p w14:paraId="1C86654C" w14:textId="77777777" w:rsidR="00CD34FF" w:rsidRPr="00A858DF" w:rsidRDefault="00CD34FF" w:rsidP="00CD34FF">
      <w:pPr>
        <w:pStyle w:val="TxtCode3-Orange"/>
      </w:pPr>
      <w:r w:rsidRPr="00A858DF">
        <w:t xml:space="preserve">      },</w:t>
      </w:r>
    </w:p>
    <w:p w14:paraId="6AE8D6D8" w14:textId="77777777" w:rsidR="00CD34FF" w:rsidRPr="00A858DF" w:rsidRDefault="00CD34FF" w:rsidP="00CD34FF">
      <w:pPr>
        <w:pStyle w:val="TxtCode3-Orange"/>
      </w:pPr>
      <w:r w:rsidRPr="00A858DF">
        <w:t xml:space="preserve">    });</w:t>
      </w:r>
    </w:p>
    <w:p w14:paraId="01870C31" w14:textId="77777777" w:rsidR="00CD34FF" w:rsidRPr="00A858DF" w:rsidRDefault="00CD34FF" w:rsidP="00CD34FF">
      <w:pPr>
        <w:pStyle w:val="TxtCode3-Orange"/>
      </w:pPr>
      <w:r w:rsidRPr="00A858DF">
        <w:t xml:space="preserve">  }</w:t>
      </w:r>
    </w:p>
    <w:p w14:paraId="34EB60AF" w14:textId="77777777" w:rsidR="00CD34FF" w:rsidRPr="00A858DF" w:rsidRDefault="00CD34FF" w:rsidP="00CD34FF">
      <w:pPr>
        <w:pStyle w:val="TxtCode3-Orange"/>
      </w:pPr>
    </w:p>
    <w:p w14:paraId="44E8EBD9" w14:textId="77777777" w:rsidR="00CD34FF" w:rsidRPr="00A858DF" w:rsidRDefault="00CD34FF" w:rsidP="00CD34FF">
      <w:pPr>
        <w:pStyle w:val="TxtCode3-Orange"/>
      </w:pPr>
      <w:r w:rsidRPr="00A858DF">
        <w:t xml:space="preserve">  getFollowerArtiste(artist, successCallBack) {</w:t>
      </w:r>
    </w:p>
    <w:p w14:paraId="36ACB3BE" w14:textId="77777777" w:rsidR="00CD34FF" w:rsidRPr="00A858DF" w:rsidRDefault="00CD34FF" w:rsidP="00CD34FF">
      <w:pPr>
        <w:pStyle w:val="TxtCode3-Orange"/>
      </w:pPr>
      <w:r w:rsidRPr="00A858DF">
        <w:t xml:space="preserve">    $.ajax({</w:t>
      </w:r>
    </w:p>
    <w:p w14:paraId="1A786255" w14:textId="77777777" w:rsidR="00CD34FF" w:rsidRPr="00A858DF" w:rsidRDefault="00CD34FF" w:rsidP="00CD34FF">
      <w:pPr>
        <w:pStyle w:val="TxtCode3-Orange"/>
      </w:pPr>
      <w:r w:rsidRPr="00A858DF">
        <w:t xml:space="preserve">      url: "https://api.spotify.com/v1/artists/" + artist,</w:t>
      </w:r>
    </w:p>
    <w:p w14:paraId="17611659" w14:textId="77777777" w:rsidR="00CD34FF" w:rsidRPr="00A858DF" w:rsidRDefault="00CD34FF" w:rsidP="00CD34FF">
      <w:pPr>
        <w:pStyle w:val="TxtCode3-Orange"/>
      </w:pPr>
      <w:r w:rsidRPr="00A858DF">
        <w:t xml:space="preserve">      type: "GET",</w:t>
      </w:r>
    </w:p>
    <w:p w14:paraId="02A3020B" w14:textId="77777777" w:rsidR="00CD34FF" w:rsidRPr="00A858DF" w:rsidRDefault="00CD34FF" w:rsidP="00CD34FF">
      <w:pPr>
        <w:pStyle w:val="TxtCode3-Orange"/>
      </w:pPr>
      <w:r w:rsidRPr="00A858DF">
        <w:t xml:space="preserve">      headers: {</w:t>
      </w:r>
    </w:p>
    <w:p w14:paraId="42920BD4" w14:textId="77777777" w:rsidR="00CD34FF" w:rsidRPr="00A858DF" w:rsidRDefault="00CD34FF" w:rsidP="00CD34FF">
      <w:pPr>
        <w:pStyle w:val="TxtCode3-Orange"/>
      </w:pPr>
      <w:r w:rsidRPr="00A858DF">
        <w:t xml:space="preserve">        Authorization: "Bearer " + token,</w:t>
      </w:r>
    </w:p>
    <w:p w14:paraId="77DCA7D2" w14:textId="77777777" w:rsidR="00CD34FF" w:rsidRPr="00A858DF" w:rsidRDefault="00CD34FF" w:rsidP="00CD34FF">
      <w:pPr>
        <w:pStyle w:val="TxtCode3-Orange"/>
      </w:pPr>
      <w:r w:rsidRPr="00A858DF">
        <w:t xml:space="preserve">      },</w:t>
      </w:r>
    </w:p>
    <w:p w14:paraId="671F1208" w14:textId="77777777" w:rsidR="00CD34FF" w:rsidRPr="00A858DF" w:rsidRDefault="00CD34FF" w:rsidP="00CD34FF">
      <w:pPr>
        <w:pStyle w:val="TxtCode3-Orange"/>
      </w:pPr>
    </w:p>
    <w:p w14:paraId="2E03A8BB" w14:textId="77777777" w:rsidR="00CD34FF" w:rsidRPr="00A858DF" w:rsidRDefault="00CD34FF" w:rsidP="00CD34FF">
      <w:pPr>
        <w:pStyle w:val="TxtCode3-Orange"/>
      </w:pPr>
      <w:r w:rsidRPr="00A858DF">
        <w:t xml:space="preserve">      // Gérer ici la réponse en cas de succès</w:t>
      </w:r>
    </w:p>
    <w:p w14:paraId="5D6CD005" w14:textId="77777777" w:rsidR="00CD34FF" w:rsidRPr="00A858DF" w:rsidRDefault="00CD34FF" w:rsidP="00CD34FF">
      <w:pPr>
        <w:pStyle w:val="TxtCode3-Orange"/>
      </w:pPr>
      <w:r w:rsidRPr="00A858DF">
        <w:t xml:space="preserve">      success: successCallBack,</w:t>
      </w:r>
    </w:p>
    <w:p w14:paraId="32753199" w14:textId="77777777" w:rsidR="00CD34FF" w:rsidRPr="00A858DF" w:rsidRDefault="00CD34FF" w:rsidP="00CD34FF">
      <w:pPr>
        <w:pStyle w:val="TxtCode3-Orange"/>
      </w:pPr>
    </w:p>
    <w:p w14:paraId="54FC95FE" w14:textId="77777777" w:rsidR="00CD34FF" w:rsidRPr="00A858DF" w:rsidRDefault="00CD34FF" w:rsidP="00CD34FF">
      <w:pPr>
        <w:pStyle w:val="TxtCode3-Orange"/>
      </w:pPr>
      <w:r w:rsidRPr="00A858DF">
        <w:t xml:space="preserve">      // Gérer ici la réponse en cas d'erreur</w:t>
      </w:r>
    </w:p>
    <w:p w14:paraId="79132230" w14:textId="77777777" w:rsidR="00CD34FF" w:rsidRPr="00A858DF" w:rsidRDefault="00CD34FF" w:rsidP="00CD34FF">
      <w:pPr>
        <w:pStyle w:val="TxtCode3-Orange"/>
      </w:pPr>
      <w:r w:rsidRPr="00A858DF">
        <w:t xml:space="preserve">      error: function (error) {</w:t>
      </w:r>
    </w:p>
    <w:p w14:paraId="6E13815F" w14:textId="77777777" w:rsidR="00CD34FF" w:rsidRPr="00A858DF" w:rsidRDefault="00CD34FF" w:rsidP="00CD34FF">
      <w:pPr>
        <w:pStyle w:val="TxtCode3-Orange"/>
      </w:pPr>
      <w:r w:rsidRPr="00A858DF">
        <w:t xml:space="preserve">        console.log(error);</w:t>
      </w:r>
    </w:p>
    <w:p w14:paraId="7D57161D" w14:textId="77777777" w:rsidR="00CD34FF" w:rsidRPr="00A858DF" w:rsidRDefault="00CD34FF" w:rsidP="00CD34FF">
      <w:pPr>
        <w:pStyle w:val="TxtCode3-Orange"/>
      </w:pPr>
      <w:r w:rsidRPr="00A858DF">
        <w:t xml:space="preserve">      },</w:t>
      </w:r>
    </w:p>
    <w:p w14:paraId="10F85970" w14:textId="77777777" w:rsidR="00CD34FF" w:rsidRPr="00A858DF" w:rsidRDefault="00CD34FF" w:rsidP="00CD34FF">
      <w:pPr>
        <w:pStyle w:val="TxtCode3-Orange"/>
      </w:pPr>
      <w:r w:rsidRPr="00A858DF">
        <w:t xml:space="preserve">    });</w:t>
      </w:r>
    </w:p>
    <w:p w14:paraId="228BDDC1" w14:textId="77777777" w:rsidR="00CD34FF" w:rsidRPr="00A858DF" w:rsidRDefault="00CD34FF" w:rsidP="00CD34FF">
      <w:pPr>
        <w:pStyle w:val="TxtCode3-Orange"/>
      </w:pPr>
      <w:r w:rsidRPr="00A858DF">
        <w:t xml:space="preserve">  }</w:t>
      </w:r>
    </w:p>
    <w:p w14:paraId="6AC6F433" w14:textId="77777777" w:rsidR="00CD34FF" w:rsidRPr="00A858DF" w:rsidRDefault="00CD34FF" w:rsidP="00CD34FF">
      <w:pPr>
        <w:pStyle w:val="TxtCode3-Orange"/>
      </w:pPr>
    </w:p>
    <w:p w14:paraId="6D93467B" w14:textId="77777777" w:rsidR="00CD34FF" w:rsidRPr="00A858DF" w:rsidRDefault="00CD34FF" w:rsidP="00CD34FF">
      <w:pPr>
        <w:pStyle w:val="TxtCode3-Orange"/>
      </w:pPr>
      <w:r w:rsidRPr="00A858DF">
        <w:t xml:space="preserve">  getTracksArtiste(artist, successCallBack) {</w:t>
      </w:r>
    </w:p>
    <w:p w14:paraId="4603C38F" w14:textId="77777777" w:rsidR="00CD34FF" w:rsidRPr="00A858DF" w:rsidRDefault="00CD34FF" w:rsidP="00CD34FF">
      <w:pPr>
        <w:pStyle w:val="TxtCode3-Orange"/>
      </w:pPr>
      <w:r w:rsidRPr="00A858DF">
        <w:t xml:space="preserve">    $.ajax({</w:t>
      </w:r>
    </w:p>
    <w:p w14:paraId="19722DED" w14:textId="77777777" w:rsidR="00CD34FF" w:rsidRPr="00A858DF" w:rsidRDefault="00CD34FF" w:rsidP="00CD34FF">
      <w:pPr>
        <w:pStyle w:val="TxtCode3-Orange"/>
      </w:pPr>
      <w:r w:rsidRPr="00A858DF">
        <w:t xml:space="preserve">      url: "https://api.spotify.com/v1/artists/" + artist + "/albums",</w:t>
      </w:r>
    </w:p>
    <w:p w14:paraId="4C58A2EE" w14:textId="77777777" w:rsidR="00CD34FF" w:rsidRPr="00A858DF" w:rsidRDefault="00CD34FF" w:rsidP="00CD34FF">
      <w:pPr>
        <w:pStyle w:val="TxtCode3-Orange"/>
      </w:pPr>
      <w:r w:rsidRPr="00A858DF">
        <w:t xml:space="preserve">      type: "GET",</w:t>
      </w:r>
    </w:p>
    <w:p w14:paraId="7F6F6963" w14:textId="77777777" w:rsidR="00CD34FF" w:rsidRPr="00A858DF" w:rsidRDefault="00CD34FF" w:rsidP="00CD34FF">
      <w:pPr>
        <w:pStyle w:val="TxtCode3-Orange"/>
      </w:pPr>
      <w:r w:rsidRPr="00A858DF">
        <w:lastRenderedPageBreak/>
        <w:t xml:space="preserve">      headers: {</w:t>
      </w:r>
    </w:p>
    <w:p w14:paraId="702AEE80" w14:textId="77777777" w:rsidR="00CD34FF" w:rsidRPr="00A858DF" w:rsidRDefault="00CD34FF" w:rsidP="00CD34FF">
      <w:pPr>
        <w:pStyle w:val="TxtCode3-Orange"/>
      </w:pPr>
      <w:r w:rsidRPr="00A858DF">
        <w:t xml:space="preserve">        Authorization: "Bearer " + token,</w:t>
      </w:r>
    </w:p>
    <w:p w14:paraId="3A0CA84D" w14:textId="77777777" w:rsidR="00CD34FF" w:rsidRPr="00A858DF" w:rsidRDefault="00CD34FF" w:rsidP="00CD34FF">
      <w:pPr>
        <w:pStyle w:val="TxtCode3-Orange"/>
      </w:pPr>
      <w:r w:rsidRPr="00A858DF">
        <w:t xml:space="preserve">      },</w:t>
      </w:r>
    </w:p>
    <w:p w14:paraId="12A158EF" w14:textId="77777777" w:rsidR="00CD34FF" w:rsidRPr="00A858DF" w:rsidRDefault="00CD34FF" w:rsidP="00CD34FF">
      <w:pPr>
        <w:pStyle w:val="TxtCode3-Orange"/>
      </w:pPr>
      <w:r w:rsidRPr="00A858DF">
        <w:t xml:space="preserve">      data: {</w:t>
      </w:r>
    </w:p>
    <w:p w14:paraId="52DD7CD3" w14:textId="77777777" w:rsidR="00CD34FF" w:rsidRPr="00A858DF" w:rsidRDefault="00CD34FF" w:rsidP="00CD34FF">
      <w:pPr>
        <w:pStyle w:val="TxtCode3-Orange"/>
      </w:pPr>
      <w:r w:rsidRPr="00A858DF">
        <w:t xml:space="preserve">        include_groups: "album,single",</w:t>
      </w:r>
    </w:p>
    <w:p w14:paraId="160A86BE" w14:textId="77777777" w:rsidR="00CD34FF" w:rsidRPr="00A858DF" w:rsidRDefault="00CD34FF" w:rsidP="00CD34FF">
      <w:pPr>
        <w:pStyle w:val="TxtCode3-Orange"/>
      </w:pPr>
      <w:r w:rsidRPr="00A858DF">
        <w:t xml:space="preserve">      },</w:t>
      </w:r>
    </w:p>
    <w:p w14:paraId="2CDFE391" w14:textId="77777777" w:rsidR="00CD34FF" w:rsidRPr="00A858DF" w:rsidRDefault="00CD34FF" w:rsidP="00CD34FF">
      <w:pPr>
        <w:pStyle w:val="TxtCode3-Orange"/>
      </w:pPr>
    </w:p>
    <w:p w14:paraId="242A0287" w14:textId="77777777" w:rsidR="00CD34FF" w:rsidRPr="00A858DF" w:rsidRDefault="00CD34FF" w:rsidP="00CD34FF">
      <w:pPr>
        <w:pStyle w:val="TxtCode3-Orange"/>
      </w:pPr>
      <w:r w:rsidRPr="00A858DF">
        <w:t xml:space="preserve">      // Gérer ici la réponse en cas de succès</w:t>
      </w:r>
    </w:p>
    <w:p w14:paraId="7AAFA824" w14:textId="77777777" w:rsidR="00CD34FF" w:rsidRPr="00A858DF" w:rsidRDefault="00CD34FF" w:rsidP="00CD34FF">
      <w:pPr>
        <w:pStyle w:val="TxtCode3-Orange"/>
      </w:pPr>
      <w:r w:rsidRPr="00A858DF">
        <w:t xml:space="preserve">      success: successCallBack,</w:t>
      </w:r>
    </w:p>
    <w:p w14:paraId="3FD268A3" w14:textId="77777777" w:rsidR="00CD34FF" w:rsidRPr="00A858DF" w:rsidRDefault="00CD34FF" w:rsidP="00CD34FF">
      <w:pPr>
        <w:pStyle w:val="TxtCode3-Orange"/>
      </w:pPr>
    </w:p>
    <w:p w14:paraId="0604FCED" w14:textId="77777777" w:rsidR="00CD34FF" w:rsidRPr="00A858DF" w:rsidRDefault="00CD34FF" w:rsidP="00CD34FF">
      <w:pPr>
        <w:pStyle w:val="TxtCode3-Orange"/>
      </w:pPr>
      <w:r w:rsidRPr="00A858DF">
        <w:t xml:space="preserve">      // Gérer ici la réponse en cas d'erreur</w:t>
      </w:r>
    </w:p>
    <w:p w14:paraId="0867BD0F" w14:textId="77777777" w:rsidR="00CD34FF" w:rsidRPr="00A858DF" w:rsidRDefault="00CD34FF" w:rsidP="00CD34FF">
      <w:pPr>
        <w:pStyle w:val="TxtCode3-Orange"/>
      </w:pPr>
      <w:r w:rsidRPr="00A858DF">
        <w:t xml:space="preserve">      error: function (error) {</w:t>
      </w:r>
    </w:p>
    <w:p w14:paraId="0ECC9B54" w14:textId="77777777" w:rsidR="00CD34FF" w:rsidRPr="00A858DF" w:rsidRDefault="00CD34FF" w:rsidP="00CD34FF">
      <w:pPr>
        <w:pStyle w:val="TxtCode3-Orange"/>
      </w:pPr>
      <w:r w:rsidRPr="00A858DF">
        <w:t xml:space="preserve">        console.log(error);</w:t>
      </w:r>
    </w:p>
    <w:p w14:paraId="5A6FA5CE" w14:textId="77777777" w:rsidR="00CD34FF" w:rsidRPr="00A858DF" w:rsidRDefault="00CD34FF" w:rsidP="00CD34FF">
      <w:pPr>
        <w:pStyle w:val="TxtCode3-Orange"/>
      </w:pPr>
      <w:r w:rsidRPr="00A858DF">
        <w:t xml:space="preserve">      },</w:t>
      </w:r>
    </w:p>
    <w:p w14:paraId="0838A3D6" w14:textId="77777777" w:rsidR="00CD34FF" w:rsidRPr="00A858DF" w:rsidRDefault="00CD34FF" w:rsidP="00CD34FF">
      <w:pPr>
        <w:pStyle w:val="TxtCode3-Orange"/>
      </w:pPr>
      <w:r w:rsidRPr="00A858DF">
        <w:t xml:space="preserve">    });</w:t>
      </w:r>
    </w:p>
    <w:p w14:paraId="7FF1ED9A" w14:textId="77777777" w:rsidR="00CD34FF" w:rsidRPr="00A858DF" w:rsidRDefault="00CD34FF" w:rsidP="00CD34FF">
      <w:pPr>
        <w:pStyle w:val="TxtCode3-Orange"/>
      </w:pPr>
      <w:r w:rsidRPr="00A858DF">
        <w:t xml:space="preserve">  }</w:t>
      </w:r>
    </w:p>
    <w:p w14:paraId="7F353B3B" w14:textId="77777777" w:rsidR="00CD34FF" w:rsidRPr="00A858DF" w:rsidRDefault="00CD34FF" w:rsidP="00CD34FF">
      <w:pPr>
        <w:pStyle w:val="TxtCode3-Orange"/>
      </w:pPr>
    </w:p>
    <w:p w14:paraId="382E443D" w14:textId="77777777" w:rsidR="00CD34FF" w:rsidRPr="00A858DF" w:rsidRDefault="00CD34FF" w:rsidP="00CD34FF">
      <w:pPr>
        <w:pStyle w:val="TxtCode3-Orange"/>
      </w:pPr>
      <w:r w:rsidRPr="00A858DF">
        <w:t xml:space="preserve">  getGenresArtiste(artist, successCallBack) {</w:t>
      </w:r>
    </w:p>
    <w:p w14:paraId="61FCB119" w14:textId="77777777" w:rsidR="00CD34FF" w:rsidRPr="00A858DF" w:rsidRDefault="00CD34FF" w:rsidP="00CD34FF">
      <w:pPr>
        <w:pStyle w:val="TxtCode3-Orange"/>
      </w:pPr>
      <w:r w:rsidRPr="00A858DF">
        <w:t xml:space="preserve">    $.ajax({</w:t>
      </w:r>
    </w:p>
    <w:p w14:paraId="3622FD3A" w14:textId="77777777" w:rsidR="00CD34FF" w:rsidRPr="00A858DF" w:rsidRDefault="00CD34FF" w:rsidP="00CD34FF">
      <w:pPr>
        <w:pStyle w:val="TxtCode3-Orange"/>
      </w:pPr>
      <w:r w:rsidRPr="00A858DF">
        <w:t xml:space="preserve">      url: "https://api.spotify.com/v1/artists/" + artist,</w:t>
      </w:r>
    </w:p>
    <w:p w14:paraId="7759582F" w14:textId="77777777" w:rsidR="00CD34FF" w:rsidRPr="00A858DF" w:rsidRDefault="00CD34FF" w:rsidP="00CD34FF">
      <w:pPr>
        <w:pStyle w:val="TxtCode3-Orange"/>
      </w:pPr>
      <w:r w:rsidRPr="00A858DF">
        <w:t xml:space="preserve">      type: "GET",</w:t>
      </w:r>
    </w:p>
    <w:p w14:paraId="3998F32B" w14:textId="77777777" w:rsidR="00CD34FF" w:rsidRPr="00A858DF" w:rsidRDefault="00CD34FF" w:rsidP="00CD34FF">
      <w:pPr>
        <w:pStyle w:val="TxtCode3-Orange"/>
      </w:pPr>
      <w:r w:rsidRPr="00A858DF">
        <w:t xml:space="preserve">      headers: {</w:t>
      </w:r>
    </w:p>
    <w:p w14:paraId="3BB58845" w14:textId="77777777" w:rsidR="00CD34FF" w:rsidRPr="00A858DF" w:rsidRDefault="00CD34FF" w:rsidP="00CD34FF">
      <w:pPr>
        <w:pStyle w:val="TxtCode3-Orange"/>
      </w:pPr>
      <w:r w:rsidRPr="00A858DF">
        <w:t xml:space="preserve">        Authorization: "Bearer " + token,</w:t>
      </w:r>
    </w:p>
    <w:p w14:paraId="3E399C21" w14:textId="77777777" w:rsidR="00CD34FF" w:rsidRPr="00A858DF" w:rsidRDefault="00CD34FF" w:rsidP="00CD34FF">
      <w:pPr>
        <w:pStyle w:val="TxtCode3-Orange"/>
      </w:pPr>
      <w:r w:rsidRPr="00A858DF">
        <w:t xml:space="preserve">      },</w:t>
      </w:r>
    </w:p>
    <w:p w14:paraId="43276864" w14:textId="77777777" w:rsidR="00CD34FF" w:rsidRPr="00A858DF" w:rsidRDefault="00CD34FF" w:rsidP="00CD34FF">
      <w:pPr>
        <w:pStyle w:val="TxtCode3-Orange"/>
      </w:pPr>
    </w:p>
    <w:p w14:paraId="59DCAC54" w14:textId="77777777" w:rsidR="00CD34FF" w:rsidRPr="00A858DF" w:rsidRDefault="00CD34FF" w:rsidP="00CD34FF">
      <w:pPr>
        <w:pStyle w:val="TxtCode3-Orange"/>
      </w:pPr>
      <w:r w:rsidRPr="00A858DF">
        <w:t xml:space="preserve">      // Gérer ici la réponse en cas de succès</w:t>
      </w:r>
    </w:p>
    <w:p w14:paraId="01CBF0DB" w14:textId="77777777" w:rsidR="00CD34FF" w:rsidRPr="00A858DF" w:rsidRDefault="00CD34FF" w:rsidP="00CD34FF">
      <w:pPr>
        <w:pStyle w:val="TxtCode3-Orange"/>
      </w:pPr>
      <w:r w:rsidRPr="00A858DF">
        <w:t xml:space="preserve">      success: successCallBack,</w:t>
      </w:r>
    </w:p>
    <w:p w14:paraId="07E3A8FA" w14:textId="77777777" w:rsidR="00CD34FF" w:rsidRPr="00A858DF" w:rsidRDefault="00CD34FF" w:rsidP="00CD34FF">
      <w:pPr>
        <w:pStyle w:val="TxtCode3-Orange"/>
      </w:pPr>
    </w:p>
    <w:p w14:paraId="43D620C4" w14:textId="77777777" w:rsidR="00CD34FF" w:rsidRPr="00A858DF" w:rsidRDefault="00CD34FF" w:rsidP="00CD34FF">
      <w:pPr>
        <w:pStyle w:val="TxtCode3-Orange"/>
      </w:pPr>
      <w:r w:rsidRPr="00A858DF">
        <w:t xml:space="preserve">      // Gérer ici la réponse en cas d'erreur</w:t>
      </w:r>
    </w:p>
    <w:p w14:paraId="08B3D48A" w14:textId="77777777" w:rsidR="00CD34FF" w:rsidRPr="00A858DF" w:rsidRDefault="00CD34FF" w:rsidP="00CD34FF">
      <w:pPr>
        <w:pStyle w:val="TxtCode3-Orange"/>
      </w:pPr>
      <w:r w:rsidRPr="00A858DF">
        <w:t xml:space="preserve">      error: function (error) {</w:t>
      </w:r>
    </w:p>
    <w:p w14:paraId="75ED786A" w14:textId="77777777" w:rsidR="00CD34FF" w:rsidRPr="00A858DF" w:rsidRDefault="00CD34FF" w:rsidP="00CD34FF">
      <w:pPr>
        <w:pStyle w:val="TxtCode3-Orange"/>
      </w:pPr>
      <w:r w:rsidRPr="00A858DF">
        <w:t xml:space="preserve">        console.log(error);</w:t>
      </w:r>
    </w:p>
    <w:p w14:paraId="323162E2" w14:textId="77777777" w:rsidR="00CD34FF" w:rsidRPr="00A858DF" w:rsidRDefault="00CD34FF" w:rsidP="00CD34FF">
      <w:pPr>
        <w:pStyle w:val="TxtCode3-Orange"/>
      </w:pPr>
      <w:r w:rsidRPr="00A858DF">
        <w:t xml:space="preserve">      },</w:t>
      </w:r>
    </w:p>
    <w:p w14:paraId="2BAB52FE" w14:textId="77777777" w:rsidR="00CD34FF" w:rsidRPr="00A858DF" w:rsidRDefault="00CD34FF" w:rsidP="00CD34FF">
      <w:pPr>
        <w:pStyle w:val="TxtCode3-Orange"/>
      </w:pPr>
      <w:r w:rsidRPr="00A858DF">
        <w:t xml:space="preserve">    });</w:t>
      </w:r>
    </w:p>
    <w:p w14:paraId="669B9A69" w14:textId="77777777" w:rsidR="00CD34FF" w:rsidRPr="00A858DF" w:rsidRDefault="00CD34FF" w:rsidP="00CD34FF">
      <w:pPr>
        <w:pStyle w:val="TxtCode3-Orange"/>
      </w:pPr>
      <w:r w:rsidRPr="00A858DF">
        <w:t xml:space="preserve">  }</w:t>
      </w:r>
    </w:p>
    <w:p w14:paraId="7A7F9A90" w14:textId="77777777" w:rsidR="00CD34FF" w:rsidRPr="00A858DF" w:rsidRDefault="00CD34FF" w:rsidP="00CD34FF">
      <w:pPr>
        <w:pStyle w:val="TxtCode3-Orange"/>
      </w:pPr>
    </w:p>
    <w:p w14:paraId="0C598026" w14:textId="77777777" w:rsidR="00CD34FF" w:rsidRPr="00A858DF" w:rsidRDefault="00CD34FF" w:rsidP="00CD34FF">
      <w:pPr>
        <w:pStyle w:val="TxtCode3-Orange"/>
      </w:pPr>
      <w:r w:rsidRPr="00A858DF">
        <w:t xml:space="preserve">  getRecommendation(seed_artists, seed_genres, seed_tracks, successCallBack) {</w:t>
      </w:r>
    </w:p>
    <w:p w14:paraId="6095F2C4" w14:textId="77777777" w:rsidR="00CD34FF" w:rsidRPr="00A858DF" w:rsidRDefault="00CD34FF" w:rsidP="00CD34FF">
      <w:pPr>
        <w:pStyle w:val="TxtCode3-Orange"/>
      </w:pPr>
      <w:r w:rsidRPr="00A858DF">
        <w:t xml:space="preserve">    $.ajax({</w:t>
      </w:r>
    </w:p>
    <w:p w14:paraId="738F358C" w14:textId="77777777" w:rsidR="00CD34FF" w:rsidRPr="00A858DF" w:rsidRDefault="00CD34FF" w:rsidP="00CD34FF">
      <w:pPr>
        <w:pStyle w:val="TxtCode3-Orange"/>
      </w:pPr>
      <w:r w:rsidRPr="00A858DF">
        <w:t xml:space="preserve">      url: "https://api.spotify.com/v1/recommendations",</w:t>
      </w:r>
    </w:p>
    <w:p w14:paraId="58062EB9" w14:textId="77777777" w:rsidR="00CD34FF" w:rsidRPr="00A858DF" w:rsidRDefault="00CD34FF" w:rsidP="00CD34FF">
      <w:pPr>
        <w:pStyle w:val="TxtCode3-Orange"/>
      </w:pPr>
      <w:r w:rsidRPr="00A858DF">
        <w:t xml:space="preserve">      type: "GET",</w:t>
      </w:r>
    </w:p>
    <w:p w14:paraId="003B5A95" w14:textId="77777777" w:rsidR="00CD34FF" w:rsidRPr="00A858DF" w:rsidRDefault="00CD34FF" w:rsidP="00CD34FF">
      <w:pPr>
        <w:pStyle w:val="TxtCode3-Orange"/>
      </w:pPr>
      <w:r w:rsidRPr="00A858DF">
        <w:t xml:space="preserve">      headers: {</w:t>
      </w:r>
    </w:p>
    <w:p w14:paraId="000EC4C6" w14:textId="77777777" w:rsidR="00CD34FF" w:rsidRPr="00A858DF" w:rsidRDefault="00CD34FF" w:rsidP="00CD34FF">
      <w:pPr>
        <w:pStyle w:val="TxtCode3-Orange"/>
      </w:pPr>
      <w:r w:rsidRPr="00A858DF">
        <w:t xml:space="preserve">        Authorization: "Bearer " + token,</w:t>
      </w:r>
    </w:p>
    <w:p w14:paraId="519F8DB6" w14:textId="77777777" w:rsidR="00CD34FF" w:rsidRPr="00A858DF" w:rsidRDefault="00CD34FF" w:rsidP="00CD34FF">
      <w:pPr>
        <w:pStyle w:val="TxtCode3-Orange"/>
      </w:pPr>
      <w:r w:rsidRPr="00A858DF">
        <w:t xml:space="preserve">      },</w:t>
      </w:r>
    </w:p>
    <w:p w14:paraId="710C66A7" w14:textId="77777777" w:rsidR="00CD34FF" w:rsidRPr="00A858DF" w:rsidRDefault="00CD34FF" w:rsidP="00CD34FF">
      <w:pPr>
        <w:pStyle w:val="TxtCode3-Orange"/>
      </w:pPr>
      <w:r w:rsidRPr="00A858DF">
        <w:t xml:space="preserve">      data: {</w:t>
      </w:r>
    </w:p>
    <w:p w14:paraId="03CB0F8E" w14:textId="77777777" w:rsidR="00CD34FF" w:rsidRPr="00A858DF" w:rsidRDefault="00CD34FF" w:rsidP="00CD34FF">
      <w:pPr>
        <w:pStyle w:val="TxtCode3-Orange"/>
      </w:pPr>
      <w:r w:rsidRPr="00A858DF">
        <w:t xml:space="preserve">        limit: 5,</w:t>
      </w:r>
    </w:p>
    <w:p w14:paraId="202069DE" w14:textId="77777777" w:rsidR="00CD34FF" w:rsidRPr="00A858DF" w:rsidRDefault="00CD34FF" w:rsidP="00CD34FF">
      <w:pPr>
        <w:pStyle w:val="TxtCode3-Orange"/>
      </w:pPr>
      <w:r w:rsidRPr="00A858DF">
        <w:t xml:space="preserve">        market: "CH",</w:t>
      </w:r>
    </w:p>
    <w:p w14:paraId="168A34BB" w14:textId="77777777" w:rsidR="00CD34FF" w:rsidRPr="00A858DF" w:rsidRDefault="00CD34FF" w:rsidP="00CD34FF">
      <w:pPr>
        <w:pStyle w:val="TxtCode3-Orange"/>
      </w:pPr>
      <w:r w:rsidRPr="00A858DF">
        <w:t xml:space="preserve">        seed_artists: seed_artists,</w:t>
      </w:r>
    </w:p>
    <w:p w14:paraId="4F159D8F" w14:textId="77777777" w:rsidR="00CD34FF" w:rsidRPr="00A858DF" w:rsidRDefault="00CD34FF" w:rsidP="00CD34FF">
      <w:pPr>
        <w:pStyle w:val="TxtCode3-Orange"/>
      </w:pPr>
      <w:r w:rsidRPr="00A858DF">
        <w:t xml:space="preserve">        seed_genres: seed_genres,</w:t>
      </w:r>
    </w:p>
    <w:p w14:paraId="0B4A5690" w14:textId="77777777" w:rsidR="00CD34FF" w:rsidRPr="00A858DF" w:rsidRDefault="00CD34FF" w:rsidP="00CD34FF">
      <w:pPr>
        <w:pStyle w:val="TxtCode3-Orange"/>
      </w:pPr>
      <w:r w:rsidRPr="00A858DF">
        <w:t xml:space="preserve">        seed_tracks: seed_tracks,</w:t>
      </w:r>
    </w:p>
    <w:p w14:paraId="3DE77D19" w14:textId="77777777" w:rsidR="00CD34FF" w:rsidRPr="00A858DF" w:rsidRDefault="00CD34FF" w:rsidP="00CD34FF">
      <w:pPr>
        <w:pStyle w:val="TxtCode3-Orange"/>
      </w:pPr>
      <w:r w:rsidRPr="00A858DF">
        <w:t xml:space="preserve">      },</w:t>
      </w:r>
    </w:p>
    <w:p w14:paraId="74B6F70E" w14:textId="77777777" w:rsidR="00CD34FF" w:rsidRPr="00A858DF" w:rsidRDefault="00CD34FF" w:rsidP="00CD34FF">
      <w:pPr>
        <w:pStyle w:val="TxtCode3-Orange"/>
      </w:pPr>
    </w:p>
    <w:p w14:paraId="2A30BF29" w14:textId="77777777" w:rsidR="00CD34FF" w:rsidRPr="00A858DF" w:rsidRDefault="00CD34FF" w:rsidP="00CD34FF">
      <w:pPr>
        <w:pStyle w:val="TxtCode3-Orange"/>
      </w:pPr>
      <w:r w:rsidRPr="00A858DF">
        <w:t xml:space="preserve">      // Gérer ici la réponse en cas de succès</w:t>
      </w:r>
    </w:p>
    <w:p w14:paraId="2B22511A" w14:textId="77777777" w:rsidR="00CD34FF" w:rsidRPr="00A858DF" w:rsidRDefault="00CD34FF" w:rsidP="00CD34FF">
      <w:pPr>
        <w:pStyle w:val="TxtCode3-Orange"/>
      </w:pPr>
      <w:r w:rsidRPr="00A858DF">
        <w:t xml:space="preserve">      success: successCallBack,</w:t>
      </w:r>
    </w:p>
    <w:p w14:paraId="5E8E17AD" w14:textId="77777777" w:rsidR="00CD34FF" w:rsidRPr="00A858DF" w:rsidRDefault="00CD34FF" w:rsidP="00CD34FF">
      <w:pPr>
        <w:pStyle w:val="TxtCode3-Orange"/>
      </w:pPr>
    </w:p>
    <w:p w14:paraId="0C2F41C2" w14:textId="77777777" w:rsidR="00CD34FF" w:rsidRPr="00A858DF" w:rsidRDefault="00CD34FF" w:rsidP="00CD34FF">
      <w:pPr>
        <w:pStyle w:val="TxtCode3-Orange"/>
      </w:pPr>
      <w:r w:rsidRPr="00A858DF">
        <w:t xml:space="preserve">      // Gérer ici la réponse en cas d'erreur</w:t>
      </w:r>
    </w:p>
    <w:p w14:paraId="0BFA7743" w14:textId="77777777" w:rsidR="00CD34FF" w:rsidRPr="00A858DF" w:rsidRDefault="00CD34FF" w:rsidP="00CD34FF">
      <w:pPr>
        <w:pStyle w:val="TxtCode3-Orange"/>
      </w:pPr>
      <w:r w:rsidRPr="00A858DF">
        <w:t xml:space="preserve">      error: function (error) {</w:t>
      </w:r>
    </w:p>
    <w:p w14:paraId="22BDF944" w14:textId="77777777" w:rsidR="00CD34FF" w:rsidRPr="00A858DF" w:rsidRDefault="00CD34FF" w:rsidP="00CD34FF">
      <w:pPr>
        <w:pStyle w:val="TxtCode3-Orange"/>
      </w:pPr>
      <w:r w:rsidRPr="00A858DF">
        <w:t xml:space="preserve">        console.log(error);</w:t>
      </w:r>
    </w:p>
    <w:p w14:paraId="6D107AD2" w14:textId="77777777" w:rsidR="00CD34FF" w:rsidRPr="00A858DF" w:rsidRDefault="00CD34FF" w:rsidP="00CD34FF">
      <w:pPr>
        <w:pStyle w:val="TxtCode3-Orange"/>
      </w:pPr>
      <w:r w:rsidRPr="00A858DF">
        <w:t xml:space="preserve">      },</w:t>
      </w:r>
    </w:p>
    <w:p w14:paraId="2C44B151" w14:textId="77777777" w:rsidR="00CD34FF" w:rsidRPr="00A858DF" w:rsidRDefault="00CD34FF" w:rsidP="00CD34FF">
      <w:pPr>
        <w:pStyle w:val="TxtCode3-Orange"/>
      </w:pPr>
      <w:r w:rsidRPr="00A858DF">
        <w:t xml:space="preserve">    });</w:t>
      </w:r>
    </w:p>
    <w:p w14:paraId="625340F9" w14:textId="77777777" w:rsidR="00CD34FF" w:rsidRPr="00A858DF" w:rsidRDefault="00CD34FF" w:rsidP="00CD34FF">
      <w:pPr>
        <w:pStyle w:val="TxtCode3-Orange"/>
      </w:pPr>
      <w:r w:rsidRPr="00A858DF">
        <w:t xml:space="preserve">  }</w:t>
      </w:r>
    </w:p>
    <w:p w14:paraId="2EF0746A" w14:textId="77777777" w:rsidR="00CD34FF" w:rsidRPr="00A858DF" w:rsidRDefault="00CD34FF" w:rsidP="00CD34FF">
      <w:pPr>
        <w:pStyle w:val="TxtCode3-Orange"/>
      </w:pPr>
    </w:p>
    <w:p w14:paraId="59AEC5D2" w14:textId="77777777" w:rsidR="00CD34FF" w:rsidRPr="00A858DF" w:rsidRDefault="00CD34FF" w:rsidP="00CD34FF">
      <w:pPr>
        <w:pStyle w:val="TxtCode3-Orange"/>
      </w:pPr>
      <w:r w:rsidRPr="00A858DF">
        <w:t xml:space="preserve">  getTrackID(trackName, successCallBack) {</w:t>
      </w:r>
    </w:p>
    <w:p w14:paraId="20E7F5CA" w14:textId="77777777" w:rsidR="00CD34FF" w:rsidRPr="00A858DF" w:rsidRDefault="00CD34FF" w:rsidP="00CD34FF">
      <w:pPr>
        <w:pStyle w:val="TxtCode3-Orange"/>
      </w:pPr>
      <w:r w:rsidRPr="00A858DF">
        <w:t xml:space="preserve">    $.ajax({</w:t>
      </w:r>
    </w:p>
    <w:p w14:paraId="7DCCFA74" w14:textId="77777777" w:rsidR="00CD34FF" w:rsidRPr="00A858DF" w:rsidRDefault="00CD34FF" w:rsidP="00CD34FF">
      <w:pPr>
        <w:pStyle w:val="TxtCode3-Orange"/>
      </w:pPr>
      <w:r w:rsidRPr="00A858DF">
        <w:t xml:space="preserve">      url: "https://api.spotify.com/v1/search",</w:t>
      </w:r>
    </w:p>
    <w:p w14:paraId="3BB13D8F" w14:textId="77777777" w:rsidR="00CD34FF" w:rsidRPr="00A858DF" w:rsidRDefault="00CD34FF" w:rsidP="00CD34FF">
      <w:pPr>
        <w:pStyle w:val="TxtCode3-Orange"/>
      </w:pPr>
      <w:r w:rsidRPr="00A858DF">
        <w:t xml:space="preserve">      headers: {</w:t>
      </w:r>
    </w:p>
    <w:p w14:paraId="199375E3" w14:textId="77777777" w:rsidR="00CD34FF" w:rsidRPr="00A858DF" w:rsidRDefault="00CD34FF" w:rsidP="00CD34FF">
      <w:pPr>
        <w:pStyle w:val="TxtCode3-Orange"/>
      </w:pPr>
      <w:r w:rsidRPr="00A858DF">
        <w:t xml:space="preserve">        "Authorization": "Bearer " + token</w:t>
      </w:r>
    </w:p>
    <w:p w14:paraId="491E3E43" w14:textId="77777777" w:rsidR="00CD34FF" w:rsidRPr="00A858DF" w:rsidRDefault="00CD34FF" w:rsidP="00CD34FF">
      <w:pPr>
        <w:pStyle w:val="TxtCode3-Orange"/>
      </w:pPr>
      <w:r w:rsidRPr="00A858DF">
        <w:t xml:space="preserve">      },</w:t>
      </w:r>
    </w:p>
    <w:p w14:paraId="28475E0B" w14:textId="77777777" w:rsidR="00CD34FF" w:rsidRPr="00A858DF" w:rsidRDefault="00CD34FF" w:rsidP="00CD34FF">
      <w:pPr>
        <w:pStyle w:val="TxtCode3-Orange"/>
      </w:pPr>
      <w:r w:rsidRPr="00A858DF">
        <w:t xml:space="preserve">      data: {</w:t>
      </w:r>
    </w:p>
    <w:p w14:paraId="54EF8D55" w14:textId="77777777" w:rsidR="00CD34FF" w:rsidRPr="00A858DF" w:rsidRDefault="00CD34FF" w:rsidP="00CD34FF">
      <w:pPr>
        <w:pStyle w:val="TxtCode3-Orange"/>
      </w:pPr>
      <w:r w:rsidRPr="00A858DF">
        <w:t xml:space="preserve">        q: trackName,</w:t>
      </w:r>
    </w:p>
    <w:p w14:paraId="050DDEB5" w14:textId="77777777" w:rsidR="00CD34FF" w:rsidRPr="00A858DF" w:rsidRDefault="00CD34FF" w:rsidP="00CD34FF">
      <w:pPr>
        <w:pStyle w:val="TxtCode3-Orange"/>
      </w:pPr>
      <w:r w:rsidRPr="00A858DF">
        <w:t xml:space="preserve">        type: "track",</w:t>
      </w:r>
    </w:p>
    <w:p w14:paraId="00257DA8" w14:textId="77777777" w:rsidR="00CD34FF" w:rsidRPr="00A858DF" w:rsidRDefault="00CD34FF" w:rsidP="00CD34FF">
      <w:pPr>
        <w:pStyle w:val="TxtCode3-Orange"/>
      </w:pPr>
      <w:r w:rsidRPr="00A858DF">
        <w:lastRenderedPageBreak/>
        <w:t xml:space="preserve">        limit: 1</w:t>
      </w:r>
    </w:p>
    <w:p w14:paraId="3952367A" w14:textId="77777777" w:rsidR="00CD34FF" w:rsidRPr="00A858DF" w:rsidRDefault="00CD34FF" w:rsidP="00CD34FF">
      <w:pPr>
        <w:pStyle w:val="TxtCode3-Orange"/>
      </w:pPr>
      <w:r w:rsidRPr="00A858DF">
        <w:t xml:space="preserve">      },</w:t>
      </w:r>
    </w:p>
    <w:p w14:paraId="2200B2C0" w14:textId="77777777" w:rsidR="00CD34FF" w:rsidRPr="00A858DF" w:rsidRDefault="00CD34FF" w:rsidP="00CD34FF">
      <w:pPr>
        <w:pStyle w:val="TxtCode3-Orange"/>
      </w:pPr>
    </w:p>
    <w:p w14:paraId="0FD63C1B" w14:textId="77777777" w:rsidR="00CD34FF" w:rsidRPr="00A858DF" w:rsidRDefault="00CD34FF" w:rsidP="00CD34FF">
      <w:pPr>
        <w:pStyle w:val="TxtCode3-Orange"/>
      </w:pPr>
      <w:r w:rsidRPr="00A858DF">
        <w:t xml:space="preserve">      // Gérer ici la réponse en cas de succès</w:t>
      </w:r>
    </w:p>
    <w:p w14:paraId="28CC8ECF" w14:textId="77777777" w:rsidR="00CD34FF" w:rsidRPr="00A858DF" w:rsidRDefault="00CD34FF" w:rsidP="00CD34FF">
      <w:pPr>
        <w:pStyle w:val="TxtCode3-Orange"/>
      </w:pPr>
      <w:r w:rsidRPr="00A858DF">
        <w:t xml:space="preserve">      success: successCallBack,</w:t>
      </w:r>
    </w:p>
    <w:p w14:paraId="4A8F5B1D" w14:textId="77777777" w:rsidR="00CD34FF" w:rsidRPr="00A858DF" w:rsidRDefault="00CD34FF" w:rsidP="00CD34FF">
      <w:pPr>
        <w:pStyle w:val="TxtCode3-Orange"/>
      </w:pPr>
    </w:p>
    <w:p w14:paraId="78A73F0C" w14:textId="77777777" w:rsidR="00CD34FF" w:rsidRPr="00A858DF" w:rsidRDefault="00CD34FF" w:rsidP="00CD34FF">
      <w:pPr>
        <w:pStyle w:val="TxtCode3-Orange"/>
      </w:pPr>
      <w:r w:rsidRPr="00A858DF">
        <w:t xml:space="preserve">      // Gérer ici la réponse en cas d'erreur</w:t>
      </w:r>
    </w:p>
    <w:p w14:paraId="432AB58E" w14:textId="77777777" w:rsidR="00CD34FF" w:rsidRPr="00A858DF" w:rsidRDefault="00CD34FF" w:rsidP="00CD34FF">
      <w:pPr>
        <w:pStyle w:val="TxtCode3-Orange"/>
      </w:pPr>
      <w:r w:rsidRPr="00A858DF">
        <w:t xml:space="preserve">      error: function (error) {</w:t>
      </w:r>
    </w:p>
    <w:p w14:paraId="5883EEB6" w14:textId="77777777" w:rsidR="00CD34FF" w:rsidRPr="00A858DF" w:rsidRDefault="00CD34FF" w:rsidP="00CD34FF">
      <w:pPr>
        <w:pStyle w:val="TxtCode3-Orange"/>
      </w:pPr>
      <w:r w:rsidRPr="00A858DF">
        <w:t xml:space="preserve">        console.log("Erreur lors de la requête :", error);</w:t>
      </w:r>
    </w:p>
    <w:p w14:paraId="5869AC0F" w14:textId="77777777" w:rsidR="00CD34FF" w:rsidRPr="00A858DF" w:rsidRDefault="00CD34FF" w:rsidP="00CD34FF">
      <w:pPr>
        <w:pStyle w:val="TxtCode3-Orange"/>
      </w:pPr>
      <w:r w:rsidRPr="00A858DF">
        <w:t xml:space="preserve">      }</w:t>
      </w:r>
    </w:p>
    <w:p w14:paraId="68FAA386" w14:textId="77777777" w:rsidR="00CD34FF" w:rsidRPr="00A858DF" w:rsidRDefault="00CD34FF" w:rsidP="00CD34FF">
      <w:pPr>
        <w:pStyle w:val="TxtCode3-Orange"/>
      </w:pPr>
      <w:r w:rsidRPr="00A858DF">
        <w:t xml:space="preserve">    });</w:t>
      </w:r>
    </w:p>
    <w:p w14:paraId="726030FB" w14:textId="77777777" w:rsidR="00CD34FF" w:rsidRPr="00A858DF" w:rsidRDefault="00CD34FF" w:rsidP="00CD34FF">
      <w:pPr>
        <w:pStyle w:val="TxtCode3-Orange"/>
      </w:pPr>
      <w:r w:rsidRPr="00A858DF">
        <w:t xml:space="preserve">  }</w:t>
      </w:r>
    </w:p>
    <w:p w14:paraId="34DF44AB" w14:textId="6F43FD33" w:rsidR="00882F21" w:rsidRPr="00A858DF" w:rsidRDefault="00CD34FF" w:rsidP="00CD34FF">
      <w:pPr>
        <w:pStyle w:val="TxtCode3-Orange"/>
      </w:pPr>
      <w:r w:rsidRPr="00A858DF">
        <w:t>}</w:t>
      </w:r>
    </w:p>
    <w:p w14:paraId="519AD7D9" w14:textId="40D99BD8" w:rsidR="00810675" w:rsidRPr="00A858DF" w:rsidRDefault="00810675" w:rsidP="00810675">
      <w:pPr>
        <w:pStyle w:val="Titre2"/>
      </w:pPr>
      <w:bookmarkStart w:id="115" w:name="_Toc137926786"/>
      <w:r w:rsidRPr="00A858DF">
        <w:t>Hébergement et fonctionnement</w:t>
      </w:r>
      <w:bookmarkEnd w:id="115"/>
    </w:p>
    <w:p w14:paraId="0F06B7CE" w14:textId="2C9DE86B" w:rsidR="00CC177C" w:rsidRPr="00A858DF" w:rsidRDefault="00FB07C4" w:rsidP="00FB07C4">
      <w:pPr>
        <w:pStyle w:val="Titre3"/>
      </w:pPr>
      <w:bookmarkStart w:id="116" w:name="_Toc137926787"/>
      <w:r w:rsidRPr="00A858DF">
        <w:t>L</w:t>
      </w:r>
      <w:r w:rsidR="00CC177C" w:rsidRPr="00A858DF">
        <w:t>ogin</w:t>
      </w:r>
      <w:bookmarkEnd w:id="116"/>
      <w:r w:rsidRPr="00A858DF">
        <w:t xml:space="preserve"> </w:t>
      </w:r>
    </w:p>
    <w:p w14:paraId="5407905D" w14:textId="319F8F26" w:rsidR="00882F21" w:rsidRPr="00A858DF" w:rsidRDefault="003F6591" w:rsidP="00882F21">
      <w:pPr>
        <w:pStyle w:val="Txtjustifie"/>
      </w:pPr>
      <w:r w:rsidRPr="00A858DF">
        <w:t xml:space="preserve">Pour se login il faut se créer un compte Spotify développeur </w:t>
      </w:r>
      <w:r w:rsidR="00BF20EF" w:rsidRPr="00A858DF">
        <w:t>(</w:t>
      </w:r>
      <w:hyperlink r:id="rId61" w:history="1">
        <w:r w:rsidR="007B0D4B" w:rsidRPr="00A858DF">
          <w:rPr>
            <w:rStyle w:val="Lienhypertexte"/>
          </w:rPr>
          <w:t>https://developer.spotify.com/</w:t>
        </w:r>
      </w:hyperlink>
      <w:r w:rsidR="00BF20EF" w:rsidRPr="00A858DF">
        <w:t>)</w:t>
      </w:r>
      <w:r w:rsidR="007B0D4B" w:rsidRPr="00A858DF">
        <w:t xml:space="preserve"> puis créer une "app"</w:t>
      </w:r>
      <w:r w:rsidR="00963E6E" w:rsidRPr="00A858DF">
        <w:t>, ensuite aller dans les settings</w:t>
      </w:r>
      <w:r w:rsidR="004C3837" w:rsidRPr="00A858DF">
        <w:t xml:space="preserve"> et ensuite entrer son client ID et Secret client dans le login</w:t>
      </w:r>
      <w:r w:rsidR="00E032A4" w:rsidRPr="00A858DF">
        <w:t>.</w:t>
      </w:r>
    </w:p>
    <w:p w14:paraId="1D43C299" w14:textId="4458D177" w:rsidR="00E032A4" w:rsidRPr="00A858DF" w:rsidRDefault="00E032A4" w:rsidP="00F967F9">
      <w:pPr>
        <w:pStyle w:val="StyleCentr"/>
        <w:rPr>
          <w:b/>
          <w:bCs/>
        </w:rPr>
      </w:pPr>
      <w:r w:rsidRPr="00A858DF">
        <w:rPr>
          <w:b/>
          <w:bCs/>
          <w:noProof/>
        </w:rPr>
        <mc:AlternateContent>
          <mc:Choice Requires="wps">
            <w:drawing>
              <wp:anchor distT="0" distB="0" distL="114300" distR="114300" simplePos="0" relativeHeight="251661312" behindDoc="0" locked="0" layoutInCell="1" allowOverlap="1" wp14:anchorId="6E611471" wp14:editId="56336CFB">
                <wp:simplePos x="0" y="0"/>
                <wp:positionH relativeFrom="column">
                  <wp:posOffset>4998720</wp:posOffset>
                </wp:positionH>
                <wp:positionV relativeFrom="paragraph">
                  <wp:posOffset>88415</wp:posOffset>
                </wp:positionV>
                <wp:extent cx="660415" cy="306562"/>
                <wp:effectExtent l="0" t="0" r="25400" b="17780"/>
                <wp:wrapNone/>
                <wp:docPr id="57" name="Rectangle 57"/>
                <wp:cNvGraphicFramePr/>
                <a:graphic xmlns:a="http://schemas.openxmlformats.org/drawingml/2006/main">
                  <a:graphicData uri="http://schemas.microsoft.com/office/word/2010/wordprocessingShape">
                    <wps:wsp>
                      <wps:cNvSpPr/>
                      <wps:spPr>
                        <a:xfrm>
                          <a:off x="0" y="0"/>
                          <a:ext cx="660415" cy="3065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E100B" id="Rectangle 57" o:spid="_x0000_s1026" style="position:absolute;margin-left:393.6pt;margin-top:6.95pt;width:52pt;height:2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" filled="f" strokecolor="red" strokeweight="1pt"/>
            </w:pict>
          </mc:Fallback>
        </mc:AlternateContent>
      </w:r>
      <w:r w:rsidRPr="00A858DF">
        <w:rPr>
          <w:b/>
          <w:bCs/>
          <w:noProof/>
        </w:rPr>
        <w:drawing>
          <wp:inline distT="0" distB="0" distL="0" distR="0" wp14:anchorId="42D7A678" wp14:editId="6D4A06CB">
            <wp:extent cx="5760720" cy="1403350"/>
            <wp:effectExtent l="0" t="0" r="4445" b="6350"/>
            <wp:docPr id="56" name="Image 56"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capture d’écran, Police, ligne&#10;&#10;Description générée automatiquement"/>
                    <pic:cNvPicPr/>
                  </pic:nvPicPr>
                  <pic:blipFill>
                    <a:blip r:embed="rId62"/>
                    <a:stretch>
                      <a:fillRect/>
                    </a:stretch>
                  </pic:blipFill>
                  <pic:spPr>
                    <a:xfrm>
                      <a:off x="0" y="0"/>
                      <a:ext cx="5760720" cy="1403350"/>
                    </a:xfrm>
                    <a:prstGeom prst="rect">
                      <a:avLst/>
                    </a:prstGeom>
                  </pic:spPr>
                </pic:pic>
              </a:graphicData>
            </a:graphic>
          </wp:inline>
        </w:drawing>
      </w:r>
    </w:p>
    <w:p w14:paraId="7FD68CA0" w14:textId="53D09561" w:rsidR="00963E6E" w:rsidRPr="00A858DF" w:rsidRDefault="00963E6E" w:rsidP="00F967F9">
      <w:pPr>
        <w:pStyle w:val="StyleCentr"/>
      </w:pPr>
      <w:r w:rsidRPr="00A858DF">
        <w:rPr>
          <w:noProof/>
        </w:rPr>
        <mc:AlternateContent>
          <mc:Choice Requires="wps">
            <w:drawing>
              <wp:anchor distT="0" distB="0" distL="114300" distR="114300" simplePos="0" relativeHeight="251663360" behindDoc="0" locked="0" layoutInCell="1" allowOverlap="1" wp14:anchorId="56E14412" wp14:editId="4378A3FD">
                <wp:simplePos x="0" y="0"/>
                <wp:positionH relativeFrom="column">
                  <wp:posOffset>5055870</wp:posOffset>
                </wp:positionH>
                <wp:positionV relativeFrom="paragraph">
                  <wp:posOffset>114227</wp:posOffset>
                </wp:positionV>
                <wp:extent cx="660415" cy="306562"/>
                <wp:effectExtent l="0" t="0" r="25400" b="17780"/>
                <wp:wrapNone/>
                <wp:docPr id="59" name="Rectangle 59"/>
                <wp:cNvGraphicFramePr/>
                <a:graphic xmlns:a="http://schemas.openxmlformats.org/drawingml/2006/main">
                  <a:graphicData uri="http://schemas.microsoft.com/office/word/2010/wordprocessingShape">
                    <wps:wsp>
                      <wps:cNvSpPr/>
                      <wps:spPr>
                        <a:xfrm>
                          <a:off x="0" y="0"/>
                          <a:ext cx="660415" cy="3065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3AE13" id="Rectangle 59" o:spid="_x0000_s1026" style="position:absolute;margin-left:398.1pt;margin-top:9pt;width:52pt;height:24.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" filled="f" strokecolor="red" strokeweight="1pt"/>
            </w:pict>
          </mc:Fallback>
        </mc:AlternateContent>
      </w:r>
      <w:r w:rsidRPr="00A858DF">
        <w:rPr>
          <w:noProof/>
        </w:rPr>
        <w:drawing>
          <wp:inline distT="0" distB="0" distL="0" distR="0" wp14:anchorId="0344BDEB" wp14:editId="7936EEDB">
            <wp:extent cx="5760720" cy="71247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712470"/>
                    </a:xfrm>
                    <a:prstGeom prst="rect">
                      <a:avLst/>
                    </a:prstGeom>
                  </pic:spPr>
                </pic:pic>
              </a:graphicData>
            </a:graphic>
          </wp:inline>
        </w:drawing>
      </w:r>
    </w:p>
    <w:p w14:paraId="7F695F19" w14:textId="57C9B112" w:rsidR="00F53932" w:rsidRPr="00A858DF" w:rsidRDefault="00F53932" w:rsidP="00F967F9">
      <w:pPr>
        <w:pStyle w:val="StyleCentr"/>
      </w:pPr>
      <w:r w:rsidRPr="00A858DF">
        <w:rPr>
          <w:noProof/>
        </w:rPr>
        <mc:AlternateContent>
          <mc:Choice Requires="wps">
            <w:drawing>
              <wp:anchor distT="0" distB="0" distL="114300" distR="114300" simplePos="0" relativeHeight="251667456" behindDoc="0" locked="0" layoutInCell="1" allowOverlap="1" wp14:anchorId="19B5891E" wp14:editId="2FF6D3EA">
                <wp:simplePos x="0" y="0"/>
                <wp:positionH relativeFrom="column">
                  <wp:posOffset>114018</wp:posOffset>
                </wp:positionH>
                <wp:positionV relativeFrom="paragraph">
                  <wp:posOffset>631550</wp:posOffset>
                </wp:positionV>
                <wp:extent cx="1432384" cy="174423"/>
                <wp:effectExtent l="0" t="0" r="15875" b="16510"/>
                <wp:wrapNone/>
                <wp:docPr id="62" name="Rectangle 62"/>
                <wp:cNvGraphicFramePr/>
                <a:graphic xmlns:a="http://schemas.openxmlformats.org/drawingml/2006/main">
                  <a:graphicData uri="http://schemas.microsoft.com/office/word/2010/wordprocessingShape">
                    <wps:wsp>
                      <wps:cNvSpPr/>
                      <wps:spPr>
                        <a:xfrm>
                          <a:off x="0" y="0"/>
                          <a:ext cx="1432384" cy="174423"/>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B3DC6" id="Rectangle 62" o:spid="_x0000_s1026" style="position:absolute;margin-left:9pt;margin-top:49.75pt;width:112.8pt;height:1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" filled="f" strokecolor="#00b0f0" strokeweight="1pt"/>
            </w:pict>
          </mc:Fallback>
        </mc:AlternateContent>
      </w:r>
      <w:r w:rsidRPr="00A858DF">
        <w:rPr>
          <w:noProof/>
        </w:rPr>
        <mc:AlternateContent>
          <mc:Choice Requires="wps">
            <w:drawing>
              <wp:anchor distT="0" distB="0" distL="114300" distR="114300" simplePos="0" relativeHeight="251665408" behindDoc="0" locked="0" layoutInCell="1" allowOverlap="1" wp14:anchorId="71C7681D" wp14:editId="678E60EB">
                <wp:simplePos x="0" y="0"/>
                <wp:positionH relativeFrom="column">
                  <wp:posOffset>83317</wp:posOffset>
                </wp:positionH>
                <wp:positionV relativeFrom="paragraph">
                  <wp:posOffset>241880</wp:posOffset>
                </wp:positionV>
                <wp:extent cx="1432384" cy="174423"/>
                <wp:effectExtent l="0" t="0" r="15875" b="16510"/>
                <wp:wrapNone/>
                <wp:docPr id="61" name="Rectangle 61"/>
                <wp:cNvGraphicFramePr/>
                <a:graphic xmlns:a="http://schemas.openxmlformats.org/drawingml/2006/main">
                  <a:graphicData uri="http://schemas.microsoft.com/office/word/2010/wordprocessingShape">
                    <wps:wsp>
                      <wps:cNvSpPr/>
                      <wps:spPr>
                        <a:xfrm>
                          <a:off x="0" y="0"/>
                          <a:ext cx="1432384" cy="1744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714FB" id="Rectangle 61" o:spid="_x0000_s1026" style="position:absolute;margin-left:6.55pt;margin-top:19.05pt;width:112.8pt;height:1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" filled="f" strokecolor="red" strokeweight="1pt"/>
            </w:pict>
          </mc:Fallback>
        </mc:AlternateContent>
      </w:r>
      <w:r w:rsidRPr="00A858DF">
        <w:rPr>
          <w:noProof/>
        </w:rPr>
        <w:drawing>
          <wp:inline distT="0" distB="0" distL="0" distR="0" wp14:anchorId="20BCF155" wp14:editId="78A9BCC1">
            <wp:extent cx="5760720" cy="1214120"/>
            <wp:effectExtent l="0" t="0" r="0" b="5080"/>
            <wp:docPr id="60" name="Image 60"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 capture d’écran, ligne, Police&#10;&#10;Description générée automatiquement"/>
                    <pic:cNvPicPr/>
                  </pic:nvPicPr>
                  <pic:blipFill>
                    <a:blip r:embed="rId64"/>
                    <a:stretch>
                      <a:fillRect/>
                    </a:stretch>
                  </pic:blipFill>
                  <pic:spPr>
                    <a:xfrm>
                      <a:off x="0" y="0"/>
                      <a:ext cx="5760720" cy="1214120"/>
                    </a:xfrm>
                    <a:prstGeom prst="rect">
                      <a:avLst/>
                    </a:prstGeom>
                  </pic:spPr>
                </pic:pic>
              </a:graphicData>
            </a:graphic>
          </wp:inline>
        </w:drawing>
      </w:r>
    </w:p>
    <w:p w14:paraId="519FC48E" w14:textId="5A53BB0D" w:rsidR="00F967F9" w:rsidRPr="00A858DF" w:rsidRDefault="00F967F9" w:rsidP="00F967F9">
      <w:pPr>
        <w:pStyle w:val="StyleCentr"/>
      </w:pPr>
      <w:r w:rsidRPr="00A858DF">
        <w:rPr>
          <w:noProof/>
        </w:rPr>
        <mc:AlternateContent>
          <mc:Choice Requires="wps">
            <w:drawing>
              <wp:anchor distT="0" distB="0" distL="114300" distR="114300" simplePos="0" relativeHeight="251671552" behindDoc="0" locked="0" layoutInCell="1" allowOverlap="1" wp14:anchorId="1D621CC4" wp14:editId="197A7637">
                <wp:simplePos x="0" y="0"/>
                <wp:positionH relativeFrom="column">
                  <wp:posOffset>1234194</wp:posOffset>
                </wp:positionH>
                <wp:positionV relativeFrom="paragraph">
                  <wp:posOffset>1073646</wp:posOffset>
                </wp:positionV>
                <wp:extent cx="3430160" cy="449022"/>
                <wp:effectExtent l="0" t="0" r="18415" b="27305"/>
                <wp:wrapNone/>
                <wp:docPr id="65" name="Rectangle 65"/>
                <wp:cNvGraphicFramePr/>
                <a:graphic xmlns:a="http://schemas.openxmlformats.org/drawingml/2006/main">
                  <a:graphicData uri="http://schemas.microsoft.com/office/word/2010/wordprocessingShape">
                    <wps:wsp>
                      <wps:cNvSpPr/>
                      <wps:spPr>
                        <a:xfrm>
                          <a:off x="0" y="0"/>
                          <a:ext cx="3430160" cy="449022"/>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9FC1A" id="Rectangle 65" o:spid="_x0000_s1026" style="position:absolute;margin-left:97.2pt;margin-top:84.55pt;width:270.1pt;height:35.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" filled="f" strokecolor="#00b0f0" strokeweight="1pt"/>
            </w:pict>
          </mc:Fallback>
        </mc:AlternateContent>
      </w:r>
      <w:r w:rsidRPr="00A858DF">
        <w:rPr>
          <w:noProof/>
        </w:rPr>
        <mc:AlternateContent>
          <mc:Choice Requires="wps">
            <w:drawing>
              <wp:anchor distT="0" distB="0" distL="114300" distR="114300" simplePos="0" relativeHeight="251669504" behindDoc="0" locked="0" layoutInCell="1" allowOverlap="1" wp14:anchorId="60AC1A99" wp14:editId="5A5051CD">
                <wp:simplePos x="0" y="0"/>
                <wp:positionH relativeFrom="column">
                  <wp:posOffset>1235567</wp:posOffset>
                </wp:positionH>
                <wp:positionV relativeFrom="paragraph">
                  <wp:posOffset>435269</wp:posOffset>
                </wp:positionV>
                <wp:extent cx="3430160" cy="449022"/>
                <wp:effectExtent l="0" t="0" r="18415" b="27305"/>
                <wp:wrapNone/>
                <wp:docPr id="64" name="Rectangle 64"/>
                <wp:cNvGraphicFramePr/>
                <a:graphic xmlns:a="http://schemas.openxmlformats.org/drawingml/2006/main">
                  <a:graphicData uri="http://schemas.microsoft.com/office/word/2010/wordprocessingShape">
                    <wps:wsp>
                      <wps:cNvSpPr/>
                      <wps:spPr>
                        <a:xfrm>
                          <a:off x="0" y="0"/>
                          <a:ext cx="3430160" cy="4490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77217" id="Rectangle 64" o:spid="_x0000_s1026" style="position:absolute;margin-left:97.3pt;margin-top:34.25pt;width:270.1pt;height:35.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" filled="f" strokecolor="red" strokeweight="1pt"/>
            </w:pict>
          </mc:Fallback>
        </mc:AlternateContent>
      </w:r>
      <w:r w:rsidRPr="00A858DF">
        <w:rPr>
          <w:noProof/>
        </w:rPr>
        <w:drawing>
          <wp:inline distT="0" distB="0" distL="0" distR="0" wp14:anchorId="28581B61" wp14:editId="571F20C5">
            <wp:extent cx="3667637" cy="1933845"/>
            <wp:effectExtent l="0" t="0" r="9525" b="9525"/>
            <wp:docPr id="63" name="Image 6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 capture d’écran, Police, ligne&#10;&#10;Description générée automatiquement"/>
                    <pic:cNvPicPr/>
                  </pic:nvPicPr>
                  <pic:blipFill>
                    <a:blip r:embed="rId65"/>
                    <a:stretch>
                      <a:fillRect/>
                    </a:stretch>
                  </pic:blipFill>
                  <pic:spPr>
                    <a:xfrm>
                      <a:off x="0" y="0"/>
                      <a:ext cx="3667637" cy="1933845"/>
                    </a:xfrm>
                    <a:prstGeom prst="rect">
                      <a:avLst/>
                    </a:prstGeom>
                  </pic:spPr>
                </pic:pic>
              </a:graphicData>
            </a:graphic>
          </wp:inline>
        </w:drawing>
      </w:r>
    </w:p>
    <w:p w14:paraId="5C0732F8" w14:textId="4DBDFDC8" w:rsidR="00CC177C" w:rsidRPr="00A858DF" w:rsidRDefault="00CC177C" w:rsidP="00CC177C">
      <w:pPr>
        <w:pStyle w:val="Titre3"/>
      </w:pPr>
      <w:bookmarkStart w:id="117" w:name="_Toc137926788"/>
      <w:r w:rsidRPr="00A858DF">
        <w:lastRenderedPageBreak/>
        <w:t>Info sur les artistes</w:t>
      </w:r>
      <w:bookmarkEnd w:id="117"/>
    </w:p>
    <w:p w14:paraId="6D840AF3" w14:textId="506F6113" w:rsidR="0045312D" w:rsidRPr="00A858DF" w:rsidRDefault="0045312D" w:rsidP="0045312D">
      <w:pPr>
        <w:pStyle w:val="Txtjustifie"/>
      </w:pPr>
      <w:r w:rsidRPr="00A858DF">
        <w:t xml:space="preserve">Pour obtenir des infos sur un artiste il suffit de mettre le nom de l’artiste </w:t>
      </w:r>
      <w:r w:rsidR="00746225" w:rsidRPr="00A858DF">
        <w:t xml:space="preserve">dans le texte field. Parfois selon le nom de l’artiste il se peut que l’artiste désiré ne soit pas trouvé à cause de la ressemblance de nom ou car un autre artiste </w:t>
      </w:r>
      <w:r w:rsidR="00652458" w:rsidRPr="00A858DF">
        <w:t>contient les même lettres dans son nom.</w:t>
      </w:r>
    </w:p>
    <w:p w14:paraId="4D8B05A1" w14:textId="593BD064" w:rsidR="00FB07C4" w:rsidRPr="00A858DF" w:rsidRDefault="000E1030" w:rsidP="000E1030">
      <w:pPr>
        <w:pStyle w:val="StyleCentr"/>
      </w:pPr>
      <w:r w:rsidRPr="00A858DF">
        <w:rPr>
          <w:noProof/>
        </w:rPr>
        <mc:AlternateContent>
          <mc:Choice Requires="wps">
            <w:drawing>
              <wp:anchor distT="0" distB="0" distL="114300" distR="114300" simplePos="0" relativeHeight="251673600" behindDoc="0" locked="0" layoutInCell="1" allowOverlap="1" wp14:anchorId="7A898691" wp14:editId="6089445B">
                <wp:simplePos x="0" y="0"/>
                <wp:positionH relativeFrom="column">
                  <wp:posOffset>1274470</wp:posOffset>
                </wp:positionH>
                <wp:positionV relativeFrom="paragraph">
                  <wp:posOffset>201930</wp:posOffset>
                </wp:positionV>
                <wp:extent cx="3430160" cy="449022"/>
                <wp:effectExtent l="0" t="0" r="18415" b="27305"/>
                <wp:wrapNone/>
                <wp:docPr id="67" name="Rectangle 67"/>
                <wp:cNvGraphicFramePr/>
                <a:graphic xmlns:a="http://schemas.openxmlformats.org/drawingml/2006/main">
                  <a:graphicData uri="http://schemas.microsoft.com/office/word/2010/wordprocessingShape">
                    <wps:wsp>
                      <wps:cNvSpPr/>
                      <wps:spPr>
                        <a:xfrm>
                          <a:off x="0" y="0"/>
                          <a:ext cx="3430160" cy="4490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D8484" id="Rectangle 67" o:spid="_x0000_s1026" style="position:absolute;margin-left:100.35pt;margin-top:15.9pt;width:270.1pt;height:35.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" filled="f" strokecolor="red" strokeweight="1pt"/>
            </w:pict>
          </mc:Fallback>
        </mc:AlternateContent>
      </w:r>
      <w:r w:rsidR="0045312D" w:rsidRPr="00A858DF">
        <w:rPr>
          <w:noProof/>
        </w:rPr>
        <w:drawing>
          <wp:inline distT="0" distB="0" distL="0" distR="0" wp14:anchorId="34982863" wp14:editId="4C522512">
            <wp:extent cx="3839111" cy="3029373"/>
            <wp:effectExtent l="0" t="0" r="9525" b="0"/>
            <wp:docPr id="66" name="Image 66"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 Appareils électroniques, capture d’écran, affichage&#10;&#10;Description générée automatiquement"/>
                    <pic:cNvPicPr/>
                  </pic:nvPicPr>
                  <pic:blipFill>
                    <a:blip r:embed="rId66"/>
                    <a:stretch>
                      <a:fillRect/>
                    </a:stretch>
                  </pic:blipFill>
                  <pic:spPr>
                    <a:xfrm>
                      <a:off x="0" y="0"/>
                      <a:ext cx="3839111" cy="3029373"/>
                    </a:xfrm>
                    <a:prstGeom prst="rect">
                      <a:avLst/>
                    </a:prstGeom>
                  </pic:spPr>
                </pic:pic>
              </a:graphicData>
            </a:graphic>
          </wp:inline>
        </w:drawing>
      </w:r>
    </w:p>
    <w:p w14:paraId="001B1E8B" w14:textId="15145913" w:rsidR="000E1030" w:rsidRPr="00A858DF" w:rsidRDefault="000E1030" w:rsidP="000E1030">
      <w:pPr>
        <w:pStyle w:val="StyleCentr"/>
      </w:pPr>
      <w:r w:rsidRPr="00A858DF">
        <w:rPr>
          <w:noProof/>
        </w:rPr>
        <w:lastRenderedPageBreak/>
        <w:drawing>
          <wp:inline distT="0" distB="0" distL="0" distR="0" wp14:anchorId="48A9F1A3" wp14:editId="3AA7DBD9">
            <wp:extent cx="3982006" cy="5639587"/>
            <wp:effectExtent l="0" t="0" r="0" b="0"/>
            <wp:docPr id="68" name="Image 68" descr="Une image contenant texte, capture d’écran, Visage humai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 capture d’écran, Visage humain, logiciel&#10;&#10;Description générée automatiquement"/>
                    <pic:cNvPicPr/>
                  </pic:nvPicPr>
                  <pic:blipFill>
                    <a:blip r:embed="rId67"/>
                    <a:stretch>
                      <a:fillRect/>
                    </a:stretch>
                  </pic:blipFill>
                  <pic:spPr>
                    <a:xfrm>
                      <a:off x="0" y="0"/>
                      <a:ext cx="3982006" cy="5639587"/>
                    </a:xfrm>
                    <a:prstGeom prst="rect">
                      <a:avLst/>
                    </a:prstGeom>
                  </pic:spPr>
                </pic:pic>
              </a:graphicData>
            </a:graphic>
          </wp:inline>
        </w:drawing>
      </w:r>
    </w:p>
    <w:p w14:paraId="753BCEF4" w14:textId="7326968E" w:rsidR="003B2EA2" w:rsidRPr="00A858DF" w:rsidRDefault="003B2EA2" w:rsidP="000E1030">
      <w:pPr>
        <w:pStyle w:val="StyleCentr"/>
      </w:pPr>
      <w:r w:rsidRPr="00A858DF">
        <w:rPr>
          <w:noProof/>
        </w:rPr>
        <w:lastRenderedPageBreak/>
        <w:drawing>
          <wp:inline distT="0" distB="0" distL="0" distR="0" wp14:anchorId="2A6AB66E" wp14:editId="5AE562B7">
            <wp:extent cx="3896269" cy="5772956"/>
            <wp:effectExtent l="0" t="0" r="9525" b="0"/>
            <wp:docPr id="69" name="Image 69" descr="Une image contenant texte, Appareils électroniques, capture d’écran,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descr="Une image contenant texte, Appareils électroniques, capture d’écran, Site web&#10;&#10;Description générée automatiquement"/>
                    <pic:cNvPicPr/>
                  </pic:nvPicPr>
                  <pic:blipFill>
                    <a:blip r:embed="rId68"/>
                    <a:stretch>
                      <a:fillRect/>
                    </a:stretch>
                  </pic:blipFill>
                  <pic:spPr>
                    <a:xfrm>
                      <a:off x="0" y="0"/>
                      <a:ext cx="3896269" cy="5772956"/>
                    </a:xfrm>
                    <a:prstGeom prst="rect">
                      <a:avLst/>
                    </a:prstGeom>
                  </pic:spPr>
                </pic:pic>
              </a:graphicData>
            </a:graphic>
          </wp:inline>
        </w:drawing>
      </w:r>
    </w:p>
    <w:p w14:paraId="70F70AFD" w14:textId="4524752D" w:rsidR="00FB07C4" w:rsidRPr="00A858DF" w:rsidRDefault="00FB07C4" w:rsidP="00FB07C4">
      <w:pPr>
        <w:pStyle w:val="Titre3"/>
      </w:pPr>
      <w:bookmarkStart w:id="118" w:name="_Toc137926789"/>
      <w:r w:rsidRPr="00A858DF">
        <w:t>Recommandations</w:t>
      </w:r>
      <w:bookmarkEnd w:id="118"/>
    </w:p>
    <w:p w14:paraId="55E33937" w14:textId="05714E04" w:rsidR="00FB07C4" w:rsidRPr="00A858DF" w:rsidRDefault="00BB5A54" w:rsidP="00FB07C4">
      <w:pPr>
        <w:pStyle w:val="Txtjustifie"/>
      </w:pPr>
      <w:r w:rsidRPr="00A858DF">
        <w:t xml:space="preserve">Pour les recommandations il faut entrer en premier le nom d’un titre que l’on veut ensuite le nom d’un artiste et finalement choisir un genre de musique par ceux disponible dans la liste déroulante puis lorsque l’on </w:t>
      </w:r>
      <w:r w:rsidR="003519DD" w:rsidRPr="00A858DF">
        <w:t xml:space="preserve">appuie </w:t>
      </w:r>
      <w:r w:rsidRPr="00A858DF">
        <w:t xml:space="preserve">sur </w:t>
      </w:r>
      <w:r w:rsidR="00821B3D" w:rsidRPr="00A858DF">
        <w:t xml:space="preserve">"search" 5 titre apparaissent qui sont </w:t>
      </w:r>
      <w:r w:rsidR="003519DD" w:rsidRPr="00A858DF">
        <w:t>généré</w:t>
      </w:r>
      <w:r w:rsidR="00821B3D" w:rsidRPr="00A858DF">
        <w:t xml:space="preserve"> par une IA de </w:t>
      </w:r>
      <w:r w:rsidR="003519DD" w:rsidRPr="00A858DF">
        <w:t>Spotify</w:t>
      </w:r>
      <w:r w:rsidR="00821B3D" w:rsidRPr="00A858DF">
        <w:t xml:space="preserve"> </w:t>
      </w:r>
      <w:r w:rsidR="00C8487E" w:rsidRPr="00A858DF">
        <w:t>avec l’aide des informations donné.</w:t>
      </w:r>
    </w:p>
    <w:p w14:paraId="4A756675" w14:textId="4D63118B" w:rsidR="00CE17AF" w:rsidRPr="00A858DF" w:rsidRDefault="00CE17AF" w:rsidP="00CE17AF">
      <w:pPr>
        <w:pStyle w:val="StyleCentr"/>
      </w:pPr>
      <w:r w:rsidRPr="00A858DF">
        <w:rPr>
          <w:noProof/>
        </w:rPr>
        <w:lastRenderedPageBreak/>
        <w:drawing>
          <wp:inline distT="0" distB="0" distL="0" distR="0" wp14:anchorId="6CA4DDBB" wp14:editId="0BDB3FC7">
            <wp:extent cx="3991532" cy="2734057"/>
            <wp:effectExtent l="0" t="0" r="0" b="9525"/>
            <wp:docPr id="70" name="Image 70"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 capture d’écran, affichage, logiciel&#10;&#10;Description générée automatiquement"/>
                    <pic:cNvPicPr/>
                  </pic:nvPicPr>
                  <pic:blipFill>
                    <a:blip r:embed="rId69"/>
                    <a:stretch>
                      <a:fillRect/>
                    </a:stretch>
                  </pic:blipFill>
                  <pic:spPr>
                    <a:xfrm>
                      <a:off x="0" y="0"/>
                      <a:ext cx="3991532" cy="2734057"/>
                    </a:xfrm>
                    <a:prstGeom prst="rect">
                      <a:avLst/>
                    </a:prstGeom>
                  </pic:spPr>
                </pic:pic>
              </a:graphicData>
            </a:graphic>
          </wp:inline>
        </w:drawing>
      </w:r>
    </w:p>
    <w:p w14:paraId="7A327A82" w14:textId="6D7BDFCC" w:rsidR="00CE17AF" w:rsidRPr="00A858DF" w:rsidRDefault="00A96B9B" w:rsidP="00CE17AF">
      <w:pPr>
        <w:pStyle w:val="StyleCentr"/>
      </w:pPr>
      <w:r w:rsidRPr="00A858DF">
        <w:rPr>
          <w:noProof/>
        </w:rPr>
        <w:drawing>
          <wp:inline distT="0" distB="0" distL="0" distR="0" wp14:anchorId="44458008" wp14:editId="394D948A">
            <wp:extent cx="3924848" cy="4096322"/>
            <wp:effectExtent l="0" t="0" r="0" b="0"/>
            <wp:docPr id="71" name="Image 7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descr="Une image contenant texte, Appareils électroniques, capture d’écran, affichage&#10;&#10;Description générée automatiquement"/>
                    <pic:cNvPicPr/>
                  </pic:nvPicPr>
                  <pic:blipFill>
                    <a:blip r:embed="rId70"/>
                    <a:stretch>
                      <a:fillRect/>
                    </a:stretch>
                  </pic:blipFill>
                  <pic:spPr>
                    <a:xfrm>
                      <a:off x="0" y="0"/>
                      <a:ext cx="3924848" cy="4096322"/>
                    </a:xfrm>
                    <a:prstGeom prst="rect">
                      <a:avLst/>
                    </a:prstGeom>
                  </pic:spPr>
                </pic:pic>
              </a:graphicData>
            </a:graphic>
          </wp:inline>
        </w:drawing>
      </w:r>
    </w:p>
    <w:p w14:paraId="2F5BBE60" w14:textId="492E4DF8" w:rsidR="006F3AB8" w:rsidRPr="00A858DF" w:rsidRDefault="006F3AB8" w:rsidP="006F3AB8">
      <w:pPr>
        <w:pStyle w:val="Titre1"/>
      </w:pPr>
      <w:bookmarkStart w:id="119" w:name="_Toc137926790"/>
      <w:r w:rsidRPr="00A858DF">
        <w:t>Conclusion</w:t>
      </w:r>
      <w:bookmarkEnd w:id="119"/>
    </w:p>
    <w:p w14:paraId="17FA447C" w14:textId="2CD8E9EB" w:rsidR="00D1470B" w:rsidRPr="00973728" w:rsidRDefault="00A1427B" w:rsidP="00A5400F">
      <w:pPr>
        <w:pStyle w:val="Txtjustifie"/>
      </w:pPr>
      <w:r w:rsidRPr="00A858DF">
        <w:t xml:space="preserve">J’ai beaucoup aimé ce module </w:t>
      </w:r>
      <w:r w:rsidR="00047442" w:rsidRPr="00A858DF">
        <w:t xml:space="preserve">car j’aime faire du </w:t>
      </w:r>
      <w:r w:rsidR="00C564A6" w:rsidRPr="00A858DF">
        <w:t>développement</w:t>
      </w:r>
      <w:r w:rsidR="00047442" w:rsidRPr="00A858DF">
        <w:t xml:space="preserve"> web et aussi car j’ai appris beaucoup de choses sur java</w:t>
      </w:r>
      <w:r w:rsidR="006556D0" w:rsidRPr="00A858DF">
        <w:t>s</w:t>
      </w:r>
      <w:r w:rsidR="00C564A6" w:rsidRPr="00A858DF">
        <w:t>cript</w:t>
      </w:r>
      <w:r w:rsidR="00047442" w:rsidRPr="00A858DF">
        <w:t xml:space="preserve"> que je ne connaissais pas très bien et je ne savais pas comment </w:t>
      </w:r>
      <w:r w:rsidR="00C564A6" w:rsidRPr="00A858DF">
        <w:t>l’utiliser</w:t>
      </w:r>
      <w:r w:rsidR="00047442" w:rsidRPr="00A858DF">
        <w:t xml:space="preserve">, mais </w:t>
      </w:r>
      <w:r w:rsidR="006556D0" w:rsidRPr="00A858DF">
        <w:t xml:space="preserve">grâce </w:t>
      </w:r>
      <w:r w:rsidR="00565B27" w:rsidRPr="00A858DF">
        <w:t>à</w:t>
      </w:r>
      <w:r w:rsidR="006556D0" w:rsidRPr="00A858DF">
        <w:t xml:space="preserve"> ce module je sais maintenant comme l’utiliser. J’ai trouvé qu’il y avait un peu trop d’exercice ce qui nous a pris un peu de temps sur le projet</w:t>
      </w:r>
      <w:r w:rsidR="007A76B8" w:rsidRPr="00A858DF">
        <w:t xml:space="preserve">, mais ils étaient </w:t>
      </w:r>
      <w:r w:rsidR="00810675" w:rsidRPr="00A858DF">
        <w:t>intéressants</w:t>
      </w:r>
      <w:r w:rsidR="007A76B8" w:rsidRPr="00A858DF">
        <w:t xml:space="preserve"> quand même car nous apprenions quelque chose de nouveau </w:t>
      </w:r>
      <w:r w:rsidR="00565B27" w:rsidRPr="00A858DF">
        <w:t>à</w:t>
      </w:r>
      <w:r w:rsidR="007A76B8" w:rsidRPr="00A858DF">
        <w:t xml:space="preserve"> chaque exercice.</w:t>
      </w:r>
    </w:p>
    <w:sectPr w:rsidR="00D1470B" w:rsidRPr="00973728" w:rsidSect="00996A7D">
      <w:headerReference w:type="default" r:id="rId71"/>
      <w:footerReference w:type="default" r:id="rId72"/>
      <w:pgSz w:w="11906" w:h="16838"/>
      <w:pgMar w:top="1134"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DC175" w14:textId="77777777" w:rsidR="003736C6" w:rsidRDefault="003736C6" w:rsidP="0052669E">
      <w:pPr>
        <w:spacing w:after="0" w:line="240" w:lineRule="auto"/>
      </w:pPr>
      <w:r>
        <w:separator/>
      </w:r>
    </w:p>
    <w:p w14:paraId="78536DF5" w14:textId="77777777" w:rsidR="003736C6" w:rsidRDefault="003736C6"/>
    <w:p w14:paraId="33AE42A5" w14:textId="77777777" w:rsidR="003736C6" w:rsidRDefault="003736C6"/>
    <w:p w14:paraId="3F3F8A7C" w14:textId="77777777" w:rsidR="003736C6" w:rsidRDefault="003736C6"/>
  </w:endnote>
  <w:endnote w:type="continuationSeparator" w:id="0">
    <w:p w14:paraId="268553B8" w14:textId="77777777" w:rsidR="003736C6" w:rsidRDefault="003736C6" w:rsidP="0052669E">
      <w:pPr>
        <w:spacing w:after="0" w:line="240" w:lineRule="auto"/>
      </w:pPr>
      <w:r>
        <w:continuationSeparator/>
      </w:r>
    </w:p>
    <w:p w14:paraId="63E97795" w14:textId="77777777" w:rsidR="003736C6" w:rsidRDefault="003736C6"/>
    <w:p w14:paraId="0E9D82BF" w14:textId="77777777" w:rsidR="003736C6" w:rsidRDefault="003736C6"/>
    <w:p w14:paraId="4BAD9747" w14:textId="77777777" w:rsidR="003736C6" w:rsidRDefault="003736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4D294" w14:textId="77777777" w:rsidR="00441BD2" w:rsidRDefault="00441BD2">
    <w:pPr>
      <w:pStyle w:val="Pieddepage"/>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8E4A2" w14:textId="77777777" w:rsidR="00486928" w:rsidRDefault="00F709F3" w:rsidP="00486928">
    <w:pPr>
      <w:pStyle w:val="Pieddepage"/>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8A502" w14:textId="77777777" w:rsidR="00F709F3" w:rsidRDefault="00F709F3" w:rsidP="00F709F3">
    <w:pPr>
      <w:pStyle w:val="Pieddepage"/>
      <w:pBdr>
        <w:top w:val="single" w:sz="4" w:space="1" w:color="auto"/>
      </w:pBdr>
    </w:pPr>
    <w:r>
      <w:tab/>
      <w:t xml:space="preserve">Table des Matière </w:t>
    </w:r>
    <w:r w:rsidRPr="00F709F3">
      <w:rPr>
        <w:color w:val="000000" w:themeColor="text1"/>
      </w:rPr>
      <w:fldChar w:fldCharType="begin"/>
    </w:r>
    <w:r w:rsidRPr="00F709F3">
      <w:rPr>
        <w:color w:val="000000" w:themeColor="text1"/>
      </w:rPr>
      <w:instrText>PAGE  \* ROMAN  \* MERGEFORMAT</w:instrText>
    </w:r>
    <w:r w:rsidRPr="00F709F3">
      <w:rPr>
        <w:color w:val="000000" w:themeColor="text1"/>
      </w:rPr>
      <w:fldChar w:fldCharType="separate"/>
    </w:r>
    <w:r w:rsidRPr="00F709F3">
      <w:rPr>
        <w:color w:val="000000" w:themeColor="text1"/>
        <w:sz w:val="28"/>
        <w:szCs w:val="28"/>
        <w:lang w:val="fr-FR"/>
      </w:rPr>
      <w:t>I</w:t>
    </w:r>
    <w:r w:rsidRPr="00F709F3">
      <w:rPr>
        <w:color w:val="000000" w:themeColor="text1"/>
        <w:sz w:val="28"/>
        <w:szCs w:val="28"/>
      </w:rPr>
      <w:fldChar w:fldCharType="end"/>
    </w:r>
    <w:r>
      <w:rPr>
        <w:color w:val="000000" w:themeColor="text1"/>
        <w:sz w:val="28"/>
        <w:szCs w:val="28"/>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B600A" w14:textId="77777777" w:rsidR="00BE2F25" w:rsidRDefault="004B1EFC" w:rsidP="004B1EFC">
    <w:pPr>
      <w:pStyle w:val="Pieddepage"/>
      <w:pBdr>
        <w:top w:val="single" w:sz="8" w:space="1" w:color="auto"/>
      </w:pBdr>
    </w:pPr>
    <w:r>
      <w:t>Widmer Sascha</w:t>
    </w:r>
    <w:r w:rsidR="00486928">
      <w:tab/>
    </w:r>
    <w:r w:rsidR="00486928">
      <w:tab/>
    </w:r>
    <w:r w:rsidR="00486928">
      <w:rPr>
        <w:b/>
        <w:bCs/>
      </w:rPr>
      <w:fldChar w:fldCharType="begin"/>
    </w:r>
    <w:r w:rsidR="00486928">
      <w:rPr>
        <w:b/>
        <w:bCs/>
      </w:rPr>
      <w:instrText>PAGE  \* Arabic  \* MERGEFORMAT</w:instrText>
    </w:r>
    <w:r w:rsidR="00486928">
      <w:rPr>
        <w:b/>
        <w:bCs/>
      </w:rPr>
      <w:fldChar w:fldCharType="separate"/>
    </w:r>
    <w:r w:rsidR="00486928">
      <w:rPr>
        <w:b/>
        <w:bCs/>
        <w:lang w:val="fr-FR"/>
      </w:rPr>
      <w:t>1</w:t>
    </w:r>
    <w:r w:rsidR="00486928">
      <w:rPr>
        <w:b/>
        <w:bCs/>
      </w:rPr>
      <w:fldChar w:fldCharType="end"/>
    </w:r>
    <w:r w:rsidR="00486928">
      <w:rPr>
        <w:lang w:val="fr-FR"/>
      </w:rPr>
      <w:t xml:space="preserve"> / </w:t>
    </w:r>
    <w:r w:rsidR="00486928">
      <w:rPr>
        <w:b/>
        <w:bCs/>
      </w:rPr>
      <w:fldChar w:fldCharType="begin"/>
    </w:r>
    <w:r w:rsidR="00486928">
      <w:rPr>
        <w:b/>
        <w:bCs/>
      </w:rPr>
      <w:instrText>NUMPAGES  \* Arabic  \* MERGEFORMAT</w:instrText>
    </w:r>
    <w:r w:rsidR="00486928">
      <w:rPr>
        <w:b/>
        <w:bCs/>
      </w:rPr>
      <w:fldChar w:fldCharType="separate"/>
    </w:r>
    <w:r w:rsidR="00486928">
      <w:rPr>
        <w:b/>
        <w:bCs/>
        <w:lang w:val="fr-FR"/>
      </w:rPr>
      <w:t>2</w:t>
    </w:r>
    <w:r w:rsidR="00486928">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5308F" w14:textId="77777777" w:rsidR="003736C6" w:rsidRDefault="003736C6" w:rsidP="0052669E">
      <w:pPr>
        <w:spacing w:after="0" w:line="240" w:lineRule="auto"/>
      </w:pPr>
      <w:r>
        <w:separator/>
      </w:r>
    </w:p>
    <w:p w14:paraId="7924A1AE" w14:textId="77777777" w:rsidR="003736C6" w:rsidRDefault="003736C6"/>
    <w:p w14:paraId="0D5B9836" w14:textId="77777777" w:rsidR="003736C6" w:rsidRDefault="003736C6"/>
    <w:p w14:paraId="0DEB0DBC" w14:textId="77777777" w:rsidR="003736C6" w:rsidRDefault="003736C6"/>
  </w:footnote>
  <w:footnote w:type="continuationSeparator" w:id="0">
    <w:p w14:paraId="36996F31" w14:textId="77777777" w:rsidR="003736C6" w:rsidRDefault="003736C6" w:rsidP="0052669E">
      <w:pPr>
        <w:spacing w:after="0" w:line="240" w:lineRule="auto"/>
      </w:pPr>
      <w:r>
        <w:continuationSeparator/>
      </w:r>
    </w:p>
    <w:p w14:paraId="374B87DD" w14:textId="77777777" w:rsidR="003736C6" w:rsidRDefault="003736C6"/>
    <w:p w14:paraId="67A7F3B0" w14:textId="77777777" w:rsidR="003736C6" w:rsidRDefault="003736C6"/>
    <w:p w14:paraId="313C8EF0" w14:textId="77777777" w:rsidR="003736C6" w:rsidRDefault="003736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37161" w14:textId="77777777" w:rsidR="0052669E" w:rsidRDefault="0052669E" w:rsidP="00F709F3">
    <w:pPr>
      <w:pStyle w:val="En-tte"/>
      <w:pBdr>
        <w:bottom w:val="single" w:sz="4" w:space="1" w:color="auto"/>
      </w:pBdr>
    </w:pPr>
    <w:r>
      <w:tab/>
    </w:r>
    <w:fldSimple w:instr=" TITLE  \* Upper  \* MERGEFORMAT ">
      <w:r w:rsidR="0082228F">
        <w:t>307 - RÉALISER DES PAGES WEB INTERACTIVES</w:t>
      </w:r>
    </w:fldSimple>
    <w:r w:rsidR="00F709F3">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567A"/>
    <w:multiLevelType w:val="hybridMultilevel"/>
    <w:tmpl w:val="7D64C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D061F2"/>
    <w:multiLevelType w:val="hybridMultilevel"/>
    <w:tmpl w:val="349CA3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66A3E4A"/>
    <w:multiLevelType w:val="hybridMultilevel"/>
    <w:tmpl w:val="9C7AA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2E28E9"/>
    <w:multiLevelType w:val="hybridMultilevel"/>
    <w:tmpl w:val="06E6FE30"/>
    <w:lvl w:ilvl="0" w:tplc="1F542E98">
      <w:start w:val="1"/>
      <w:numFmt w:val="decimal"/>
      <w:lvlText w:val="1.1.%1. "/>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EF14632"/>
    <w:multiLevelType w:val="hybridMultilevel"/>
    <w:tmpl w:val="2BD6251C"/>
    <w:lvl w:ilvl="0" w:tplc="9ED83A3A">
      <w:start w:val="1"/>
      <w:numFmt w:val="decimal"/>
      <w:lvlText w:val="1.1.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7220D89"/>
    <w:multiLevelType w:val="hybridMultilevel"/>
    <w:tmpl w:val="011833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E605FC5"/>
    <w:multiLevelType w:val="multilevel"/>
    <w:tmpl w:val="B362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B4724A"/>
    <w:multiLevelType w:val="hybridMultilevel"/>
    <w:tmpl w:val="AADAE82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8" w15:restartNumberingAfterBreak="0">
    <w:nsid w:val="2F1C0E90"/>
    <w:multiLevelType w:val="hybridMultilevel"/>
    <w:tmpl w:val="BD482C4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8490101"/>
    <w:multiLevelType w:val="hybridMultilevel"/>
    <w:tmpl w:val="35488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8F96862"/>
    <w:multiLevelType w:val="hybridMultilevel"/>
    <w:tmpl w:val="1D00DE4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E1F7CA8"/>
    <w:multiLevelType w:val="hybridMultilevel"/>
    <w:tmpl w:val="11D0B0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A9F0BEC"/>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4B693DC9"/>
    <w:multiLevelType w:val="hybridMultilevel"/>
    <w:tmpl w:val="F41A31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E2C3C93"/>
    <w:multiLevelType w:val="hybridMultilevel"/>
    <w:tmpl w:val="4D9A8D7A"/>
    <w:lvl w:ilvl="0" w:tplc="0BDC7B0A">
      <w:start w:val="1"/>
      <w:numFmt w:val="decimal"/>
      <w:lvlText w:val="1.%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537B4A99"/>
    <w:multiLevelType w:val="multilevel"/>
    <w:tmpl w:val="40D24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056107"/>
    <w:multiLevelType w:val="hybridMultilevel"/>
    <w:tmpl w:val="2D1A98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B7B4675"/>
    <w:multiLevelType w:val="hybridMultilevel"/>
    <w:tmpl w:val="27F6619E"/>
    <w:lvl w:ilvl="0" w:tplc="10AC0DF8">
      <w:start w:val="1"/>
      <w:numFmt w:val="decimal"/>
      <w:lvlText w:val="%1. "/>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632F5E12"/>
    <w:multiLevelType w:val="hybridMultilevel"/>
    <w:tmpl w:val="478C12BC"/>
    <w:lvl w:ilvl="0" w:tplc="BB96EE54">
      <w:start w:val="1"/>
      <w:numFmt w:val="decimal"/>
      <w:lvlText w:val="1.1.1.%1. "/>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91B6D2F"/>
    <w:multiLevelType w:val="hybridMultilevel"/>
    <w:tmpl w:val="5A0CE41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D866D00"/>
    <w:multiLevelType w:val="hybridMultilevel"/>
    <w:tmpl w:val="CF5C8C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3316B2A"/>
    <w:multiLevelType w:val="hybridMultilevel"/>
    <w:tmpl w:val="CF1A9056"/>
    <w:lvl w:ilvl="0" w:tplc="D33AF426">
      <w:start w:val="1"/>
      <w:numFmt w:val="decimal"/>
      <w:lvlText w:val="1.%1. "/>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9E76E81"/>
    <w:multiLevelType w:val="hybridMultilevel"/>
    <w:tmpl w:val="23C6BC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3"/>
  </w:num>
  <w:num w:numId="4">
    <w:abstractNumId w:val="21"/>
  </w:num>
  <w:num w:numId="5">
    <w:abstractNumId w:val="18"/>
  </w:num>
  <w:num w:numId="6">
    <w:abstractNumId w:val="4"/>
  </w:num>
  <w:num w:numId="7">
    <w:abstractNumId w:val="12"/>
  </w:num>
  <w:num w:numId="8">
    <w:abstractNumId w:val="12"/>
    <w:lvlOverride w:ilvl="0">
      <w:lvl w:ilvl="0">
        <w:start w:val="1"/>
        <w:numFmt w:val="decimal"/>
        <w:pStyle w:val="Titre1"/>
        <w:lvlText w:val="%1"/>
        <w:lvlJc w:val="left"/>
        <w:pPr>
          <w:ind w:left="432" w:hanging="432"/>
        </w:pPr>
        <w:rPr>
          <w:rFonts w:hint="default"/>
        </w:rPr>
      </w:lvl>
    </w:lvlOverride>
    <w:lvlOverride w:ilvl="1">
      <w:lvl w:ilvl="1">
        <w:start w:val="1"/>
        <w:numFmt w:val="decimal"/>
        <w:pStyle w:val="Titre2"/>
        <w:lvlText w:val="%1.%2"/>
        <w:lvlJc w:val="left"/>
        <w:pPr>
          <w:ind w:left="576" w:hanging="576"/>
        </w:pPr>
        <w:rPr>
          <w:rFonts w:hint="default"/>
        </w:rPr>
      </w:lvl>
    </w:lvlOverride>
    <w:lvlOverride w:ilvl="2">
      <w:lvl w:ilvl="2">
        <w:start w:val="1"/>
        <w:numFmt w:val="decimal"/>
        <w:pStyle w:val="Titre3"/>
        <w:lvlText w:val="%1.%2.%3"/>
        <w:lvlJc w:val="left"/>
        <w:pPr>
          <w:ind w:left="720" w:hanging="720"/>
        </w:pPr>
        <w:rPr>
          <w:rFonts w:hint="default"/>
        </w:rPr>
      </w:lvl>
    </w:lvlOverride>
    <w:lvlOverride w:ilvl="3">
      <w:lvl w:ilvl="3">
        <w:start w:val="1"/>
        <w:numFmt w:val="decimal"/>
        <w:pStyle w:val="Titre4"/>
        <w:lvlText w:val="%1.%2.%3.%4"/>
        <w:lvlJc w:val="left"/>
        <w:pPr>
          <w:ind w:left="864" w:hanging="864"/>
        </w:pPr>
        <w:rPr>
          <w:rFonts w:hint="default"/>
        </w:rPr>
      </w:lvl>
    </w:lvlOverride>
    <w:lvlOverride w:ilvl="4">
      <w:lvl w:ilvl="4">
        <w:start w:val="1"/>
        <w:numFmt w:val="decimal"/>
        <w:pStyle w:val="Titre5"/>
        <w:lvlText w:val="%1.%2.%3.%4.%5"/>
        <w:lvlJc w:val="left"/>
        <w:pPr>
          <w:ind w:left="1008" w:hanging="1008"/>
        </w:pPr>
        <w:rPr>
          <w:rFonts w:hint="default"/>
        </w:rPr>
      </w:lvl>
    </w:lvlOverride>
    <w:lvlOverride w:ilvl="5">
      <w:lvl w:ilvl="5">
        <w:start w:val="1"/>
        <w:numFmt w:val="decimal"/>
        <w:pStyle w:val="Titre6"/>
        <w:lvlText w:val="%1.%2.%3.%4.%5.%6"/>
        <w:lvlJc w:val="left"/>
        <w:pPr>
          <w:ind w:left="1152" w:hanging="1152"/>
        </w:pPr>
        <w:rPr>
          <w:rFonts w:hint="default"/>
        </w:rPr>
      </w:lvl>
    </w:lvlOverride>
    <w:lvlOverride w:ilvl="6">
      <w:lvl w:ilvl="6">
        <w:start w:val="1"/>
        <w:numFmt w:val="decimal"/>
        <w:pStyle w:val="Titre7"/>
        <w:lvlText w:val="%1.%2.%3.%4.%5.%6.%7"/>
        <w:lvlJc w:val="left"/>
        <w:pPr>
          <w:ind w:left="1296" w:hanging="1296"/>
        </w:pPr>
        <w:rPr>
          <w:rFonts w:hint="default"/>
        </w:rPr>
      </w:lvl>
    </w:lvlOverride>
    <w:lvlOverride w:ilvl="7">
      <w:lvl w:ilvl="7">
        <w:start w:val="1"/>
        <w:numFmt w:val="decimal"/>
        <w:pStyle w:val="Titre8"/>
        <w:lvlText w:val="%1.%2.%3.%4.%5.%6.%7.%8"/>
        <w:lvlJc w:val="left"/>
        <w:pPr>
          <w:ind w:left="1440" w:hanging="1440"/>
        </w:pPr>
        <w:rPr>
          <w:rFonts w:hint="default"/>
        </w:rPr>
      </w:lvl>
    </w:lvlOverride>
    <w:lvlOverride w:ilvl="8">
      <w:lvl w:ilvl="8">
        <w:start w:val="1"/>
        <w:numFmt w:val="decimal"/>
        <w:pStyle w:val="Titre9"/>
        <w:lvlText w:val="%1.%2.%3.%4.%5.%6.%7.%8.%9"/>
        <w:lvlJc w:val="left"/>
        <w:pPr>
          <w:ind w:left="1584" w:hanging="1584"/>
        </w:pPr>
        <w:rPr>
          <w:rFonts w:hint="default"/>
        </w:rPr>
      </w:lvl>
    </w:lvlOverride>
  </w:num>
  <w:num w:numId="9">
    <w:abstractNumId w:val="20"/>
  </w:num>
  <w:num w:numId="10">
    <w:abstractNumId w:val="6"/>
  </w:num>
  <w:num w:numId="11">
    <w:abstractNumId w:val="13"/>
  </w:num>
  <w:num w:numId="12">
    <w:abstractNumId w:val="5"/>
  </w:num>
  <w:num w:numId="13">
    <w:abstractNumId w:val="15"/>
  </w:num>
  <w:num w:numId="14">
    <w:abstractNumId w:val="7"/>
  </w:num>
  <w:num w:numId="15">
    <w:abstractNumId w:val="16"/>
  </w:num>
  <w:num w:numId="16">
    <w:abstractNumId w:val="9"/>
  </w:num>
  <w:num w:numId="17">
    <w:abstractNumId w:val="2"/>
  </w:num>
  <w:num w:numId="18">
    <w:abstractNumId w:val="8"/>
  </w:num>
  <w:num w:numId="19">
    <w:abstractNumId w:val="0"/>
  </w:num>
  <w:num w:numId="20">
    <w:abstractNumId w:val="22"/>
  </w:num>
  <w:num w:numId="21">
    <w:abstractNumId w:val="11"/>
  </w:num>
  <w:num w:numId="22">
    <w:abstractNumId w:val="1"/>
  </w:num>
  <w:num w:numId="23">
    <w:abstractNumId w:val="10"/>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28F"/>
    <w:rsid w:val="000017A4"/>
    <w:rsid w:val="00002A4F"/>
    <w:rsid w:val="000038BB"/>
    <w:rsid w:val="000065E6"/>
    <w:rsid w:val="000106D0"/>
    <w:rsid w:val="00014564"/>
    <w:rsid w:val="000250CB"/>
    <w:rsid w:val="000311CD"/>
    <w:rsid w:val="00033FE5"/>
    <w:rsid w:val="00040300"/>
    <w:rsid w:val="00044671"/>
    <w:rsid w:val="00045122"/>
    <w:rsid w:val="000469B4"/>
    <w:rsid w:val="00047442"/>
    <w:rsid w:val="000475C9"/>
    <w:rsid w:val="00050DAC"/>
    <w:rsid w:val="00052FEA"/>
    <w:rsid w:val="00056925"/>
    <w:rsid w:val="00060A9C"/>
    <w:rsid w:val="000675E4"/>
    <w:rsid w:val="00072813"/>
    <w:rsid w:val="00074F0D"/>
    <w:rsid w:val="000753C8"/>
    <w:rsid w:val="00075618"/>
    <w:rsid w:val="00075F50"/>
    <w:rsid w:val="00083EF4"/>
    <w:rsid w:val="000C0A65"/>
    <w:rsid w:val="000C5CA8"/>
    <w:rsid w:val="000D1DA3"/>
    <w:rsid w:val="000D3FDE"/>
    <w:rsid w:val="000D51DB"/>
    <w:rsid w:val="000E1030"/>
    <w:rsid w:val="000E50E8"/>
    <w:rsid w:val="000E625B"/>
    <w:rsid w:val="000E7013"/>
    <w:rsid w:val="000E7253"/>
    <w:rsid w:val="000E7ADF"/>
    <w:rsid w:val="000F02C7"/>
    <w:rsid w:val="000F41E8"/>
    <w:rsid w:val="000F6D6D"/>
    <w:rsid w:val="000F7D60"/>
    <w:rsid w:val="00101491"/>
    <w:rsid w:val="001015DF"/>
    <w:rsid w:val="0010233D"/>
    <w:rsid w:val="00102BF4"/>
    <w:rsid w:val="00102FD4"/>
    <w:rsid w:val="00115309"/>
    <w:rsid w:val="001264C6"/>
    <w:rsid w:val="00140B39"/>
    <w:rsid w:val="0014483C"/>
    <w:rsid w:val="00152ABB"/>
    <w:rsid w:val="00153B9C"/>
    <w:rsid w:val="001566AF"/>
    <w:rsid w:val="00157E54"/>
    <w:rsid w:val="00161B2B"/>
    <w:rsid w:val="001679AE"/>
    <w:rsid w:val="00174EE5"/>
    <w:rsid w:val="00176EF7"/>
    <w:rsid w:val="00177348"/>
    <w:rsid w:val="00181985"/>
    <w:rsid w:val="00184D97"/>
    <w:rsid w:val="00186F80"/>
    <w:rsid w:val="001A5F53"/>
    <w:rsid w:val="001B02BF"/>
    <w:rsid w:val="001B12E8"/>
    <w:rsid w:val="001B3C2E"/>
    <w:rsid w:val="001B3CED"/>
    <w:rsid w:val="001B5BBC"/>
    <w:rsid w:val="001C2AFF"/>
    <w:rsid w:val="001C7C44"/>
    <w:rsid w:val="001E09FC"/>
    <w:rsid w:val="001E4408"/>
    <w:rsid w:val="001F186B"/>
    <w:rsid w:val="001F4A28"/>
    <w:rsid w:val="00202FAE"/>
    <w:rsid w:val="00210C0E"/>
    <w:rsid w:val="002156F1"/>
    <w:rsid w:val="00223948"/>
    <w:rsid w:val="00225544"/>
    <w:rsid w:val="002268D4"/>
    <w:rsid w:val="0023195B"/>
    <w:rsid w:val="002537F4"/>
    <w:rsid w:val="00253808"/>
    <w:rsid w:val="0027489B"/>
    <w:rsid w:val="00274D4A"/>
    <w:rsid w:val="0027714D"/>
    <w:rsid w:val="00281FBF"/>
    <w:rsid w:val="002829DA"/>
    <w:rsid w:val="00294FD1"/>
    <w:rsid w:val="00295EA5"/>
    <w:rsid w:val="00297C59"/>
    <w:rsid w:val="002A2465"/>
    <w:rsid w:val="002A36F5"/>
    <w:rsid w:val="002A55AD"/>
    <w:rsid w:val="002A7178"/>
    <w:rsid w:val="002B0F0E"/>
    <w:rsid w:val="002B270B"/>
    <w:rsid w:val="002C4CB2"/>
    <w:rsid w:val="002C5B39"/>
    <w:rsid w:val="002D2118"/>
    <w:rsid w:val="002D5EEB"/>
    <w:rsid w:val="002D6129"/>
    <w:rsid w:val="002D649E"/>
    <w:rsid w:val="00310A27"/>
    <w:rsid w:val="0031177A"/>
    <w:rsid w:val="003179A6"/>
    <w:rsid w:val="0033423A"/>
    <w:rsid w:val="003350A2"/>
    <w:rsid w:val="00342038"/>
    <w:rsid w:val="0034455C"/>
    <w:rsid w:val="00351189"/>
    <w:rsid w:val="003519DD"/>
    <w:rsid w:val="00355C98"/>
    <w:rsid w:val="00370A14"/>
    <w:rsid w:val="00372A6C"/>
    <w:rsid w:val="003735D6"/>
    <w:rsid w:val="003736C6"/>
    <w:rsid w:val="00374F25"/>
    <w:rsid w:val="00383A91"/>
    <w:rsid w:val="00387AB1"/>
    <w:rsid w:val="00397336"/>
    <w:rsid w:val="003A40DE"/>
    <w:rsid w:val="003A5174"/>
    <w:rsid w:val="003B2EA2"/>
    <w:rsid w:val="003C31B8"/>
    <w:rsid w:val="003C6CD8"/>
    <w:rsid w:val="003D20BB"/>
    <w:rsid w:val="003D35B1"/>
    <w:rsid w:val="003E2643"/>
    <w:rsid w:val="003E2791"/>
    <w:rsid w:val="003E5F0C"/>
    <w:rsid w:val="003F4CB7"/>
    <w:rsid w:val="003F6591"/>
    <w:rsid w:val="004029A0"/>
    <w:rsid w:val="004076E8"/>
    <w:rsid w:val="004114BF"/>
    <w:rsid w:val="00421690"/>
    <w:rsid w:val="00421C63"/>
    <w:rsid w:val="00430511"/>
    <w:rsid w:val="0043174F"/>
    <w:rsid w:val="00441BD2"/>
    <w:rsid w:val="00441FE2"/>
    <w:rsid w:val="00442094"/>
    <w:rsid w:val="0045102B"/>
    <w:rsid w:val="0045312D"/>
    <w:rsid w:val="004534A1"/>
    <w:rsid w:val="004534A3"/>
    <w:rsid w:val="00455204"/>
    <w:rsid w:val="00457045"/>
    <w:rsid w:val="004609EB"/>
    <w:rsid w:val="00460E09"/>
    <w:rsid w:val="004620B1"/>
    <w:rsid w:val="004713E9"/>
    <w:rsid w:val="0047397D"/>
    <w:rsid w:val="00485079"/>
    <w:rsid w:val="0048550E"/>
    <w:rsid w:val="00486928"/>
    <w:rsid w:val="00492356"/>
    <w:rsid w:val="00496D91"/>
    <w:rsid w:val="004A7CA4"/>
    <w:rsid w:val="004B1EFC"/>
    <w:rsid w:val="004B4EE0"/>
    <w:rsid w:val="004C20E3"/>
    <w:rsid w:val="004C280A"/>
    <w:rsid w:val="004C3837"/>
    <w:rsid w:val="004E3B8A"/>
    <w:rsid w:val="004E3CED"/>
    <w:rsid w:val="004F7986"/>
    <w:rsid w:val="00504617"/>
    <w:rsid w:val="00511B62"/>
    <w:rsid w:val="0051258E"/>
    <w:rsid w:val="00517182"/>
    <w:rsid w:val="00517AC9"/>
    <w:rsid w:val="005235AA"/>
    <w:rsid w:val="0052433C"/>
    <w:rsid w:val="0052669E"/>
    <w:rsid w:val="005320C4"/>
    <w:rsid w:val="005411D8"/>
    <w:rsid w:val="00542E90"/>
    <w:rsid w:val="00557B8E"/>
    <w:rsid w:val="00562290"/>
    <w:rsid w:val="00562DBC"/>
    <w:rsid w:val="00565B27"/>
    <w:rsid w:val="00571E17"/>
    <w:rsid w:val="00572B84"/>
    <w:rsid w:val="00572E6A"/>
    <w:rsid w:val="0057568D"/>
    <w:rsid w:val="005767A3"/>
    <w:rsid w:val="005847FF"/>
    <w:rsid w:val="0059614E"/>
    <w:rsid w:val="00597716"/>
    <w:rsid w:val="005A2603"/>
    <w:rsid w:val="005A3C32"/>
    <w:rsid w:val="005A41A1"/>
    <w:rsid w:val="005C6819"/>
    <w:rsid w:val="005D0424"/>
    <w:rsid w:val="005D3ADF"/>
    <w:rsid w:val="005E01F9"/>
    <w:rsid w:val="005E0A4C"/>
    <w:rsid w:val="005E28E7"/>
    <w:rsid w:val="005E2A01"/>
    <w:rsid w:val="005F1DFD"/>
    <w:rsid w:val="005F4F3F"/>
    <w:rsid w:val="005F5F6C"/>
    <w:rsid w:val="005F6D68"/>
    <w:rsid w:val="00602CC8"/>
    <w:rsid w:val="0060616B"/>
    <w:rsid w:val="00615D00"/>
    <w:rsid w:val="00621FCE"/>
    <w:rsid w:val="00624736"/>
    <w:rsid w:val="00626A5A"/>
    <w:rsid w:val="00627166"/>
    <w:rsid w:val="00640E78"/>
    <w:rsid w:val="006423FE"/>
    <w:rsid w:val="00646F84"/>
    <w:rsid w:val="00650801"/>
    <w:rsid w:val="006521DF"/>
    <w:rsid w:val="00652458"/>
    <w:rsid w:val="006556D0"/>
    <w:rsid w:val="006560E0"/>
    <w:rsid w:val="00666F23"/>
    <w:rsid w:val="006750A6"/>
    <w:rsid w:val="00675428"/>
    <w:rsid w:val="0067574C"/>
    <w:rsid w:val="006763F7"/>
    <w:rsid w:val="00676B1C"/>
    <w:rsid w:val="00681BED"/>
    <w:rsid w:val="00682F55"/>
    <w:rsid w:val="006875EC"/>
    <w:rsid w:val="00692C7E"/>
    <w:rsid w:val="006A778D"/>
    <w:rsid w:val="006B3C6F"/>
    <w:rsid w:val="006C0DF1"/>
    <w:rsid w:val="006C21A4"/>
    <w:rsid w:val="006C41DC"/>
    <w:rsid w:val="006D11C5"/>
    <w:rsid w:val="006D3702"/>
    <w:rsid w:val="006D3C52"/>
    <w:rsid w:val="006D3EEB"/>
    <w:rsid w:val="006D4725"/>
    <w:rsid w:val="006E4517"/>
    <w:rsid w:val="006E63C5"/>
    <w:rsid w:val="006E6647"/>
    <w:rsid w:val="006E7AC6"/>
    <w:rsid w:val="006E7EE9"/>
    <w:rsid w:val="006F09C4"/>
    <w:rsid w:val="006F2F05"/>
    <w:rsid w:val="006F3AB8"/>
    <w:rsid w:val="006F4592"/>
    <w:rsid w:val="006F5687"/>
    <w:rsid w:val="006F57A4"/>
    <w:rsid w:val="006F5AEF"/>
    <w:rsid w:val="006F76AA"/>
    <w:rsid w:val="007034E5"/>
    <w:rsid w:val="00712307"/>
    <w:rsid w:val="0071232B"/>
    <w:rsid w:val="00721C06"/>
    <w:rsid w:val="007221B6"/>
    <w:rsid w:val="00725AC5"/>
    <w:rsid w:val="00726C3F"/>
    <w:rsid w:val="0073068F"/>
    <w:rsid w:val="00732844"/>
    <w:rsid w:val="00732BAB"/>
    <w:rsid w:val="00733F68"/>
    <w:rsid w:val="00735033"/>
    <w:rsid w:val="00737374"/>
    <w:rsid w:val="0074088C"/>
    <w:rsid w:val="00741DA5"/>
    <w:rsid w:val="00746225"/>
    <w:rsid w:val="007471E2"/>
    <w:rsid w:val="00752DE4"/>
    <w:rsid w:val="0075787E"/>
    <w:rsid w:val="0076489C"/>
    <w:rsid w:val="00780A2B"/>
    <w:rsid w:val="00782070"/>
    <w:rsid w:val="00782835"/>
    <w:rsid w:val="007874EB"/>
    <w:rsid w:val="007A22C3"/>
    <w:rsid w:val="007A76B8"/>
    <w:rsid w:val="007B0D4B"/>
    <w:rsid w:val="007D4102"/>
    <w:rsid w:val="007D56E9"/>
    <w:rsid w:val="007E32C1"/>
    <w:rsid w:val="007E3D43"/>
    <w:rsid w:val="007E4728"/>
    <w:rsid w:val="007E5815"/>
    <w:rsid w:val="007E5AD0"/>
    <w:rsid w:val="007E7B07"/>
    <w:rsid w:val="007F49E9"/>
    <w:rsid w:val="007F505E"/>
    <w:rsid w:val="00810675"/>
    <w:rsid w:val="0081285D"/>
    <w:rsid w:val="00821536"/>
    <w:rsid w:val="00821B3D"/>
    <w:rsid w:val="0082228F"/>
    <w:rsid w:val="008255A7"/>
    <w:rsid w:val="00831E17"/>
    <w:rsid w:val="00845287"/>
    <w:rsid w:val="00846CC3"/>
    <w:rsid w:val="00853F5E"/>
    <w:rsid w:val="008541A9"/>
    <w:rsid w:val="008550E8"/>
    <w:rsid w:val="008665CA"/>
    <w:rsid w:val="00866C02"/>
    <w:rsid w:val="00867570"/>
    <w:rsid w:val="00867F17"/>
    <w:rsid w:val="00870B29"/>
    <w:rsid w:val="00872E1D"/>
    <w:rsid w:val="00876137"/>
    <w:rsid w:val="00882F21"/>
    <w:rsid w:val="00882F27"/>
    <w:rsid w:val="00883D60"/>
    <w:rsid w:val="0089576E"/>
    <w:rsid w:val="008A3C91"/>
    <w:rsid w:val="008A5C42"/>
    <w:rsid w:val="008B2341"/>
    <w:rsid w:val="008B6717"/>
    <w:rsid w:val="008C2D6D"/>
    <w:rsid w:val="008C3162"/>
    <w:rsid w:val="008D5D8F"/>
    <w:rsid w:val="008E342F"/>
    <w:rsid w:val="008E4128"/>
    <w:rsid w:val="008E4DD9"/>
    <w:rsid w:val="008F13F1"/>
    <w:rsid w:val="008F2CA2"/>
    <w:rsid w:val="008F43C3"/>
    <w:rsid w:val="008F6B42"/>
    <w:rsid w:val="00904067"/>
    <w:rsid w:val="00905425"/>
    <w:rsid w:val="00914F0F"/>
    <w:rsid w:val="0091775B"/>
    <w:rsid w:val="009263D9"/>
    <w:rsid w:val="00937C8A"/>
    <w:rsid w:val="00956DB0"/>
    <w:rsid w:val="00961BFA"/>
    <w:rsid w:val="00963E6E"/>
    <w:rsid w:val="00964FF2"/>
    <w:rsid w:val="00967D6E"/>
    <w:rsid w:val="00973627"/>
    <w:rsid w:val="00973728"/>
    <w:rsid w:val="0098055B"/>
    <w:rsid w:val="009809AF"/>
    <w:rsid w:val="00985689"/>
    <w:rsid w:val="00985B3E"/>
    <w:rsid w:val="00987BD7"/>
    <w:rsid w:val="00990F9A"/>
    <w:rsid w:val="00992313"/>
    <w:rsid w:val="00993266"/>
    <w:rsid w:val="00993939"/>
    <w:rsid w:val="009957FF"/>
    <w:rsid w:val="00996788"/>
    <w:rsid w:val="00996A7D"/>
    <w:rsid w:val="00997665"/>
    <w:rsid w:val="009A7C8C"/>
    <w:rsid w:val="009B1056"/>
    <w:rsid w:val="009B4A41"/>
    <w:rsid w:val="009C3278"/>
    <w:rsid w:val="009D388D"/>
    <w:rsid w:val="009D61B8"/>
    <w:rsid w:val="009D6BC0"/>
    <w:rsid w:val="009E1BF7"/>
    <w:rsid w:val="009E22C1"/>
    <w:rsid w:val="009E26AF"/>
    <w:rsid w:val="009E2824"/>
    <w:rsid w:val="009E3367"/>
    <w:rsid w:val="009E7FF3"/>
    <w:rsid w:val="009F1D89"/>
    <w:rsid w:val="009F2E1B"/>
    <w:rsid w:val="00A10E6F"/>
    <w:rsid w:val="00A11D6C"/>
    <w:rsid w:val="00A1427B"/>
    <w:rsid w:val="00A16C94"/>
    <w:rsid w:val="00A22B44"/>
    <w:rsid w:val="00A23107"/>
    <w:rsid w:val="00A24102"/>
    <w:rsid w:val="00A310BC"/>
    <w:rsid w:val="00A3167F"/>
    <w:rsid w:val="00A31E67"/>
    <w:rsid w:val="00A364A4"/>
    <w:rsid w:val="00A406EA"/>
    <w:rsid w:val="00A42410"/>
    <w:rsid w:val="00A502D5"/>
    <w:rsid w:val="00A5400F"/>
    <w:rsid w:val="00A57236"/>
    <w:rsid w:val="00A63AC4"/>
    <w:rsid w:val="00A728E4"/>
    <w:rsid w:val="00A73699"/>
    <w:rsid w:val="00A73C94"/>
    <w:rsid w:val="00A7551F"/>
    <w:rsid w:val="00A81481"/>
    <w:rsid w:val="00A8275B"/>
    <w:rsid w:val="00A84CAA"/>
    <w:rsid w:val="00A858DF"/>
    <w:rsid w:val="00A92A42"/>
    <w:rsid w:val="00A92F3A"/>
    <w:rsid w:val="00A931B2"/>
    <w:rsid w:val="00A95091"/>
    <w:rsid w:val="00A9684E"/>
    <w:rsid w:val="00A96B9B"/>
    <w:rsid w:val="00AA2FDD"/>
    <w:rsid w:val="00AB40F7"/>
    <w:rsid w:val="00AB45DA"/>
    <w:rsid w:val="00AB4B7D"/>
    <w:rsid w:val="00AB59BF"/>
    <w:rsid w:val="00AC0188"/>
    <w:rsid w:val="00AC2CEC"/>
    <w:rsid w:val="00AD4716"/>
    <w:rsid w:val="00AD5800"/>
    <w:rsid w:val="00AE1ADC"/>
    <w:rsid w:val="00AE4F4F"/>
    <w:rsid w:val="00AF1166"/>
    <w:rsid w:val="00AF4A29"/>
    <w:rsid w:val="00AF6CD9"/>
    <w:rsid w:val="00B020C1"/>
    <w:rsid w:val="00B0210D"/>
    <w:rsid w:val="00B17C0F"/>
    <w:rsid w:val="00B20FAF"/>
    <w:rsid w:val="00B2507F"/>
    <w:rsid w:val="00B250FF"/>
    <w:rsid w:val="00B27337"/>
    <w:rsid w:val="00B33811"/>
    <w:rsid w:val="00B35668"/>
    <w:rsid w:val="00B37972"/>
    <w:rsid w:val="00B447F6"/>
    <w:rsid w:val="00B53DB0"/>
    <w:rsid w:val="00B8163F"/>
    <w:rsid w:val="00B85D14"/>
    <w:rsid w:val="00B936B0"/>
    <w:rsid w:val="00BA026B"/>
    <w:rsid w:val="00BA5F26"/>
    <w:rsid w:val="00BA6568"/>
    <w:rsid w:val="00BB0C3D"/>
    <w:rsid w:val="00BB1F1A"/>
    <w:rsid w:val="00BB30EB"/>
    <w:rsid w:val="00BB5A54"/>
    <w:rsid w:val="00BC3474"/>
    <w:rsid w:val="00BC3B6B"/>
    <w:rsid w:val="00BC70BC"/>
    <w:rsid w:val="00BD3DB0"/>
    <w:rsid w:val="00BD472D"/>
    <w:rsid w:val="00BD60CD"/>
    <w:rsid w:val="00BD7BB3"/>
    <w:rsid w:val="00BE0166"/>
    <w:rsid w:val="00BE2F25"/>
    <w:rsid w:val="00BE516B"/>
    <w:rsid w:val="00BE6BDB"/>
    <w:rsid w:val="00BF20EF"/>
    <w:rsid w:val="00BF2CC5"/>
    <w:rsid w:val="00BF7B90"/>
    <w:rsid w:val="00C00EE9"/>
    <w:rsid w:val="00C03C3F"/>
    <w:rsid w:val="00C063A2"/>
    <w:rsid w:val="00C06F5A"/>
    <w:rsid w:val="00C1235E"/>
    <w:rsid w:val="00C1489B"/>
    <w:rsid w:val="00C14D31"/>
    <w:rsid w:val="00C15BD6"/>
    <w:rsid w:val="00C35C7B"/>
    <w:rsid w:val="00C37634"/>
    <w:rsid w:val="00C43491"/>
    <w:rsid w:val="00C51CA5"/>
    <w:rsid w:val="00C564A6"/>
    <w:rsid w:val="00C565DA"/>
    <w:rsid w:val="00C56E15"/>
    <w:rsid w:val="00C601BA"/>
    <w:rsid w:val="00C60274"/>
    <w:rsid w:val="00C8487E"/>
    <w:rsid w:val="00C878B1"/>
    <w:rsid w:val="00C91848"/>
    <w:rsid w:val="00CA4EEB"/>
    <w:rsid w:val="00CB6B3B"/>
    <w:rsid w:val="00CC177C"/>
    <w:rsid w:val="00CC1B87"/>
    <w:rsid w:val="00CD18D9"/>
    <w:rsid w:val="00CD34FF"/>
    <w:rsid w:val="00CD60B7"/>
    <w:rsid w:val="00CE12D3"/>
    <w:rsid w:val="00CE17AF"/>
    <w:rsid w:val="00CE576D"/>
    <w:rsid w:val="00CE712D"/>
    <w:rsid w:val="00CF3368"/>
    <w:rsid w:val="00CF3603"/>
    <w:rsid w:val="00CF5F08"/>
    <w:rsid w:val="00CF74D7"/>
    <w:rsid w:val="00D0056C"/>
    <w:rsid w:val="00D01489"/>
    <w:rsid w:val="00D05D2F"/>
    <w:rsid w:val="00D05ED4"/>
    <w:rsid w:val="00D076B3"/>
    <w:rsid w:val="00D12EB7"/>
    <w:rsid w:val="00D1470B"/>
    <w:rsid w:val="00D23B6F"/>
    <w:rsid w:val="00D24D17"/>
    <w:rsid w:val="00D256CD"/>
    <w:rsid w:val="00D25EC7"/>
    <w:rsid w:val="00D2604F"/>
    <w:rsid w:val="00D317FB"/>
    <w:rsid w:val="00D3568E"/>
    <w:rsid w:val="00D46A37"/>
    <w:rsid w:val="00D548BA"/>
    <w:rsid w:val="00D6001E"/>
    <w:rsid w:val="00D72497"/>
    <w:rsid w:val="00D745FB"/>
    <w:rsid w:val="00D76AC9"/>
    <w:rsid w:val="00D8063D"/>
    <w:rsid w:val="00D86C8C"/>
    <w:rsid w:val="00D9037B"/>
    <w:rsid w:val="00DA0B3E"/>
    <w:rsid w:val="00DA23DA"/>
    <w:rsid w:val="00DA24CE"/>
    <w:rsid w:val="00DA621A"/>
    <w:rsid w:val="00DA71DB"/>
    <w:rsid w:val="00DA7B85"/>
    <w:rsid w:val="00DC17E4"/>
    <w:rsid w:val="00DC28CE"/>
    <w:rsid w:val="00DC41D7"/>
    <w:rsid w:val="00DD143A"/>
    <w:rsid w:val="00DD20AA"/>
    <w:rsid w:val="00DD3C03"/>
    <w:rsid w:val="00DD4D84"/>
    <w:rsid w:val="00DE2FBB"/>
    <w:rsid w:val="00DF5021"/>
    <w:rsid w:val="00DF534F"/>
    <w:rsid w:val="00E023E3"/>
    <w:rsid w:val="00E032A4"/>
    <w:rsid w:val="00E066E9"/>
    <w:rsid w:val="00E1263D"/>
    <w:rsid w:val="00E144A6"/>
    <w:rsid w:val="00E17D7F"/>
    <w:rsid w:val="00E2002A"/>
    <w:rsid w:val="00E27125"/>
    <w:rsid w:val="00E31117"/>
    <w:rsid w:val="00E3174B"/>
    <w:rsid w:val="00E34088"/>
    <w:rsid w:val="00E35773"/>
    <w:rsid w:val="00E40729"/>
    <w:rsid w:val="00E40B48"/>
    <w:rsid w:val="00E460BD"/>
    <w:rsid w:val="00E520AD"/>
    <w:rsid w:val="00E53951"/>
    <w:rsid w:val="00E600C2"/>
    <w:rsid w:val="00E60F7D"/>
    <w:rsid w:val="00E66B34"/>
    <w:rsid w:val="00E671E1"/>
    <w:rsid w:val="00E7595A"/>
    <w:rsid w:val="00E812C3"/>
    <w:rsid w:val="00E85C41"/>
    <w:rsid w:val="00E86432"/>
    <w:rsid w:val="00E8788B"/>
    <w:rsid w:val="00EA234A"/>
    <w:rsid w:val="00EA2A86"/>
    <w:rsid w:val="00EA4F1C"/>
    <w:rsid w:val="00EB253F"/>
    <w:rsid w:val="00EB4F24"/>
    <w:rsid w:val="00EC27F6"/>
    <w:rsid w:val="00EC6A29"/>
    <w:rsid w:val="00EE4CC7"/>
    <w:rsid w:val="00EE4CE8"/>
    <w:rsid w:val="00EE4EEB"/>
    <w:rsid w:val="00EE76FD"/>
    <w:rsid w:val="00EF16D1"/>
    <w:rsid w:val="00EF2EA3"/>
    <w:rsid w:val="00EF3587"/>
    <w:rsid w:val="00EF435E"/>
    <w:rsid w:val="00EF4887"/>
    <w:rsid w:val="00EF52DD"/>
    <w:rsid w:val="00F063C0"/>
    <w:rsid w:val="00F06A87"/>
    <w:rsid w:val="00F15AAB"/>
    <w:rsid w:val="00F16A15"/>
    <w:rsid w:val="00F21D91"/>
    <w:rsid w:val="00F220FE"/>
    <w:rsid w:val="00F428EE"/>
    <w:rsid w:val="00F47A5C"/>
    <w:rsid w:val="00F53932"/>
    <w:rsid w:val="00F54B3A"/>
    <w:rsid w:val="00F57F86"/>
    <w:rsid w:val="00F629BC"/>
    <w:rsid w:val="00F66FD5"/>
    <w:rsid w:val="00F709F3"/>
    <w:rsid w:val="00F83AE1"/>
    <w:rsid w:val="00F843D0"/>
    <w:rsid w:val="00F9432F"/>
    <w:rsid w:val="00F9591F"/>
    <w:rsid w:val="00F967F9"/>
    <w:rsid w:val="00FA4F6C"/>
    <w:rsid w:val="00FB07C4"/>
    <w:rsid w:val="00FB0DFC"/>
    <w:rsid w:val="00FC224C"/>
    <w:rsid w:val="00FC227F"/>
    <w:rsid w:val="00FC2466"/>
    <w:rsid w:val="00FD6263"/>
    <w:rsid w:val="00FF337C"/>
    <w:rsid w:val="00FF539B"/>
    <w:rsid w:val="00FF63F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68C33"/>
  <w15:chartTrackingRefBased/>
  <w15:docId w15:val="{BA6E5BB7-4182-451D-845D-25282E0C1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EFC"/>
  </w:style>
  <w:style w:type="paragraph" w:styleId="Titre1">
    <w:name w:val="heading 1"/>
    <w:basedOn w:val="Normal"/>
    <w:next w:val="Txtjustifie"/>
    <w:link w:val="Titre1Car"/>
    <w:uiPriority w:val="9"/>
    <w:qFormat/>
    <w:rsid w:val="006C21A4"/>
    <w:pPr>
      <w:keepNext/>
      <w:keepLines/>
      <w:numPr>
        <w:numId w:val="7"/>
      </w:numPr>
      <w:spacing w:before="240" w:after="0"/>
      <w:outlineLvl w:val="0"/>
    </w:pPr>
    <w:rPr>
      <w:rFonts w:ascii="Arial" w:eastAsiaTheme="majorEastAsia" w:hAnsi="Arial" w:cstheme="majorBidi"/>
      <w:b/>
      <w:sz w:val="28"/>
      <w:szCs w:val="32"/>
    </w:rPr>
  </w:style>
  <w:style w:type="paragraph" w:styleId="Titre2">
    <w:name w:val="heading 2"/>
    <w:basedOn w:val="Titre1"/>
    <w:next w:val="Txtjustifie"/>
    <w:link w:val="Titre2Car"/>
    <w:uiPriority w:val="9"/>
    <w:unhideWhenUsed/>
    <w:qFormat/>
    <w:rsid w:val="004609EB"/>
    <w:pPr>
      <w:numPr>
        <w:ilvl w:val="1"/>
      </w:numPr>
      <w:spacing w:before="40"/>
      <w:outlineLvl w:val="1"/>
    </w:pPr>
    <w:rPr>
      <w:color w:val="000000" w:themeColor="text1"/>
      <w:szCs w:val="26"/>
    </w:rPr>
  </w:style>
  <w:style w:type="paragraph" w:styleId="Titre3">
    <w:name w:val="heading 3"/>
    <w:basedOn w:val="Titre2"/>
    <w:next w:val="Txtjustifie"/>
    <w:link w:val="Titre3Car"/>
    <w:uiPriority w:val="9"/>
    <w:unhideWhenUsed/>
    <w:qFormat/>
    <w:rsid w:val="006C21A4"/>
    <w:pPr>
      <w:numPr>
        <w:ilvl w:val="2"/>
      </w:numPr>
      <w:outlineLvl w:val="2"/>
    </w:pPr>
    <w:rPr>
      <w:szCs w:val="24"/>
    </w:rPr>
  </w:style>
  <w:style w:type="paragraph" w:styleId="Titre4">
    <w:name w:val="heading 4"/>
    <w:basedOn w:val="Titre3"/>
    <w:next w:val="Txtjustifie"/>
    <w:link w:val="Titre4Car"/>
    <w:uiPriority w:val="9"/>
    <w:unhideWhenUsed/>
    <w:qFormat/>
    <w:rsid w:val="006C21A4"/>
    <w:pPr>
      <w:numPr>
        <w:ilvl w:val="3"/>
      </w:numPr>
      <w:outlineLvl w:val="3"/>
    </w:pPr>
    <w:rPr>
      <w:iCs/>
    </w:rPr>
  </w:style>
  <w:style w:type="paragraph" w:styleId="Titre5">
    <w:name w:val="heading 5"/>
    <w:basedOn w:val="Titre4"/>
    <w:next w:val="Txtjustifie"/>
    <w:link w:val="Titre5Car"/>
    <w:uiPriority w:val="9"/>
    <w:unhideWhenUsed/>
    <w:qFormat/>
    <w:rsid w:val="004609EB"/>
    <w:pPr>
      <w:numPr>
        <w:ilvl w:val="4"/>
      </w:numPr>
      <w:spacing w:before="0"/>
      <w:outlineLvl w:val="4"/>
    </w:pPr>
  </w:style>
  <w:style w:type="paragraph" w:styleId="Titre6">
    <w:name w:val="heading 6"/>
    <w:basedOn w:val="Normal"/>
    <w:next w:val="Normal"/>
    <w:link w:val="Titre6Car"/>
    <w:uiPriority w:val="9"/>
    <w:semiHidden/>
    <w:unhideWhenUsed/>
    <w:rsid w:val="00F54B3A"/>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54B3A"/>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54B3A"/>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54B3A"/>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C21A4"/>
    <w:pPr>
      <w:spacing w:after="0" w:line="240" w:lineRule="auto"/>
    </w:pPr>
  </w:style>
  <w:style w:type="character" w:customStyle="1" w:styleId="Titre1Car">
    <w:name w:val="Titre 1 Car"/>
    <w:basedOn w:val="Policepardfaut"/>
    <w:link w:val="Titre1"/>
    <w:uiPriority w:val="9"/>
    <w:rsid w:val="006C21A4"/>
    <w:rPr>
      <w:rFonts w:ascii="Arial" w:eastAsiaTheme="majorEastAsia" w:hAnsi="Arial" w:cstheme="majorBidi"/>
      <w:b/>
      <w:sz w:val="28"/>
      <w:szCs w:val="32"/>
    </w:rPr>
  </w:style>
  <w:style w:type="character" w:customStyle="1" w:styleId="Titre2Car">
    <w:name w:val="Titre 2 Car"/>
    <w:basedOn w:val="Policepardfaut"/>
    <w:link w:val="Titre2"/>
    <w:uiPriority w:val="9"/>
    <w:rsid w:val="006C21A4"/>
    <w:rPr>
      <w:rFonts w:ascii="Arial" w:eastAsiaTheme="majorEastAsia" w:hAnsi="Arial" w:cstheme="majorBidi"/>
      <w:b/>
      <w:color w:val="000000" w:themeColor="text1"/>
      <w:sz w:val="28"/>
      <w:szCs w:val="26"/>
    </w:rPr>
  </w:style>
  <w:style w:type="character" w:customStyle="1" w:styleId="Titre3Car">
    <w:name w:val="Titre 3 Car"/>
    <w:basedOn w:val="Policepardfaut"/>
    <w:link w:val="Titre3"/>
    <w:uiPriority w:val="9"/>
    <w:rsid w:val="006C21A4"/>
    <w:rPr>
      <w:rFonts w:ascii="Arial" w:eastAsiaTheme="majorEastAsia" w:hAnsi="Arial" w:cstheme="majorBidi"/>
      <w:b/>
      <w:color w:val="000000" w:themeColor="text1"/>
      <w:sz w:val="28"/>
      <w:szCs w:val="24"/>
    </w:rPr>
  </w:style>
  <w:style w:type="paragraph" w:customStyle="1" w:styleId="Txtjustifie">
    <w:name w:val="Txt_justifie"/>
    <w:basedOn w:val="Normal"/>
    <w:qFormat/>
    <w:rsid w:val="006C21A4"/>
    <w:pPr>
      <w:spacing w:line="240" w:lineRule="auto"/>
      <w:jc w:val="both"/>
    </w:pPr>
  </w:style>
  <w:style w:type="character" w:customStyle="1" w:styleId="Titre4Car">
    <w:name w:val="Titre 4 Car"/>
    <w:basedOn w:val="Policepardfaut"/>
    <w:link w:val="Titre4"/>
    <w:uiPriority w:val="9"/>
    <w:rsid w:val="006C21A4"/>
    <w:rPr>
      <w:rFonts w:ascii="Arial" w:eastAsiaTheme="majorEastAsia" w:hAnsi="Arial" w:cstheme="majorBidi"/>
      <w:b/>
      <w:iCs/>
      <w:color w:val="000000" w:themeColor="text1"/>
      <w:sz w:val="28"/>
      <w:szCs w:val="24"/>
    </w:rPr>
  </w:style>
  <w:style w:type="character" w:customStyle="1" w:styleId="Titre5Car">
    <w:name w:val="Titre 5 Car"/>
    <w:basedOn w:val="Policepardfaut"/>
    <w:link w:val="Titre5"/>
    <w:uiPriority w:val="9"/>
    <w:rsid w:val="004609EB"/>
    <w:rPr>
      <w:rFonts w:ascii="Arial" w:eastAsiaTheme="majorEastAsia" w:hAnsi="Arial" w:cstheme="majorBidi"/>
      <w:b/>
      <w:iCs/>
      <w:color w:val="000000" w:themeColor="text1"/>
      <w:sz w:val="28"/>
      <w:szCs w:val="24"/>
    </w:rPr>
  </w:style>
  <w:style w:type="paragraph" w:customStyle="1" w:styleId="Titreprincipale">
    <w:name w:val="Titre_principale"/>
    <w:basedOn w:val="Normal"/>
    <w:next w:val="Normal"/>
    <w:qFormat/>
    <w:rsid w:val="001C2AFF"/>
    <w:pPr>
      <w:jc w:val="center"/>
    </w:pPr>
    <w:rPr>
      <w:sz w:val="72"/>
    </w:rPr>
  </w:style>
  <w:style w:type="paragraph" w:customStyle="1" w:styleId="Titresecondaire">
    <w:name w:val="Titre_secondaire"/>
    <w:basedOn w:val="Normal"/>
    <w:qFormat/>
    <w:rsid w:val="00B17C0F"/>
    <w:pPr>
      <w:pBdr>
        <w:top w:val="single" w:sz="4" w:space="1" w:color="auto"/>
        <w:left w:val="single" w:sz="4" w:space="4" w:color="auto"/>
        <w:bottom w:val="single" w:sz="4" w:space="1" w:color="auto"/>
        <w:right w:val="single" w:sz="4" w:space="4" w:color="auto"/>
      </w:pBdr>
      <w:spacing w:before="720"/>
      <w:jc w:val="center"/>
    </w:pPr>
    <w:rPr>
      <w:rFonts w:ascii="Arial" w:hAnsi="Arial"/>
      <w:sz w:val="48"/>
      <w:szCs w:val="40"/>
    </w:rPr>
  </w:style>
  <w:style w:type="character" w:styleId="Textedelespacerserv">
    <w:name w:val="Placeholder Text"/>
    <w:basedOn w:val="Policepardfaut"/>
    <w:uiPriority w:val="99"/>
    <w:semiHidden/>
    <w:rsid w:val="006F09C4"/>
    <w:rPr>
      <w:color w:val="808080"/>
    </w:rPr>
  </w:style>
  <w:style w:type="paragraph" w:customStyle="1" w:styleId="Auteur">
    <w:name w:val="Auteur"/>
    <w:basedOn w:val="Txtjustifie"/>
    <w:next w:val="Txtjustifie"/>
    <w:qFormat/>
    <w:rsid w:val="00602CC8"/>
    <w:pPr>
      <w:spacing w:before="840" w:after="360"/>
      <w:jc w:val="center"/>
    </w:pPr>
    <w:rPr>
      <w:rFonts w:ascii="Arial" w:hAnsi="Arial"/>
      <w:b/>
      <w:sz w:val="40"/>
    </w:rPr>
  </w:style>
  <w:style w:type="table" w:styleId="Grilledutableau">
    <w:name w:val="Table Grid"/>
    <w:basedOn w:val="TableauNormal"/>
    <w:uiPriority w:val="39"/>
    <w:rsid w:val="006F2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52669E"/>
    <w:pPr>
      <w:spacing w:before="360" w:after="0"/>
    </w:pPr>
    <w:rPr>
      <w:rFonts w:asciiTheme="majorHAnsi" w:hAnsiTheme="majorHAnsi" w:cstheme="majorHAnsi"/>
      <w:b/>
      <w:bCs/>
      <w:caps/>
      <w:sz w:val="24"/>
      <w:szCs w:val="24"/>
    </w:rPr>
  </w:style>
  <w:style w:type="paragraph" w:styleId="TM2">
    <w:name w:val="toc 2"/>
    <w:basedOn w:val="Normal"/>
    <w:next w:val="Normal"/>
    <w:autoRedefine/>
    <w:uiPriority w:val="39"/>
    <w:unhideWhenUsed/>
    <w:rsid w:val="0052669E"/>
    <w:pPr>
      <w:spacing w:before="240" w:after="0"/>
    </w:pPr>
    <w:rPr>
      <w:rFonts w:cstheme="minorHAnsi"/>
      <w:b/>
      <w:bCs/>
      <w:sz w:val="20"/>
      <w:szCs w:val="20"/>
    </w:rPr>
  </w:style>
  <w:style w:type="paragraph" w:styleId="TM3">
    <w:name w:val="toc 3"/>
    <w:basedOn w:val="Normal"/>
    <w:next w:val="Normal"/>
    <w:autoRedefine/>
    <w:uiPriority w:val="39"/>
    <w:unhideWhenUsed/>
    <w:rsid w:val="0052669E"/>
    <w:pPr>
      <w:spacing w:after="0"/>
      <w:ind w:left="220"/>
    </w:pPr>
    <w:rPr>
      <w:rFonts w:cstheme="minorHAnsi"/>
      <w:sz w:val="20"/>
      <w:szCs w:val="20"/>
    </w:rPr>
  </w:style>
  <w:style w:type="paragraph" w:styleId="TM4">
    <w:name w:val="toc 4"/>
    <w:basedOn w:val="Normal"/>
    <w:next w:val="Normal"/>
    <w:autoRedefine/>
    <w:uiPriority w:val="39"/>
    <w:unhideWhenUsed/>
    <w:rsid w:val="0052669E"/>
    <w:pPr>
      <w:spacing w:after="0"/>
      <w:ind w:left="440"/>
    </w:pPr>
    <w:rPr>
      <w:rFonts w:cstheme="minorHAnsi"/>
      <w:sz w:val="20"/>
      <w:szCs w:val="20"/>
    </w:rPr>
  </w:style>
  <w:style w:type="paragraph" w:styleId="TM5">
    <w:name w:val="toc 5"/>
    <w:basedOn w:val="Normal"/>
    <w:next w:val="Normal"/>
    <w:autoRedefine/>
    <w:uiPriority w:val="39"/>
    <w:unhideWhenUsed/>
    <w:rsid w:val="0052669E"/>
    <w:pPr>
      <w:spacing w:after="0"/>
      <w:ind w:left="660"/>
    </w:pPr>
    <w:rPr>
      <w:rFonts w:cstheme="minorHAnsi"/>
      <w:sz w:val="20"/>
      <w:szCs w:val="20"/>
    </w:rPr>
  </w:style>
  <w:style w:type="paragraph" w:customStyle="1" w:styleId="StyleCentr">
    <w:name w:val="Style Centré"/>
    <w:basedOn w:val="Normal"/>
    <w:rsid w:val="004B1EFC"/>
    <w:pPr>
      <w:spacing w:before="240"/>
      <w:jc w:val="center"/>
    </w:pPr>
    <w:rPr>
      <w:rFonts w:eastAsia="Times New Roman" w:cs="Times New Roman"/>
      <w:szCs w:val="20"/>
    </w:rPr>
  </w:style>
  <w:style w:type="character" w:styleId="Lienhypertexte">
    <w:name w:val="Hyperlink"/>
    <w:basedOn w:val="Policepardfaut"/>
    <w:uiPriority w:val="99"/>
    <w:unhideWhenUsed/>
    <w:rsid w:val="0052669E"/>
    <w:rPr>
      <w:color w:val="0563C1" w:themeColor="hyperlink"/>
      <w:u w:val="single"/>
    </w:rPr>
  </w:style>
  <w:style w:type="paragraph" w:styleId="En-tte">
    <w:name w:val="header"/>
    <w:basedOn w:val="Normal"/>
    <w:link w:val="En-tteCar"/>
    <w:uiPriority w:val="99"/>
    <w:unhideWhenUsed/>
    <w:rsid w:val="0052669E"/>
    <w:pPr>
      <w:tabs>
        <w:tab w:val="center" w:pos="4536"/>
        <w:tab w:val="right" w:pos="9072"/>
      </w:tabs>
      <w:spacing w:after="0" w:line="240" w:lineRule="auto"/>
    </w:pPr>
  </w:style>
  <w:style w:type="character" w:customStyle="1" w:styleId="En-tteCar">
    <w:name w:val="En-tête Car"/>
    <w:basedOn w:val="Policepardfaut"/>
    <w:link w:val="En-tte"/>
    <w:uiPriority w:val="99"/>
    <w:rsid w:val="0052669E"/>
  </w:style>
  <w:style w:type="paragraph" w:styleId="Pieddepage">
    <w:name w:val="footer"/>
    <w:basedOn w:val="Normal"/>
    <w:link w:val="PieddepageCar"/>
    <w:uiPriority w:val="99"/>
    <w:unhideWhenUsed/>
    <w:rsid w:val="005266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2669E"/>
  </w:style>
  <w:style w:type="character" w:customStyle="1" w:styleId="Titre6Car">
    <w:name w:val="Titre 6 Car"/>
    <w:basedOn w:val="Policepardfaut"/>
    <w:link w:val="Titre6"/>
    <w:uiPriority w:val="9"/>
    <w:semiHidden/>
    <w:rsid w:val="00F54B3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F54B3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F54B3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54B3A"/>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5A2603"/>
    <w:pPr>
      <w:ind w:left="720"/>
      <w:contextualSpacing/>
    </w:pPr>
  </w:style>
  <w:style w:type="paragraph" w:customStyle="1" w:styleId="TxtCode3-Orange">
    <w:name w:val="Txt_Code 3-&gt;Orange"/>
    <w:basedOn w:val="Normal"/>
    <w:rsid w:val="008F13F1"/>
    <w:pPr>
      <w:pBdr>
        <w:top w:val="dashed" w:sz="6" w:space="1" w:color="auto"/>
        <w:left w:val="dashed" w:sz="6" w:space="4" w:color="auto"/>
        <w:bottom w:val="dashed" w:sz="6" w:space="1" w:color="auto"/>
        <w:right w:val="dashed" w:sz="6" w:space="1" w:color="auto"/>
      </w:pBdr>
      <w:shd w:val="clear" w:color="auto" w:fill="FFCF9F"/>
      <w:tabs>
        <w:tab w:val="left" w:pos="994"/>
        <w:tab w:val="left" w:pos="1420"/>
        <w:tab w:val="left" w:pos="1846"/>
        <w:tab w:val="left" w:pos="2272"/>
      </w:tabs>
      <w:spacing w:after="120" w:line="240" w:lineRule="auto"/>
      <w:ind w:left="567" w:right="550"/>
      <w:contextualSpacing/>
    </w:pPr>
    <w:rPr>
      <w:rFonts w:ascii="Courier New" w:eastAsia="Times New Roman" w:hAnsi="Courier New" w:cs="Courier New"/>
      <w:b/>
      <w:noProof/>
      <w:sz w:val="18"/>
      <w:szCs w:val="24"/>
      <w:lang w:eastAsia="fr-FR"/>
    </w:rPr>
  </w:style>
  <w:style w:type="paragraph" w:customStyle="1" w:styleId="StyleParagraphedelisteLatinCalibriAprs0ptInterlig">
    <w:name w:val="Style Paragraphe de liste + (Latin) Calibri Après : 0 pt Interlig..."/>
    <w:basedOn w:val="Paragraphedeliste"/>
    <w:next w:val="Txtjustifie"/>
    <w:rsid w:val="008665CA"/>
    <w:pPr>
      <w:spacing w:after="0" w:line="240" w:lineRule="auto"/>
    </w:pPr>
    <w:rPr>
      <w:rFonts w:ascii="Calibri" w:eastAsia="Times New Roman" w:hAnsi="Calibri" w:cs="Times New Roman"/>
      <w:szCs w:val="20"/>
    </w:rPr>
  </w:style>
  <w:style w:type="paragraph" w:customStyle="1" w:styleId="StyleParagraphedelisteLatinCalibriAprs0ptInterlig1">
    <w:name w:val="Style Paragraphe de liste + (Latin) Calibri Après : 0 pt Interlig...1"/>
    <w:basedOn w:val="Paragraphedeliste"/>
    <w:next w:val="Txtjustifie"/>
    <w:rsid w:val="008665CA"/>
    <w:pPr>
      <w:spacing w:after="0" w:line="240" w:lineRule="auto"/>
    </w:pPr>
    <w:rPr>
      <w:rFonts w:ascii="Calibri" w:eastAsia="Times New Roman" w:hAnsi="Calibri" w:cs="Times New Roman"/>
      <w:szCs w:val="20"/>
    </w:rPr>
  </w:style>
  <w:style w:type="character" w:styleId="Marquedecommentaire">
    <w:name w:val="annotation reference"/>
    <w:basedOn w:val="Policepardfaut"/>
    <w:uiPriority w:val="99"/>
    <w:semiHidden/>
    <w:unhideWhenUsed/>
    <w:rsid w:val="00BC3474"/>
    <w:rPr>
      <w:sz w:val="16"/>
      <w:szCs w:val="16"/>
    </w:rPr>
  </w:style>
  <w:style w:type="paragraph" w:styleId="Commentaire">
    <w:name w:val="annotation text"/>
    <w:basedOn w:val="Normal"/>
    <w:link w:val="CommentaireCar"/>
    <w:uiPriority w:val="99"/>
    <w:semiHidden/>
    <w:unhideWhenUsed/>
    <w:rsid w:val="00BC3474"/>
    <w:pPr>
      <w:spacing w:line="240" w:lineRule="auto"/>
    </w:pPr>
    <w:rPr>
      <w:sz w:val="20"/>
      <w:szCs w:val="20"/>
    </w:rPr>
  </w:style>
  <w:style w:type="character" w:customStyle="1" w:styleId="CommentaireCar">
    <w:name w:val="Commentaire Car"/>
    <w:basedOn w:val="Policepardfaut"/>
    <w:link w:val="Commentaire"/>
    <w:uiPriority w:val="99"/>
    <w:semiHidden/>
    <w:rsid w:val="00BC3474"/>
    <w:rPr>
      <w:sz w:val="20"/>
      <w:szCs w:val="20"/>
    </w:rPr>
  </w:style>
  <w:style w:type="paragraph" w:styleId="Objetducommentaire">
    <w:name w:val="annotation subject"/>
    <w:basedOn w:val="Commentaire"/>
    <w:next w:val="Commentaire"/>
    <w:link w:val="ObjetducommentaireCar"/>
    <w:uiPriority w:val="99"/>
    <w:semiHidden/>
    <w:unhideWhenUsed/>
    <w:rsid w:val="00BC3474"/>
    <w:rPr>
      <w:b/>
      <w:bCs/>
    </w:rPr>
  </w:style>
  <w:style w:type="character" w:customStyle="1" w:styleId="ObjetducommentaireCar">
    <w:name w:val="Objet du commentaire Car"/>
    <w:basedOn w:val="CommentaireCar"/>
    <w:link w:val="Objetducommentaire"/>
    <w:uiPriority w:val="99"/>
    <w:semiHidden/>
    <w:rsid w:val="00BC3474"/>
    <w:rPr>
      <w:b/>
      <w:bCs/>
      <w:sz w:val="20"/>
      <w:szCs w:val="20"/>
    </w:rPr>
  </w:style>
  <w:style w:type="paragraph" w:styleId="TM6">
    <w:name w:val="toc 6"/>
    <w:basedOn w:val="Normal"/>
    <w:next w:val="Normal"/>
    <w:autoRedefine/>
    <w:uiPriority w:val="39"/>
    <w:unhideWhenUsed/>
    <w:rsid w:val="00460E09"/>
    <w:pPr>
      <w:spacing w:after="100"/>
      <w:ind w:left="1100"/>
    </w:pPr>
    <w:rPr>
      <w:rFonts w:eastAsiaTheme="minorEastAsia"/>
      <w:lang w:eastAsia="fr-CH"/>
    </w:rPr>
  </w:style>
  <w:style w:type="paragraph" w:styleId="TM7">
    <w:name w:val="toc 7"/>
    <w:basedOn w:val="Normal"/>
    <w:next w:val="Normal"/>
    <w:autoRedefine/>
    <w:uiPriority w:val="39"/>
    <w:unhideWhenUsed/>
    <w:rsid w:val="00460E09"/>
    <w:pPr>
      <w:spacing w:after="100"/>
      <w:ind w:left="1320"/>
    </w:pPr>
    <w:rPr>
      <w:rFonts w:eastAsiaTheme="minorEastAsia"/>
      <w:lang w:eastAsia="fr-CH"/>
    </w:rPr>
  </w:style>
  <w:style w:type="paragraph" w:styleId="TM8">
    <w:name w:val="toc 8"/>
    <w:basedOn w:val="Normal"/>
    <w:next w:val="Normal"/>
    <w:autoRedefine/>
    <w:uiPriority w:val="39"/>
    <w:unhideWhenUsed/>
    <w:rsid w:val="00460E09"/>
    <w:pPr>
      <w:spacing w:after="100"/>
      <w:ind w:left="1540"/>
    </w:pPr>
    <w:rPr>
      <w:rFonts w:eastAsiaTheme="minorEastAsia"/>
      <w:lang w:eastAsia="fr-CH"/>
    </w:rPr>
  </w:style>
  <w:style w:type="paragraph" w:styleId="TM9">
    <w:name w:val="toc 9"/>
    <w:basedOn w:val="Normal"/>
    <w:next w:val="Normal"/>
    <w:autoRedefine/>
    <w:uiPriority w:val="39"/>
    <w:unhideWhenUsed/>
    <w:rsid w:val="00460E09"/>
    <w:pPr>
      <w:spacing w:after="100"/>
      <w:ind w:left="1760"/>
    </w:pPr>
    <w:rPr>
      <w:rFonts w:eastAsiaTheme="minorEastAsia"/>
      <w:lang w:eastAsia="fr-CH"/>
    </w:rPr>
  </w:style>
  <w:style w:type="character" w:styleId="Mentionnonrsolue">
    <w:name w:val="Unresolved Mention"/>
    <w:basedOn w:val="Policepardfaut"/>
    <w:uiPriority w:val="99"/>
    <w:semiHidden/>
    <w:unhideWhenUsed/>
    <w:rsid w:val="00460E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3843">
      <w:bodyDiv w:val="1"/>
      <w:marLeft w:val="0"/>
      <w:marRight w:val="0"/>
      <w:marTop w:val="0"/>
      <w:marBottom w:val="0"/>
      <w:divBdr>
        <w:top w:val="none" w:sz="0" w:space="0" w:color="auto"/>
        <w:left w:val="none" w:sz="0" w:space="0" w:color="auto"/>
        <w:bottom w:val="none" w:sz="0" w:space="0" w:color="auto"/>
        <w:right w:val="none" w:sz="0" w:space="0" w:color="auto"/>
      </w:divBdr>
    </w:div>
    <w:div w:id="101414801">
      <w:bodyDiv w:val="1"/>
      <w:marLeft w:val="0"/>
      <w:marRight w:val="0"/>
      <w:marTop w:val="0"/>
      <w:marBottom w:val="0"/>
      <w:divBdr>
        <w:top w:val="none" w:sz="0" w:space="0" w:color="auto"/>
        <w:left w:val="none" w:sz="0" w:space="0" w:color="auto"/>
        <w:bottom w:val="none" w:sz="0" w:space="0" w:color="auto"/>
        <w:right w:val="none" w:sz="0" w:space="0" w:color="auto"/>
      </w:divBdr>
      <w:divsChild>
        <w:div w:id="618535120">
          <w:marLeft w:val="0"/>
          <w:marRight w:val="0"/>
          <w:marTop w:val="0"/>
          <w:marBottom w:val="0"/>
          <w:divBdr>
            <w:top w:val="none" w:sz="0" w:space="0" w:color="auto"/>
            <w:left w:val="none" w:sz="0" w:space="0" w:color="auto"/>
            <w:bottom w:val="none" w:sz="0" w:space="0" w:color="auto"/>
            <w:right w:val="none" w:sz="0" w:space="0" w:color="auto"/>
          </w:divBdr>
          <w:divsChild>
            <w:div w:id="1014453156">
              <w:marLeft w:val="0"/>
              <w:marRight w:val="0"/>
              <w:marTop w:val="0"/>
              <w:marBottom w:val="0"/>
              <w:divBdr>
                <w:top w:val="none" w:sz="0" w:space="0" w:color="auto"/>
                <w:left w:val="none" w:sz="0" w:space="0" w:color="auto"/>
                <w:bottom w:val="none" w:sz="0" w:space="0" w:color="auto"/>
                <w:right w:val="none" w:sz="0" w:space="0" w:color="auto"/>
              </w:divBdr>
            </w:div>
            <w:div w:id="1333991512">
              <w:marLeft w:val="0"/>
              <w:marRight w:val="0"/>
              <w:marTop w:val="0"/>
              <w:marBottom w:val="0"/>
              <w:divBdr>
                <w:top w:val="none" w:sz="0" w:space="0" w:color="auto"/>
                <w:left w:val="none" w:sz="0" w:space="0" w:color="auto"/>
                <w:bottom w:val="none" w:sz="0" w:space="0" w:color="auto"/>
                <w:right w:val="none" w:sz="0" w:space="0" w:color="auto"/>
              </w:divBdr>
            </w:div>
            <w:div w:id="1837914225">
              <w:marLeft w:val="0"/>
              <w:marRight w:val="0"/>
              <w:marTop w:val="0"/>
              <w:marBottom w:val="0"/>
              <w:divBdr>
                <w:top w:val="none" w:sz="0" w:space="0" w:color="auto"/>
                <w:left w:val="none" w:sz="0" w:space="0" w:color="auto"/>
                <w:bottom w:val="none" w:sz="0" w:space="0" w:color="auto"/>
                <w:right w:val="none" w:sz="0" w:space="0" w:color="auto"/>
              </w:divBdr>
            </w:div>
            <w:div w:id="61341973">
              <w:marLeft w:val="0"/>
              <w:marRight w:val="0"/>
              <w:marTop w:val="0"/>
              <w:marBottom w:val="0"/>
              <w:divBdr>
                <w:top w:val="none" w:sz="0" w:space="0" w:color="auto"/>
                <w:left w:val="none" w:sz="0" w:space="0" w:color="auto"/>
                <w:bottom w:val="none" w:sz="0" w:space="0" w:color="auto"/>
                <w:right w:val="none" w:sz="0" w:space="0" w:color="auto"/>
              </w:divBdr>
            </w:div>
            <w:div w:id="2090036808">
              <w:marLeft w:val="0"/>
              <w:marRight w:val="0"/>
              <w:marTop w:val="0"/>
              <w:marBottom w:val="0"/>
              <w:divBdr>
                <w:top w:val="none" w:sz="0" w:space="0" w:color="auto"/>
                <w:left w:val="none" w:sz="0" w:space="0" w:color="auto"/>
                <w:bottom w:val="none" w:sz="0" w:space="0" w:color="auto"/>
                <w:right w:val="none" w:sz="0" w:space="0" w:color="auto"/>
              </w:divBdr>
            </w:div>
            <w:div w:id="1724140380">
              <w:marLeft w:val="0"/>
              <w:marRight w:val="0"/>
              <w:marTop w:val="0"/>
              <w:marBottom w:val="0"/>
              <w:divBdr>
                <w:top w:val="none" w:sz="0" w:space="0" w:color="auto"/>
                <w:left w:val="none" w:sz="0" w:space="0" w:color="auto"/>
                <w:bottom w:val="none" w:sz="0" w:space="0" w:color="auto"/>
                <w:right w:val="none" w:sz="0" w:space="0" w:color="auto"/>
              </w:divBdr>
            </w:div>
            <w:div w:id="353045944">
              <w:marLeft w:val="0"/>
              <w:marRight w:val="0"/>
              <w:marTop w:val="0"/>
              <w:marBottom w:val="0"/>
              <w:divBdr>
                <w:top w:val="none" w:sz="0" w:space="0" w:color="auto"/>
                <w:left w:val="none" w:sz="0" w:space="0" w:color="auto"/>
                <w:bottom w:val="none" w:sz="0" w:space="0" w:color="auto"/>
                <w:right w:val="none" w:sz="0" w:space="0" w:color="auto"/>
              </w:divBdr>
            </w:div>
            <w:div w:id="1629513370">
              <w:marLeft w:val="0"/>
              <w:marRight w:val="0"/>
              <w:marTop w:val="0"/>
              <w:marBottom w:val="0"/>
              <w:divBdr>
                <w:top w:val="none" w:sz="0" w:space="0" w:color="auto"/>
                <w:left w:val="none" w:sz="0" w:space="0" w:color="auto"/>
                <w:bottom w:val="none" w:sz="0" w:space="0" w:color="auto"/>
                <w:right w:val="none" w:sz="0" w:space="0" w:color="auto"/>
              </w:divBdr>
            </w:div>
            <w:div w:id="1037394718">
              <w:marLeft w:val="0"/>
              <w:marRight w:val="0"/>
              <w:marTop w:val="0"/>
              <w:marBottom w:val="0"/>
              <w:divBdr>
                <w:top w:val="none" w:sz="0" w:space="0" w:color="auto"/>
                <w:left w:val="none" w:sz="0" w:space="0" w:color="auto"/>
                <w:bottom w:val="none" w:sz="0" w:space="0" w:color="auto"/>
                <w:right w:val="none" w:sz="0" w:space="0" w:color="auto"/>
              </w:divBdr>
            </w:div>
            <w:div w:id="155268163">
              <w:marLeft w:val="0"/>
              <w:marRight w:val="0"/>
              <w:marTop w:val="0"/>
              <w:marBottom w:val="0"/>
              <w:divBdr>
                <w:top w:val="none" w:sz="0" w:space="0" w:color="auto"/>
                <w:left w:val="none" w:sz="0" w:space="0" w:color="auto"/>
                <w:bottom w:val="none" w:sz="0" w:space="0" w:color="auto"/>
                <w:right w:val="none" w:sz="0" w:space="0" w:color="auto"/>
              </w:divBdr>
            </w:div>
            <w:div w:id="193940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7614">
      <w:bodyDiv w:val="1"/>
      <w:marLeft w:val="0"/>
      <w:marRight w:val="0"/>
      <w:marTop w:val="0"/>
      <w:marBottom w:val="0"/>
      <w:divBdr>
        <w:top w:val="none" w:sz="0" w:space="0" w:color="auto"/>
        <w:left w:val="none" w:sz="0" w:space="0" w:color="auto"/>
        <w:bottom w:val="none" w:sz="0" w:space="0" w:color="auto"/>
        <w:right w:val="none" w:sz="0" w:space="0" w:color="auto"/>
      </w:divBdr>
      <w:divsChild>
        <w:div w:id="571427842">
          <w:marLeft w:val="0"/>
          <w:marRight w:val="0"/>
          <w:marTop w:val="0"/>
          <w:marBottom w:val="0"/>
          <w:divBdr>
            <w:top w:val="none" w:sz="0" w:space="0" w:color="auto"/>
            <w:left w:val="none" w:sz="0" w:space="0" w:color="auto"/>
            <w:bottom w:val="none" w:sz="0" w:space="0" w:color="auto"/>
            <w:right w:val="none" w:sz="0" w:space="0" w:color="auto"/>
          </w:divBdr>
          <w:divsChild>
            <w:div w:id="774861936">
              <w:marLeft w:val="0"/>
              <w:marRight w:val="0"/>
              <w:marTop w:val="0"/>
              <w:marBottom w:val="0"/>
              <w:divBdr>
                <w:top w:val="none" w:sz="0" w:space="0" w:color="auto"/>
                <w:left w:val="none" w:sz="0" w:space="0" w:color="auto"/>
                <w:bottom w:val="none" w:sz="0" w:space="0" w:color="auto"/>
                <w:right w:val="none" w:sz="0" w:space="0" w:color="auto"/>
              </w:divBdr>
            </w:div>
            <w:div w:id="235674003">
              <w:marLeft w:val="0"/>
              <w:marRight w:val="0"/>
              <w:marTop w:val="0"/>
              <w:marBottom w:val="0"/>
              <w:divBdr>
                <w:top w:val="none" w:sz="0" w:space="0" w:color="auto"/>
                <w:left w:val="none" w:sz="0" w:space="0" w:color="auto"/>
                <w:bottom w:val="none" w:sz="0" w:space="0" w:color="auto"/>
                <w:right w:val="none" w:sz="0" w:space="0" w:color="auto"/>
              </w:divBdr>
            </w:div>
            <w:div w:id="601451698">
              <w:marLeft w:val="0"/>
              <w:marRight w:val="0"/>
              <w:marTop w:val="0"/>
              <w:marBottom w:val="0"/>
              <w:divBdr>
                <w:top w:val="none" w:sz="0" w:space="0" w:color="auto"/>
                <w:left w:val="none" w:sz="0" w:space="0" w:color="auto"/>
                <w:bottom w:val="none" w:sz="0" w:space="0" w:color="auto"/>
                <w:right w:val="none" w:sz="0" w:space="0" w:color="auto"/>
              </w:divBdr>
            </w:div>
            <w:div w:id="401416280">
              <w:marLeft w:val="0"/>
              <w:marRight w:val="0"/>
              <w:marTop w:val="0"/>
              <w:marBottom w:val="0"/>
              <w:divBdr>
                <w:top w:val="none" w:sz="0" w:space="0" w:color="auto"/>
                <w:left w:val="none" w:sz="0" w:space="0" w:color="auto"/>
                <w:bottom w:val="none" w:sz="0" w:space="0" w:color="auto"/>
                <w:right w:val="none" w:sz="0" w:space="0" w:color="auto"/>
              </w:divBdr>
            </w:div>
            <w:div w:id="1454203523">
              <w:marLeft w:val="0"/>
              <w:marRight w:val="0"/>
              <w:marTop w:val="0"/>
              <w:marBottom w:val="0"/>
              <w:divBdr>
                <w:top w:val="none" w:sz="0" w:space="0" w:color="auto"/>
                <w:left w:val="none" w:sz="0" w:space="0" w:color="auto"/>
                <w:bottom w:val="none" w:sz="0" w:space="0" w:color="auto"/>
                <w:right w:val="none" w:sz="0" w:space="0" w:color="auto"/>
              </w:divBdr>
            </w:div>
            <w:div w:id="1411124506">
              <w:marLeft w:val="0"/>
              <w:marRight w:val="0"/>
              <w:marTop w:val="0"/>
              <w:marBottom w:val="0"/>
              <w:divBdr>
                <w:top w:val="none" w:sz="0" w:space="0" w:color="auto"/>
                <w:left w:val="none" w:sz="0" w:space="0" w:color="auto"/>
                <w:bottom w:val="none" w:sz="0" w:space="0" w:color="auto"/>
                <w:right w:val="none" w:sz="0" w:space="0" w:color="auto"/>
              </w:divBdr>
            </w:div>
            <w:div w:id="796529753">
              <w:marLeft w:val="0"/>
              <w:marRight w:val="0"/>
              <w:marTop w:val="0"/>
              <w:marBottom w:val="0"/>
              <w:divBdr>
                <w:top w:val="none" w:sz="0" w:space="0" w:color="auto"/>
                <w:left w:val="none" w:sz="0" w:space="0" w:color="auto"/>
                <w:bottom w:val="none" w:sz="0" w:space="0" w:color="auto"/>
                <w:right w:val="none" w:sz="0" w:space="0" w:color="auto"/>
              </w:divBdr>
            </w:div>
            <w:div w:id="617100301">
              <w:marLeft w:val="0"/>
              <w:marRight w:val="0"/>
              <w:marTop w:val="0"/>
              <w:marBottom w:val="0"/>
              <w:divBdr>
                <w:top w:val="none" w:sz="0" w:space="0" w:color="auto"/>
                <w:left w:val="none" w:sz="0" w:space="0" w:color="auto"/>
                <w:bottom w:val="none" w:sz="0" w:space="0" w:color="auto"/>
                <w:right w:val="none" w:sz="0" w:space="0" w:color="auto"/>
              </w:divBdr>
            </w:div>
            <w:div w:id="1530726154">
              <w:marLeft w:val="0"/>
              <w:marRight w:val="0"/>
              <w:marTop w:val="0"/>
              <w:marBottom w:val="0"/>
              <w:divBdr>
                <w:top w:val="none" w:sz="0" w:space="0" w:color="auto"/>
                <w:left w:val="none" w:sz="0" w:space="0" w:color="auto"/>
                <w:bottom w:val="none" w:sz="0" w:space="0" w:color="auto"/>
                <w:right w:val="none" w:sz="0" w:space="0" w:color="auto"/>
              </w:divBdr>
            </w:div>
            <w:div w:id="598831655">
              <w:marLeft w:val="0"/>
              <w:marRight w:val="0"/>
              <w:marTop w:val="0"/>
              <w:marBottom w:val="0"/>
              <w:divBdr>
                <w:top w:val="none" w:sz="0" w:space="0" w:color="auto"/>
                <w:left w:val="none" w:sz="0" w:space="0" w:color="auto"/>
                <w:bottom w:val="none" w:sz="0" w:space="0" w:color="auto"/>
                <w:right w:val="none" w:sz="0" w:space="0" w:color="auto"/>
              </w:divBdr>
            </w:div>
            <w:div w:id="1618439611">
              <w:marLeft w:val="0"/>
              <w:marRight w:val="0"/>
              <w:marTop w:val="0"/>
              <w:marBottom w:val="0"/>
              <w:divBdr>
                <w:top w:val="none" w:sz="0" w:space="0" w:color="auto"/>
                <w:left w:val="none" w:sz="0" w:space="0" w:color="auto"/>
                <w:bottom w:val="none" w:sz="0" w:space="0" w:color="auto"/>
                <w:right w:val="none" w:sz="0" w:space="0" w:color="auto"/>
              </w:divBdr>
            </w:div>
            <w:div w:id="1044449913">
              <w:marLeft w:val="0"/>
              <w:marRight w:val="0"/>
              <w:marTop w:val="0"/>
              <w:marBottom w:val="0"/>
              <w:divBdr>
                <w:top w:val="none" w:sz="0" w:space="0" w:color="auto"/>
                <w:left w:val="none" w:sz="0" w:space="0" w:color="auto"/>
                <w:bottom w:val="none" w:sz="0" w:space="0" w:color="auto"/>
                <w:right w:val="none" w:sz="0" w:space="0" w:color="auto"/>
              </w:divBdr>
            </w:div>
            <w:div w:id="1435981416">
              <w:marLeft w:val="0"/>
              <w:marRight w:val="0"/>
              <w:marTop w:val="0"/>
              <w:marBottom w:val="0"/>
              <w:divBdr>
                <w:top w:val="none" w:sz="0" w:space="0" w:color="auto"/>
                <w:left w:val="none" w:sz="0" w:space="0" w:color="auto"/>
                <w:bottom w:val="none" w:sz="0" w:space="0" w:color="auto"/>
                <w:right w:val="none" w:sz="0" w:space="0" w:color="auto"/>
              </w:divBdr>
            </w:div>
            <w:div w:id="50229508">
              <w:marLeft w:val="0"/>
              <w:marRight w:val="0"/>
              <w:marTop w:val="0"/>
              <w:marBottom w:val="0"/>
              <w:divBdr>
                <w:top w:val="none" w:sz="0" w:space="0" w:color="auto"/>
                <w:left w:val="none" w:sz="0" w:space="0" w:color="auto"/>
                <w:bottom w:val="none" w:sz="0" w:space="0" w:color="auto"/>
                <w:right w:val="none" w:sz="0" w:space="0" w:color="auto"/>
              </w:divBdr>
            </w:div>
            <w:div w:id="1163283002">
              <w:marLeft w:val="0"/>
              <w:marRight w:val="0"/>
              <w:marTop w:val="0"/>
              <w:marBottom w:val="0"/>
              <w:divBdr>
                <w:top w:val="none" w:sz="0" w:space="0" w:color="auto"/>
                <w:left w:val="none" w:sz="0" w:space="0" w:color="auto"/>
                <w:bottom w:val="none" w:sz="0" w:space="0" w:color="auto"/>
                <w:right w:val="none" w:sz="0" w:space="0" w:color="auto"/>
              </w:divBdr>
            </w:div>
            <w:div w:id="1079521158">
              <w:marLeft w:val="0"/>
              <w:marRight w:val="0"/>
              <w:marTop w:val="0"/>
              <w:marBottom w:val="0"/>
              <w:divBdr>
                <w:top w:val="none" w:sz="0" w:space="0" w:color="auto"/>
                <w:left w:val="none" w:sz="0" w:space="0" w:color="auto"/>
                <w:bottom w:val="none" w:sz="0" w:space="0" w:color="auto"/>
                <w:right w:val="none" w:sz="0" w:space="0" w:color="auto"/>
              </w:divBdr>
            </w:div>
            <w:div w:id="1169293598">
              <w:marLeft w:val="0"/>
              <w:marRight w:val="0"/>
              <w:marTop w:val="0"/>
              <w:marBottom w:val="0"/>
              <w:divBdr>
                <w:top w:val="none" w:sz="0" w:space="0" w:color="auto"/>
                <w:left w:val="none" w:sz="0" w:space="0" w:color="auto"/>
                <w:bottom w:val="none" w:sz="0" w:space="0" w:color="auto"/>
                <w:right w:val="none" w:sz="0" w:space="0" w:color="auto"/>
              </w:divBdr>
            </w:div>
            <w:div w:id="1602837840">
              <w:marLeft w:val="0"/>
              <w:marRight w:val="0"/>
              <w:marTop w:val="0"/>
              <w:marBottom w:val="0"/>
              <w:divBdr>
                <w:top w:val="none" w:sz="0" w:space="0" w:color="auto"/>
                <w:left w:val="none" w:sz="0" w:space="0" w:color="auto"/>
                <w:bottom w:val="none" w:sz="0" w:space="0" w:color="auto"/>
                <w:right w:val="none" w:sz="0" w:space="0" w:color="auto"/>
              </w:divBdr>
            </w:div>
            <w:div w:id="1698195788">
              <w:marLeft w:val="0"/>
              <w:marRight w:val="0"/>
              <w:marTop w:val="0"/>
              <w:marBottom w:val="0"/>
              <w:divBdr>
                <w:top w:val="none" w:sz="0" w:space="0" w:color="auto"/>
                <w:left w:val="none" w:sz="0" w:space="0" w:color="auto"/>
                <w:bottom w:val="none" w:sz="0" w:space="0" w:color="auto"/>
                <w:right w:val="none" w:sz="0" w:space="0" w:color="auto"/>
              </w:divBdr>
            </w:div>
            <w:div w:id="618682317">
              <w:marLeft w:val="0"/>
              <w:marRight w:val="0"/>
              <w:marTop w:val="0"/>
              <w:marBottom w:val="0"/>
              <w:divBdr>
                <w:top w:val="none" w:sz="0" w:space="0" w:color="auto"/>
                <w:left w:val="none" w:sz="0" w:space="0" w:color="auto"/>
                <w:bottom w:val="none" w:sz="0" w:space="0" w:color="auto"/>
                <w:right w:val="none" w:sz="0" w:space="0" w:color="auto"/>
              </w:divBdr>
            </w:div>
            <w:div w:id="45689343">
              <w:marLeft w:val="0"/>
              <w:marRight w:val="0"/>
              <w:marTop w:val="0"/>
              <w:marBottom w:val="0"/>
              <w:divBdr>
                <w:top w:val="none" w:sz="0" w:space="0" w:color="auto"/>
                <w:left w:val="none" w:sz="0" w:space="0" w:color="auto"/>
                <w:bottom w:val="none" w:sz="0" w:space="0" w:color="auto"/>
                <w:right w:val="none" w:sz="0" w:space="0" w:color="auto"/>
              </w:divBdr>
            </w:div>
            <w:div w:id="752166019">
              <w:marLeft w:val="0"/>
              <w:marRight w:val="0"/>
              <w:marTop w:val="0"/>
              <w:marBottom w:val="0"/>
              <w:divBdr>
                <w:top w:val="none" w:sz="0" w:space="0" w:color="auto"/>
                <w:left w:val="none" w:sz="0" w:space="0" w:color="auto"/>
                <w:bottom w:val="none" w:sz="0" w:space="0" w:color="auto"/>
                <w:right w:val="none" w:sz="0" w:space="0" w:color="auto"/>
              </w:divBdr>
            </w:div>
            <w:div w:id="1420760790">
              <w:marLeft w:val="0"/>
              <w:marRight w:val="0"/>
              <w:marTop w:val="0"/>
              <w:marBottom w:val="0"/>
              <w:divBdr>
                <w:top w:val="none" w:sz="0" w:space="0" w:color="auto"/>
                <w:left w:val="none" w:sz="0" w:space="0" w:color="auto"/>
                <w:bottom w:val="none" w:sz="0" w:space="0" w:color="auto"/>
                <w:right w:val="none" w:sz="0" w:space="0" w:color="auto"/>
              </w:divBdr>
            </w:div>
            <w:div w:id="417943442">
              <w:marLeft w:val="0"/>
              <w:marRight w:val="0"/>
              <w:marTop w:val="0"/>
              <w:marBottom w:val="0"/>
              <w:divBdr>
                <w:top w:val="none" w:sz="0" w:space="0" w:color="auto"/>
                <w:left w:val="none" w:sz="0" w:space="0" w:color="auto"/>
                <w:bottom w:val="none" w:sz="0" w:space="0" w:color="auto"/>
                <w:right w:val="none" w:sz="0" w:space="0" w:color="auto"/>
              </w:divBdr>
            </w:div>
            <w:div w:id="976762400">
              <w:marLeft w:val="0"/>
              <w:marRight w:val="0"/>
              <w:marTop w:val="0"/>
              <w:marBottom w:val="0"/>
              <w:divBdr>
                <w:top w:val="none" w:sz="0" w:space="0" w:color="auto"/>
                <w:left w:val="none" w:sz="0" w:space="0" w:color="auto"/>
                <w:bottom w:val="none" w:sz="0" w:space="0" w:color="auto"/>
                <w:right w:val="none" w:sz="0" w:space="0" w:color="auto"/>
              </w:divBdr>
            </w:div>
            <w:div w:id="223027769">
              <w:marLeft w:val="0"/>
              <w:marRight w:val="0"/>
              <w:marTop w:val="0"/>
              <w:marBottom w:val="0"/>
              <w:divBdr>
                <w:top w:val="none" w:sz="0" w:space="0" w:color="auto"/>
                <w:left w:val="none" w:sz="0" w:space="0" w:color="auto"/>
                <w:bottom w:val="none" w:sz="0" w:space="0" w:color="auto"/>
                <w:right w:val="none" w:sz="0" w:space="0" w:color="auto"/>
              </w:divBdr>
            </w:div>
            <w:div w:id="1937899727">
              <w:marLeft w:val="0"/>
              <w:marRight w:val="0"/>
              <w:marTop w:val="0"/>
              <w:marBottom w:val="0"/>
              <w:divBdr>
                <w:top w:val="none" w:sz="0" w:space="0" w:color="auto"/>
                <w:left w:val="none" w:sz="0" w:space="0" w:color="auto"/>
                <w:bottom w:val="none" w:sz="0" w:space="0" w:color="auto"/>
                <w:right w:val="none" w:sz="0" w:space="0" w:color="auto"/>
              </w:divBdr>
            </w:div>
            <w:div w:id="451361855">
              <w:marLeft w:val="0"/>
              <w:marRight w:val="0"/>
              <w:marTop w:val="0"/>
              <w:marBottom w:val="0"/>
              <w:divBdr>
                <w:top w:val="none" w:sz="0" w:space="0" w:color="auto"/>
                <w:left w:val="none" w:sz="0" w:space="0" w:color="auto"/>
                <w:bottom w:val="none" w:sz="0" w:space="0" w:color="auto"/>
                <w:right w:val="none" w:sz="0" w:space="0" w:color="auto"/>
              </w:divBdr>
            </w:div>
            <w:div w:id="1136292555">
              <w:marLeft w:val="0"/>
              <w:marRight w:val="0"/>
              <w:marTop w:val="0"/>
              <w:marBottom w:val="0"/>
              <w:divBdr>
                <w:top w:val="none" w:sz="0" w:space="0" w:color="auto"/>
                <w:left w:val="none" w:sz="0" w:space="0" w:color="auto"/>
                <w:bottom w:val="none" w:sz="0" w:space="0" w:color="auto"/>
                <w:right w:val="none" w:sz="0" w:space="0" w:color="auto"/>
              </w:divBdr>
            </w:div>
            <w:div w:id="2042169819">
              <w:marLeft w:val="0"/>
              <w:marRight w:val="0"/>
              <w:marTop w:val="0"/>
              <w:marBottom w:val="0"/>
              <w:divBdr>
                <w:top w:val="none" w:sz="0" w:space="0" w:color="auto"/>
                <w:left w:val="none" w:sz="0" w:space="0" w:color="auto"/>
                <w:bottom w:val="none" w:sz="0" w:space="0" w:color="auto"/>
                <w:right w:val="none" w:sz="0" w:space="0" w:color="auto"/>
              </w:divBdr>
            </w:div>
            <w:div w:id="547571858">
              <w:marLeft w:val="0"/>
              <w:marRight w:val="0"/>
              <w:marTop w:val="0"/>
              <w:marBottom w:val="0"/>
              <w:divBdr>
                <w:top w:val="none" w:sz="0" w:space="0" w:color="auto"/>
                <w:left w:val="none" w:sz="0" w:space="0" w:color="auto"/>
                <w:bottom w:val="none" w:sz="0" w:space="0" w:color="auto"/>
                <w:right w:val="none" w:sz="0" w:space="0" w:color="auto"/>
              </w:divBdr>
            </w:div>
            <w:div w:id="836506926">
              <w:marLeft w:val="0"/>
              <w:marRight w:val="0"/>
              <w:marTop w:val="0"/>
              <w:marBottom w:val="0"/>
              <w:divBdr>
                <w:top w:val="none" w:sz="0" w:space="0" w:color="auto"/>
                <w:left w:val="none" w:sz="0" w:space="0" w:color="auto"/>
                <w:bottom w:val="none" w:sz="0" w:space="0" w:color="auto"/>
                <w:right w:val="none" w:sz="0" w:space="0" w:color="auto"/>
              </w:divBdr>
            </w:div>
            <w:div w:id="282927891">
              <w:marLeft w:val="0"/>
              <w:marRight w:val="0"/>
              <w:marTop w:val="0"/>
              <w:marBottom w:val="0"/>
              <w:divBdr>
                <w:top w:val="none" w:sz="0" w:space="0" w:color="auto"/>
                <w:left w:val="none" w:sz="0" w:space="0" w:color="auto"/>
                <w:bottom w:val="none" w:sz="0" w:space="0" w:color="auto"/>
                <w:right w:val="none" w:sz="0" w:space="0" w:color="auto"/>
              </w:divBdr>
            </w:div>
            <w:div w:id="402606527">
              <w:marLeft w:val="0"/>
              <w:marRight w:val="0"/>
              <w:marTop w:val="0"/>
              <w:marBottom w:val="0"/>
              <w:divBdr>
                <w:top w:val="none" w:sz="0" w:space="0" w:color="auto"/>
                <w:left w:val="none" w:sz="0" w:space="0" w:color="auto"/>
                <w:bottom w:val="none" w:sz="0" w:space="0" w:color="auto"/>
                <w:right w:val="none" w:sz="0" w:space="0" w:color="auto"/>
              </w:divBdr>
            </w:div>
            <w:div w:id="1425111459">
              <w:marLeft w:val="0"/>
              <w:marRight w:val="0"/>
              <w:marTop w:val="0"/>
              <w:marBottom w:val="0"/>
              <w:divBdr>
                <w:top w:val="none" w:sz="0" w:space="0" w:color="auto"/>
                <w:left w:val="none" w:sz="0" w:space="0" w:color="auto"/>
                <w:bottom w:val="none" w:sz="0" w:space="0" w:color="auto"/>
                <w:right w:val="none" w:sz="0" w:space="0" w:color="auto"/>
              </w:divBdr>
            </w:div>
            <w:div w:id="2109691109">
              <w:marLeft w:val="0"/>
              <w:marRight w:val="0"/>
              <w:marTop w:val="0"/>
              <w:marBottom w:val="0"/>
              <w:divBdr>
                <w:top w:val="none" w:sz="0" w:space="0" w:color="auto"/>
                <w:left w:val="none" w:sz="0" w:space="0" w:color="auto"/>
                <w:bottom w:val="none" w:sz="0" w:space="0" w:color="auto"/>
                <w:right w:val="none" w:sz="0" w:space="0" w:color="auto"/>
              </w:divBdr>
            </w:div>
            <w:div w:id="115685293">
              <w:marLeft w:val="0"/>
              <w:marRight w:val="0"/>
              <w:marTop w:val="0"/>
              <w:marBottom w:val="0"/>
              <w:divBdr>
                <w:top w:val="none" w:sz="0" w:space="0" w:color="auto"/>
                <w:left w:val="none" w:sz="0" w:space="0" w:color="auto"/>
                <w:bottom w:val="none" w:sz="0" w:space="0" w:color="auto"/>
                <w:right w:val="none" w:sz="0" w:space="0" w:color="auto"/>
              </w:divBdr>
            </w:div>
            <w:div w:id="202987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19408">
      <w:bodyDiv w:val="1"/>
      <w:marLeft w:val="0"/>
      <w:marRight w:val="0"/>
      <w:marTop w:val="0"/>
      <w:marBottom w:val="0"/>
      <w:divBdr>
        <w:top w:val="none" w:sz="0" w:space="0" w:color="auto"/>
        <w:left w:val="none" w:sz="0" w:space="0" w:color="auto"/>
        <w:bottom w:val="none" w:sz="0" w:space="0" w:color="auto"/>
        <w:right w:val="none" w:sz="0" w:space="0" w:color="auto"/>
      </w:divBdr>
      <w:divsChild>
        <w:div w:id="967903470">
          <w:marLeft w:val="0"/>
          <w:marRight w:val="0"/>
          <w:marTop w:val="0"/>
          <w:marBottom w:val="0"/>
          <w:divBdr>
            <w:top w:val="none" w:sz="0" w:space="0" w:color="auto"/>
            <w:left w:val="none" w:sz="0" w:space="0" w:color="auto"/>
            <w:bottom w:val="none" w:sz="0" w:space="0" w:color="auto"/>
            <w:right w:val="none" w:sz="0" w:space="0" w:color="auto"/>
          </w:divBdr>
          <w:divsChild>
            <w:div w:id="302589943">
              <w:marLeft w:val="0"/>
              <w:marRight w:val="0"/>
              <w:marTop w:val="0"/>
              <w:marBottom w:val="0"/>
              <w:divBdr>
                <w:top w:val="none" w:sz="0" w:space="0" w:color="auto"/>
                <w:left w:val="none" w:sz="0" w:space="0" w:color="auto"/>
                <w:bottom w:val="none" w:sz="0" w:space="0" w:color="auto"/>
                <w:right w:val="none" w:sz="0" w:space="0" w:color="auto"/>
              </w:divBdr>
            </w:div>
            <w:div w:id="1390806896">
              <w:marLeft w:val="0"/>
              <w:marRight w:val="0"/>
              <w:marTop w:val="0"/>
              <w:marBottom w:val="0"/>
              <w:divBdr>
                <w:top w:val="none" w:sz="0" w:space="0" w:color="auto"/>
                <w:left w:val="none" w:sz="0" w:space="0" w:color="auto"/>
                <w:bottom w:val="none" w:sz="0" w:space="0" w:color="auto"/>
                <w:right w:val="none" w:sz="0" w:space="0" w:color="auto"/>
              </w:divBdr>
            </w:div>
            <w:div w:id="15925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9903">
      <w:bodyDiv w:val="1"/>
      <w:marLeft w:val="0"/>
      <w:marRight w:val="0"/>
      <w:marTop w:val="0"/>
      <w:marBottom w:val="0"/>
      <w:divBdr>
        <w:top w:val="none" w:sz="0" w:space="0" w:color="auto"/>
        <w:left w:val="none" w:sz="0" w:space="0" w:color="auto"/>
        <w:bottom w:val="none" w:sz="0" w:space="0" w:color="auto"/>
        <w:right w:val="none" w:sz="0" w:space="0" w:color="auto"/>
      </w:divBdr>
      <w:divsChild>
        <w:div w:id="2065790648">
          <w:marLeft w:val="0"/>
          <w:marRight w:val="0"/>
          <w:marTop w:val="0"/>
          <w:marBottom w:val="0"/>
          <w:divBdr>
            <w:top w:val="none" w:sz="0" w:space="0" w:color="auto"/>
            <w:left w:val="none" w:sz="0" w:space="0" w:color="auto"/>
            <w:bottom w:val="none" w:sz="0" w:space="0" w:color="auto"/>
            <w:right w:val="none" w:sz="0" w:space="0" w:color="auto"/>
          </w:divBdr>
          <w:divsChild>
            <w:div w:id="1670014762">
              <w:marLeft w:val="0"/>
              <w:marRight w:val="0"/>
              <w:marTop w:val="0"/>
              <w:marBottom w:val="0"/>
              <w:divBdr>
                <w:top w:val="none" w:sz="0" w:space="0" w:color="auto"/>
                <w:left w:val="none" w:sz="0" w:space="0" w:color="auto"/>
                <w:bottom w:val="none" w:sz="0" w:space="0" w:color="auto"/>
                <w:right w:val="none" w:sz="0" w:space="0" w:color="auto"/>
              </w:divBdr>
            </w:div>
            <w:div w:id="1279994183">
              <w:marLeft w:val="0"/>
              <w:marRight w:val="0"/>
              <w:marTop w:val="0"/>
              <w:marBottom w:val="0"/>
              <w:divBdr>
                <w:top w:val="none" w:sz="0" w:space="0" w:color="auto"/>
                <w:left w:val="none" w:sz="0" w:space="0" w:color="auto"/>
                <w:bottom w:val="none" w:sz="0" w:space="0" w:color="auto"/>
                <w:right w:val="none" w:sz="0" w:space="0" w:color="auto"/>
              </w:divBdr>
            </w:div>
            <w:div w:id="782959229">
              <w:marLeft w:val="0"/>
              <w:marRight w:val="0"/>
              <w:marTop w:val="0"/>
              <w:marBottom w:val="0"/>
              <w:divBdr>
                <w:top w:val="none" w:sz="0" w:space="0" w:color="auto"/>
                <w:left w:val="none" w:sz="0" w:space="0" w:color="auto"/>
                <w:bottom w:val="none" w:sz="0" w:space="0" w:color="auto"/>
                <w:right w:val="none" w:sz="0" w:space="0" w:color="auto"/>
              </w:divBdr>
            </w:div>
            <w:div w:id="99687614">
              <w:marLeft w:val="0"/>
              <w:marRight w:val="0"/>
              <w:marTop w:val="0"/>
              <w:marBottom w:val="0"/>
              <w:divBdr>
                <w:top w:val="none" w:sz="0" w:space="0" w:color="auto"/>
                <w:left w:val="none" w:sz="0" w:space="0" w:color="auto"/>
                <w:bottom w:val="none" w:sz="0" w:space="0" w:color="auto"/>
                <w:right w:val="none" w:sz="0" w:space="0" w:color="auto"/>
              </w:divBdr>
            </w:div>
            <w:div w:id="580800153">
              <w:marLeft w:val="0"/>
              <w:marRight w:val="0"/>
              <w:marTop w:val="0"/>
              <w:marBottom w:val="0"/>
              <w:divBdr>
                <w:top w:val="none" w:sz="0" w:space="0" w:color="auto"/>
                <w:left w:val="none" w:sz="0" w:space="0" w:color="auto"/>
                <w:bottom w:val="none" w:sz="0" w:space="0" w:color="auto"/>
                <w:right w:val="none" w:sz="0" w:space="0" w:color="auto"/>
              </w:divBdr>
            </w:div>
            <w:div w:id="1425418488">
              <w:marLeft w:val="0"/>
              <w:marRight w:val="0"/>
              <w:marTop w:val="0"/>
              <w:marBottom w:val="0"/>
              <w:divBdr>
                <w:top w:val="none" w:sz="0" w:space="0" w:color="auto"/>
                <w:left w:val="none" w:sz="0" w:space="0" w:color="auto"/>
                <w:bottom w:val="none" w:sz="0" w:space="0" w:color="auto"/>
                <w:right w:val="none" w:sz="0" w:space="0" w:color="auto"/>
              </w:divBdr>
            </w:div>
            <w:div w:id="1204290858">
              <w:marLeft w:val="0"/>
              <w:marRight w:val="0"/>
              <w:marTop w:val="0"/>
              <w:marBottom w:val="0"/>
              <w:divBdr>
                <w:top w:val="none" w:sz="0" w:space="0" w:color="auto"/>
                <w:left w:val="none" w:sz="0" w:space="0" w:color="auto"/>
                <w:bottom w:val="none" w:sz="0" w:space="0" w:color="auto"/>
                <w:right w:val="none" w:sz="0" w:space="0" w:color="auto"/>
              </w:divBdr>
            </w:div>
            <w:div w:id="879130096">
              <w:marLeft w:val="0"/>
              <w:marRight w:val="0"/>
              <w:marTop w:val="0"/>
              <w:marBottom w:val="0"/>
              <w:divBdr>
                <w:top w:val="none" w:sz="0" w:space="0" w:color="auto"/>
                <w:left w:val="none" w:sz="0" w:space="0" w:color="auto"/>
                <w:bottom w:val="none" w:sz="0" w:space="0" w:color="auto"/>
                <w:right w:val="none" w:sz="0" w:space="0" w:color="auto"/>
              </w:divBdr>
            </w:div>
            <w:div w:id="591352535">
              <w:marLeft w:val="0"/>
              <w:marRight w:val="0"/>
              <w:marTop w:val="0"/>
              <w:marBottom w:val="0"/>
              <w:divBdr>
                <w:top w:val="none" w:sz="0" w:space="0" w:color="auto"/>
                <w:left w:val="none" w:sz="0" w:space="0" w:color="auto"/>
                <w:bottom w:val="none" w:sz="0" w:space="0" w:color="auto"/>
                <w:right w:val="none" w:sz="0" w:space="0" w:color="auto"/>
              </w:divBdr>
            </w:div>
            <w:div w:id="823081062">
              <w:marLeft w:val="0"/>
              <w:marRight w:val="0"/>
              <w:marTop w:val="0"/>
              <w:marBottom w:val="0"/>
              <w:divBdr>
                <w:top w:val="none" w:sz="0" w:space="0" w:color="auto"/>
                <w:left w:val="none" w:sz="0" w:space="0" w:color="auto"/>
                <w:bottom w:val="none" w:sz="0" w:space="0" w:color="auto"/>
                <w:right w:val="none" w:sz="0" w:space="0" w:color="auto"/>
              </w:divBdr>
            </w:div>
            <w:div w:id="86772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431">
      <w:bodyDiv w:val="1"/>
      <w:marLeft w:val="0"/>
      <w:marRight w:val="0"/>
      <w:marTop w:val="0"/>
      <w:marBottom w:val="0"/>
      <w:divBdr>
        <w:top w:val="none" w:sz="0" w:space="0" w:color="auto"/>
        <w:left w:val="none" w:sz="0" w:space="0" w:color="auto"/>
        <w:bottom w:val="none" w:sz="0" w:space="0" w:color="auto"/>
        <w:right w:val="none" w:sz="0" w:space="0" w:color="auto"/>
      </w:divBdr>
      <w:divsChild>
        <w:div w:id="34501751">
          <w:marLeft w:val="0"/>
          <w:marRight w:val="0"/>
          <w:marTop w:val="0"/>
          <w:marBottom w:val="0"/>
          <w:divBdr>
            <w:top w:val="none" w:sz="0" w:space="0" w:color="auto"/>
            <w:left w:val="none" w:sz="0" w:space="0" w:color="auto"/>
            <w:bottom w:val="none" w:sz="0" w:space="0" w:color="auto"/>
            <w:right w:val="none" w:sz="0" w:space="0" w:color="auto"/>
          </w:divBdr>
          <w:divsChild>
            <w:div w:id="1383675217">
              <w:marLeft w:val="0"/>
              <w:marRight w:val="0"/>
              <w:marTop w:val="0"/>
              <w:marBottom w:val="0"/>
              <w:divBdr>
                <w:top w:val="none" w:sz="0" w:space="0" w:color="auto"/>
                <w:left w:val="none" w:sz="0" w:space="0" w:color="auto"/>
                <w:bottom w:val="none" w:sz="0" w:space="0" w:color="auto"/>
                <w:right w:val="none" w:sz="0" w:space="0" w:color="auto"/>
              </w:divBdr>
            </w:div>
            <w:div w:id="1808090527">
              <w:marLeft w:val="0"/>
              <w:marRight w:val="0"/>
              <w:marTop w:val="0"/>
              <w:marBottom w:val="0"/>
              <w:divBdr>
                <w:top w:val="none" w:sz="0" w:space="0" w:color="auto"/>
                <w:left w:val="none" w:sz="0" w:space="0" w:color="auto"/>
                <w:bottom w:val="none" w:sz="0" w:space="0" w:color="auto"/>
                <w:right w:val="none" w:sz="0" w:space="0" w:color="auto"/>
              </w:divBdr>
            </w:div>
            <w:div w:id="1973556019">
              <w:marLeft w:val="0"/>
              <w:marRight w:val="0"/>
              <w:marTop w:val="0"/>
              <w:marBottom w:val="0"/>
              <w:divBdr>
                <w:top w:val="none" w:sz="0" w:space="0" w:color="auto"/>
                <w:left w:val="none" w:sz="0" w:space="0" w:color="auto"/>
                <w:bottom w:val="none" w:sz="0" w:space="0" w:color="auto"/>
                <w:right w:val="none" w:sz="0" w:space="0" w:color="auto"/>
              </w:divBdr>
            </w:div>
            <w:div w:id="411513127">
              <w:marLeft w:val="0"/>
              <w:marRight w:val="0"/>
              <w:marTop w:val="0"/>
              <w:marBottom w:val="0"/>
              <w:divBdr>
                <w:top w:val="none" w:sz="0" w:space="0" w:color="auto"/>
                <w:left w:val="none" w:sz="0" w:space="0" w:color="auto"/>
                <w:bottom w:val="none" w:sz="0" w:space="0" w:color="auto"/>
                <w:right w:val="none" w:sz="0" w:space="0" w:color="auto"/>
              </w:divBdr>
            </w:div>
            <w:div w:id="717507433">
              <w:marLeft w:val="0"/>
              <w:marRight w:val="0"/>
              <w:marTop w:val="0"/>
              <w:marBottom w:val="0"/>
              <w:divBdr>
                <w:top w:val="none" w:sz="0" w:space="0" w:color="auto"/>
                <w:left w:val="none" w:sz="0" w:space="0" w:color="auto"/>
                <w:bottom w:val="none" w:sz="0" w:space="0" w:color="auto"/>
                <w:right w:val="none" w:sz="0" w:space="0" w:color="auto"/>
              </w:divBdr>
            </w:div>
            <w:div w:id="274095421">
              <w:marLeft w:val="0"/>
              <w:marRight w:val="0"/>
              <w:marTop w:val="0"/>
              <w:marBottom w:val="0"/>
              <w:divBdr>
                <w:top w:val="none" w:sz="0" w:space="0" w:color="auto"/>
                <w:left w:val="none" w:sz="0" w:space="0" w:color="auto"/>
                <w:bottom w:val="none" w:sz="0" w:space="0" w:color="auto"/>
                <w:right w:val="none" w:sz="0" w:space="0" w:color="auto"/>
              </w:divBdr>
            </w:div>
            <w:div w:id="416706949">
              <w:marLeft w:val="0"/>
              <w:marRight w:val="0"/>
              <w:marTop w:val="0"/>
              <w:marBottom w:val="0"/>
              <w:divBdr>
                <w:top w:val="none" w:sz="0" w:space="0" w:color="auto"/>
                <w:left w:val="none" w:sz="0" w:space="0" w:color="auto"/>
                <w:bottom w:val="none" w:sz="0" w:space="0" w:color="auto"/>
                <w:right w:val="none" w:sz="0" w:space="0" w:color="auto"/>
              </w:divBdr>
            </w:div>
            <w:div w:id="667556662">
              <w:marLeft w:val="0"/>
              <w:marRight w:val="0"/>
              <w:marTop w:val="0"/>
              <w:marBottom w:val="0"/>
              <w:divBdr>
                <w:top w:val="none" w:sz="0" w:space="0" w:color="auto"/>
                <w:left w:val="none" w:sz="0" w:space="0" w:color="auto"/>
                <w:bottom w:val="none" w:sz="0" w:space="0" w:color="auto"/>
                <w:right w:val="none" w:sz="0" w:space="0" w:color="auto"/>
              </w:divBdr>
            </w:div>
            <w:div w:id="4946441">
              <w:marLeft w:val="0"/>
              <w:marRight w:val="0"/>
              <w:marTop w:val="0"/>
              <w:marBottom w:val="0"/>
              <w:divBdr>
                <w:top w:val="none" w:sz="0" w:space="0" w:color="auto"/>
                <w:left w:val="none" w:sz="0" w:space="0" w:color="auto"/>
                <w:bottom w:val="none" w:sz="0" w:space="0" w:color="auto"/>
                <w:right w:val="none" w:sz="0" w:space="0" w:color="auto"/>
              </w:divBdr>
            </w:div>
            <w:div w:id="1675451135">
              <w:marLeft w:val="0"/>
              <w:marRight w:val="0"/>
              <w:marTop w:val="0"/>
              <w:marBottom w:val="0"/>
              <w:divBdr>
                <w:top w:val="none" w:sz="0" w:space="0" w:color="auto"/>
                <w:left w:val="none" w:sz="0" w:space="0" w:color="auto"/>
                <w:bottom w:val="none" w:sz="0" w:space="0" w:color="auto"/>
                <w:right w:val="none" w:sz="0" w:space="0" w:color="auto"/>
              </w:divBdr>
            </w:div>
            <w:div w:id="11803209">
              <w:marLeft w:val="0"/>
              <w:marRight w:val="0"/>
              <w:marTop w:val="0"/>
              <w:marBottom w:val="0"/>
              <w:divBdr>
                <w:top w:val="none" w:sz="0" w:space="0" w:color="auto"/>
                <w:left w:val="none" w:sz="0" w:space="0" w:color="auto"/>
                <w:bottom w:val="none" w:sz="0" w:space="0" w:color="auto"/>
                <w:right w:val="none" w:sz="0" w:space="0" w:color="auto"/>
              </w:divBdr>
            </w:div>
            <w:div w:id="1872061651">
              <w:marLeft w:val="0"/>
              <w:marRight w:val="0"/>
              <w:marTop w:val="0"/>
              <w:marBottom w:val="0"/>
              <w:divBdr>
                <w:top w:val="none" w:sz="0" w:space="0" w:color="auto"/>
                <w:left w:val="none" w:sz="0" w:space="0" w:color="auto"/>
                <w:bottom w:val="none" w:sz="0" w:space="0" w:color="auto"/>
                <w:right w:val="none" w:sz="0" w:space="0" w:color="auto"/>
              </w:divBdr>
            </w:div>
            <w:div w:id="399333746">
              <w:marLeft w:val="0"/>
              <w:marRight w:val="0"/>
              <w:marTop w:val="0"/>
              <w:marBottom w:val="0"/>
              <w:divBdr>
                <w:top w:val="none" w:sz="0" w:space="0" w:color="auto"/>
                <w:left w:val="none" w:sz="0" w:space="0" w:color="auto"/>
                <w:bottom w:val="none" w:sz="0" w:space="0" w:color="auto"/>
                <w:right w:val="none" w:sz="0" w:space="0" w:color="auto"/>
              </w:divBdr>
            </w:div>
            <w:div w:id="403067594">
              <w:marLeft w:val="0"/>
              <w:marRight w:val="0"/>
              <w:marTop w:val="0"/>
              <w:marBottom w:val="0"/>
              <w:divBdr>
                <w:top w:val="none" w:sz="0" w:space="0" w:color="auto"/>
                <w:left w:val="none" w:sz="0" w:space="0" w:color="auto"/>
                <w:bottom w:val="none" w:sz="0" w:space="0" w:color="auto"/>
                <w:right w:val="none" w:sz="0" w:space="0" w:color="auto"/>
              </w:divBdr>
            </w:div>
            <w:div w:id="1039554550">
              <w:marLeft w:val="0"/>
              <w:marRight w:val="0"/>
              <w:marTop w:val="0"/>
              <w:marBottom w:val="0"/>
              <w:divBdr>
                <w:top w:val="none" w:sz="0" w:space="0" w:color="auto"/>
                <w:left w:val="none" w:sz="0" w:space="0" w:color="auto"/>
                <w:bottom w:val="none" w:sz="0" w:space="0" w:color="auto"/>
                <w:right w:val="none" w:sz="0" w:space="0" w:color="auto"/>
              </w:divBdr>
            </w:div>
            <w:div w:id="266811488">
              <w:marLeft w:val="0"/>
              <w:marRight w:val="0"/>
              <w:marTop w:val="0"/>
              <w:marBottom w:val="0"/>
              <w:divBdr>
                <w:top w:val="none" w:sz="0" w:space="0" w:color="auto"/>
                <w:left w:val="none" w:sz="0" w:space="0" w:color="auto"/>
                <w:bottom w:val="none" w:sz="0" w:space="0" w:color="auto"/>
                <w:right w:val="none" w:sz="0" w:space="0" w:color="auto"/>
              </w:divBdr>
            </w:div>
            <w:div w:id="157057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6890">
      <w:bodyDiv w:val="1"/>
      <w:marLeft w:val="0"/>
      <w:marRight w:val="0"/>
      <w:marTop w:val="0"/>
      <w:marBottom w:val="0"/>
      <w:divBdr>
        <w:top w:val="none" w:sz="0" w:space="0" w:color="auto"/>
        <w:left w:val="none" w:sz="0" w:space="0" w:color="auto"/>
        <w:bottom w:val="none" w:sz="0" w:space="0" w:color="auto"/>
        <w:right w:val="none" w:sz="0" w:space="0" w:color="auto"/>
      </w:divBdr>
      <w:divsChild>
        <w:div w:id="1150051657">
          <w:marLeft w:val="0"/>
          <w:marRight w:val="0"/>
          <w:marTop w:val="0"/>
          <w:marBottom w:val="0"/>
          <w:divBdr>
            <w:top w:val="none" w:sz="0" w:space="0" w:color="auto"/>
            <w:left w:val="none" w:sz="0" w:space="0" w:color="auto"/>
            <w:bottom w:val="none" w:sz="0" w:space="0" w:color="auto"/>
            <w:right w:val="none" w:sz="0" w:space="0" w:color="auto"/>
          </w:divBdr>
          <w:divsChild>
            <w:div w:id="162824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01350">
      <w:bodyDiv w:val="1"/>
      <w:marLeft w:val="0"/>
      <w:marRight w:val="0"/>
      <w:marTop w:val="0"/>
      <w:marBottom w:val="0"/>
      <w:divBdr>
        <w:top w:val="none" w:sz="0" w:space="0" w:color="auto"/>
        <w:left w:val="none" w:sz="0" w:space="0" w:color="auto"/>
        <w:bottom w:val="none" w:sz="0" w:space="0" w:color="auto"/>
        <w:right w:val="none" w:sz="0" w:space="0" w:color="auto"/>
      </w:divBdr>
      <w:divsChild>
        <w:div w:id="1656301025">
          <w:marLeft w:val="0"/>
          <w:marRight w:val="0"/>
          <w:marTop w:val="0"/>
          <w:marBottom w:val="0"/>
          <w:divBdr>
            <w:top w:val="none" w:sz="0" w:space="0" w:color="auto"/>
            <w:left w:val="none" w:sz="0" w:space="0" w:color="auto"/>
            <w:bottom w:val="none" w:sz="0" w:space="0" w:color="auto"/>
            <w:right w:val="none" w:sz="0" w:space="0" w:color="auto"/>
          </w:divBdr>
        </w:div>
        <w:div w:id="1129591993">
          <w:marLeft w:val="0"/>
          <w:marRight w:val="0"/>
          <w:marTop w:val="0"/>
          <w:marBottom w:val="0"/>
          <w:divBdr>
            <w:top w:val="none" w:sz="0" w:space="0" w:color="auto"/>
            <w:left w:val="none" w:sz="0" w:space="0" w:color="auto"/>
            <w:bottom w:val="none" w:sz="0" w:space="0" w:color="auto"/>
            <w:right w:val="none" w:sz="0" w:space="0" w:color="auto"/>
          </w:divBdr>
        </w:div>
        <w:div w:id="891501429">
          <w:marLeft w:val="0"/>
          <w:marRight w:val="0"/>
          <w:marTop w:val="0"/>
          <w:marBottom w:val="0"/>
          <w:divBdr>
            <w:top w:val="none" w:sz="0" w:space="0" w:color="auto"/>
            <w:left w:val="none" w:sz="0" w:space="0" w:color="auto"/>
            <w:bottom w:val="none" w:sz="0" w:space="0" w:color="auto"/>
            <w:right w:val="none" w:sz="0" w:space="0" w:color="auto"/>
          </w:divBdr>
        </w:div>
        <w:div w:id="45691771">
          <w:marLeft w:val="0"/>
          <w:marRight w:val="0"/>
          <w:marTop w:val="0"/>
          <w:marBottom w:val="0"/>
          <w:divBdr>
            <w:top w:val="none" w:sz="0" w:space="0" w:color="auto"/>
            <w:left w:val="none" w:sz="0" w:space="0" w:color="auto"/>
            <w:bottom w:val="none" w:sz="0" w:space="0" w:color="auto"/>
            <w:right w:val="none" w:sz="0" w:space="0" w:color="auto"/>
          </w:divBdr>
        </w:div>
        <w:div w:id="2120683736">
          <w:marLeft w:val="0"/>
          <w:marRight w:val="0"/>
          <w:marTop w:val="0"/>
          <w:marBottom w:val="0"/>
          <w:divBdr>
            <w:top w:val="none" w:sz="0" w:space="0" w:color="auto"/>
            <w:left w:val="none" w:sz="0" w:space="0" w:color="auto"/>
            <w:bottom w:val="none" w:sz="0" w:space="0" w:color="auto"/>
            <w:right w:val="none" w:sz="0" w:space="0" w:color="auto"/>
          </w:divBdr>
        </w:div>
      </w:divsChild>
    </w:div>
    <w:div w:id="1447039123">
      <w:bodyDiv w:val="1"/>
      <w:marLeft w:val="0"/>
      <w:marRight w:val="0"/>
      <w:marTop w:val="0"/>
      <w:marBottom w:val="0"/>
      <w:divBdr>
        <w:top w:val="none" w:sz="0" w:space="0" w:color="auto"/>
        <w:left w:val="none" w:sz="0" w:space="0" w:color="auto"/>
        <w:bottom w:val="none" w:sz="0" w:space="0" w:color="auto"/>
        <w:right w:val="none" w:sz="0" w:space="0" w:color="auto"/>
      </w:divBdr>
    </w:div>
    <w:div w:id="1544442878">
      <w:bodyDiv w:val="1"/>
      <w:marLeft w:val="0"/>
      <w:marRight w:val="0"/>
      <w:marTop w:val="0"/>
      <w:marBottom w:val="0"/>
      <w:divBdr>
        <w:top w:val="none" w:sz="0" w:space="0" w:color="auto"/>
        <w:left w:val="none" w:sz="0" w:space="0" w:color="auto"/>
        <w:bottom w:val="none" w:sz="0" w:space="0" w:color="auto"/>
        <w:right w:val="none" w:sz="0" w:space="0" w:color="auto"/>
      </w:divBdr>
    </w:div>
    <w:div w:id="1563711950">
      <w:bodyDiv w:val="1"/>
      <w:marLeft w:val="0"/>
      <w:marRight w:val="0"/>
      <w:marTop w:val="0"/>
      <w:marBottom w:val="0"/>
      <w:divBdr>
        <w:top w:val="none" w:sz="0" w:space="0" w:color="auto"/>
        <w:left w:val="none" w:sz="0" w:space="0" w:color="auto"/>
        <w:bottom w:val="none" w:sz="0" w:space="0" w:color="auto"/>
        <w:right w:val="none" w:sz="0" w:space="0" w:color="auto"/>
      </w:divBdr>
    </w:div>
    <w:div w:id="1683779411">
      <w:bodyDiv w:val="1"/>
      <w:marLeft w:val="0"/>
      <w:marRight w:val="0"/>
      <w:marTop w:val="0"/>
      <w:marBottom w:val="0"/>
      <w:divBdr>
        <w:top w:val="none" w:sz="0" w:space="0" w:color="auto"/>
        <w:left w:val="none" w:sz="0" w:space="0" w:color="auto"/>
        <w:bottom w:val="none" w:sz="0" w:space="0" w:color="auto"/>
        <w:right w:val="none" w:sz="0" w:space="0" w:color="auto"/>
      </w:divBdr>
      <w:divsChild>
        <w:div w:id="596210125">
          <w:marLeft w:val="0"/>
          <w:marRight w:val="0"/>
          <w:marTop w:val="0"/>
          <w:marBottom w:val="0"/>
          <w:divBdr>
            <w:top w:val="none" w:sz="0" w:space="0" w:color="auto"/>
            <w:left w:val="none" w:sz="0" w:space="0" w:color="auto"/>
            <w:bottom w:val="none" w:sz="0" w:space="0" w:color="auto"/>
            <w:right w:val="none" w:sz="0" w:space="0" w:color="auto"/>
          </w:divBdr>
        </w:div>
      </w:divsChild>
    </w:div>
    <w:div w:id="1700814938">
      <w:bodyDiv w:val="1"/>
      <w:marLeft w:val="0"/>
      <w:marRight w:val="0"/>
      <w:marTop w:val="0"/>
      <w:marBottom w:val="0"/>
      <w:divBdr>
        <w:top w:val="none" w:sz="0" w:space="0" w:color="auto"/>
        <w:left w:val="none" w:sz="0" w:space="0" w:color="auto"/>
        <w:bottom w:val="none" w:sz="0" w:space="0" w:color="auto"/>
        <w:right w:val="none" w:sz="0" w:space="0" w:color="auto"/>
      </w:divBdr>
    </w:div>
    <w:div w:id="1705904228">
      <w:bodyDiv w:val="1"/>
      <w:marLeft w:val="0"/>
      <w:marRight w:val="0"/>
      <w:marTop w:val="0"/>
      <w:marBottom w:val="0"/>
      <w:divBdr>
        <w:top w:val="none" w:sz="0" w:space="0" w:color="auto"/>
        <w:left w:val="none" w:sz="0" w:space="0" w:color="auto"/>
        <w:bottom w:val="none" w:sz="0" w:space="0" w:color="auto"/>
        <w:right w:val="none" w:sz="0" w:space="0" w:color="auto"/>
      </w:divBdr>
    </w:div>
    <w:div w:id="1861123709">
      <w:bodyDiv w:val="1"/>
      <w:marLeft w:val="0"/>
      <w:marRight w:val="0"/>
      <w:marTop w:val="0"/>
      <w:marBottom w:val="0"/>
      <w:divBdr>
        <w:top w:val="none" w:sz="0" w:space="0" w:color="auto"/>
        <w:left w:val="none" w:sz="0" w:space="0" w:color="auto"/>
        <w:bottom w:val="none" w:sz="0" w:space="0" w:color="auto"/>
        <w:right w:val="none" w:sz="0" w:space="0" w:color="auto"/>
      </w:divBdr>
    </w:div>
    <w:div w:id="1876968936">
      <w:bodyDiv w:val="1"/>
      <w:marLeft w:val="0"/>
      <w:marRight w:val="0"/>
      <w:marTop w:val="0"/>
      <w:marBottom w:val="0"/>
      <w:divBdr>
        <w:top w:val="none" w:sz="0" w:space="0" w:color="auto"/>
        <w:left w:val="none" w:sz="0" w:space="0" w:color="auto"/>
        <w:bottom w:val="none" w:sz="0" w:space="0" w:color="auto"/>
        <w:right w:val="none" w:sz="0" w:space="0" w:color="auto"/>
      </w:divBdr>
      <w:divsChild>
        <w:div w:id="927227306">
          <w:marLeft w:val="0"/>
          <w:marRight w:val="0"/>
          <w:marTop w:val="0"/>
          <w:marBottom w:val="0"/>
          <w:divBdr>
            <w:top w:val="none" w:sz="0" w:space="0" w:color="auto"/>
            <w:left w:val="none" w:sz="0" w:space="0" w:color="auto"/>
            <w:bottom w:val="none" w:sz="0" w:space="0" w:color="auto"/>
            <w:right w:val="none" w:sz="0" w:space="0" w:color="auto"/>
          </w:divBdr>
          <w:divsChild>
            <w:div w:id="183313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spotify.com/"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jcsinfo.ch/demo/jquery/"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jsfiddle.net/"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dmerS01\OneDrive%20-%20EDUETATFR\EMF\RP\EMF%20-%20MODEL%20RP%20-%20SASCHA.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E4D24-D73B-4D74-AB38-647822DBE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EMF - MODEL RP - SASCHA.dotx</Template>
  <TotalTime>0</TotalTime>
  <Pages>50</Pages>
  <Words>8972</Words>
  <Characters>49348</Characters>
  <Application>Microsoft Office Word</Application>
  <DocSecurity>0</DocSecurity>
  <Lines>411</Lines>
  <Paragraphs>116</Paragraphs>
  <ScaleCrop>false</ScaleCrop>
  <HeadingPairs>
    <vt:vector size="2" baseType="variant">
      <vt:variant>
        <vt:lpstr>Titre</vt:lpstr>
      </vt:variant>
      <vt:variant>
        <vt:i4>1</vt:i4>
      </vt:variant>
    </vt:vector>
  </HeadingPairs>
  <TitlesOfParts>
    <vt:vector size="1" baseType="lpstr">
      <vt:lpstr>307 - Réaliser des pages Web interactives</vt:lpstr>
    </vt:vector>
  </TitlesOfParts>
  <Company/>
  <LinksUpToDate>false</LinksUpToDate>
  <CharactersWithSpaces>58204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307 - Réaliser des pages Web interactives</dc:title>
  <dc:subject/>
  <dc:creator>Widmer Sascha</dc:creator>
  <cp:keywords/>
  <dc:description/>
  <cp:lastModifiedBy>Widmer Sascha</cp:lastModifiedBy>
  <cp:revision>2</cp:revision>
  <dcterms:created xsi:type="dcterms:W3CDTF">2023-06-17T18:37:00Z</dcterms:created>
  <dcterms:modified xsi:type="dcterms:W3CDTF">2023-06-17T18:37:00Z</dcterms:modified>
</cp:coreProperties>
</file>